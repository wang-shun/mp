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657A9C91" w:rsidR="00DF2BC8" w:rsidRPr="00A52EAF" w:rsidRDefault="00D727B9" w:rsidP="006838B8">
      <w:pPr>
        <w:spacing w:line="360" w:lineRule="auto"/>
        <w:jc w:val="center"/>
        <w:rPr>
          <w:rFonts w:ascii="Times New Roman" w:eastAsia="黑体" w:hAnsi="Times New Roman"/>
          <w:b/>
          <w:sz w:val="56"/>
          <w:szCs w:val="72"/>
        </w:rPr>
      </w:pPr>
      <w:r>
        <w:rPr>
          <w:rFonts w:ascii="Times New Roman" w:eastAsia="微软雅黑" w:hAnsi="Times New Roman" w:hint="eastAsia"/>
          <w:b/>
          <w:color w:val="FF6600"/>
          <w:sz w:val="56"/>
          <w:szCs w:val="72"/>
        </w:rPr>
        <w:t>会议</w:t>
      </w:r>
      <w:r w:rsidR="00B86DFD" w:rsidRPr="00B86DFD">
        <w:rPr>
          <w:rFonts w:ascii="Times New Roman" w:eastAsia="微软雅黑" w:hAnsi="Times New Roman" w:hint="eastAsia"/>
          <w:b/>
          <w:color w:val="FF6600"/>
          <w:sz w:val="56"/>
          <w:szCs w:val="72"/>
        </w:rPr>
        <w:t>管理</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74906D48"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C260BA">
        <w:rPr>
          <w:rFonts w:ascii="Times New Roman" w:hAnsi="Times New Roman" w:hint="eastAsia"/>
          <w:b w:val="0"/>
          <w:sz w:val="28"/>
          <w:szCs w:val="28"/>
        </w:rPr>
        <w:t>7</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0CD9AE1" w14:textId="77777777" w:rsidR="003C4CFE" w:rsidRDefault="00777AF0">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6256153" w:history="1">
        <w:r w:rsidR="003C4CFE" w:rsidRPr="00071F6A">
          <w:rPr>
            <w:rStyle w:val="aff7"/>
          </w:rPr>
          <w:t>1</w:t>
        </w:r>
        <w:r w:rsidR="003C4CFE" w:rsidRPr="00071F6A">
          <w:rPr>
            <w:rStyle w:val="aff7"/>
            <w:rFonts w:hint="eastAsia"/>
          </w:rPr>
          <w:t xml:space="preserve"> </w:t>
        </w:r>
        <w:r w:rsidR="003C4CFE" w:rsidRPr="00071F6A">
          <w:rPr>
            <w:rStyle w:val="aff7"/>
            <w:rFonts w:hint="eastAsia"/>
          </w:rPr>
          <w:t>功能全局说明</w:t>
        </w:r>
        <w:r w:rsidR="003C4CFE">
          <w:rPr>
            <w:webHidden/>
          </w:rPr>
          <w:tab/>
        </w:r>
        <w:r w:rsidR="003C4CFE">
          <w:rPr>
            <w:webHidden/>
          </w:rPr>
          <w:fldChar w:fldCharType="begin"/>
        </w:r>
        <w:r w:rsidR="003C4CFE">
          <w:rPr>
            <w:webHidden/>
          </w:rPr>
          <w:instrText xml:space="preserve"> PAGEREF _Toc456256153 \h </w:instrText>
        </w:r>
        <w:r w:rsidR="003C4CFE">
          <w:rPr>
            <w:webHidden/>
          </w:rPr>
        </w:r>
        <w:r w:rsidR="003C4CFE">
          <w:rPr>
            <w:webHidden/>
          </w:rPr>
          <w:fldChar w:fldCharType="separate"/>
        </w:r>
        <w:r w:rsidR="003C4CFE">
          <w:rPr>
            <w:webHidden/>
          </w:rPr>
          <w:t>3</w:t>
        </w:r>
        <w:r w:rsidR="003C4CFE">
          <w:rPr>
            <w:webHidden/>
          </w:rPr>
          <w:fldChar w:fldCharType="end"/>
        </w:r>
      </w:hyperlink>
    </w:p>
    <w:p w14:paraId="6ABB58DE" w14:textId="77777777" w:rsidR="003C4CFE" w:rsidRDefault="00246C68">
      <w:pPr>
        <w:pStyle w:val="16"/>
        <w:rPr>
          <w:rFonts w:asciiTheme="minorHAnsi" w:eastAsiaTheme="minorEastAsia" w:hAnsiTheme="minorHAnsi" w:cstheme="minorBidi"/>
          <w:b w:val="0"/>
          <w:szCs w:val="22"/>
        </w:rPr>
      </w:pPr>
      <w:hyperlink w:anchor="_Toc456256154" w:history="1">
        <w:r w:rsidR="003C4CFE" w:rsidRPr="00071F6A">
          <w:rPr>
            <w:rStyle w:val="aff7"/>
          </w:rPr>
          <w:t>2</w:t>
        </w:r>
        <w:r w:rsidR="003C4CFE" w:rsidRPr="00071F6A">
          <w:rPr>
            <w:rStyle w:val="aff7"/>
            <w:rFonts w:hint="eastAsia"/>
          </w:rPr>
          <w:t xml:space="preserve"> </w:t>
        </w:r>
        <w:r w:rsidR="003C4CFE" w:rsidRPr="00071F6A">
          <w:rPr>
            <w:rStyle w:val="aff7"/>
            <w:rFonts w:hint="eastAsia"/>
          </w:rPr>
          <w:t>客户端</w:t>
        </w:r>
        <w:r w:rsidR="003C4CFE">
          <w:rPr>
            <w:webHidden/>
          </w:rPr>
          <w:tab/>
        </w:r>
        <w:r w:rsidR="003C4CFE">
          <w:rPr>
            <w:webHidden/>
          </w:rPr>
          <w:fldChar w:fldCharType="begin"/>
        </w:r>
        <w:r w:rsidR="003C4CFE">
          <w:rPr>
            <w:webHidden/>
          </w:rPr>
          <w:instrText xml:space="preserve"> PAGEREF _Toc456256154 \h </w:instrText>
        </w:r>
        <w:r w:rsidR="003C4CFE">
          <w:rPr>
            <w:webHidden/>
          </w:rPr>
        </w:r>
        <w:r w:rsidR="003C4CFE">
          <w:rPr>
            <w:webHidden/>
          </w:rPr>
          <w:fldChar w:fldCharType="separate"/>
        </w:r>
        <w:r w:rsidR="003C4CFE">
          <w:rPr>
            <w:webHidden/>
          </w:rPr>
          <w:t>4</w:t>
        </w:r>
        <w:r w:rsidR="003C4CFE">
          <w:rPr>
            <w:webHidden/>
          </w:rPr>
          <w:fldChar w:fldCharType="end"/>
        </w:r>
      </w:hyperlink>
    </w:p>
    <w:p w14:paraId="304D2028" w14:textId="77777777" w:rsidR="003C4CFE" w:rsidRDefault="00246C68">
      <w:pPr>
        <w:pStyle w:val="32"/>
        <w:tabs>
          <w:tab w:val="right" w:leader="dot" w:pos="8296"/>
        </w:tabs>
        <w:rPr>
          <w:rFonts w:asciiTheme="minorHAnsi" w:eastAsiaTheme="minorEastAsia" w:hAnsiTheme="minorHAnsi" w:cstheme="minorBidi"/>
          <w:noProof/>
          <w:szCs w:val="22"/>
        </w:rPr>
      </w:pPr>
      <w:hyperlink w:anchor="_Toc456256155" w:history="1">
        <w:r w:rsidR="003C4CFE" w:rsidRPr="00071F6A">
          <w:rPr>
            <w:rStyle w:val="aff7"/>
            <w:rFonts w:asciiTheme="minorEastAsia" w:hAnsiTheme="minorEastAsia"/>
            <w:b/>
            <w:noProof/>
          </w:rPr>
          <w:t xml:space="preserve">2.1 </w:t>
        </w:r>
        <w:r w:rsidR="003C4CFE" w:rsidRPr="00071F6A">
          <w:rPr>
            <w:rStyle w:val="aff7"/>
            <w:rFonts w:asciiTheme="minorEastAsia" w:hAnsiTheme="minorEastAsia" w:hint="eastAsia"/>
            <w:b/>
            <w:noProof/>
          </w:rPr>
          <w:t>主页面</w:t>
        </w:r>
        <w:r w:rsidR="003C4CFE">
          <w:rPr>
            <w:noProof/>
            <w:webHidden/>
          </w:rPr>
          <w:tab/>
        </w:r>
        <w:r w:rsidR="003C4CFE">
          <w:rPr>
            <w:noProof/>
            <w:webHidden/>
          </w:rPr>
          <w:fldChar w:fldCharType="begin"/>
        </w:r>
        <w:r w:rsidR="003C4CFE">
          <w:rPr>
            <w:noProof/>
            <w:webHidden/>
          </w:rPr>
          <w:instrText xml:space="preserve"> PAGEREF _Toc456256155 \h </w:instrText>
        </w:r>
        <w:r w:rsidR="003C4CFE">
          <w:rPr>
            <w:noProof/>
            <w:webHidden/>
          </w:rPr>
        </w:r>
        <w:r w:rsidR="003C4CFE">
          <w:rPr>
            <w:noProof/>
            <w:webHidden/>
          </w:rPr>
          <w:fldChar w:fldCharType="separate"/>
        </w:r>
        <w:r w:rsidR="003C4CFE">
          <w:rPr>
            <w:noProof/>
            <w:webHidden/>
          </w:rPr>
          <w:t>4</w:t>
        </w:r>
        <w:r w:rsidR="003C4CFE">
          <w:rPr>
            <w:noProof/>
            <w:webHidden/>
          </w:rPr>
          <w:fldChar w:fldCharType="end"/>
        </w:r>
      </w:hyperlink>
    </w:p>
    <w:p w14:paraId="19D765DE" w14:textId="77777777" w:rsidR="003C4CFE" w:rsidRDefault="00246C68">
      <w:pPr>
        <w:pStyle w:val="32"/>
        <w:tabs>
          <w:tab w:val="right" w:leader="dot" w:pos="8296"/>
        </w:tabs>
        <w:rPr>
          <w:rFonts w:asciiTheme="minorHAnsi" w:eastAsiaTheme="minorEastAsia" w:hAnsiTheme="minorHAnsi" w:cstheme="minorBidi"/>
          <w:noProof/>
          <w:szCs w:val="22"/>
        </w:rPr>
      </w:pPr>
      <w:hyperlink w:anchor="_Toc456256156" w:history="1">
        <w:r w:rsidR="003C4CFE" w:rsidRPr="00071F6A">
          <w:rPr>
            <w:rStyle w:val="aff7"/>
            <w:rFonts w:asciiTheme="minorEastAsia" w:hAnsiTheme="minorEastAsia"/>
            <w:b/>
            <w:noProof/>
          </w:rPr>
          <w:t xml:space="preserve">2.2 </w:t>
        </w:r>
        <w:r w:rsidR="003C4CFE" w:rsidRPr="00071F6A">
          <w:rPr>
            <w:rStyle w:val="aff7"/>
            <w:rFonts w:asciiTheme="minorEastAsia" w:hAnsiTheme="minorEastAsia" w:hint="eastAsia"/>
            <w:b/>
            <w:noProof/>
          </w:rPr>
          <w:t>会议详情</w:t>
        </w:r>
        <w:r w:rsidR="003C4CFE">
          <w:rPr>
            <w:noProof/>
            <w:webHidden/>
          </w:rPr>
          <w:tab/>
        </w:r>
        <w:r w:rsidR="003C4CFE">
          <w:rPr>
            <w:noProof/>
            <w:webHidden/>
          </w:rPr>
          <w:fldChar w:fldCharType="begin"/>
        </w:r>
        <w:r w:rsidR="003C4CFE">
          <w:rPr>
            <w:noProof/>
            <w:webHidden/>
          </w:rPr>
          <w:instrText xml:space="preserve"> PAGEREF _Toc456256156 \h </w:instrText>
        </w:r>
        <w:r w:rsidR="003C4CFE">
          <w:rPr>
            <w:noProof/>
            <w:webHidden/>
          </w:rPr>
        </w:r>
        <w:r w:rsidR="003C4CFE">
          <w:rPr>
            <w:noProof/>
            <w:webHidden/>
          </w:rPr>
          <w:fldChar w:fldCharType="separate"/>
        </w:r>
        <w:r w:rsidR="003C4CFE">
          <w:rPr>
            <w:noProof/>
            <w:webHidden/>
          </w:rPr>
          <w:t>5</w:t>
        </w:r>
        <w:r w:rsidR="003C4CFE">
          <w:rPr>
            <w:noProof/>
            <w:webHidden/>
          </w:rPr>
          <w:fldChar w:fldCharType="end"/>
        </w:r>
      </w:hyperlink>
    </w:p>
    <w:p w14:paraId="776BA620"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57" w:history="1">
        <w:r w:rsidR="003C4CFE" w:rsidRPr="00071F6A">
          <w:rPr>
            <w:rStyle w:val="aff7"/>
            <w:rFonts w:asciiTheme="minorEastAsia" w:hAnsiTheme="minorEastAsia"/>
            <w:b/>
            <w:noProof/>
          </w:rPr>
          <w:t xml:space="preserve">2.2.1 </w:t>
        </w:r>
        <w:r w:rsidR="003C4CFE" w:rsidRPr="00071F6A">
          <w:rPr>
            <w:rStyle w:val="aff7"/>
            <w:rFonts w:asciiTheme="minorEastAsia" w:hAnsiTheme="minorEastAsia" w:hint="eastAsia"/>
            <w:b/>
            <w:noProof/>
          </w:rPr>
          <w:t>参会会议详情</w:t>
        </w:r>
        <w:r w:rsidR="003C4CFE">
          <w:rPr>
            <w:noProof/>
            <w:webHidden/>
          </w:rPr>
          <w:tab/>
        </w:r>
        <w:r w:rsidR="003C4CFE">
          <w:rPr>
            <w:noProof/>
            <w:webHidden/>
          </w:rPr>
          <w:fldChar w:fldCharType="begin"/>
        </w:r>
        <w:r w:rsidR="003C4CFE">
          <w:rPr>
            <w:noProof/>
            <w:webHidden/>
          </w:rPr>
          <w:instrText xml:space="preserve"> PAGEREF _Toc456256157 \h </w:instrText>
        </w:r>
        <w:r w:rsidR="003C4CFE">
          <w:rPr>
            <w:noProof/>
            <w:webHidden/>
          </w:rPr>
        </w:r>
        <w:r w:rsidR="003C4CFE">
          <w:rPr>
            <w:noProof/>
            <w:webHidden/>
          </w:rPr>
          <w:fldChar w:fldCharType="separate"/>
        </w:r>
        <w:r w:rsidR="003C4CFE">
          <w:rPr>
            <w:noProof/>
            <w:webHidden/>
          </w:rPr>
          <w:t>5</w:t>
        </w:r>
        <w:r w:rsidR="003C4CFE">
          <w:rPr>
            <w:noProof/>
            <w:webHidden/>
          </w:rPr>
          <w:fldChar w:fldCharType="end"/>
        </w:r>
      </w:hyperlink>
    </w:p>
    <w:p w14:paraId="77D10777"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58" w:history="1">
        <w:r w:rsidR="003C4CFE" w:rsidRPr="00071F6A">
          <w:rPr>
            <w:rStyle w:val="aff7"/>
            <w:rFonts w:asciiTheme="minorEastAsia" w:hAnsiTheme="minorEastAsia"/>
            <w:b/>
            <w:noProof/>
          </w:rPr>
          <w:t xml:space="preserve">2.4.2 </w:t>
        </w:r>
        <w:r w:rsidR="003C4CFE" w:rsidRPr="00071F6A">
          <w:rPr>
            <w:rStyle w:val="aff7"/>
            <w:rFonts w:asciiTheme="minorEastAsia" w:hAnsiTheme="minorEastAsia" w:hint="eastAsia"/>
            <w:b/>
            <w:noProof/>
          </w:rPr>
          <w:t>召开会议详情</w:t>
        </w:r>
        <w:r w:rsidR="003C4CFE">
          <w:rPr>
            <w:noProof/>
            <w:webHidden/>
          </w:rPr>
          <w:tab/>
        </w:r>
        <w:r w:rsidR="003C4CFE">
          <w:rPr>
            <w:noProof/>
            <w:webHidden/>
          </w:rPr>
          <w:fldChar w:fldCharType="begin"/>
        </w:r>
        <w:r w:rsidR="003C4CFE">
          <w:rPr>
            <w:noProof/>
            <w:webHidden/>
          </w:rPr>
          <w:instrText xml:space="preserve"> PAGEREF _Toc456256158 \h </w:instrText>
        </w:r>
        <w:r w:rsidR="003C4CFE">
          <w:rPr>
            <w:noProof/>
            <w:webHidden/>
          </w:rPr>
        </w:r>
        <w:r w:rsidR="003C4CFE">
          <w:rPr>
            <w:noProof/>
            <w:webHidden/>
          </w:rPr>
          <w:fldChar w:fldCharType="separate"/>
        </w:r>
        <w:r w:rsidR="003C4CFE">
          <w:rPr>
            <w:noProof/>
            <w:webHidden/>
          </w:rPr>
          <w:t>7</w:t>
        </w:r>
        <w:r w:rsidR="003C4CFE">
          <w:rPr>
            <w:noProof/>
            <w:webHidden/>
          </w:rPr>
          <w:fldChar w:fldCharType="end"/>
        </w:r>
      </w:hyperlink>
    </w:p>
    <w:p w14:paraId="29186B60" w14:textId="77777777" w:rsidR="003C4CFE" w:rsidRDefault="00246C68">
      <w:pPr>
        <w:pStyle w:val="32"/>
        <w:tabs>
          <w:tab w:val="right" w:leader="dot" w:pos="8296"/>
        </w:tabs>
        <w:rPr>
          <w:rFonts w:asciiTheme="minorHAnsi" w:eastAsiaTheme="minorEastAsia" w:hAnsiTheme="minorHAnsi" w:cstheme="minorBidi"/>
          <w:noProof/>
          <w:szCs w:val="22"/>
        </w:rPr>
      </w:pPr>
      <w:hyperlink w:anchor="_Toc456256159" w:history="1">
        <w:r w:rsidR="003C4CFE" w:rsidRPr="00071F6A">
          <w:rPr>
            <w:rStyle w:val="aff7"/>
            <w:rFonts w:asciiTheme="minorEastAsia" w:hAnsiTheme="minorEastAsia"/>
            <w:b/>
            <w:noProof/>
          </w:rPr>
          <w:t xml:space="preserve">2.3 </w:t>
        </w:r>
        <w:r w:rsidR="003C4CFE" w:rsidRPr="00071F6A">
          <w:rPr>
            <w:rStyle w:val="aff7"/>
            <w:rFonts w:asciiTheme="minorEastAsia" w:hAnsiTheme="minorEastAsia" w:hint="eastAsia"/>
            <w:b/>
            <w:noProof/>
          </w:rPr>
          <w:t>扫码签到</w:t>
        </w:r>
        <w:r w:rsidR="003C4CFE">
          <w:rPr>
            <w:noProof/>
            <w:webHidden/>
          </w:rPr>
          <w:tab/>
        </w:r>
        <w:r w:rsidR="003C4CFE">
          <w:rPr>
            <w:noProof/>
            <w:webHidden/>
          </w:rPr>
          <w:fldChar w:fldCharType="begin"/>
        </w:r>
        <w:r w:rsidR="003C4CFE">
          <w:rPr>
            <w:noProof/>
            <w:webHidden/>
          </w:rPr>
          <w:instrText xml:space="preserve"> PAGEREF _Toc456256159 \h </w:instrText>
        </w:r>
        <w:r w:rsidR="003C4CFE">
          <w:rPr>
            <w:noProof/>
            <w:webHidden/>
          </w:rPr>
        </w:r>
        <w:r w:rsidR="003C4CFE">
          <w:rPr>
            <w:noProof/>
            <w:webHidden/>
          </w:rPr>
          <w:fldChar w:fldCharType="separate"/>
        </w:r>
        <w:r w:rsidR="003C4CFE">
          <w:rPr>
            <w:noProof/>
            <w:webHidden/>
          </w:rPr>
          <w:t>9</w:t>
        </w:r>
        <w:r w:rsidR="003C4CFE">
          <w:rPr>
            <w:noProof/>
            <w:webHidden/>
          </w:rPr>
          <w:fldChar w:fldCharType="end"/>
        </w:r>
      </w:hyperlink>
    </w:p>
    <w:p w14:paraId="28DC0131" w14:textId="77777777" w:rsidR="003C4CFE" w:rsidRDefault="00246C68">
      <w:pPr>
        <w:pStyle w:val="32"/>
        <w:tabs>
          <w:tab w:val="right" w:leader="dot" w:pos="8296"/>
        </w:tabs>
        <w:rPr>
          <w:rFonts w:asciiTheme="minorHAnsi" w:eastAsiaTheme="minorEastAsia" w:hAnsiTheme="minorHAnsi" w:cstheme="minorBidi"/>
          <w:noProof/>
          <w:szCs w:val="22"/>
        </w:rPr>
      </w:pPr>
      <w:hyperlink w:anchor="_Toc456256160" w:history="1">
        <w:r w:rsidR="003C4CFE" w:rsidRPr="00071F6A">
          <w:rPr>
            <w:rStyle w:val="aff7"/>
            <w:rFonts w:asciiTheme="minorEastAsia" w:hAnsiTheme="minorEastAsia"/>
            <w:b/>
            <w:noProof/>
          </w:rPr>
          <w:t xml:space="preserve">2.4 </w:t>
        </w:r>
        <w:r w:rsidR="003C4CFE" w:rsidRPr="00071F6A">
          <w:rPr>
            <w:rStyle w:val="aff7"/>
            <w:rFonts w:asciiTheme="minorEastAsia" w:hAnsiTheme="minorEastAsia" w:hint="eastAsia"/>
            <w:b/>
            <w:noProof/>
          </w:rPr>
          <w:t>创建会议</w:t>
        </w:r>
        <w:r w:rsidR="003C4CFE">
          <w:rPr>
            <w:noProof/>
            <w:webHidden/>
          </w:rPr>
          <w:tab/>
        </w:r>
        <w:r w:rsidR="003C4CFE">
          <w:rPr>
            <w:noProof/>
            <w:webHidden/>
          </w:rPr>
          <w:fldChar w:fldCharType="begin"/>
        </w:r>
        <w:r w:rsidR="003C4CFE">
          <w:rPr>
            <w:noProof/>
            <w:webHidden/>
          </w:rPr>
          <w:instrText xml:space="preserve"> PAGEREF _Toc456256160 \h </w:instrText>
        </w:r>
        <w:r w:rsidR="003C4CFE">
          <w:rPr>
            <w:noProof/>
            <w:webHidden/>
          </w:rPr>
        </w:r>
        <w:r w:rsidR="003C4CFE">
          <w:rPr>
            <w:noProof/>
            <w:webHidden/>
          </w:rPr>
          <w:fldChar w:fldCharType="separate"/>
        </w:r>
        <w:r w:rsidR="003C4CFE">
          <w:rPr>
            <w:noProof/>
            <w:webHidden/>
          </w:rPr>
          <w:t>9</w:t>
        </w:r>
        <w:r w:rsidR="003C4CFE">
          <w:rPr>
            <w:noProof/>
            <w:webHidden/>
          </w:rPr>
          <w:fldChar w:fldCharType="end"/>
        </w:r>
      </w:hyperlink>
    </w:p>
    <w:p w14:paraId="1B267AF0" w14:textId="77777777" w:rsidR="003C4CFE" w:rsidRDefault="00246C68">
      <w:pPr>
        <w:pStyle w:val="32"/>
        <w:tabs>
          <w:tab w:val="right" w:leader="dot" w:pos="8296"/>
        </w:tabs>
        <w:rPr>
          <w:rFonts w:asciiTheme="minorHAnsi" w:eastAsiaTheme="minorEastAsia" w:hAnsiTheme="minorHAnsi" w:cstheme="minorBidi"/>
          <w:noProof/>
          <w:szCs w:val="22"/>
        </w:rPr>
      </w:pPr>
      <w:hyperlink w:anchor="_Toc456256161" w:history="1">
        <w:r w:rsidR="003C4CFE" w:rsidRPr="00071F6A">
          <w:rPr>
            <w:rStyle w:val="aff7"/>
            <w:rFonts w:asciiTheme="minorEastAsia" w:hAnsiTheme="minorEastAsia"/>
            <w:b/>
            <w:noProof/>
          </w:rPr>
          <w:t xml:space="preserve">2.5 </w:t>
        </w:r>
        <w:r w:rsidR="003C4CFE" w:rsidRPr="00071F6A">
          <w:rPr>
            <w:rStyle w:val="aff7"/>
            <w:rFonts w:asciiTheme="minorEastAsia" w:hAnsiTheme="minorEastAsia" w:hint="eastAsia"/>
            <w:b/>
            <w:noProof/>
          </w:rPr>
          <w:t>通用功能</w:t>
        </w:r>
        <w:r w:rsidR="003C4CFE">
          <w:rPr>
            <w:noProof/>
            <w:webHidden/>
          </w:rPr>
          <w:tab/>
        </w:r>
        <w:r w:rsidR="003C4CFE">
          <w:rPr>
            <w:noProof/>
            <w:webHidden/>
          </w:rPr>
          <w:fldChar w:fldCharType="begin"/>
        </w:r>
        <w:r w:rsidR="003C4CFE">
          <w:rPr>
            <w:noProof/>
            <w:webHidden/>
          </w:rPr>
          <w:instrText xml:space="preserve"> PAGEREF _Toc456256161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2E46FD44"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62" w:history="1">
        <w:r w:rsidR="003C4CFE" w:rsidRPr="00071F6A">
          <w:rPr>
            <w:rStyle w:val="aff7"/>
            <w:rFonts w:asciiTheme="minorEastAsia" w:hAnsiTheme="minorEastAsia"/>
            <w:b/>
            <w:noProof/>
          </w:rPr>
          <w:t xml:space="preserve">2.5.1 </w:t>
        </w:r>
        <w:r w:rsidR="003C4CFE" w:rsidRPr="00071F6A">
          <w:rPr>
            <w:rStyle w:val="aff7"/>
            <w:rFonts w:asciiTheme="minorEastAsia" w:hAnsiTheme="minorEastAsia" w:hint="eastAsia"/>
            <w:b/>
            <w:noProof/>
          </w:rPr>
          <w:t>返回按钮</w:t>
        </w:r>
        <w:r w:rsidR="003C4CFE">
          <w:rPr>
            <w:noProof/>
            <w:webHidden/>
          </w:rPr>
          <w:tab/>
        </w:r>
        <w:r w:rsidR="003C4CFE">
          <w:rPr>
            <w:noProof/>
            <w:webHidden/>
          </w:rPr>
          <w:fldChar w:fldCharType="begin"/>
        </w:r>
        <w:r w:rsidR="003C4CFE">
          <w:rPr>
            <w:noProof/>
            <w:webHidden/>
          </w:rPr>
          <w:instrText xml:space="preserve"> PAGEREF _Toc456256162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746ED664"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63" w:history="1">
        <w:r w:rsidR="003C4CFE" w:rsidRPr="00071F6A">
          <w:rPr>
            <w:rStyle w:val="aff7"/>
            <w:rFonts w:asciiTheme="minorEastAsia" w:hAnsiTheme="minorEastAsia"/>
            <w:b/>
            <w:noProof/>
          </w:rPr>
          <w:t xml:space="preserve">2.5.2 </w:t>
        </w:r>
        <w:r w:rsidR="003C4CFE" w:rsidRPr="00071F6A">
          <w:rPr>
            <w:rStyle w:val="aff7"/>
            <w:rFonts w:asciiTheme="minorEastAsia" w:hAnsiTheme="minorEastAsia" w:hint="eastAsia"/>
            <w:b/>
            <w:noProof/>
          </w:rPr>
          <w:t>页面加载进度显示</w:t>
        </w:r>
        <w:r w:rsidR="003C4CFE">
          <w:rPr>
            <w:noProof/>
            <w:webHidden/>
          </w:rPr>
          <w:tab/>
        </w:r>
        <w:r w:rsidR="003C4CFE">
          <w:rPr>
            <w:noProof/>
            <w:webHidden/>
          </w:rPr>
          <w:fldChar w:fldCharType="begin"/>
        </w:r>
        <w:r w:rsidR="003C4CFE">
          <w:rPr>
            <w:noProof/>
            <w:webHidden/>
          </w:rPr>
          <w:instrText xml:space="preserve"> PAGEREF _Toc456256163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5B23BF79" w14:textId="77777777" w:rsidR="003C4CFE" w:rsidRDefault="00246C68">
      <w:pPr>
        <w:pStyle w:val="32"/>
        <w:tabs>
          <w:tab w:val="right" w:leader="dot" w:pos="8296"/>
        </w:tabs>
        <w:rPr>
          <w:rFonts w:asciiTheme="minorHAnsi" w:eastAsiaTheme="minorEastAsia" w:hAnsiTheme="minorHAnsi" w:cstheme="minorBidi"/>
          <w:noProof/>
          <w:szCs w:val="22"/>
        </w:rPr>
      </w:pPr>
      <w:hyperlink w:anchor="_Toc456256164" w:history="1">
        <w:r w:rsidR="003C4CFE" w:rsidRPr="00071F6A">
          <w:rPr>
            <w:rStyle w:val="aff7"/>
            <w:rFonts w:asciiTheme="minorEastAsia" w:hAnsiTheme="minorEastAsia"/>
            <w:b/>
            <w:noProof/>
          </w:rPr>
          <w:t xml:space="preserve">2.6 </w:t>
        </w:r>
        <w:r w:rsidR="003C4CFE" w:rsidRPr="00071F6A">
          <w:rPr>
            <w:rStyle w:val="aff7"/>
            <w:rFonts w:asciiTheme="minorEastAsia" w:hAnsiTheme="minorEastAsia" w:hint="eastAsia"/>
            <w:b/>
            <w:noProof/>
          </w:rPr>
          <w:t>通用异常处理</w:t>
        </w:r>
        <w:r w:rsidR="003C4CFE">
          <w:rPr>
            <w:noProof/>
            <w:webHidden/>
          </w:rPr>
          <w:tab/>
        </w:r>
        <w:r w:rsidR="003C4CFE">
          <w:rPr>
            <w:noProof/>
            <w:webHidden/>
          </w:rPr>
          <w:fldChar w:fldCharType="begin"/>
        </w:r>
        <w:r w:rsidR="003C4CFE">
          <w:rPr>
            <w:noProof/>
            <w:webHidden/>
          </w:rPr>
          <w:instrText xml:space="preserve"> PAGEREF _Toc456256164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05757C9F"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65" w:history="1">
        <w:r w:rsidR="003C4CFE" w:rsidRPr="00071F6A">
          <w:rPr>
            <w:rStyle w:val="aff7"/>
            <w:rFonts w:asciiTheme="minorEastAsia" w:hAnsiTheme="minorEastAsia"/>
            <w:b/>
            <w:noProof/>
          </w:rPr>
          <w:t xml:space="preserve">2.6.1 </w:t>
        </w:r>
        <w:r w:rsidR="003C4CFE" w:rsidRPr="00071F6A">
          <w:rPr>
            <w:rStyle w:val="aff7"/>
            <w:rFonts w:asciiTheme="minorEastAsia" w:hAnsiTheme="minorEastAsia" w:hint="eastAsia"/>
            <w:b/>
            <w:noProof/>
          </w:rPr>
          <w:t>会话超时</w:t>
        </w:r>
        <w:r w:rsidR="003C4CFE">
          <w:rPr>
            <w:noProof/>
            <w:webHidden/>
          </w:rPr>
          <w:tab/>
        </w:r>
        <w:r w:rsidR="003C4CFE">
          <w:rPr>
            <w:noProof/>
            <w:webHidden/>
          </w:rPr>
          <w:fldChar w:fldCharType="begin"/>
        </w:r>
        <w:r w:rsidR="003C4CFE">
          <w:rPr>
            <w:noProof/>
            <w:webHidden/>
          </w:rPr>
          <w:instrText xml:space="preserve"> PAGEREF _Toc456256165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073A9650"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66" w:history="1">
        <w:r w:rsidR="003C4CFE" w:rsidRPr="00071F6A">
          <w:rPr>
            <w:rStyle w:val="aff7"/>
            <w:rFonts w:asciiTheme="minorEastAsia" w:hAnsiTheme="minorEastAsia"/>
            <w:b/>
            <w:noProof/>
          </w:rPr>
          <w:t xml:space="preserve">2.6.2 </w:t>
        </w:r>
        <w:r w:rsidR="003C4CFE" w:rsidRPr="00071F6A">
          <w:rPr>
            <w:rStyle w:val="aff7"/>
            <w:rFonts w:asciiTheme="minorEastAsia" w:hAnsiTheme="minorEastAsia" w:hint="eastAsia"/>
            <w:b/>
            <w:noProof/>
          </w:rPr>
          <w:t>网络连接错误提醒</w:t>
        </w:r>
        <w:r w:rsidR="003C4CFE">
          <w:rPr>
            <w:noProof/>
            <w:webHidden/>
          </w:rPr>
          <w:tab/>
        </w:r>
        <w:r w:rsidR="003C4CFE">
          <w:rPr>
            <w:noProof/>
            <w:webHidden/>
          </w:rPr>
          <w:fldChar w:fldCharType="begin"/>
        </w:r>
        <w:r w:rsidR="003C4CFE">
          <w:rPr>
            <w:noProof/>
            <w:webHidden/>
          </w:rPr>
          <w:instrText xml:space="preserve"> PAGEREF _Toc456256166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6DA53787" w14:textId="77777777" w:rsidR="003C4CFE" w:rsidRDefault="00246C68">
      <w:pPr>
        <w:pStyle w:val="16"/>
        <w:rPr>
          <w:rFonts w:asciiTheme="minorHAnsi" w:eastAsiaTheme="minorEastAsia" w:hAnsiTheme="minorHAnsi" w:cstheme="minorBidi"/>
          <w:b w:val="0"/>
          <w:szCs w:val="22"/>
        </w:rPr>
      </w:pPr>
      <w:hyperlink w:anchor="_Toc456256167" w:history="1">
        <w:r w:rsidR="003C4CFE" w:rsidRPr="00071F6A">
          <w:rPr>
            <w:rStyle w:val="aff7"/>
          </w:rPr>
          <w:t>3</w:t>
        </w:r>
        <w:r w:rsidR="003C4CFE" w:rsidRPr="00071F6A">
          <w:rPr>
            <w:rStyle w:val="aff7"/>
            <w:rFonts w:hint="eastAsia"/>
          </w:rPr>
          <w:t xml:space="preserve"> </w:t>
        </w:r>
        <w:r w:rsidR="003C4CFE" w:rsidRPr="00071F6A">
          <w:rPr>
            <w:rStyle w:val="aff7"/>
            <w:rFonts w:hint="eastAsia"/>
          </w:rPr>
          <w:t>管理端</w:t>
        </w:r>
        <w:r w:rsidR="003C4CFE">
          <w:rPr>
            <w:webHidden/>
          </w:rPr>
          <w:tab/>
        </w:r>
        <w:r w:rsidR="003C4CFE">
          <w:rPr>
            <w:webHidden/>
          </w:rPr>
          <w:fldChar w:fldCharType="begin"/>
        </w:r>
        <w:r w:rsidR="003C4CFE">
          <w:rPr>
            <w:webHidden/>
          </w:rPr>
          <w:instrText xml:space="preserve"> PAGEREF _Toc456256167 \h </w:instrText>
        </w:r>
        <w:r w:rsidR="003C4CFE">
          <w:rPr>
            <w:webHidden/>
          </w:rPr>
        </w:r>
        <w:r w:rsidR="003C4CFE">
          <w:rPr>
            <w:webHidden/>
          </w:rPr>
          <w:fldChar w:fldCharType="separate"/>
        </w:r>
        <w:r w:rsidR="003C4CFE">
          <w:rPr>
            <w:webHidden/>
          </w:rPr>
          <w:t>15</w:t>
        </w:r>
        <w:r w:rsidR="003C4CFE">
          <w:rPr>
            <w:webHidden/>
          </w:rPr>
          <w:fldChar w:fldCharType="end"/>
        </w:r>
      </w:hyperlink>
    </w:p>
    <w:p w14:paraId="76502648" w14:textId="77777777" w:rsidR="003C4CFE" w:rsidRDefault="00246C68">
      <w:pPr>
        <w:pStyle w:val="32"/>
        <w:tabs>
          <w:tab w:val="right" w:leader="dot" w:pos="8296"/>
        </w:tabs>
        <w:rPr>
          <w:rFonts w:asciiTheme="minorHAnsi" w:eastAsiaTheme="minorEastAsia" w:hAnsiTheme="minorHAnsi" w:cstheme="minorBidi"/>
          <w:noProof/>
          <w:szCs w:val="22"/>
        </w:rPr>
      </w:pPr>
      <w:hyperlink w:anchor="_Toc456256168" w:history="1">
        <w:r w:rsidR="003C4CFE" w:rsidRPr="00071F6A">
          <w:rPr>
            <w:rStyle w:val="aff7"/>
            <w:rFonts w:asciiTheme="minorEastAsia" w:hAnsiTheme="minorEastAsia"/>
            <w:b/>
            <w:noProof/>
          </w:rPr>
          <w:t xml:space="preserve">3.1 </w:t>
        </w:r>
        <w:r w:rsidR="003C4CFE" w:rsidRPr="00071F6A">
          <w:rPr>
            <w:rStyle w:val="aff7"/>
            <w:rFonts w:asciiTheme="minorEastAsia" w:hAnsiTheme="minorEastAsia" w:hint="eastAsia"/>
            <w:b/>
            <w:noProof/>
          </w:rPr>
          <w:t>主页面</w:t>
        </w:r>
        <w:r w:rsidR="003C4CFE" w:rsidRPr="00071F6A">
          <w:rPr>
            <w:rStyle w:val="aff7"/>
            <w:rFonts w:asciiTheme="minorEastAsia" w:hAnsiTheme="minorEastAsia"/>
            <w:b/>
            <w:noProof/>
          </w:rPr>
          <w:t>-</w:t>
        </w:r>
        <w:r w:rsidR="003C4CFE" w:rsidRPr="00071F6A">
          <w:rPr>
            <w:rStyle w:val="aff7"/>
            <w:rFonts w:asciiTheme="minorEastAsia" w:hAnsiTheme="minorEastAsia" w:hint="eastAsia"/>
            <w:b/>
            <w:noProof/>
          </w:rPr>
          <w:t>会议管理</w:t>
        </w:r>
        <w:r w:rsidR="003C4CFE">
          <w:rPr>
            <w:noProof/>
            <w:webHidden/>
          </w:rPr>
          <w:tab/>
        </w:r>
        <w:r w:rsidR="003C4CFE">
          <w:rPr>
            <w:noProof/>
            <w:webHidden/>
          </w:rPr>
          <w:fldChar w:fldCharType="begin"/>
        </w:r>
        <w:r w:rsidR="003C4CFE">
          <w:rPr>
            <w:noProof/>
            <w:webHidden/>
          </w:rPr>
          <w:instrText xml:space="preserve"> PAGEREF _Toc456256168 \h </w:instrText>
        </w:r>
        <w:r w:rsidR="003C4CFE">
          <w:rPr>
            <w:noProof/>
            <w:webHidden/>
          </w:rPr>
        </w:r>
        <w:r w:rsidR="003C4CFE">
          <w:rPr>
            <w:noProof/>
            <w:webHidden/>
          </w:rPr>
          <w:fldChar w:fldCharType="separate"/>
        </w:r>
        <w:r w:rsidR="003C4CFE">
          <w:rPr>
            <w:noProof/>
            <w:webHidden/>
          </w:rPr>
          <w:t>15</w:t>
        </w:r>
        <w:r w:rsidR="003C4CFE">
          <w:rPr>
            <w:noProof/>
            <w:webHidden/>
          </w:rPr>
          <w:fldChar w:fldCharType="end"/>
        </w:r>
      </w:hyperlink>
    </w:p>
    <w:p w14:paraId="7BD99C1A"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69" w:history="1">
        <w:r w:rsidR="003C4CFE" w:rsidRPr="00071F6A">
          <w:rPr>
            <w:rStyle w:val="aff7"/>
            <w:rFonts w:asciiTheme="minorEastAsia" w:hAnsiTheme="minorEastAsia"/>
            <w:b/>
            <w:noProof/>
          </w:rPr>
          <w:t xml:space="preserve">3.3.1 </w:t>
        </w:r>
        <w:r w:rsidR="003C4CFE" w:rsidRPr="00071F6A">
          <w:rPr>
            <w:rStyle w:val="aff7"/>
            <w:rFonts w:asciiTheme="minorEastAsia" w:hAnsiTheme="minorEastAsia" w:hint="eastAsia"/>
            <w:b/>
            <w:noProof/>
          </w:rPr>
          <w:t>召开会议</w:t>
        </w:r>
        <w:r w:rsidR="003C4CFE">
          <w:rPr>
            <w:noProof/>
            <w:webHidden/>
          </w:rPr>
          <w:tab/>
        </w:r>
        <w:r w:rsidR="003C4CFE">
          <w:rPr>
            <w:noProof/>
            <w:webHidden/>
          </w:rPr>
          <w:fldChar w:fldCharType="begin"/>
        </w:r>
        <w:r w:rsidR="003C4CFE">
          <w:rPr>
            <w:noProof/>
            <w:webHidden/>
          </w:rPr>
          <w:instrText xml:space="preserve"> PAGEREF _Toc456256169 \h </w:instrText>
        </w:r>
        <w:r w:rsidR="003C4CFE">
          <w:rPr>
            <w:noProof/>
            <w:webHidden/>
          </w:rPr>
        </w:r>
        <w:r w:rsidR="003C4CFE">
          <w:rPr>
            <w:noProof/>
            <w:webHidden/>
          </w:rPr>
          <w:fldChar w:fldCharType="separate"/>
        </w:r>
        <w:r w:rsidR="003C4CFE">
          <w:rPr>
            <w:noProof/>
            <w:webHidden/>
          </w:rPr>
          <w:t>15</w:t>
        </w:r>
        <w:r w:rsidR="003C4CFE">
          <w:rPr>
            <w:noProof/>
            <w:webHidden/>
          </w:rPr>
          <w:fldChar w:fldCharType="end"/>
        </w:r>
      </w:hyperlink>
    </w:p>
    <w:p w14:paraId="66468CB3"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70" w:history="1">
        <w:r w:rsidR="003C4CFE" w:rsidRPr="00071F6A">
          <w:rPr>
            <w:rStyle w:val="aff7"/>
            <w:rFonts w:asciiTheme="minorEastAsia" w:hAnsiTheme="minorEastAsia"/>
            <w:b/>
            <w:noProof/>
          </w:rPr>
          <w:t xml:space="preserve">3.3.2 </w:t>
        </w:r>
        <w:r w:rsidR="003C4CFE" w:rsidRPr="00071F6A">
          <w:rPr>
            <w:rStyle w:val="aff7"/>
            <w:rFonts w:asciiTheme="minorEastAsia" w:hAnsiTheme="minorEastAsia" w:hint="eastAsia"/>
            <w:b/>
            <w:noProof/>
          </w:rPr>
          <w:t>参与会议</w:t>
        </w:r>
        <w:r w:rsidR="003C4CFE">
          <w:rPr>
            <w:noProof/>
            <w:webHidden/>
          </w:rPr>
          <w:tab/>
        </w:r>
        <w:r w:rsidR="003C4CFE">
          <w:rPr>
            <w:noProof/>
            <w:webHidden/>
          </w:rPr>
          <w:fldChar w:fldCharType="begin"/>
        </w:r>
        <w:r w:rsidR="003C4CFE">
          <w:rPr>
            <w:noProof/>
            <w:webHidden/>
          </w:rPr>
          <w:instrText xml:space="preserve"> PAGEREF _Toc456256170 \h </w:instrText>
        </w:r>
        <w:r w:rsidR="003C4CFE">
          <w:rPr>
            <w:noProof/>
            <w:webHidden/>
          </w:rPr>
        </w:r>
        <w:r w:rsidR="003C4CFE">
          <w:rPr>
            <w:noProof/>
            <w:webHidden/>
          </w:rPr>
          <w:fldChar w:fldCharType="separate"/>
        </w:r>
        <w:r w:rsidR="003C4CFE">
          <w:rPr>
            <w:noProof/>
            <w:webHidden/>
          </w:rPr>
          <w:t>16</w:t>
        </w:r>
        <w:r w:rsidR="003C4CFE">
          <w:rPr>
            <w:noProof/>
            <w:webHidden/>
          </w:rPr>
          <w:fldChar w:fldCharType="end"/>
        </w:r>
      </w:hyperlink>
    </w:p>
    <w:p w14:paraId="3B90A796"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71" w:history="1">
        <w:r w:rsidR="003C4CFE" w:rsidRPr="00071F6A">
          <w:rPr>
            <w:rStyle w:val="aff7"/>
            <w:rFonts w:asciiTheme="minorEastAsia" w:hAnsiTheme="minorEastAsia"/>
            <w:b/>
            <w:noProof/>
          </w:rPr>
          <w:t xml:space="preserve">3.3.3 </w:t>
        </w:r>
        <w:r w:rsidR="003C4CFE" w:rsidRPr="00071F6A">
          <w:rPr>
            <w:rStyle w:val="aff7"/>
            <w:rFonts w:asciiTheme="minorEastAsia" w:hAnsiTheme="minorEastAsia" w:hint="eastAsia"/>
            <w:b/>
            <w:noProof/>
          </w:rPr>
          <w:t>会议详情</w:t>
        </w:r>
        <w:r w:rsidR="003C4CFE">
          <w:rPr>
            <w:noProof/>
            <w:webHidden/>
          </w:rPr>
          <w:tab/>
        </w:r>
        <w:r w:rsidR="003C4CFE">
          <w:rPr>
            <w:noProof/>
            <w:webHidden/>
          </w:rPr>
          <w:fldChar w:fldCharType="begin"/>
        </w:r>
        <w:r w:rsidR="003C4CFE">
          <w:rPr>
            <w:noProof/>
            <w:webHidden/>
          </w:rPr>
          <w:instrText xml:space="preserve"> PAGEREF _Toc456256171 \h </w:instrText>
        </w:r>
        <w:r w:rsidR="003C4CFE">
          <w:rPr>
            <w:noProof/>
            <w:webHidden/>
          </w:rPr>
        </w:r>
        <w:r w:rsidR="003C4CFE">
          <w:rPr>
            <w:noProof/>
            <w:webHidden/>
          </w:rPr>
          <w:fldChar w:fldCharType="separate"/>
        </w:r>
        <w:r w:rsidR="003C4CFE">
          <w:rPr>
            <w:noProof/>
            <w:webHidden/>
          </w:rPr>
          <w:t>18</w:t>
        </w:r>
        <w:r w:rsidR="003C4CFE">
          <w:rPr>
            <w:noProof/>
            <w:webHidden/>
          </w:rPr>
          <w:fldChar w:fldCharType="end"/>
        </w:r>
      </w:hyperlink>
    </w:p>
    <w:p w14:paraId="377A094C"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72" w:history="1">
        <w:r w:rsidR="003C4CFE" w:rsidRPr="00071F6A">
          <w:rPr>
            <w:rStyle w:val="aff7"/>
            <w:rFonts w:asciiTheme="minorEastAsia" w:hAnsiTheme="minorEastAsia"/>
            <w:b/>
            <w:noProof/>
          </w:rPr>
          <w:t xml:space="preserve">3.3.4 </w:t>
        </w:r>
        <w:r w:rsidR="003C4CFE" w:rsidRPr="00071F6A">
          <w:rPr>
            <w:rStyle w:val="aff7"/>
            <w:rFonts w:asciiTheme="minorEastAsia" w:hAnsiTheme="minorEastAsia" w:hint="eastAsia"/>
            <w:b/>
            <w:noProof/>
          </w:rPr>
          <w:t>会议创建编辑</w:t>
        </w:r>
        <w:r w:rsidR="003C4CFE">
          <w:rPr>
            <w:noProof/>
            <w:webHidden/>
          </w:rPr>
          <w:tab/>
        </w:r>
        <w:r w:rsidR="003C4CFE">
          <w:rPr>
            <w:noProof/>
            <w:webHidden/>
          </w:rPr>
          <w:fldChar w:fldCharType="begin"/>
        </w:r>
        <w:r w:rsidR="003C4CFE">
          <w:rPr>
            <w:noProof/>
            <w:webHidden/>
          </w:rPr>
          <w:instrText xml:space="preserve"> PAGEREF _Toc456256172 \h </w:instrText>
        </w:r>
        <w:r w:rsidR="003C4CFE">
          <w:rPr>
            <w:noProof/>
            <w:webHidden/>
          </w:rPr>
        </w:r>
        <w:r w:rsidR="003C4CFE">
          <w:rPr>
            <w:noProof/>
            <w:webHidden/>
          </w:rPr>
          <w:fldChar w:fldCharType="separate"/>
        </w:r>
        <w:r w:rsidR="003C4CFE">
          <w:rPr>
            <w:noProof/>
            <w:webHidden/>
          </w:rPr>
          <w:t>19</w:t>
        </w:r>
        <w:r w:rsidR="003C4CFE">
          <w:rPr>
            <w:noProof/>
            <w:webHidden/>
          </w:rPr>
          <w:fldChar w:fldCharType="end"/>
        </w:r>
      </w:hyperlink>
    </w:p>
    <w:p w14:paraId="5FC38059" w14:textId="77777777" w:rsidR="003C4CFE" w:rsidRDefault="00246C68">
      <w:pPr>
        <w:pStyle w:val="32"/>
        <w:tabs>
          <w:tab w:val="right" w:leader="dot" w:pos="8296"/>
        </w:tabs>
        <w:rPr>
          <w:rFonts w:asciiTheme="minorHAnsi" w:eastAsiaTheme="minorEastAsia" w:hAnsiTheme="minorHAnsi" w:cstheme="minorBidi"/>
          <w:noProof/>
          <w:szCs w:val="22"/>
        </w:rPr>
      </w:pPr>
      <w:hyperlink w:anchor="_Toc456256173" w:history="1">
        <w:r w:rsidR="003C4CFE" w:rsidRPr="00071F6A">
          <w:rPr>
            <w:rStyle w:val="aff7"/>
            <w:rFonts w:asciiTheme="minorEastAsia" w:hAnsiTheme="minorEastAsia"/>
            <w:b/>
            <w:noProof/>
          </w:rPr>
          <w:t xml:space="preserve">3.8 </w:t>
        </w:r>
        <w:r w:rsidR="003C4CFE" w:rsidRPr="00071F6A">
          <w:rPr>
            <w:rStyle w:val="aff7"/>
            <w:rFonts w:asciiTheme="minorEastAsia" w:hAnsiTheme="minorEastAsia" w:hint="eastAsia"/>
            <w:b/>
            <w:noProof/>
          </w:rPr>
          <w:t>通用功能</w:t>
        </w:r>
        <w:r w:rsidR="003C4CFE">
          <w:rPr>
            <w:noProof/>
            <w:webHidden/>
          </w:rPr>
          <w:tab/>
        </w:r>
        <w:r w:rsidR="003C4CFE">
          <w:rPr>
            <w:noProof/>
            <w:webHidden/>
          </w:rPr>
          <w:fldChar w:fldCharType="begin"/>
        </w:r>
        <w:r w:rsidR="003C4CFE">
          <w:rPr>
            <w:noProof/>
            <w:webHidden/>
          </w:rPr>
          <w:instrText xml:space="preserve"> PAGEREF _Toc456256173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6A1FCB11"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74" w:history="1">
        <w:r w:rsidR="003C4CFE" w:rsidRPr="00071F6A">
          <w:rPr>
            <w:rStyle w:val="aff7"/>
            <w:rFonts w:asciiTheme="minorEastAsia" w:hAnsiTheme="minorEastAsia"/>
            <w:b/>
            <w:noProof/>
          </w:rPr>
          <w:t xml:space="preserve">3.8.1 </w:t>
        </w:r>
        <w:r w:rsidR="003C4CFE" w:rsidRPr="00071F6A">
          <w:rPr>
            <w:rStyle w:val="aff7"/>
            <w:rFonts w:asciiTheme="minorEastAsia" w:hAnsiTheme="minorEastAsia" w:hint="eastAsia"/>
            <w:b/>
            <w:noProof/>
          </w:rPr>
          <w:t>弹出框提示</w:t>
        </w:r>
        <w:r w:rsidR="003C4CFE">
          <w:rPr>
            <w:noProof/>
            <w:webHidden/>
          </w:rPr>
          <w:tab/>
        </w:r>
        <w:r w:rsidR="003C4CFE">
          <w:rPr>
            <w:noProof/>
            <w:webHidden/>
          </w:rPr>
          <w:fldChar w:fldCharType="begin"/>
        </w:r>
        <w:r w:rsidR="003C4CFE">
          <w:rPr>
            <w:noProof/>
            <w:webHidden/>
          </w:rPr>
          <w:instrText xml:space="preserve"> PAGEREF _Toc456256174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60BE4B3A"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75" w:history="1">
        <w:r w:rsidR="003C4CFE" w:rsidRPr="00071F6A">
          <w:rPr>
            <w:rStyle w:val="aff7"/>
            <w:rFonts w:asciiTheme="minorEastAsia" w:hAnsiTheme="minorEastAsia"/>
            <w:b/>
            <w:noProof/>
          </w:rPr>
          <w:t xml:space="preserve">3.8.2 </w:t>
        </w:r>
        <w:r w:rsidR="003C4CFE" w:rsidRPr="00071F6A">
          <w:rPr>
            <w:rStyle w:val="aff7"/>
            <w:rFonts w:asciiTheme="minorEastAsia" w:hAnsiTheme="minorEastAsia" w:hint="eastAsia"/>
            <w:b/>
            <w:noProof/>
          </w:rPr>
          <w:t>返回按钮</w:t>
        </w:r>
        <w:r w:rsidR="003C4CFE">
          <w:rPr>
            <w:noProof/>
            <w:webHidden/>
          </w:rPr>
          <w:tab/>
        </w:r>
        <w:r w:rsidR="003C4CFE">
          <w:rPr>
            <w:noProof/>
            <w:webHidden/>
          </w:rPr>
          <w:fldChar w:fldCharType="begin"/>
        </w:r>
        <w:r w:rsidR="003C4CFE">
          <w:rPr>
            <w:noProof/>
            <w:webHidden/>
          </w:rPr>
          <w:instrText xml:space="preserve"> PAGEREF _Toc456256175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7F58DA2A" w14:textId="77777777" w:rsidR="003C4CFE" w:rsidRDefault="00246C68" w:rsidP="003C4CFE">
      <w:pPr>
        <w:pStyle w:val="42"/>
        <w:tabs>
          <w:tab w:val="right" w:leader="dot" w:pos="8296"/>
        </w:tabs>
        <w:ind w:left="1050"/>
        <w:rPr>
          <w:rFonts w:asciiTheme="minorHAnsi" w:eastAsiaTheme="minorEastAsia" w:hAnsiTheme="minorHAnsi" w:cstheme="minorBidi"/>
          <w:noProof/>
          <w:szCs w:val="22"/>
        </w:rPr>
      </w:pPr>
      <w:hyperlink w:anchor="_Toc456256176" w:history="1">
        <w:r w:rsidR="003C4CFE" w:rsidRPr="00071F6A">
          <w:rPr>
            <w:rStyle w:val="aff7"/>
            <w:rFonts w:asciiTheme="minorEastAsia" w:hAnsiTheme="minorEastAsia"/>
            <w:b/>
            <w:noProof/>
          </w:rPr>
          <w:t xml:space="preserve">3.8.3 </w:t>
        </w:r>
        <w:r w:rsidR="003C4CFE" w:rsidRPr="00071F6A">
          <w:rPr>
            <w:rStyle w:val="aff7"/>
            <w:rFonts w:asciiTheme="minorEastAsia" w:hAnsiTheme="minorEastAsia" w:hint="eastAsia"/>
            <w:b/>
            <w:noProof/>
          </w:rPr>
          <w:t>时间选择</w:t>
        </w:r>
        <w:r w:rsidR="003C4CFE">
          <w:rPr>
            <w:noProof/>
            <w:webHidden/>
          </w:rPr>
          <w:tab/>
        </w:r>
        <w:r w:rsidR="003C4CFE">
          <w:rPr>
            <w:noProof/>
            <w:webHidden/>
          </w:rPr>
          <w:fldChar w:fldCharType="begin"/>
        </w:r>
        <w:r w:rsidR="003C4CFE">
          <w:rPr>
            <w:noProof/>
            <w:webHidden/>
          </w:rPr>
          <w:instrText xml:space="preserve"> PAGEREF _Toc456256176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0EB68542" w14:textId="77777777" w:rsidR="003C4CFE" w:rsidRDefault="00246C68">
      <w:pPr>
        <w:pStyle w:val="32"/>
        <w:tabs>
          <w:tab w:val="right" w:leader="dot" w:pos="8296"/>
        </w:tabs>
        <w:rPr>
          <w:rFonts w:asciiTheme="minorHAnsi" w:eastAsiaTheme="minorEastAsia" w:hAnsiTheme="minorHAnsi" w:cstheme="minorBidi"/>
          <w:noProof/>
          <w:szCs w:val="22"/>
        </w:rPr>
      </w:pPr>
      <w:hyperlink w:anchor="_Toc456256177" w:history="1">
        <w:r w:rsidR="003C4CFE" w:rsidRPr="00071F6A">
          <w:rPr>
            <w:rStyle w:val="aff7"/>
            <w:rFonts w:asciiTheme="minorEastAsia" w:hAnsiTheme="minorEastAsia"/>
            <w:b/>
            <w:noProof/>
          </w:rPr>
          <w:t xml:space="preserve">3.9  </w:t>
        </w:r>
        <w:r w:rsidR="003C4CFE" w:rsidRPr="00071F6A">
          <w:rPr>
            <w:rStyle w:val="aff7"/>
            <w:rFonts w:asciiTheme="minorEastAsia" w:hAnsiTheme="minorEastAsia" w:hint="eastAsia"/>
            <w:b/>
            <w:noProof/>
          </w:rPr>
          <w:t>通用异常处理</w:t>
        </w:r>
        <w:r w:rsidR="003C4CFE">
          <w:rPr>
            <w:noProof/>
            <w:webHidden/>
          </w:rPr>
          <w:tab/>
        </w:r>
        <w:r w:rsidR="003C4CFE">
          <w:rPr>
            <w:noProof/>
            <w:webHidden/>
          </w:rPr>
          <w:fldChar w:fldCharType="begin"/>
        </w:r>
        <w:r w:rsidR="003C4CFE">
          <w:rPr>
            <w:noProof/>
            <w:webHidden/>
          </w:rPr>
          <w:instrText xml:space="preserve"> PAGEREF _Toc456256177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6256153"/>
      <w:r w:rsidR="00D04022" w:rsidRPr="00A52EAF">
        <w:rPr>
          <w:szCs w:val="24"/>
        </w:rPr>
        <w:t>功能全局说明</w:t>
      </w:r>
      <w:bookmarkEnd w:id="1"/>
      <w:r w:rsidR="00D04022" w:rsidRPr="00A52EAF">
        <w:rPr>
          <w:szCs w:val="24"/>
        </w:rPr>
        <w:t xml:space="preserve"> </w:t>
      </w:r>
    </w:p>
    <w:p w14:paraId="6B86BA25" w14:textId="3DBD60AD" w:rsidR="00FA51E1" w:rsidRPr="00FA51E1" w:rsidRDefault="00FA51E1" w:rsidP="00D04355">
      <w:pPr>
        <w:pStyle w:val="afa"/>
        <w:ind w:firstLineChars="50" w:firstLine="120"/>
        <w:outlineLvl w:val="2"/>
        <w:rPr>
          <w:rFonts w:asciiTheme="minorEastAsia" w:eastAsiaTheme="minorEastAsia" w:hAnsiTheme="minorEastAsia"/>
          <w:b/>
          <w:sz w:val="24"/>
          <w:szCs w:val="24"/>
        </w:rPr>
      </w:pPr>
      <w:r w:rsidRPr="00FA51E1">
        <w:rPr>
          <w:rFonts w:asciiTheme="minorEastAsia" w:eastAsiaTheme="minorEastAsia" w:hAnsiTheme="minorEastAsia" w:hint="eastAsia"/>
          <w:b/>
          <w:sz w:val="24"/>
          <w:szCs w:val="24"/>
        </w:rPr>
        <w:t>1.1 功能</w:t>
      </w:r>
    </w:p>
    <w:p w14:paraId="0C71ED99" w14:textId="1FF884BA" w:rsidR="00D04022" w:rsidRDefault="00A70A5B" w:rsidP="00FA51E1">
      <w:pPr>
        <w:numPr>
          <w:ilvl w:val="0"/>
          <w:numId w:val="35"/>
        </w:numPr>
        <w:spacing w:line="360" w:lineRule="auto"/>
        <w:jc w:val="left"/>
      </w:pPr>
      <w:r w:rsidRPr="00A70A5B">
        <w:rPr>
          <w:rFonts w:hint="eastAsia"/>
        </w:rPr>
        <w:t>创建会议</w:t>
      </w:r>
      <w:r w:rsidR="00FA51E1">
        <w:rPr>
          <w:rFonts w:hint="eastAsia"/>
        </w:rPr>
        <w:t>：</w:t>
      </w:r>
      <w:r w:rsidRPr="00A70A5B">
        <w:rPr>
          <w:rFonts w:hint="eastAsia"/>
        </w:rPr>
        <w:t>设置会议</w:t>
      </w:r>
      <w:r w:rsidR="00447AF1">
        <w:rPr>
          <w:rFonts w:hint="eastAsia"/>
        </w:rPr>
        <w:t>名称、</w:t>
      </w:r>
      <w:r w:rsidRPr="00A70A5B">
        <w:rPr>
          <w:rFonts w:hint="eastAsia"/>
        </w:rPr>
        <w:t>时间、地点、</w:t>
      </w:r>
      <w:r w:rsidR="00447AF1" w:rsidRPr="00A70A5B">
        <w:rPr>
          <w:rFonts w:hint="eastAsia"/>
        </w:rPr>
        <w:t>参会人员</w:t>
      </w:r>
      <w:r w:rsidR="00447AF1">
        <w:rPr>
          <w:rFonts w:hint="eastAsia"/>
        </w:rPr>
        <w:t>、</w:t>
      </w:r>
      <w:r w:rsidR="00447AF1" w:rsidRPr="00A70A5B">
        <w:rPr>
          <w:rFonts w:hint="eastAsia"/>
        </w:rPr>
        <w:t>议程</w:t>
      </w:r>
      <w:r w:rsidR="00447AF1">
        <w:rPr>
          <w:rFonts w:hint="eastAsia"/>
        </w:rPr>
        <w:t>、签到、附件、备注</w:t>
      </w:r>
      <w:r w:rsidR="00D04022" w:rsidRPr="00A52EAF">
        <w:t>。</w:t>
      </w:r>
    </w:p>
    <w:p w14:paraId="17492DAD" w14:textId="12E612D9" w:rsidR="00A70A5B" w:rsidRPr="00A70A5B" w:rsidRDefault="00447AF1" w:rsidP="00FA51E1">
      <w:pPr>
        <w:numPr>
          <w:ilvl w:val="0"/>
          <w:numId w:val="35"/>
        </w:numPr>
        <w:spacing w:line="360" w:lineRule="auto"/>
        <w:jc w:val="left"/>
      </w:pPr>
      <w:r>
        <w:rPr>
          <w:rFonts w:hint="eastAsia"/>
        </w:rPr>
        <w:t>管理</w:t>
      </w:r>
      <w:r w:rsidR="00A70A5B">
        <w:rPr>
          <w:rFonts w:hint="eastAsia"/>
        </w:rPr>
        <w:t>会议</w:t>
      </w:r>
      <w:r w:rsidR="00FA51E1">
        <w:rPr>
          <w:rFonts w:hint="eastAsia"/>
        </w:rPr>
        <w:t>：</w:t>
      </w:r>
      <w:r>
        <w:rPr>
          <w:rFonts w:hint="eastAsia"/>
        </w:rPr>
        <w:t>发布、</w:t>
      </w:r>
      <w:r w:rsidR="00A70A5B">
        <w:rPr>
          <w:rFonts w:hint="eastAsia"/>
        </w:rPr>
        <w:t>取消、删除会议。</w:t>
      </w:r>
    </w:p>
    <w:p w14:paraId="76A2F6F1" w14:textId="50A483CB" w:rsidR="00D04022" w:rsidRPr="00A52EAF" w:rsidRDefault="00447AF1" w:rsidP="00FA51E1">
      <w:pPr>
        <w:numPr>
          <w:ilvl w:val="0"/>
          <w:numId w:val="35"/>
        </w:numPr>
        <w:spacing w:line="360" w:lineRule="auto"/>
        <w:jc w:val="left"/>
      </w:pPr>
      <w:r>
        <w:rPr>
          <w:rFonts w:hint="eastAsia"/>
        </w:rPr>
        <w:t>查看会议</w:t>
      </w:r>
      <w:r w:rsidR="00FA51E1">
        <w:rPr>
          <w:rFonts w:hint="eastAsia"/>
        </w:rPr>
        <w:t>：</w:t>
      </w:r>
      <w:r w:rsidR="00F8293D">
        <w:rPr>
          <w:rFonts w:hint="eastAsia"/>
        </w:rPr>
        <w:t>会议详情、签到信息。</w:t>
      </w:r>
    </w:p>
    <w:p w14:paraId="456A9216" w14:textId="084442A5" w:rsidR="00D04022" w:rsidRPr="00FA51E1" w:rsidRDefault="00FA51E1" w:rsidP="00FA51E1">
      <w:pPr>
        <w:pStyle w:val="afa"/>
        <w:ind w:firstLineChars="0" w:firstLine="0"/>
        <w:outlineLvl w:val="2"/>
        <w:rPr>
          <w:rFonts w:asciiTheme="minorEastAsia" w:eastAsiaTheme="minorEastAsia" w:hAnsiTheme="minorEastAsia"/>
          <w:b/>
          <w:sz w:val="24"/>
          <w:szCs w:val="24"/>
        </w:rPr>
      </w:pPr>
      <w:r w:rsidRPr="00FA51E1">
        <w:rPr>
          <w:rFonts w:asciiTheme="minorEastAsia" w:eastAsiaTheme="minorEastAsia" w:hAnsiTheme="minorEastAsia" w:hint="eastAsia"/>
          <w:b/>
          <w:sz w:val="24"/>
          <w:szCs w:val="24"/>
        </w:rPr>
        <w:t>1.2</w:t>
      </w:r>
      <w:r>
        <w:rPr>
          <w:rFonts w:asciiTheme="minorEastAsia" w:eastAsiaTheme="minorEastAsia" w:hAnsiTheme="minorEastAsia" w:hint="eastAsia"/>
          <w:b/>
          <w:sz w:val="24"/>
          <w:szCs w:val="24"/>
        </w:rPr>
        <w:t xml:space="preserve"> </w:t>
      </w:r>
      <w:r w:rsidRPr="00FA51E1">
        <w:rPr>
          <w:rFonts w:asciiTheme="minorEastAsia" w:eastAsiaTheme="minorEastAsia" w:hAnsiTheme="minorEastAsia" w:hint="eastAsia"/>
          <w:b/>
          <w:sz w:val="24"/>
          <w:szCs w:val="24"/>
        </w:rPr>
        <w:t>角色</w:t>
      </w:r>
    </w:p>
    <w:p w14:paraId="14FCC06B" w14:textId="68AA31E5" w:rsidR="00FA51E1" w:rsidRDefault="00FA51E1" w:rsidP="00FA51E1">
      <w:pPr>
        <w:numPr>
          <w:ilvl w:val="0"/>
          <w:numId w:val="78"/>
        </w:numPr>
        <w:spacing w:line="360" w:lineRule="auto"/>
        <w:jc w:val="left"/>
      </w:pPr>
      <w:r>
        <w:rPr>
          <w:rFonts w:hint="eastAsia"/>
        </w:rPr>
        <w:t>会议召开人：召开会议，填写会议基本信息、议程，添加附件资料，会议签到服务，查看签到信息。</w:t>
      </w:r>
    </w:p>
    <w:p w14:paraId="0C6A88DD" w14:textId="69556C01" w:rsidR="00FA51E1" w:rsidRDefault="00FA51E1" w:rsidP="00FA51E1">
      <w:pPr>
        <w:numPr>
          <w:ilvl w:val="0"/>
          <w:numId w:val="78"/>
        </w:numPr>
        <w:spacing w:line="360" w:lineRule="auto"/>
        <w:jc w:val="left"/>
      </w:pPr>
      <w:r>
        <w:rPr>
          <w:rFonts w:hint="eastAsia"/>
        </w:rPr>
        <w:t>会议参会人：参与会议，查看会议信息、议程和附件资料，会场签到。</w:t>
      </w:r>
    </w:p>
    <w:p w14:paraId="2EDF36ED" w14:textId="5D14FC5F" w:rsidR="00FA51E1" w:rsidRDefault="00FA51E1" w:rsidP="00FA51E1">
      <w:pPr>
        <w:numPr>
          <w:ilvl w:val="0"/>
          <w:numId w:val="78"/>
        </w:numPr>
        <w:spacing w:line="360" w:lineRule="auto"/>
        <w:jc w:val="left"/>
      </w:pPr>
      <w:r>
        <w:rPr>
          <w:rFonts w:hint="eastAsia"/>
        </w:rPr>
        <w:t>会议服务人：查看会议基本信息和议程，协助会议召开人进行会议签到服务，查看会议签到信息。</w:t>
      </w:r>
    </w:p>
    <w:p w14:paraId="1C929BF7" w14:textId="0ACA26EF" w:rsidR="00FA51E1" w:rsidRDefault="00FA51E1" w:rsidP="00FA51E1">
      <w:pPr>
        <w:pStyle w:val="afa"/>
        <w:ind w:firstLineChars="0" w:firstLine="0"/>
        <w:outlineLvl w:val="2"/>
        <w:rPr>
          <w:rFonts w:asciiTheme="minorEastAsia" w:eastAsiaTheme="minorEastAsia" w:hAnsiTheme="minorEastAsia"/>
          <w:b/>
          <w:sz w:val="24"/>
          <w:szCs w:val="24"/>
        </w:rPr>
      </w:pPr>
      <w:r w:rsidRPr="00FA51E1">
        <w:rPr>
          <w:rFonts w:asciiTheme="minorEastAsia" w:eastAsiaTheme="minorEastAsia" w:hAnsiTheme="minorEastAsia" w:hint="eastAsia"/>
          <w:b/>
          <w:sz w:val="24"/>
          <w:szCs w:val="24"/>
        </w:rPr>
        <w:t>1.3</w:t>
      </w:r>
      <w:r>
        <w:rPr>
          <w:rFonts w:asciiTheme="minorEastAsia" w:eastAsiaTheme="minorEastAsia" w:hAnsiTheme="minorEastAsia" w:hint="eastAsia"/>
          <w:b/>
          <w:sz w:val="24"/>
          <w:szCs w:val="24"/>
        </w:rPr>
        <w:t xml:space="preserve"> 会议状态</w:t>
      </w:r>
    </w:p>
    <w:p w14:paraId="5260E31A" w14:textId="5918FF9F" w:rsidR="00FA51E1" w:rsidRPr="00A75FFE" w:rsidRDefault="00A75FFE" w:rsidP="00A75FFE">
      <w:pPr>
        <w:spacing w:line="360" w:lineRule="auto"/>
        <w:ind w:firstLineChars="350" w:firstLine="735"/>
        <w:jc w:val="left"/>
      </w:pPr>
      <w:r>
        <w:rPr>
          <w:rFonts w:hint="eastAsia"/>
        </w:rPr>
        <w:t>未进行、进行中、已结束、已取消</w:t>
      </w:r>
    </w:p>
    <w:p w14:paraId="4C0FCAB9" w14:textId="3C219B4D" w:rsidR="00D81D12" w:rsidRDefault="00D81D12" w:rsidP="006603EC">
      <w:pPr>
        <w:pStyle w:val="1"/>
        <w:rPr>
          <w:szCs w:val="24"/>
        </w:rPr>
      </w:pPr>
      <w:bookmarkStart w:id="2" w:name="_Toc456256154"/>
      <w:r>
        <w:rPr>
          <w:rFonts w:hint="eastAsia"/>
          <w:szCs w:val="24"/>
        </w:rPr>
        <w:lastRenderedPageBreak/>
        <w:t>客户端</w:t>
      </w:r>
      <w:bookmarkEnd w:id="2"/>
    </w:p>
    <w:p w14:paraId="055DB1BB" w14:textId="7618D3B9" w:rsidR="00E56D8C"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6256155"/>
      <w:bookmarkStart w:id="4" w:name="_Toc404756771"/>
      <w:bookmarkEnd w:id="0"/>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D62702">
        <w:rPr>
          <w:rFonts w:asciiTheme="minorEastAsia" w:eastAsiaTheme="minorEastAsia" w:hAnsiTheme="minorEastAsia" w:hint="eastAsia"/>
          <w:b/>
          <w:sz w:val="24"/>
          <w:szCs w:val="24"/>
        </w:rPr>
        <w:t>1</w:t>
      </w:r>
      <w:r w:rsidR="005C4FC1">
        <w:rPr>
          <w:rFonts w:asciiTheme="minorEastAsia" w:eastAsiaTheme="minorEastAsia" w:hAnsiTheme="minorEastAsia" w:hint="eastAsia"/>
          <w:b/>
          <w:sz w:val="24"/>
          <w:szCs w:val="24"/>
        </w:rPr>
        <w:t xml:space="preserve"> </w:t>
      </w:r>
      <w:r w:rsidR="00D62702">
        <w:rPr>
          <w:rFonts w:asciiTheme="minorEastAsia" w:eastAsiaTheme="minorEastAsia" w:hAnsiTheme="minorEastAsia" w:hint="eastAsia"/>
          <w:b/>
          <w:sz w:val="24"/>
          <w:szCs w:val="24"/>
        </w:rPr>
        <w:t>主页面</w:t>
      </w:r>
      <w:bookmarkEnd w:id="3"/>
      <w:r w:rsidR="005C29F6" w:rsidRPr="005C29F6">
        <w:rPr>
          <w:noProof/>
        </w:rPr>
        <w:t xml:space="preserve"> </w:t>
      </w:r>
    </w:p>
    <w:p w14:paraId="6FE24942" w14:textId="77777777" w:rsidR="00320B45" w:rsidRDefault="00320B45" w:rsidP="00407DCC">
      <w:pPr>
        <w:numPr>
          <w:ilvl w:val="0"/>
          <w:numId w:val="37"/>
        </w:numPr>
        <w:spacing w:line="360" w:lineRule="auto"/>
        <w:jc w:val="left"/>
        <w:rPr>
          <w:rFonts w:ascii="Times New Roman" w:hAnsi="Times New Roman"/>
          <w:b/>
        </w:rPr>
      </w:pPr>
      <w:r w:rsidRPr="00A52EAF">
        <w:rPr>
          <w:rFonts w:ascii="Times New Roman" w:hAnsi="Times New Roman"/>
          <w:b/>
        </w:rPr>
        <w:t>页面初始化：</w:t>
      </w:r>
    </w:p>
    <w:p w14:paraId="613F627D" w14:textId="26DBDAD2" w:rsidR="006607E7" w:rsidRPr="00A52EAF" w:rsidRDefault="00FA51E1" w:rsidP="006607E7">
      <w:pPr>
        <w:spacing w:line="360" w:lineRule="auto"/>
        <w:jc w:val="center"/>
        <w:rPr>
          <w:rFonts w:ascii="Times New Roman" w:hAnsi="Times New Roman"/>
          <w:b/>
        </w:rPr>
      </w:pPr>
      <w:r>
        <w:rPr>
          <w:noProof/>
        </w:rPr>
        <w:drawing>
          <wp:inline distT="0" distB="0" distL="0" distR="0" wp14:anchorId="5B6679F0" wp14:editId="754B55A5">
            <wp:extent cx="2019165" cy="3556000"/>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23307" cy="3563294"/>
                    </a:xfrm>
                    <a:prstGeom prst="rect">
                      <a:avLst/>
                    </a:prstGeom>
                  </pic:spPr>
                </pic:pic>
              </a:graphicData>
            </a:graphic>
          </wp:inline>
        </w:drawing>
      </w:r>
    </w:p>
    <w:p w14:paraId="57216236" w14:textId="50AD1BA2" w:rsidR="00320B45" w:rsidRDefault="00E51885" w:rsidP="00FA51E1">
      <w:pPr>
        <w:numPr>
          <w:ilvl w:val="0"/>
          <w:numId w:val="78"/>
        </w:numPr>
        <w:spacing w:line="360" w:lineRule="auto"/>
        <w:jc w:val="left"/>
        <w:rPr>
          <w:rFonts w:ascii="Times New Roman" w:hAnsi="Times New Roman"/>
        </w:rPr>
      </w:pPr>
      <w:r>
        <w:rPr>
          <w:rFonts w:ascii="Times New Roman" w:hAnsi="Times New Roman" w:hint="eastAsia"/>
        </w:rPr>
        <w:t>页面</w:t>
      </w:r>
      <w:r w:rsidR="009B562A">
        <w:rPr>
          <w:rFonts w:ascii="Times New Roman" w:hAnsi="Times New Roman" w:hint="eastAsia"/>
        </w:rPr>
        <w:t>分“我</w:t>
      </w:r>
      <w:r w:rsidR="003005E6">
        <w:rPr>
          <w:rFonts w:ascii="Times New Roman" w:hAnsi="Times New Roman" w:hint="eastAsia"/>
        </w:rPr>
        <w:t>召开</w:t>
      </w:r>
      <w:r w:rsidR="009B562A">
        <w:rPr>
          <w:rFonts w:ascii="Times New Roman" w:hAnsi="Times New Roman" w:hint="eastAsia"/>
        </w:rPr>
        <w:t>的”，“我参与的”，“我服务的”</w:t>
      </w:r>
      <w:r w:rsidR="009B238B">
        <w:rPr>
          <w:rFonts w:ascii="Times New Roman" w:hAnsi="Times New Roman" w:hint="eastAsia"/>
        </w:rPr>
        <w:t>显示</w:t>
      </w:r>
      <w:r w:rsidR="00DE561E">
        <w:rPr>
          <w:rFonts w:ascii="Times New Roman" w:hAnsi="Times New Roman" w:hint="eastAsia"/>
        </w:rPr>
        <w:t>会议</w:t>
      </w:r>
      <w:r>
        <w:rPr>
          <w:rFonts w:ascii="Times New Roman" w:hAnsi="Times New Roman" w:hint="eastAsia"/>
        </w:rPr>
        <w:t>列表</w:t>
      </w:r>
      <w:r w:rsidR="00320B45">
        <w:rPr>
          <w:rFonts w:ascii="Times New Roman" w:hAnsi="Times New Roman" w:hint="eastAsia"/>
        </w:rPr>
        <w:t>，</w:t>
      </w:r>
      <w:r>
        <w:rPr>
          <w:rFonts w:ascii="Times New Roman" w:hAnsi="Times New Roman" w:hint="eastAsia"/>
        </w:rPr>
        <w:t>默认</w:t>
      </w:r>
      <w:r w:rsidR="009B562A">
        <w:rPr>
          <w:rFonts w:ascii="Times New Roman" w:hAnsi="Times New Roman" w:hint="eastAsia"/>
        </w:rPr>
        <w:t>只</w:t>
      </w:r>
      <w:r>
        <w:rPr>
          <w:rFonts w:ascii="Times New Roman" w:hAnsi="Times New Roman" w:hint="eastAsia"/>
        </w:rPr>
        <w:t>展示</w:t>
      </w:r>
      <w:r w:rsidR="009B562A">
        <w:rPr>
          <w:rFonts w:ascii="Times New Roman" w:hAnsi="Times New Roman" w:hint="eastAsia"/>
        </w:rPr>
        <w:t>会议</w:t>
      </w:r>
      <w:r>
        <w:rPr>
          <w:rFonts w:ascii="Times New Roman" w:hAnsi="Times New Roman" w:hint="eastAsia"/>
        </w:rPr>
        <w:t>状态为</w:t>
      </w:r>
      <w:r w:rsidR="009B238B">
        <w:rPr>
          <w:rFonts w:ascii="Times New Roman" w:hAnsi="Times New Roman" w:hint="eastAsia"/>
        </w:rPr>
        <w:t>进行中</w:t>
      </w:r>
      <w:r>
        <w:rPr>
          <w:rFonts w:ascii="Times New Roman" w:hAnsi="Times New Roman" w:hint="eastAsia"/>
        </w:rPr>
        <w:t>和</w:t>
      </w:r>
      <w:r w:rsidR="009B238B">
        <w:rPr>
          <w:rFonts w:ascii="Times New Roman" w:hAnsi="Times New Roman" w:hint="eastAsia"/>
        </w:rPr>
        <w:t>未进行</w:t>
      </w:r>
      <w:r>
        <w:rPr>
          <w:rFonts w:ascii="Times New Roman" w:hAnsi="Times New Roman" w:hint="eastAsia"/>
        </w:rPr>
        <w:t>的会议。</w:t>
      </w:r>
      <w:r w:rsidR="00320B45">
        <w:rPr>
          <w:rFonts w:ascii="Times New Roman" w:hAnsi="Times New Roman" w:hint="eastAsia"/>
        </w:rPr>
        <w:t>列表显示</w:t>
      </w:r>
      <w:r w:rsidR="00DE561E">
        <w:rPr>
          <w:rFonts w:ascii="Times New Roman" w:hAnsi="Times New Roman" w:hint="eastAsia"/>
        </w:rPr>
        <w:t>会议</w:t>
      </w:r>
      <w:r>
        <w:rPr>
          <w:rFonts w:ascii="Times New Roman" w:hAnsi="Times New Roman" w:hint="eastAsia"/>
        </w:rPr>
        <w:t>基本</w:t>
      </w:r>
      <w:r w:rsidR="00DE561E">
        <w:rPr>
          <w:rFonts w:ascii="Times New Roman" w:hAnsi="Times New Roman" w:hint="eastAsia"/>
        </w:rPr>
        <w:t>信息（会议</w:t>
      </w:r>
      <w:r w:rsidR="00320B45">
        <w:rPr>
          <w:rFonts w:ascii="Times New Roman" w:hAnsi="Times New Roman" w:hint="eastAsia"/>
        </w:rPr>
        <w:t>名称、地点、时间）</w:t>
      </w:r>
      <w:r w:rsidR="00DE561E">
        <w:rPr>
          <w:rFonts w:ascii="Times New Roman" w:hAnsi="Times New Roman" w:hint="eastAsia"/>
        </w:rPr>
        <w:t>、会议</w:t>
      </w:r>
      <w:r w:rsidR="00320B45">
        <w:rPr>
          <w:rFonts w:ascii="Times New Roman" w:hAnsi="Times New Roman" w:hint="eastAsia"/>
        </w:rPr>
        <w:t>状态（进行</w:t>
      </w:r>
      <w:r w:rsidR="00DE561E">
        <w:rPr>
          <w:rFonts w:ascii="Times New Roman" w:hAnsi="Times New Roman" w:hint="eastAsia"/>
        </w:rPr>
        <w:t>中</w:t>
      </w:r>
      <w:r w:rsidR="00320B45">
        <w:rPr>
          <w:rFonts w:ascii="Times New Roman" w:hAnsi="Times New Roman" w:hint="eastAsia"/>
        </w:rPr>
        <w:t>、</w:t>
      </w:r>
      <w:r w:rsidR="008A6500">
        <w:rPr>
          <w:rFonts w:ascii="Times New Roman" w:hAnsi="Times New Roman" w:hint="eastAsia"/>
        </w:rPr>
        <w:t>未进行、</w:t>
      </w:r>
      <w:r w:rsidR="00DE561E">
        <w:rPr>
          <w:rFonts w:ascii="Times New Roman" w:hAnsi="Times New Roman" w:hint="eastAsia"/>
        </w:rPr>
        <w:t>已</w:t>
      </w:r>
      <w:r w:rsidR="00320B45">
        <w:rPr>
          <w:rFonts w:ascii="Times New Roman" w:hAnsi="Times New Roman" w:hint="eastAsia"/>
        </w:rPr>
        <w:t>结束、</w:t>
      </w:r>
      <w:r w:rsidR="00DE561E">
        <w:rPr>
          <w:rFonts w:ascii="Times New Roman" w:hAnsi="Times New Roman" w:hint="eastAsia"/>
        </w:rPr>
        <w:t>已</w:t>
      </w:r>
      <w:r w:rsidR="00320B45">
        <w:rPr>
          <w:rFonts w:ascii="Times New Roman" w:hAnsi="Times New Roman" w:hint="eastAsia"/>
        </w:rPr>
        <w:t>取消）</w:t>
      </w:r>
      <w:r>
        <w:rPr>
          <w:rFonts w:ascii="Times New Roman" w:hAnsi="Times New Roman" w:hint="eastAsia"/>
        </w:rPr>
        <w:t>，</w:t>
      </w:r>
      <w:r w:rsidR="008A6500">
        <w:rPr>
          <w:rFonts w:ascii="Times New Roman" w:hAnsi="Times New Roman" w:hint="eastAsia"/>
        </w:rPr>
        <w:t>列表展示首先按照进行中、未进行、已结束、已取消状态</w:t>
      </w:r>
      <w:r w:rsidR="00D64F86">
        <w:rPr>
          <w:rFonts w:ascii="Times New Roman" w:hAnsi="Times New Roman" w:hint="eastAsia"/>
        </w:rPr>
        <w:t>排列</w:t>
      </w:r>
      <w:r w:rsidR="008A6500">
        <w:rPr>
          <w:rFonts w:ascii="Times New Roman" w:hAnsi="Times New Roman" w:hint="eastAsia"/>
        </w:rPr>
        <w:t>，其次</w:t>
      </w:r>
      <w:r w:rsidR="00F06570">
        <w:rPr>
          <w:rFonts w:ascii="Times New Roman" w:hAnsi="Times New Roman" w:hint="eastAsia"/>
        </w:rPr>
        <w:t>按照</w:t>
      </w:r>
      <w:r w:rsidR="00DE561E">
        <w:rPr>
          <w:rFonts w:ascii="Times New Roman" w:hAnsi="Times New Roman" w:hint="eastAsia"/>
        </w:rPr>
        <w:t>会议召开</w:t>
      </w:r>
      <w:r w:rsidR="008421A0">
        <w:rPr>
          <w:rFonts w:ascii="Times New Roman" w:hAnsi="Times New Roman" w:hint="eastAsia"/>
        </w:rPr>
        <w:t>时间</w:t>
      </w:r>
      <w:r w:rsidR="00131677">
        <w:rPr>
          <w:rFonts w:ascii="Times New Roman" w:hAnsi="Times New Roman" w:hint="eastAsia"/>
        </w:rPr>
        <w:t>由近到远</w:t>
      </w:r>
      <w:r w:rsidR="008421A0">
        <w:rPr>
          <w:rFonts w:ascii="Times New Roman" w:hAnsi="Times New Roman" w:hint="eastAsia"/>
        </w:rPr>
        <w:t>排列。</w:t>
      </w:r>
      <w:r w:rsidR="00932E9A">
        <w:rPr>
          <w:rFonts w:ascii="Times New Roman" w:hAnsi="Times New Roman" w:hint="eastAsia"/>
        </w:rPr>
        <w:t xml:space="preserve"> </w:t>
      </w:r>
      <w:r w:rsidR="00AD2A93">
        <w:rPr>
          <w:rFonts w:ascii="Times New Roman" w:hAnsi="Times New Roman" w:hint="eastAsia"/>
        </w:rPr>
        <w:t>“已取消”状态会议</w:t>
      </w:r>
      <w:r w:rsidR="00932E9A">
        <w:rPr>
          <w:rFonts w:ascii="Times New Roman" w:hAnsi="Times New Roman" w:hint="eastAsia"/>
        </w:rPr>
        <w:t>详情</w:t>
      </w:r>
      <w:r w:rsidR="00AD2A93">
        <w:rPr>
          <w:rFonts w:ascii="Times New Roman" w:hAnsi="Times New Roman" w:hint="eastAsia"/>
        </w:rPr>
        <w:t>只</w:t>
      </w:r>
      <w:r w:rsidR="00932E9A">
        <w:rPr>
          <w:rFonts w:ascii="Times New Roman" w:hAnsi="Times New Roman" w:hint="eastAsia"/>
        </w:rPr>
        <w:t>显示基本信息。</w:t>
      </w:r>
    </w:p>
    <w:p w14:paraId="3FBDFDAF" w14:textId="063DA979" w:rsidR="00DE47A8" w:rsidRPr="00A52EAF" w:rsidRDefault="00DE47A8" w:rsidP="00FA51E1">
      <w:pPr>
        <w:numPr>
          <w:ilvl w:val="0"/>
          <w:numId w:val="78"/>
        </w:numPr>
        <w:spacing w:line="360" w:lineRule="auto"/>
        <w:jc w:val="left"/>
        <w:rPr>
          <w:rFonts w:ascii="Times New Roman" w:hAnsi="Times New Roman"/>
        </w:rPr>
      </w:pPr>
      <w:r>
        <w:rPr>
          <w:rFonts w:ascii="Times New Roman" w:hAnsi="Times New Roman" w:hint="eastAsia"/>
        </w:rPr>
        <w:t>全部的状态会议有效期限为</w:t>
      </w:r>
      <w:r>
        <w:rPr>
          <w:rFonts w:ascii="Times New Roman" w:hAnsi="Times New Roman" w:hint="eastAsia"/>
        </w:rPr>
        <w:t>30</w:t>
      </w:r>
      <w:r>
        <w:rPr>
          <w:rFonts w:ascii="Times New Roman" w:hAnsi="Times New Roman" w:hint="eastAsia"/>
        </w:rPr>
        <w:t>天</w:t>
      </w:r>
      <w:r w:rsidR="00073856">
        <w:rPr>
          <w:rFonts w:ascii="Times New Roman" w:hAnsi="Times New Roman" w:hint="eastAsia"/>
        </w:rPr>
        <w:t>，自动删除超出</w:t>
      </w:r>
      <w:r w:rsidR="00073856">
        <w:rPr>
          <w:rFonts w:ascii="Times New Roman" w:hAnsi="Times New Roman" w:hint="eastAsia"/>
        </w:rPr>
        <w:t>30</w:t>
      </w:r>
      <w:r w:rsidR="00073856">
        <w:rPr>
          <w:rFonts w:ascii="Times New Roman" w:hAnsi="Times New Roman" w:hint="eastAsia"/>
        </w:rPr>
        <w:t>天的会议</w:t>
      </w:r>
      <w:r w:rsidR="00D64F86">
        <w:rPr>
          <w:rFonts w:ascii="Times New Roman" w:hAnsi="Times New Roman" w:hint="eastAsia"/>
        </w:rPr>
        <w:t>（以会议结束和取消时间开始计算）</w:t>
      </w:r>
      <w:r w:rsidR="00073856">
        <w:rPr>
          <w:rFonts w:ascii="Times New Roman" w:hAnsi="Times New Roman" w:hint="eastAsia"/>
        </w:rPr>
        <w:t>。</w:t>
      </w:r>
    </w:p>
    <w:p w14:paraId="49850E4C" w14:textId="4F325A7C" w:rsidR="00504C21" w:rsidRDefault="00320B45" w:rsidP="00FA51E1">
      <w:pPr>
        <w:numPr>
          <w:ilvl w:val="0"/>
          <w:numId w:val="78"/>
        </w:numPr>
        <w:spacing w:line="360" w:lineRule="auto"/>
        <w:jc w:val="left"/>
        <w:rPr>
          <w:rFonts w:ascii="Times New Roman" w:hAnsi="Times New Roman"/>
        </w:rPr>
      </w:pPr>
      <w:r>
        <w:rPr>
          <w:rFonts w:ascii="Times New Roman" w:hAnsi="Times New Roman" w:hint="eastAsia"/>
        </w:rPr>
        <w:t>页面左上角显示返回键</w:t>
      </w:r>
      <w:r w:rsidR="00FA51E1">
        <w:rPr>
          <w:rFonts w:ascii="Times New Roman" w:hAnsi="Times New Roman" w:hint="eastAsia"/>
        </w:rPr>
        <w:t>。</w:t>
      </w:r>
    </w:p>
    <w:p w14:paraId="36C18769" w14:textId="098B7730" w:rsidR="00320B45" w:rsidRDefault="00504C21" w:rsidP="00FA51E1">
      <w:pPr>
        <w:numPr>
          <w:ilvl w:val="0"/>
          <w:numId w:val="78"/>
        </w:numPr>
        <w:spacing w:line="360" w:lineRule="auto"/>
        <w:jc w:val="left"/>
        <w:rPr>
          <w:rFonts w:ascii="Times New Roman" w:hAnsi="Times New Roman"/>
        </w:rPr>
      </w:pPr>
      <w:r>
        <w:rPr>
          <w:rFonts w:ascii="Times New Roman" w:hAnsi="Times New Roman" w:hint="eastAsia"/>
        </w:rPr>
        <w:t>页面</w:t>
      </w:r>
      <w:r w:rsidR="00FA51E1">
        <w:rPr>
          <w:rFonts w:ascii="Times New Roman" w:hAnsi="Times New Roman" w:hint="eastAsia"/>
        </w:rPr>
        <w:t>右上角</w:t>
      </w:r>
      <w:r>
        <w:rPr>
          <w:rFonts w:ascii="Times New Roman" w:hAnsi="Times New Roman" w:hint="eastAsia"/>
        </w:rPr>
        <w:t>上方显示搜索栏和</w:t>
      </w:r>
      <w:r w:rsidR="00FA51E1">
        <w:rPr>
          <w:rFonts w:ascii="Times New Roman" w:hAnsi="Times New Roman" w:hint="eastAsia"/>
        </w:rPr>
        <w:t>召开会议功能</w:t>
      </w:r>
      <w:r w:rsidR="00320B45">
        <w:rPr>
          <w:rFonts w:ascii="Times New Roman" w:hAnsi="Times New Roman" w:hint="eastAsia"/>
        </w:rPr>
        <w:t>键。</w:t>
      </w:r>
    </w:p>
    <w:p w14:paraId="7971E196" w14:textId="2CDEF7FE" w:rsidR="006607E7" w:rsidRPr="009835CB" w:rsidRDefault="00320B45" w:rsidP="00407DCC">
      <w:pPr>
        <w:numPr>
          <w:ilvl w:val="0"/>
          <w:numId w:val="37"/>
        </w:numPr>
        <w:spacing w:line="360" w:lineRule="auto"/>
        <w:jc w:val="left"/>
        <w:rPr>
          <w:rFonts w:ascii="Times New Roman" w:hAnsi="Times New Roman"/>
          <w:b/>
        </w:rPr>
      </w:pPr>
      <w:r w:rsidRPr="00A52EAF">
        <w:rPr>
          <w:rFonts w:ascii="Times New Roman" w:hAnsi="Times New Roman"/>
          <w:b/>
        </w:rPr>
        <w:t>功能描述：</w:t>
      </w:r>
    </w:p>
    <w:p w14:paraId="6D6D7AD6" w14:textId="54700508" w:rsidR="006607E7" w:rsidRPr="00A52EAF" w:rsidRDefault="00FA51E1" w:rsidP="006607E7">
      <w:pPr>
        <w:spacing w:line="360" w:lineRule="auto"/>
        <w:jc w:val="center"/>
        <w:rPr>
          <w:rFonts w:ascii="Times New Roman" w:hAnsi="Times New Roman"/>
          <w:b/>
        </w:rPr>
      </w:pPr>
      <w:r>
        <w:rPr>
          <w:noProof/>
        </w:rPr>
        <w:lastRenderedPageBreak/>
        <w:drawing>
          <wp:inline distT="0" distB="0" distL="0" distR="0" wp14:anchorId="15914433" wp14:editId="7301DF92">
            <wp:extent cx="1778000" cy="31469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84793" cy="3158998"/>
                    </a:xfrm>
                    <a:prstGeom prst="rect">
                      <a:avLst/>
                    </a:prstGeom>
                  </pic:spPr>
                </pic:pic>
              </a:graphicData>
            </a:graphic>
          </wp:inline>
        </w:drawing>
      </w:r>
      <w:r w:rsidR="00307B82">
        <w:rPr>
          <w:rFonts w:ascii="Times New Roman" w:hAnsi="Times New Roman" w:hint="eastAsia"/>
          <w:b/>
        </w:rPr>
        <w:t xml:space="preserve"> </w:t>
      </w:r>
      <w:r>
        <w:rPr>
          <w:noProof/>
        </w:rPr>
        <w:drawing>
          <wp:inline distT="0" distB="0" distL="0" distR="0" wp14:anchorId="687DDEF1" wp14:editId="60DF0031">
            <wp:extent cx="1759219" cy="3143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59219" cy="3143250"/>
                    </a:xfrm>
                    <a:prstGeom prst="rect">
                      <a:avLst/>
                    </a:prstGeom>
                  </pic:spPr>
                </pic:pic>
              </a:graphicData>
            </a:graphic>
          </wp:inline>
        </w:drawing>
      </w:r>
    </w:p>
    <w:p w14:paraId="68CDE278" w14:textId="47F3037F" w:rsidR="003D4585" w:rsidRDefault="00320B45" w:rsidP="00407DCC">
      <w:pPr>
        <w:numPr>
          <w:ilvl w:val="0"/>
          <w:numId w:val="36"/>
        </w:numPr>
        <w:spacing w:line="360" w:lineRule="auto"/>
        <w:jc w:val="left"/>
        <w:rPr>
          <w:rFonts w:ascii="Times New Roman" w:hAnsi="Times New Roman"/>
        </w:rPr>
      </w:pPr>
      <w:r w:rsidRPr="003D4585">
        <w:rPr>
          <w:rFonts w:ascii="Times New Roman" w:hAnsi="Times New Roman"/>
        </w:rPr>
        <w:t>点击页面左上角返回键</w:t>
      </w:r>
      <w:r w:rsidR="00433F2F">
        <w:rPr>
          <w:rFonts w:ascii="Times New Roman" w:hAnsi="Times New Roman" w:hint="eastAsia"/>
        </w:rPr>
        <w:t>退出应用</w:t>
      </w:r>
      <w:r w:rsidRPr="003D4585">
        <w:rPr>
          <w:rFonts w:ascii="Times New Roman" w:hAnsi="Times New Roman"/>
        </w:rPr>
        <w:t>。</w:t>
      </w:r>
    </w:p>
    <w:p w14:paraId="552C3A6E" w14:textId="5CDB2068" w:rsidR="00B069F9" w:rsidRDefault="00B069F9" w:rsidP="00407DCC">
      <w:pPr>
        <w:numPr>
          <w:ilvl w:val="0"/>
          <w:numId w:val="36"/>
        </w:numPr>
        <w:spacing w:line="360" w:lineRule="auto"/>
        <w:jc w:val="left"/>
        <w:rPr>
          <w:rFonts w:ascii="Times New Roman" w:hAnsi="Times New Roman"/>
        </w:rPr>
      </w:pPr>
      <w:r>
        <w:rPr>
          <w:rFonts w:ascii="Times New Roman" w:hAnsi="Times New Roman" w:hint="eastAsia"/>
        </w:rPr>
        <w:t>点击“我参与的”“我</w:t>
      </w:r>
      <w:r w:rsidR="00AC076B">
        <w:rPr>
          <w:rFonts w:ascii="Times New Roman" w:hAnsi="Times New Roman" w:hint="eastAsia"/>
        </w:rPr>
        <w:t>召开</w:t>
      </w:r>
      <w:r>
        <w:rPr>
          <w:rFonts w:ascii="Times New Roman" w:hAnsi="Times New Roman" w:hint="eastAsia"/>
        </w:rPr>
        <w:t>的”“我服务的”</w:t>
      </w:r>
      <w:r>
        <w:rPr>
          <w:rFonts w:ascii="Times New Roman" w:hAnsi="Times New Roman" w:hint="eastAsia"/>
        </w:rPr>
        <w:t>tab</w:t>
      </w:r>
      <w:r>
        <w:rPr>
          <w:rFonts w:ascii="Times New Roman" w:hAnsi="Times New Roman" w:hint="eastAsia"/>
        </w:rPr>
        <w:t>，展示对应参会状态的页面。</w:t>
      </w:r>
    </w:p>
    <w:p w14:paraId="70F3810B" w14:textId="25747F72" w:rsidR="003D4585" w:rsidRDefault="003D4585" w:rsidP="00407DCC">
      <w:pPr>
        <w:numPr>
          <w:ilvl w:val="0"/>
          <w:numId w:val="36"/>
        </w:numPr>
        <w:spacing w:line="360" w:lineRule="auto"/>
        <w:jc w:val="left"/>
        <w:rPr>
          <w:rFonts w:ascii="Times New Roman" w:hAnsi="Times New Roman"/>
        </w:rPr>
      </w:pPr>
      <w:r>
        <w:rPr>
          <w:rFonts w:ascii="Times New Roman" w:hAnsi="Times New Roman" w:hint="eastAsia"/>
        </w:rPr>
        <w:t>点击</w:t>
      </w:r>
      <w:r w:rsidR="00FA51E1">
        <w:rPr>
          <w:noProof/>
        </w:rPr>
        <w:drawing>
          <wp:inline distT="0" distB="0" distL="0" distR="0" wp14:anchorId="29EB0E3C" wp14:editId="5BB6E08C">
            <wp:extent cx="143510" cy="136676"/>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5825" cy="138880"/>
                    </a:xfrm>
                    <a:prstGeom prst="rect">
                      <a:avLst/>
                    </a:prstGeom>
                  </pic:spPr>
                </pic:pic>
              </a:graphicData>
            </a:graphic>
          </wp:inline>
        </w:drawing>
      </w:r>
      <w:r>
        <w:rPr>
          <w:rFonts w:ascii="Times New Roman" w:hAnsi="Times New Roman" w:hint="eastAsia"/>
        </w:rPr>
        <w:t>进入</w:t>
      </w:r>
      <w:r w:rsidR="00FA51E1">
        <w:rPr>
          <w:rFonts w:ascii="Times New Roman" w:hAnsi="Times New Roman" w:hint="eastAsia"/>
        </w:rPr>
        <w:t>召开</w:t>
      </w:r>
      <w:r w:rsidR="00751576">
        <w:rPr>
          <w:rFonts w:ascii="Times New Roman" w:hAnsi="Times New Roman" w:hint="eastAsia"/>
        </w:rPr>
        <w:t>会议页面</w:t>
      </w:r>
      <w:r>
        <w:rPr>
          <w:rFonts w:ascii="Times New Roman" w:hAnsi="Times New Roman" w:hint="eastAsia"/>
        </w:rPr>
        <w:t>。</w:t>
      </w:r>
    </w:p>
    <w:p w14:paraId="6EA5CE4A" w14:textId="495BFE02" w:rsidR="00320B45" w:rsidRPr="003D4585" w:rsidRDefault="00320B45" w:rsidP="00407DCC">
      <w:pPr>
        <w:numPr>
          <w:ilvl w:val="0"/>
          <w:numId w:val="36"/>
        </w:numPr>
        <w:spacing w:line="360" w:lineRule="auto"/>
        <w:jc w:val="left"/>
        <w:rPr>
          <w:rFonts w:ascii="Times New Roman" w:hAnsi="Times New Roman"/>
        </w:rPr>
      </w:pPr>
      <w:r w:rsidRPr="003D4585">
        <w:rPr>
          <w:rFonts w:ascii="Times New Roman" w:hAnsi="Times New Roman"/>
        </w:rPr>
        <w:t>点击</w:t>
      </w:r>
      <w:r w:rsidR="00FA51E1" w:rsidRPr="003D4585">
        <w:rPr>
          <w:rFonts w:ascii="Times New Roman" w:hAnsi="Times New Roman" w:hint="eastAsia"/>
        </w:rPr>
        <w:t xml:space="preserve"> </w:t>
      </w:r>
      <w:r w:rsidR="0065408C" w:rsidRPr="003D4585">
        <w:rPr>
          <w:rFonts w:ascii="Times New Roman" w:hAnsi="Times New Roman" w:hint="eastAsia"/>
        </w:rPr>
        <w:t>“</w:t>
      </w:r>
      <w:r w:rsidR="00FA51E1">
        <w:rPr>
          <w:rFonts w:ascii="Times New Roman" w:hAnsi="Times New Roman" w:hint="eastAsia"/>
        </w:rPr>
        <w:t>状态</w:t>
      </w:r>
      <w:r w:rsidR="00D62702">
        <w:rPr>
          <w:rFonts w:ascii="Times New Roman" w:hAnsi="Times New Roman" w:hint="eastAsia"/>
        </w:rPr>
        <w:t>筛选</w:t>
      </w:r>
      <w:r w:rsidR="0065408C" w:rsidRPr="003D4585">
        <w:rPr>
          <w:rFonts w:ascii="Times New Roman" w:hAnsi="Times New Roman" w:hint="eastAsia"/>
        </w:rPr>
        <w:t>”</w:t>
      </w:r>
      <w:r w:rsidR="005C29F6" w:rsidRPr="003D4585">
        <w:rPr>
          <w:rFonts w:ascii="Times New Roman" w:hAnsi="Times New Roman" w:hint="eastAsia"/>
        </w:rPr>
        <w:t>，</w:t>
      </w:r>
      <w:r w:rsidR="00FA51E1">
        <w:rPr>
          <w:rFonts w:ascii="Times New Roman" w:hAnsi="Times New Roman" w:hint="eastAsia"/>
        </w:rPr>
        <w:t>下拉显示</w:t>
      </w:r>
      <w:r w:rsidR="00D62702">
        <w:rPr>
          <w:rFonts w:ascii="Times New Roman" w:hAnsi="Times New Roman" w:hint="eastAsia"/>
        </w:rPr>
        <w:t>显示筛选页面</w:t>
      </w:r>
      <w:r w:rsidR="000E216E">
        <w:rPr>
          <w:rFonts w:ascii="Times New Roman" w:hAnsi="Times New Roman" w:hint="eastAsia"/>
        </w:rPr>
        <w:t>，选择会议状态“进行中”“未进行”“已结束”“已取消”中任意选项（</w:t>
      </w:r>
      <w:r w:rsidR="007A2FA0">
        <w:rPr>
          <w:rFonts w:ascii="Times New Roman" w:hAnsi="Times New Roman" w:hint="eastAsia"/>
        </w:rPr>
        <w:t>多</w:t>
      </w:r>
      <w:r w:rsidR="000E216E">
        <w:rPr>
          <w:rFonts w:ascii="Times New Roman" w:hAnsi="Times New Roman" w:hint="eastAsia"/>
        </w:rPr>
        <w:t>选），完成返回会议管理页面，更新列表展示。</w:t>
      </w:r>
    </w:p>
    <w:p w14:paraId="69E7DF5F" w14:textId="6617439F" w:rsidR="00320B45" w:rsidRPr="00A52EAF" w:rsidRDefault="000E216E" w:rsidP="00407DCC">
      <w:pPr>
        <w:numPr>
          <w:ilvl w:val="0"/>
          <w:numId w:val="36"/>
        </w:numPr>
        <w:spacing w:line="360" w:lineRule="auto"/>
        <w:jc w:val="left"/>
        <w:rPr>
          <w:rFonts w:ascii="Times New Roman" w:hAnsi="Times New Roman"/>
        </w:rPr>
      </w:pPr>
      <w:r>
        <w:rPr>
          <w:rFonts w:ascii="Times New Roman" w:hAnsi="Times New Roman" w:hint="eastAsia"/>
        </w:rPr>
        <w:t>点击搜索</w:t>
      </w:r>
      <w:r w:rsidR="003D0D77">
        <w:rPr>
          <w:rFonts w:ascii="Times New Roman" w:hAnsi="Times New Roman" w:hint="eastAsia"/>
        </w:rPr>
        <w:t>键</w:t>
      </w:r>
      <w:r>
        <w:rPr>
          <w:rFonts w:ascii="Times New Roman" w:hAnsi="Times New Roman" w:hint="eastAsia"/>
        </w:rPr>
        <w:t>，</w:t>
      </w:r>
      <w:r w:rsidR="003D0D77">
        <w:rPr>
          <w:rFonts w:ascii="Times New Roman" w:hAnsi="Times New Roman" w:hint="eastAsia"/>
        </w:rPr>
        <w:t>进入搜索页面，</w:t>
      </w:r>
      <w:r>
        <w:rPr>
          <w:rFonts w:ascii="Times New Roman" w:hAnsi="Times New Roman" w:hint="eastAsia"/>
        </w:rPr>
        <w:t>输入会议名称</w:t>
      </w:r>
      <w:r w:rsidR="003D0D77">
        <w:rPr>
          <w:rFonts w:ascii="Times New Roman" w:hAnsi="Times New Roman" w:hint="eastAsia"/>
        </w:rPr>
        <w:t>或者</w:t>
      </w:r>
      <w:r>
        <w:rPr>
          <w:rFonts w:ascii="Times New Roman" w:hAnsi="Times New Roman" w:hint="eastAsia"/>
        </w:rPr>
        <w:t>地址，点击</w:t>
      </w:r>
      <w:r w:rsidR="00681108">
        <w:rPr>
          <w:rFonts w:ascii="Times New Roman" w:hAnsi="Times New Roman" w:hint="eastAsia"/>
        </w:rPr>
        <w:t>输入键盘中的</w:t>
      </w:r>
      <w:r>
        <w:rPr>
          <w:rFonts w:ascii="Times New Roman" w:hAnsi="Times New Roman" w:hint="eastAsia"/>
        </w:rPr>
        <w:t>搜索，实现会议查找。</w:t>
      </w:r>
    </w:p>
    <w:p w14:paraId="70225479" w14:textId="2AE53C54" w:rsidR="005C4FC1" w:rsidRDefault="00315F92" w:rsidP="00407DCC">
      <w:pPr>
        <w:numPr>
          <w:ilvl w:val="0"/>
          <w:numId w:val="36"/>
        </w:numPr>
        <w:spacing w:line="360" w:lineRule="auto"/>
        <w:jc w:val="left"/>
        <w:rPr>
          <w:rFonts w:ascii="Times New Roman" w:hAnsi="Times New Roman"/>
        </w:rPr>
      </w:pPr>
      <w:r>
        <w:rPr>
          <w:rFonts w:ascii="Times New Roman" w:hAnsi="Times New Roman" w:hint="eastAsia"/>
        </w:rPr>
        <w:t>点击任意一条会议进入该会议的“会议详情”。</w:t>
      </w:r>
      <w:r w:rsidR="00EE3A06">
        <w:rPr>
          <w:rFonts w:ascii="Times New Roman" w:hAnsi="Times New Roman" w:hint="eastAsia"/>
        </w:rPr>
        <w:t>（已取消会议无会议详情信息展示）</w:t>
      </w:r>
    </w:p>
    <w:p w14:paraId="37481B16" w14:textId="270C9ECB" w:rsidR="00EE3A06" w:rsidRDefault="00EE3A06" w:rsidP="00EE3A06">
      <w:pPr>
        <w:spacing w:line="360" w:lineRule="auto"/>
        <w:jc w:val="center"/>
        <w:rPr>
          <w:rFonts w:ascii="Times New Roman" w:hAnsi="Times New Roman"/>
        </w:rPr>
      </w:pPr>
      <w:r>
        <w:rPr>
          <w:noProof/>
        </w:rPr>
        <w:drawing>
          <wp:inline distT="0" distB="0" distL="0" distR="0" wp14:anchorId="2A34988E" wp14:editId="1D66826D">
            <wp:extent cx="1438410" cy="2527300"/>
            <wp:effectExtent l="0" t="0" r="9525"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41035" cy="2531912"/>
                    </a:xfrm>
                    <a:prstGeom prst="rect">
                      <a:avLst/>
                    </a:prstGeom>
                  </pic:spPr>
                </pic:pic>
              </a:graphicData>
            </a:graphic>
          </wp:inline>
        </w:drawing>
      </w:r>
    </w:p>
    <w:p w14:paraId="4A52920F" w14:textId="3883F197" w:rsidR="00561501" w:rsidRDefault="00561501" w:rsidP="00407DCC">
      <w:pPr>
        <w:numPr>
          <w:ilvl w:val="0"/>
          <w:numId w:val="36"/>
        </w:numPr>
        <w:spacing w:line="360" w:lineRule="auto"/>
        <w:jc w:val="left"/>
        <w:rPr>
          <w:rFonts w:ascii="Times New Roman" w:hAnsi="Times New Roman"/>
        </w:rPr>
      </w:pPr>
      <w:r>
        <w:rPr>
          <w:rFonts w:ascii="Times New Roman" w:hAnsi="Times New Roman" w:hint="eastAsia"/>
        </w:rPr>
        <w:lastRenderedPageBreak/>
        <w:t>下拉刷新会议列表。</w:t>
      </w:r>
    </w:p>
    <w:p w14:paraId="05B6445A" w14:textId="33E7265C" w:rsidR="000F2651" w:rsidRDefault="00FF752B" w:rsidP="00433A9D">
      <w:pPr>
        <w:pStyle w:val="afa"/>
        <w:ind w:firstLineChars="0" w:firstLine="0"/>
        <w:outlineLvl w:val="2"/>
        <w:rPr>
          <w:rFonts w:asciiTheme="minorEastAsia" w:eastAsiaTheme="minorEastAsia" w:hAnsiTheme="minorEastAsia"/>
          <w:b/>
          <w:sz w:val="24"/>
          <w:szCs w:val="24"/>
        </w:rPr>
      </w:pPr>
      <w:bookmarkStart w:id="5" w:name="_Toc456256156"/>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61038B">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w:t>
      </w:r>
      <w:r w:rsidR="002D5108">
        <w:rPr>
          <w:rFonts w:asciiTheme="minorEastAsia" w:eastAsiaTheme="minorEastAsia" w:hAnsiTheme="minorEastAsia" w:hint="eastAsia"/>
          <w:b/>
          <w:sz w:val="24"/>
          <w:szCs w:val="24"/>
        </w:rPr>
        <w:t>详情</w:t>
      </w:r>
      <w:bookmarkEnd w:id="5"/>
    </w:p>
    <w:p w14:paraId="3D84BCD4" w14:textId="360C84AF" w:rsidR="00433A9D" w:rsidRPr="0007552F" w:rsidRDefault="00433A9D" w:rsidP="00433A9D">
      <w:pPr>
        <w:pStyle w:val="afa"/>
        <w:ind w:firstLineChars="0" w:firstLine="0"/>
        <w:outlineLvl w:val="3"/>
        <w:rPr>
          <w:rFonts w:asciiTheme="minorEastAsia" w:eastAsiaTheme="minorEastAsia" w:hAnsiTheme="minorEastAsia"/>
          <w:b/>
          <w:sz w:val="24"/>
          <w:szCs w:val="24"/>
        </w:rPr>
      </w:pPr>
      <w:bookmarkStart w:id="6" w:name="_Toc453688937"/>
      <w:bookmarkStart w:id="7" w:name="_Toc456256158"/>
      <w:bookmarkStart w:id="8" w:name="_Toc453688936"/>
      <w:bookmarkStart w:id="9" w:name="_Toc456256157"/>
      <w:r>
        <w:rPr>
          <w:rFonts w:asciiTheme="minorEastAsia" w:eastAsiaTheme="minorEastAsia" w:hAnsiTheme="minorEastAsia" w:hint="eastAsia"/>
          <w:b/>
          <w:sz w:val="24"/>
          <w:szCs w:val="24"/>
        </w:rPr>
        <w:t>2.2.1 召开会议</w:t>
      </w:r>
      <w:bookmarkEnd w:id="6"/>
      <w:r>
        <w:rPr>
          <w:rFonts w:asciiTheme="minorEastAsia" w:eastAsiaTheme="minorEastAsia" w:hAnsiTheme="minorEastAsia" w:hint="eastAsia"/>
          <w:b/>
          <w:sz w:val="24"/>
          <w:szCs w:val="24"/>
        </w:rPr>
        <w:t>详情</w:t>
      </w:r>
      <w:bookmarkEnd w:id="7"/>
    </w:p>
    <w:p w14:paraId="284CD798" w14:textId="77777777" w:rsidR="00433A9D" w:rsidRDefault="00433A9D" w:rsidP="00433A9D">
      <w:pPr>
        <w:numPr>
          <w:ilvl w:val="0"/>
          <w:numId w:val="55"/>
        </w:numPr>
        <w:spacing w:line="360" w:lineRule="auto"/>
        <w:jc w:val="left"/>
        <w:rPr>
          <w:rFonts w:ascii="Times New Roman" w:hAnsi="Times New Roman"/>
          <w:b/>
        </w:rPr>
      </w:pPr>
      <w:r w:rsidRPr="00A52EAF">
        <w:rPr>
          <w:rFonts w:ascii="Times New Roman" w:hAnsi="Times New Roman"/>
          <w:b/>
        </w:rPr>
        <w:t>页面初始化：</w:t>
      </w:r>
    </w:p>
    <w:p w14:paraId="26F7B877" w14:textId="1234087F" w:rsidR="00433A9D" w:rsidRPr="00A52EAF" w:rsidRDefault="00433A9D" w:rsidP="00433A9D">
      <w:pPr>
        <w:spacing w:line="360" w:lineRule="auto"/>
        <w:jc w:val="center"/>
        <w:rPr>
          <w:rFonts w:ascii="Times New Roman" w:hAnsi="Times New Roman"/>
          <w:b/>
        </w:rPr>
      </w:pPr>
      <w:r>
        <w:rPr>
          <w:noProof/>
        </w:rPr>
        <w:drawing>
          <wp:inline distT="0" distB="0" distL="0" distR="0" wp14:anchorId="713699DE" wp14:editId="56B9E085">
            <wp:extent cx="2020915" cy="3842295"/>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25154" cy="3850355"/>
                    </a:xfrm>
                    <a:prstGeom prst="rect">
                      <a:avLst/>
                    </a:prstGeom>
                  </pic:spPr>
                </pic:pic>
              </a:graphicData>
            </a:graphic>
          </wp:inline>
        </w:drawing>
      </w:r>
    </w:p>
    <w:p w14:paraId="086C6355" w14:textId="77777777" w:rsidR="00433A9D" w:rsidRDefault="00433A9D" w:rsidP="00433A9D">
      <w:pPr>
        <w:numPr>
          <w:ilvl w:val="0"/>
          <w:numId w:val="56"/>
        </w:numPr>
        <w:spacing w:line="360" w:lineRule="auto"/>
        <w:jc w:val="left"/>
        <w:rPr>
          <w:rFonts w:ascii="Times New Roman" w:hAnsi="Times New Roman"/>
        </w:rPr>
      </w:pPr>
      <w:r>
        <w:rPr>
          <w:rFonts w:ascii="Times New Roman" w:hAnsi="Times New Roman" w:hint="eastAsia"/>
        </w:rPr>
        <w:t>会议详情显示选中会议详细信息，页面上方显示“基本信息”、“会议议程”、“附件资料”、“签到信息”四个选项键。</w:t>
      </w:r>
    </w:p>
    <w:p w14:paraId="412B6CE6" w14:textId="77777777" w:rsidR="00433A9D" w:rsidRDefault="00433A9D" w:rsidP="00433A9D">
      <w:pPr>
        <w:numPr>
          <w:ilvl w:val="0"/>
          <w:numId w:val="56"/>
        </w:numPr>
        <w:spacing w:line="360" w:lineRule="auto"/>
        <w:jc w:val="left"/>
        <w:rPr>
          <w:rFonts w:ascii="Times New Roman" w:hAnsi="Times New Roman"/>
        </w:rPr>
      </w:pPr>
      <w:r>
        <w:rPr>
          <w:rFonts w:ascii="Times New Roman" w:hAnsi="Times New Roman" w:hint="eastAsia"/>
        </w:rPr>
        <w:t>页面左上角为返回键，右上角为菜单功能键。</w:t>
      </w:r>
    </w:p>
    <w:p w14:paraId="39FD9629" w14:textId="314CAA99" w:rsidR="00433A9D" w:rsidRPr="00AA1190" w:rsidRDefault="00433A9D" w:rsidP="00433A9D">
      <w:pPr>
        <w:numPr>
          <w:ilvl w:val="0"/>
          <w:numId w:val="56"/>
        </w:numPr>
        <w:spacing w:line="360" w:lineRule="auto"/>
        <w:jc w:val="left"/>
        <w:rPr>
          <w:rFonts w:ascii="Times New Roman" w:hAnsi="Times New Roman"/>
        </w:rPr>
      </w:pPr>
      <w:r w:rsidRPr="00433A9D">
        <w:rPr>
          <w:rFonts w:ascii="Times New Roman" w:hAnsi="Times New Roman" w:hint="eastAsia"/>
        </w:rPr>
        <w:t>页面默认选中“基本信息”页，“基本信息”</w:t>
      </w:r>
      <w:proofErr w:type="gramStart"/>
      <w:r w:rsidRPr="00433A9D">
        <w:rPr>
          <w:rFonts w:ascii="Times New Roman" w:hAnsi="Times New Roman" w:hint="eastAsia"/>
        </w:rPr>
        <w:t>页显示</w:t>
      </w:r>
      <w:proofErr w:type="gramEnd"/>
      <w:r w:rsidRPr="00433A9D">
        <w:rPr>
          <w:rFonts w:ascii="Times New Roman" w:hAnsi="Times New Roman" w:hint="eastAsia"/>
        </w:rPr>
        <w:t>会议名称、地址、时间、召开人、联系方式、签到</w:t>
      </w:r>
      <w:proofErr w:type="gramStart"/>
      <w:r w:rsidRPr="00433A9D">
        <w:rPr>
          <w:rFonts w:ascii="Times New Roman" w:hAnsi="Times New Roman" w:hint="eastAsia"/>
        </w:rPr>
        <w:t>二维码和</w:t>
      </w:r>
      <w:proofErr w:type="gramEnd"/>
      <w:r w:rsidRPr="00433A9D">
        <w:rPr>
          <w:rFonts w:ascii="Times New Roman" w:hAnsi="Times New Roman" w:hint="eastAsia"/>
        </w:rPr>
        <w:t>会议备注。</w:t>
      </w:r>
    </w:p>
    <w:p w14:paraId="50767E3B" w14:textId="77777777" w:rsidR="00433A9D" w:rsidRDefault="00433A9D" w:rsidP="00433A9D">
      <w:pPr>
        <w:numPr>
          <w:ilvl w:val="0"/>
          <w:numId w:val="55"/>
        </w:numPr>
        <w:spacing w:line="360" w:lineRule="auto"/>
        <w:jc w:val="left"/>
        <w:rPr>
          <w:rFonts w:ascii="Times New Roman" w:hAnsi="Times New Roman"/>
          <w:b/>
        </w:rPr>
      </w:pPr>
      <w:r w:rsidRPr="00A52EAF">
        <w:rPr>
          <w:rFonts w:ascii="Times New Roman" w:hAnsi="Times New Roman"/>
          <w:b/>
        </w:rPr>
        <w:t>功能描述：</w:t>
      </w:r>
    </w:p>
    <w:p w14:paraId="6CD58761" w14:textId="708F8DEA" w:rsidR="00433A9D" w:rsidRDefault="00766907" w:rsidP="00433A9D">
      <w:pPr>
        <w:spacing w:line="360" w:lineRule="auto"/>
        <w:jc w:val="center"/>
        <w:rPr>
          <w:noProof/>
        </w:rPr>
      </w:pPr>
      <w:r>
        <w:rPr>
          <w:noProof/>
        </w:rPr>
        <w:lastRenderedPageBreak/>
        <w:drawing>
          <wp:inline distT="0" distB="0" distL="0" distR="0" wp14:anchorId="5E3B3BA1" wp14:editId="216B7F5C">
            <wp:extent cx="2001956" cy="3525693"/>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5834" cy="3532522"/>
                    </a:xfrm>
                    <a:prstGeom prst="rect">
                      <a:avLst/>
                    </a:prstGeom>
                  </pic:spPr>
                </pic:pic>
              </a:graphicData>
            </a:graphic>
          </wp:inline>
        </w:drawing>
      </w:r>
      <w:r w:rsidR="00433A9D" w:rsidRPr="00506939">
        <w:rPr>
          <w:noProof/>
        </w:rPr>
        <w:t xml:space="preserve"> </w:t>
      </w:r>
      <w:r>
        <w:rPr>
          <w:noProof/>
        </w:rPr>
        <w:drawing>
          <wp:inline distT="0" distB="0" distL="0" distR="0" wp14:anchorId="4E443AA0" wp14:editId="2A89E644">
            <wp:extent cx="2031739" cy="3549650"/>
            <wp:effectExtent l="0" t="0" r="698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33311" cy="3552397"/>
                    </a:xfrm>
                    <a:prstGeom prst="rect">
                      <a:avLst/>
                    </a:prstGeom>
                  </pic:spPr>
                </pic:pic>
              </a:graphicData>
            </a:graphic>
          </wp:inline>
        </w:drawing>
      </w:r>
    </w:p>
    <w:p w14:paraId="2A441E5F" w14:textId="406E9023" w:rsidR="00766907" w:rsidRDefault="00766907" w:rsidP="00433A9D">
      <w:pPr>
        <w:spacing w:line="360" w:lineRule="auto"/>
        <w:jc w:val="center"/>
        <w:rPr>
          <w:rFonts w:ascii="Times New Roman" w:hAnsi="Times New Roman"/>
          <w:b/>
        </w:rPr>
      </w:pPr>
      <w:r>
        <w:rPr>
          <w:noProof/>
        </w:rPr>
        <w:drawing>
          <wp:inline distT="0" distB="0" distL="0" distR="0" wp14:anchorId="461F63F5" wp14:editId="2D657731">
            <wp:extent cx="1981825" cy="3498434"/>
            <wp:effectExtent l="0" t="0" r="0" b="698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85670" cy="3505221"/>
                    </a:xfrm>
                    <a:prstGeom prst="rect">
                      <a:avLst/>
                    </a:prstGeom>
                  </pic:spPr>
                </pic:pic>
              </a:graphicData>
            </a:graphic>
          </wp:inline>
        </w:drawing>
      </w:r>
      <w:r>
        <w:rPr>
          <w:rFonts w:ascii="Times New Roman" w:hAnsi="Times New Roman" w:hint="eastAsia"/>
          <w:b/>
        </w:rPr>
        <w:t xml:space="preserve"> </w:t>
      </w:r>
      <w:r>
        <w:rPr>
          <w:noProof/>
        </w:rPr>
        <w:drawing>
          <wp:inline distT="0" distB="0" distL="0" distR="0" wp14:anchorId="7A4791EF" wp14:editId="5C82CBA4">
            <wp:extent cx="2000250" cy="3566482"/>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00554" cy="3567024"/>
                    </a:xfrm>
                    <a:prstGeom prst="rect">
                      <a:avLst/>
                    </a:prstGeom>
                  </pic:spPr>
                </pic:pic>
              </a:graphicData>
            </a:graphic>
          </wp:inline>
        </w:drawing>
      </w:r>
    </w:p>
    <w:p w14:paraId="289A5A6F" w14:textId="67AE7EBA" w:rsidR="00766907" w:rsidRPr="00A52EAF" w:rsidRDefault="00766907" w:rsidP="00433A9D">
      <w:pPr>
        <w:spacing w:line="360" w:lineRule="auto"/>
        <w:jc w:val="center"/>
        <w:rPr>
          <w:rFonts w:ascii="Times New Roman" w:hAnsi="Times New Roman"/>
          <w:b/>
        </w:rPr>
      </w:pPr>
      <w:r>
        <w:rPr>
          <w:noProof/>
        </w:rPr>
        <w:lastRenderedPageBreak/>
        <w:drawing>
          <wp:inline distT="0" distB="0" distL="0" distR="0" wp14:anchorId="2C408E8C" wp14:editId="49F53AFA">
            <wp:extent cx="1749222" cy="307340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51973" cy="3078233"/>
                    </a:xfrm>
                    <a:prstGeom prst="rect">
                      <a:avLst/>
                    </a:prstGeom>
                  </pic:spPr>
                </pic:pic>
              </a:graphicData>
            </a:graphic>
          </wp:inline>
        </w:drawing>
      </w:r>
    </w:p>
    <w:p w14:paraId="17917A71" w14:textId="77777777" w:rsidR="00433A9D" w:rsidRDefault="00433A9D" w:rsidP="00433A9D">
      <w:pPr>
        <w:numPr>
          <w:ilvl w:val="0"/>
          <w:numId w:val="58"/>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“会议议程”，进入会议议程展示</w:t>
      </w:r>
      <w:r w:rsidRPr="00A52EAF">
        <w:rPr>
          <w:rFonts w:ascii="Times New Roman" w:hAnsi="Times New Roman"/>
        </w:rPr>
        <w:t>页面</w:t>
      </w:r>
      <w:r>
        <w:rPr>
          <w:rFonts w:ascii="Times New Roman" w:hAnsi="Times New Roman" w:hint="eastAsia"/>
        </w:rPr>
        <w:t>。页面按照日期升序显示各阶段会议议程内容。</w:t>
      </w:r>
    </w:p>
    <w:p w14:paraId="4313010A" w14:textId="77777777" w:rsidR="00433A9D" w:rsidRDefault="00433A9D" w:rsidP="00433A9D">
      <w:pPr>
        <w:numPr>
          <w:ilvl w:val="0"/>
          <w:numId w:val="58"/>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“附件资料”，进入会议附件展示</w:t>
      </w:r>
      <w:r w:rsidRPr="00A52EAF">
        <w:rPr>
          <w:rFonts w:ascii="Times New Roman" w:hAnsi="Times New Roman"/>
        </w:rPr>
        <w:t>页面</w:t>
      </w:r>
      <w:r>
        <w:rPr>
          <w:rFonts w:ascii="Times New Roman" w:hAnsi="Times New Roman" w:hint="eastAsia"/>
        </w:rPr>
        <w:t>。点击附件</w:t>
      </w:r>
      <w:proofErr w:type="gramStart"/>
      <w:r>
        <w:rPr>
          <w:rFonts w:ascii="Times New Roman" w:hAnsi="Times New Roman" w:hint="eastAsia"/>
        </w:rPr>
        <w:t>列表右侧</w:t>
      </w:r>
      <w:proofErr w:type="gramEnd"/>
      <w:r>
        <w:rPr>
          <w:noProof/>
        </w:rPr>
        <w:drawing>
          <wp:inline distT="0" distB="0" distL="0" distR="0" wp14:anchorId="7AA2CC18" wp14:editId="527CC089">
            <wp:extent cx="119270" cy="15240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7362" cy="149962"/>
                    </a:xfrm>
                    <a:prstGeom prst="rect">
                      <a:avLst/>
                    </a:prstGeom>
                  </pic:spPr>
                </pic:pic>
              </a:graphicData>
            </a:graphic>
          </wp:inline>
        </w:drawing>
      </w:r>
      <w:r>
        <w:rPr>
          <w:rFonts w:ascii="Times New Roman" w:hAnsi="Times New Roman" w:hint="eastAsia"/>
        </w:rPr>
        <w:t>实现文件下载到本地。</w:t>
      </w:r>
    </w:p>
    <w:p w14:paraId="4B1BBB1E" w14:textId="77777777" w:rsidR="00433A9D" w:rsidRDefault="00433A9D" w:rsidP="00433A9D">
      <w:pPr>
        <w:numPr>
          <w:ilvl w:val="0"/>
          <w:numId w:val="58"/>
        </w:numPr>
        <w:spacing w:line="360" w:lineRule="auto"/>
        <w:jc w:val="left"/>
        <w:rPr>
          <w:rFonts w:ascii="Times New Roman" w:hAnsi="Times New Roman"/>
        </w:rPr>
      </w:pPr>
      <w:r>
        <w:rPr>
          <w:rFonts w:ascii="Times New Roman" w:hAnsi="Times New Roman" w:hint="eastAsia"/>
        </w:rPr>
        <w:t>点击</w:t>
      </w:r>
      <w:r>
        <w:rPr>
          <w:rFonts w:hint="eastAsia"/>
          <w:noProof/>
        </w:rPr>
        <w:t>菜单中“会议群聊”，</w:t>
      </w:r>
      <w:r>
        <w:rPr>
          <w:rFonts w:ascii="Times New Roman" w:hAnsi="Times New Roman" w:hint="eastAsia"/>
        </w:rPr>
        <w:t>进入</w:t>
      </w:r>
      <w:r>
        <w:rPr>
          <w:rFonts w:ascii="Times New Roman" w:hAnsi="Times New Roman" w:hint="eastAsia"/>
        </w:rPr>
        <w:t>MPLUS</w:t>
      </w:r>
      <w:r>
        <w:rPr>
          <w:rFonts w:ascii="Times New Roman" w:hAnsi="Times New Roman" w:hint="eastAsia"/>
        </w:rPr>
        <w:t>会议创建群组</w:t>
      </w:r>
      <w:r>
        <w:rPr>
          <w:rFonts w:ascii="Times New Roman" w:hAnsi="Times New Roman" w:hint="eastAsia"/>
        </w:rPr>
        <w:t>IM</w:t>
      </w:r>
      <w:r>
        <w:rPr>
          <w:rFonts w:ascii="Times New Roman" w:hAnsi="Times New Roman" w:hint="eastAsia"/>
        </w:rPr>
        <w:t>界面，实现群组聊天快速入口。</w:t>
      </w:r>
    </w:p>
    <w:p w14:paraId="01E6499D" w14:textId="77777777" w:rsidR="00433A9D" w:rsidRDefault="00433A9D" w:rsidP="00433A9D">
      <w:pPr>
        <w:numPr>
          <w:ilvl w:val="0"/>
          <w:numId w:val="58"/>
        </w:numPr>
        <w:spacing w:line="360" w:lineRule="auto"/>
        <w:jc w:val="left"/>
        <w:rPr>
          <w:rFonts w:ascii="Times New Roman" w:hAnsi="Times New Roman"/>
        </w:rPr>
      </w:pPr>
      <w:r>
        <w:rPr>
          <w:rFonts w:ascii="Times New Roman" w:hAnsi="Times New Roman" w:hint="eastAsia"/>
        </w:rPr>
        <w:t>点击</w:t>
      </w:r>
      <w:r>
        <w:rPr>
          <w:rFonts w:hint="eastAsia"/>
          <w:noProof/>
        </w:rPr>
        <w:t>菜单中“删除会议”，</w:t>
      </w:r>
      <w:r>
        <w:rPr>
          <w:rFonts w:ascii="Times New Roman" w:hAnsi="Times New Roman" w:hint="eastAsia"/>
        </w:rPr>
        <w:t>弹出删除会议对话框，点击确认后删除该会议记录返回首页，更新会议列表，点击取消后直接返回会议详情页面。（已结束和已取消会议可删除，否则</w:t>
      </w:r>
      <w:r>
        <w:rPr>
          <w:rFonts w:ascii="Times New Roman" w:hAnsi="Times New Roman" w:hint="eastAsia"/>
        </w:rPr>
        <w:t xml:space="preserve"> </w:t>
      </w:r>
      <w:r>
        <w:rPr>
          <w:rFonts w:ascii="Times New Roman" w:hAnsi="Times New Roman" w:hint="eastAsia"/>
        </w:rPr>
        <w:t>“删除会议”选项不可选中。）</w:t>
      </w:r>
    </w:p>
    <w:p w14:paraId="17537B70" w14:textId="77777777" w:rsidR="00433A9D" w:rsidRDefault="00433A9D" w:rsidP="00433A9D">
      <w:pPr>
        <w:numPr>
          <w:ilvl w:val="0"/>
          <w:numId w:val="58"/>
        </w:numPr>
        <w:spacing w:line="360" w:lineRule="auto"/>
        <w:jc w:val="left"/>
        <w:rPr>
          <w:rFonts w:ascii="Times New Roman" w:hAnsi="Times New Roman"/>
        </w:rPr>
      </w:pPr>
      <w:r>
        <w:rPr>
          <w:rFonts w:ascii="Times New Roman" w:hAnsi="Times New Roman" w:hint="eastAsia"/>
        </w:rPr>
        <w:t>点击“签到信息”，进入签到信息展示页面。页面列表展示签到总体信息，显示签到次数，签到人数统计进度条和签到说明，点击任意一次签到，进入签到人员信息展示页面。签到人员信息页面列表展示参会人员姓名、部门、手机号码和签到状态（未签到和已签到时间），列表按未签到、已签到时间由近到远排序。（首次加载</w:t>
      </w:r>
      <w:r>
        <w:rPr>
          <w:rFonts w:ascii="Times New Roman" w:hAnsi="Times New Roman" w:hint="eastAsia"/>
        </w:rPr>
        <w:t>30</w:t>
      </w:r>
      <w:r>
        <w:rPr>
          <w:rFonts w:ascii="Times New Roman" w:hAnsi="Times New Roman" w:hint="eastAsia"/>
        </w:rPr>
        <w:t>人签到列表，上划列表至底部后继续加载</w:t>
      </w:r>
      <w:r>
        <w:rPr>
          <w:rFonts w:ascii="Times New Roman" w:hAnsi="Times New Roman" w:hint="eastAsia"/>
        </w:rPr>
        <w:t>30</w:t>
      </w:r>
      <w:r>
        <w:rPr>
          <w:rFonts w:ascii="Times New Roman" w:hAnsi="Times New Roman" w:hint="eastAsia"/>
        </w:rPr>
        <w:t>人签到列表。）</w:t>
      </w:r>
    </w:p>
    <w:p w14:paraId="78B32311" w14:textId="77777777" w:rsidR="00433A9D" w:rsidRPr="007A57CB" w:rsidRDefault="00433A9D" w:rsidP="00433A9D">
      <w:pPr>
        <w:numPr>
          <w:ilvl w:val="0"/>
          <w:numId w:val="58"/>
        </w:numPr>
        <w:spacing w:line="360" w:lineRule="auto"/>
        <w:jc w:val="left"/>
        <w:rPr>
          <w:rFonts w:ascii="Times New Roman" w:hAnsi="Times New Roman"/>
        </w:rPr>
      </w:pPr>
      <w:r>
        <w:rPr>
          <w:rFonts w:ascii="Times New Roman" w:hAnsi="Times New Roman" w:hint="eastAsia"/>
        </w:rPr>
        <w:t>点击</w:t>
      </w:r>
      <w:r>
        <w:rPr>
          <w:noProof/>
        </w:rPr>
        <w:drawing>
          <wp:inline distT="0" distB="0" distL="0" distR="0" wp14:anchorId="63104C87" wp14:editId="0354CF62">
            <wp:extent cx="184016" cy="143124"/>
            <wp:effectExtent l="0" t="0" r="698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5166" cy="144018"/>
                    </a:xfrm>
                    <a:prstGeom prst="rect">
                      <a:avLst/>
                    </a:prstGeom>
                  </pic:spPr>
                </pic:pic>
              </a:graphicData>
            </a:graphic>
          </wp:inline>
        </w:drawing>
      </w:r>
      <w:r>
        <w:rPr>
          <w:rFonts w:hint="eastAsia"/>
          <w:noProof/>
        </w:rPr>
        <w:t>下拉显示功能菜单。点击“取消会议”，弹出确认框，背景变灰，点击确认后取消该会议，返回主页面，应用推送取消会议通知到参会人员</w:t>
      </w:r>
      <w:r>
        <w:rPr>
          <w:rFonts w:hint="eastAsia"/>
          <w:noProof/>
        </w:rPr>
        <w:t>MPLUS</w:t>
      </w:r>
      <w:r>
        <w:rPr>
          <w:rFonts w:hint="eastAsia"/>
          <w:noProof/>
        </w:rPr>
        <w:t>平台，参会人员会议状态修改为“已取消”，点击取消后直接返回会议详情页面。</w:t>
      </w:r>
    </w:p>
    <w:p w14:paraId="0B5549E6" w14:textId="77777777" w:rsidR="00433A9D" w:rsidRDefault="00433A9D" w:rsidP="00433A9D">
      <w:pPr>
        <w:numPr>
          <w:ilvl w:val="0"/>
          <w:numId w:val="58"/>
        </w:numPr>
        <w:spacing w:line="360" w:lineRule="auto"/>
        <w:jc w:val="left"/>
        <w:rPr>
          <w:rFonts w:ascii="Times New Roman" w:hAnsi="Times New Roman"/>
        </w:rPr>
      </w:pPr>
      <w:r>
        <w:rPr>
          <w:rFonts w:hint="eastAsia"/>
          <w:noProof/>
        </w:rPr>
        <w:t>点击菜单中“会议群聊”</w:t>
      </w:r>
      <w:r>
        <w:rPr>
          <w:rFonts w:ascii="Times New Roman" w:hAnsi="Times New Roman" w:hint="eastAsia"/>
        </w:rPr>
        <w:t>进入</w:t>
      </w:r>
      <w:r>
        <w:rPr>
          <w:rFonts w:ascii="Times New Roman" w:hAnsi="Times New Roman" w:hint="eastAsia"/>
        </w:rPr>
        <w:t>MPLUS</w:t>
      </w:r>
      <w:r>
        <w:rPr>
          <w:rFonts w:ascii="Times New Roman" w:hAnsi="Times New Roman" w:hint="eastAsia"/>
        </w:rPr>
        <w:t>会议创建群组</w:t>
      </w:r>
      <w:r>
        <w:rPr>
          <w:rFonts w:ascii="Times New Roman" w:hAnsi="Times New Roman" w:hint="eastAsia"/>
        </w:rPr>
        <w:t>IM</w:t>
      </w:r>
      <w:r>
        <w:rPr>
          <w:rFonts w:ascii="Times New Roman" w:hAnsi="Times New Roman" w:hint="eastAsia"/>
        </w:rPr>
        <w:t>界面，实现群组聊天</w:t>
      </w:r>
      <w:r>
        <w:rPr>
          <w:rFonts w:ascii="Times New Roman" w:hAnsi="Times New Roman" w:hint="eastAsia"/>
        </w:rPr>
        <w:lastRenderedPageBreak/>
        <w:t>快速入口。</w:t>
      </w:r>
    </w:p>
    <w:p w14:paraId="6200C6A8" w14:textId="77777777" w:rsidR="00433A9D" w:rsidRDefault="00433A9D" w:rsidP="00433A9D">
      <w:pPr>
        <w:numPr>
          <w:ilvl w:val="0"/>
          <w:numId w:val="58"/>
        </w:numPr>
        <w:spacing w:line="360" w:lineRule="auto"/>
        <w:jc w:val="left"/>
        <w:rPr>
          <w:rFonts w:ascii="Times New Roman" w:hAnsi="Times New Roman"/>
        </w:rPr>
      </w:pPr>
      <w:r>
        <w:rPr>
          <w:rFonts w:ascii="Times New Roman" w:hAnsi="Times New Roman" w:hint="eastAsia"/>
        </w:rPr>
        <w:t>点击</w:t>
      </w:r>
      <w:r>
        <w:rPr>
          <w:rFonts w:hint="eastAsia"/>
          <w:noProof/>
        </w:rPr>
        <w:t>菜单中“</w:t>
      </w:r>
      <w:r>
        <w:rPr>
          <w:rFonts w:ascii="Times New Roman" w:hAnsi="Times New Roman" w:hint="eastAsia"/>
        </w:rPr>
        <w:t>扫码签到”，弹出签到选择页面，点击选择第几次签到后弹出</w:t>
      </w:r>
      <w:r>
        <w:rPr>
          <w:rFonts w:ascii="Times New Roman" w:hAnsi="Times New Roman" w:hint="eastAsia"/>
        </w:rPr>
        <w:t>***</w:t>
      </w:r>
      <w:r>
        <w:rPr>
          <w:rFonts w:ascii="Times New Roman" w:hAnsi="Times New Roman" w:hint="eastAsia"/>
        </w:rPr>
        <w:t>签到成功浮窗，</w:t>
      </w:r>
      <w:proofErr w:type="gramStart"/>
      <w:r>
        <w:rPr>
          <w:rFonts w:ascii="Times New Roman" w:hAnsi="Times New Roman" w:hint="eastAsia"/>
        </w:rPr>
        <w:t>调用扫码功能</w:t>
      </w:r>
      <w:proofErr w:type="gramEnd"/>
      <w:r>
        <w:rPr>
          <w:rFonts w:ascii="Times New Roman" w:hAnsi="Times New Roman" w:hint="eastAsia"/>
        </w:rPr>
        <w:t>，扫描参会人员签到二维码。</w:t>
      </w:r>
      <w:r>
        <w:rPr>
          <w:rFonts w:ascii="Times New Roman" w:hAnsi="Times New Roman"/>
        </w:rPr>
        <w:t xml:space="preserve"> </w:t>
      </w:r>
    </w:p>
    <w:p w14:paraId="52D20D85" w14:textId="77777777" w:rsidR="00433A9D" w:rsidRDefault="00433A9D" w:rsidP="00433A9D">
      <w:pPr>
        <w:numPr>
          <w:ilvl w:val="0"/>
          <w:numId w:val="58"/>
        </w:numPr>
        <w:spacing w:line="360" w:lineRule="auto"/>
        <w:jc w:val="left"/>
        <w:rPr>
          <w:rFonts w:ascii="Times New Roman" w:hAnsi="Times New Roman"/>
        </w:rPr>
      </w:pPr>
      <w:r>
        <w:rPr>
          <w:rFonts w:ascii="Times New Roman" w:hAnsi="Times New Roman" w:hint="eastAsia"/>
        </w:rPr>
        <w:t>点击</w:t>
      </w:r>
      <w:r>
        <w:rPr>
          <w:rFonts w:hint="eastAsia"/>
          <w:noProof/>
        </w:rPr>
        <w:t>菜单中“删除会议”，</w:t>
      </w:r>
      <w:r>
        <w:rPr>
          <w:rFonts w:ascii="Times New Roman" w:hAnsi="Times New Roman" w:hint="eastAsia"/>
        </w:rPr>
        <w:t>弹出删除会议对话框，点击确认后删除该会议记录返回首页，更新会议列表，点击取消后直接返回会议详情页面。</w:t>
      </w:r>
    </w:p>
    <w:p w14:paraId="5F5D9622" w14:textId="7640B4E6" w:rsidR="00433A9D" w:rsidRDefault="00433A9D" w:rsidP="00433A9D">
      <w:pPr>
        <w:numPr>
          <w:ilvl w:val="0"/>
          <w:numId w:val="58"/>
        </w:numPr>
        <w:spacing w:line="360" w:lineRule="auto"/>
        <w:jc w:val="left"/>
        <w:rPr>
          <w:rFonts w:ascii="Times New Roman" w:hAnsi="Times New Roman"/>
        </w:rPr>
      </w:pPr>
      <w:r>
        <w:rPr>
          <w:rFonts w:ascii="Times New Roman" w:hAnsi="Times New Roman" w:hint="eastAsia"/>
        </w:rPr>
        <w:t>未进行和进行中状态的会议不可删除会议，已结束和已取消状态的会议不可取消会议，不可选中选项功能显示为灰色。</w:t>
      </w:r>
    </w:p>
    <w:p w14:paraId="245588FE" w14:textId="77777777" w:rsidR="00433A9D" w:rsidRPr="00A52EAF" w:rsidRDefault="00433A9D" w:rsidP="00433A9D">
      <w:pPr>
        <w:numPr>
          <w:ilvl w:val="0"/>
          <w:numId w:val="55"/>
        </w:numPr>
        <w:spacing w:line="360" w:lineRule="auto"/>
        <w:jc w:val="left"/>
        <w:rPr>
          <w:rFonts w:ascii="Times New Roman" w:hAnsi="Times New Roman"/>
          <w:b/>
        </w:rPr>
      </w:pPr>
      <w:r w:rsidRPr="00A52EAF">
        <w:rPr>
          <w:rFonts w:ascii="Times New Roman" w:hAnsi="Times New Roman"/>
          <w:b/>
        </w:rPr>
        <w:t>异常处理：</w:t>
      </w:r>
    </w:p>
    <w:p w14:paraId="00754EAC" w14:textId="77777777" w:rsidR="00433A9D" w:rsidRPr="00FA0900" w:rsidRDefault="00433A9D" w:rsidP="00433A9D">
      <w:pPr>
        <w:numPr>
          <w:ilvl w:val="0"/>
          <w:numId w:val="65"/>
        </w:numPr>
        <w:spacing w:line="360" w:lineRule="auto"/>
        <w:jc w:val="left"/>
        <w:rPr>
          <w:rFonts w:ascii="Times New Roman" w:hAnsi="Times New Roman"/>
        </w:rPr>
      </w:pPr>
      <w:r>
        <w:rPr>
          <w:rFonts w:ascii="Times New Roman" w:hAnsi="Times New Roman" w:hint="eastAsia"/>
        </w:rPr>
        <w:t>点击“会议群聊”，如该会议讨论组已经解散，</w:t>
      </w:r>
      <w:r>
        <w:rPr>
          <w:rFonts w:hint="eastAsia"/>
          <w:noProof/>
        </w:rPr>
        <w:t>出现“会议讨论组已解散！”浮窗提示，</w:t>
      </w:r>
      <w:r>
        <w:rPr>
          <w:rFonts w:hint="eastAsia"/>
          <w:noProof/>
        </w:rPr>
        <w:t>1</w:t>
      </w:r>
      <w:r>
        <w:rPr>
          <w:rFonts w:hint="eastAsia"/>
          <w:noProof/>
        </w:rPr>
        <w:t>秒后消失，并保留在会议详情页面</w:t>
      </w:r>
      <w:r>
        <w:rPr>
          <w:noProof/>
        </w:rPr>
        <w:t>。</w:t>
      </w:r>
    </w:p>
    <w:p w14:paraId="4266E320" w14:textId="6EBB9B6D" w:rsidR="00AD7F05" w:rsidRPr="0007552F" w:rsidRDefault="00AD7F05" w:rsidP="00AD7F05">
      <w:pPr>
        <w:pStyle w:val="afa"/>
        <w:ind w:firstLineChars="0" w:firstLine="0"/>
        <w:outlineLvl w:val="3"/>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61038B">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w:t>
      </w:r>
      <w:r w:rsidR="00433A9D">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bookmarkEnd w:id="8"/>
      <w:r w:rsidR="006B7A81">
        <w:rPr>
          <w:rFonts w:asciiTheme="minorEastAsia" w:eastAsiaTheme="minorEastAsia" w:hAnsiTheme="minorEastAsia" w:hint="eastAsia"/>
          <w:b/>
          <w:sz w:val="24"/>
          <w:szCs w:val="24"/>
        </w:rPr>
        <w:t>参会会议详情</w:t>
      </w:r>
      <w:bookmarkEnd w:id="9"/>
    </w:p>
    <w:p w14:paraId="080695AF" w14:textId="2C7526C2" w:rsidR="006607E7" w:rsidRPr="000F2651" w:rsidRDefault="007C1A90" w:rsidP="000F2651">
      <w:pPr>
        <w:numPr>
          <w:ilvl w:val="0"/>
          <w:numId w:val="38"/>
        </w:numPr>
        <w:spacing w:line="360" w:lineRule="auto"/>
        <w:jc w:val="left"/>
        <w:rPr>
          <w:rFonts w:ascii="Times New Roman" w:hAnsi="Times New Roman"/>
          <w:b/>
        </w:rPr>
      </w:pPr>
      <w:r w:rsidRPr="00A52EAF">
        <w:rPr>
          <w:rFonts w:ascii="Times New Roman" w:hAnsi="Times New Roman"/>
          <w:b/>
        </w:rPr>
        <w:t>页面初始化：</w:t>
      </w:r>
    </w:p>
    <w:p w14:paraId="749521BF" w14:textId="5BE23368" w:rsidR="007C1A90" w:rsidRDefault="00AD7F05" w:rsidP="00407DCC">
      <w:pPr>
        <w:numPr>
          <w:ilvl w:val="0"/>
          <w:numId w:val="39"/>
        </w:numPr>
        <w:spacing w:line="360" w:lineRule="auto"/>
        <w:jc w:val="left"/>
        <w:rPr>
          <w:rFonts w:ascii="Times New Roman" w:hAnsi="Times New Roman"/>
        </w:rPr>
      </w:pPr>
      <w:r>
        <w:rPr>
          <w:rFonts w:ascii="Times New Roman" w:hAnsi="Times New Roman" w:hint="eastAsia"/>
        </w:rPr>
        <w:t>会议</w:t>
      </w:r>
      <w:r w:rsidR="007C1A90">
        <w:rPr>
          <w:rFonts w:ascii="Times New Roman" w:hAnsi="Times New Roman" w:hint="eastAsia"/>
        </w:rPr>
        <w:t>详情显示</w:t>
      </w:r>
      <w:r w:rsidR="00744207">
        <w:rPr>
          <w:rFonts w:ascii="Times New Roman" w:hAnsi="Times New Roman" w:hint="eastAsia"/>
        </w:rPr>
        <w:t>选中</w:t>
      </w:r>
      <w:r>
        <w:rPr>
          <w:rFonts w:ascii="Times New Roman" w:hAnsi="Times New Roman" w:hint="eastAsia"/>
        </w:rPr>
        <w:t>会议</w:t>
      </w:r>
      <w:r w:rsidR="007C1A90">
        <w:rPr>
          <w:rFonts w:ascii="Times New Roman" w:hAnsi="Times New Roman" w:hint="eastAsia"/>
        </w:rPr>
        <w:t>详细信息，页面上方显示</w:t>
      </w:r>
      <w:r w:rsidR="006B7A81">
        <w:rPr>
          <w:rFonts w:ascii="Times New Roman" w:hAnsi="Times New Roman" w:hint="eastAsia"/>
        </w:rPr>
        <w:t>“基本信息”、“会议议程”、“附件资料”三个选项键</w:t>
      </w:r>
      <w:r w:rsidR="004D38CE">
        <w:rPr>
          <w:rFonts w:ascii="Times New Roman" w:hAnsi="Times New Roman" w:hint="eastAsia"/>
        </w:rPr>
        <w:t>。</w:t>
      </w:r>
    </w:p>
    <w:p w14:paraId="0FDAFFD7" w14:textId="79C7EC04" w:rsidR="006B7A81" w:rsidRDefault="000F2651" w:rsidP="00407DCC">
      <w:pPr>
        <w:numPr>
          <w:ilvl w:val="0"/>
          <w:numId w:val="39"/>
        </w:numPr>
        <w:spacing w:line="360" w:lineRule="auto"/>
        <w:jc w:val="left"/>
        <w:rPr>
          <w:rFonts w:ascii="Times New Roman" w:hAnsi="Times New Roman"/>
        </w:rPr>
      </w:pPr>
      <w:r>
        <w:rPr>
          <w:rFonts w:ascii="Times New Roman" w:hAnsi="Times New Roman" w:hint="eastAsia"/>
        </w:rPr>
        <w:t>页面左上角为返回键，右上角为菜单</w:t>
      </w:r>
      <w:r w:rsidR="006B7A81">
        <w:rPr>
          <w:rFonts w:ascii="Times New Roman" w:hAnsi="Times New Roman" w:hint="eastAsia"/>
        </w:rPr>
        <w:t>键。</w:t>
      </w:r>
    </w:p>
    <w:p w14:paraId="2DE88A01" w14:textId="3B1FFE80" w:rsidR="004D38CE" w:rsidRPr="00AA1190" w:rsidRDefault="006B7A81" w:rsidP="00407DCC">
      <w:pPr>
        <w:numPr>
          <w:ilvl w:val="0"/>
          <w:numId w:val="39"/>
        </w:numPr>
        <w:spacing w:line="360" w:lineRule="auto"/>
        <w:jc w:val="left"/>
        <w:rPr>
          <w:rFonts w:ascii="Times New Roman" w:hAnsi="Times New Roman"/>
        </w:rPr>
      </w:pPr>
      <w:r>
        <w:rPr>
          <w:rFonts w:ascii="Times New Roman" w:hAnsi="Times New Roman" w:hint="eastAsia"/>
        </w:rPr>
        <w:t>页面默认</w:t>
      </w:r>
      <w:r w:rsidR="00433A9D">
        <w:rPr>
          <w:rFonts w:ascii="Times New Roman" w:hAnsi="Times New Roman" w:hint="eastAsia"/>
        </w:rPr>
        <w:t>展示</w:t>
      </w:r>
      <w:r>
        <w:rPr>
          <w:rFonts w:ascii="Times New Roman" w:hAnsi="Times New Roman" w:hint="eastAsia"/>
        </w:rPr>
        <w:t>“基本信息”页</w:t>
      </w:r>
      <w:r w:rsidR="00AA1190">
        <w:rPr>
          <w:rFonts w:ascii="Times New Roman" w:hAnsi="Times New Roman" w:hint="eastAsia"/>
        </w:rPr>
        <w:t>，</w:t>
      </w:r>
      <w:r w:rsidR="00F23682" w:rsidRPr="00AA1190">
        <w:rPr>
          <w:rFonts w:ascii="Times New Roman" w:hAnsi="Times New Roman" w:hint="eastAsia"/>
        </w:rPr>
        <w:t>“基本信息”</w:t>
      </w:r>
      <w:proofErr w:type="gramStart"/>
      <w:r w:rsidR="00F23682" w:rsidRPr="00AA1190">
        <w:rPr>
          <w:rFonts w:ascii="Times New Roman" w:hAnsi="Times New Roman" w:hint="eastAsia"/>
        </w:rPr>
        <w:t>页</w:t>
      </w:r>
      <w:r w:rsidRPr="00AA1190">
        <w:rPr>
          <w:rFonts w:ascii="Times New Roman" w:hAnsi="Times New Roman" w:hint="eastAsia"/>
        </w:rPr>
        <w:t>显示</w:t>
      </w:r>
      <w:proofErr w:type="gramEnd"/>
      <w:r w:rsidRPr="00AA1190">
        <w:rPr>
          <w:rFonts w:ascii="Times New Roman" w:hAnsi="Times New Roman" w:hint="eastAsia"/>
        </w:rPr>
        <w:t>会议名称、地址、时间、</w:t>
      </w:r>
      <w:r w:rsidR="002A1933">
        <w:rPr>
          <w:rFonts w:ascii="Times New Roman" w:hAnsi="Times New Roman" w:hint="eastAsia"/>
        </w:rPr>
        <w:t>召开人、联系方式、</w:t>
      </w:r>
      <w:r w:rsidRPr="00AA1190">
        <w:rPr>
          <w:rFonts w:ascii="Times New Roman" w:hAnsi="Times New Roman" w:hint="eastAsia"/>
        </w:rPr>
        <w:t>签到</w:t>
      </w:r>
      <w:proofErr w:type="gramStart"/>
      <w:r w:rsidRPr="00AA1190">
        <w:rPr>
          <w:rFonts w:ascii="Times New Roman" w:hAnsi="Times New Roman" w:hint="eastAsia"/>
        </w:rPr>
        <w:t>二维码和</w:t>
      </w:r>
      <w:proofErr w:type="gramEnd"/>
      <w:r w:rsidRPr="00AA1190">
        <w:rPr>
          <w:rFonts w:ascii="Times New Roman" w:hAnsi="Times New Roman" w:hint="eastAsia"/>
        </w:rPr>
        <w:t>会议备注。</w:t>
      </w:r>
    </w:p>
    <w:p w14:paraId="0658E13A" w14:textId="78E66FFD" w:rsidR="006607E7" w:rsidRPr="00DD5149" w:rsidRDefault="007C1A90" w:rsidP="00DD5149">
      <w:pPr>
        <w:numPr>
          <w:ilvl w:val="0"/>
          <w:numId w:val="38"/>
        </w:numPr>
        <w:spacing w:line="360" w:lineRule="auto"/>
        <w:jc w:val="left"/>
        <w:rPr>
          <w:rFonts w:ascii="Times New Roman" w:hAnsi="Times New Roman"/>
          <w:b/>
        </w:rPr>
      </w:pPr>
      <w:r w:rsidRPr="00A52EAF">
        <w:rPr>
          <w:rFonts w:ascii="Times New Roman" w:hAnsi="Times New Roman"/>
          <w:b/>
        </w:rPr>
        <w:t>功能描述：</w:t>
      </w:r>
    </w:p>
    <w:p w14:paraId="03E759C1" w14:textId="3F809BE9" w:rsidR="007C1A90" w:rsidRDefault="007C1A90" w:rsidP="00407DCC">
      <w:pPr>
        <w:numPr>
          <w:ilvl w:val="0"/>
          <w:numId w:val="40"/>
        </w:numPr>
        <w:spacing w:line="360" w:lineRule="auto"/>
        <w:jc w:val="left"/>
        <w:rPr>
          <w:rFonts w:ascii="Times New Roman" w:hAnsi="Times New Roman"/>
        </w:rPr>
      </w:pPr>
      <w:r w:rsidRPr="00A52EAF">
        <w:rPr>
          <w:rFonts w:ascii="Times New Roman" w:hAnsi="Times New Roman"/>
        </w:rPr>
        <w:t>点击</w:t>
      </w:r>
      <w:r w:rsidR="00F23682">
        <w:rPr>
          <w:rFonts w:ascii="Times New Roman" w:hAnsi="Times New Roman" w:hint="eastAsia"/>
        </w:rPr>
        <w:t>“会议议程”，进入会议议程展示</w:t>
      </w:r>
      <w:r w:rsidRPr="00A52EAF">
        <w:rPr>
          <w:rFonts w:ascii="Times New Roman" w:hAnsi="Times New Roman"/>
        </w:rPr>
        <w:t>页面</w:t>
      </w:r>
      <w:r w:rsidR="00F23682">
        <w:rPr>
          <w:rFonts w:ascii="Times New Roman" w:hAnsi="Times New Roman" w:hint="eastAsia"/>
        </w:rPr>
        <w:t>。页面按照日期升序显示各阶段会议议程内容</w:t>
      </w:r>
      <w:r w:rsidR="00433A9D">
        <w:rPr>
          <w:rFonts w:ascii="Times New Roman" w:hAnsi="Times New Roman" w:hint="eastAsia"/>
        </w:rPr>
        <w:t>。</w:t>
      </w:r>
    </w:p>
    <w:p w14:paraId="3BAE2A52" w14:textId="221E7832" w:rsidR="002C1C1E" w:rsidRDefault="00C73C5F" w:rsidP="00407DCC">
      <w:pPr>
        <w:numPr>
          <w:ilvl w:val="0"/>
          <w:numId w:val="40"/>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“附件资料”，进入会议附件展示</w:t>
      </w:r>
      <w:r w:rsidRPr="00A52EAF">
        <w:rPr>
          <w:rFonts w:ascii="Times New Roman" w:hAnsi="Times New Roman"/>
        </w:rPr>
        <w:t>页面</w:t>
      </w:r>
      <w:r>
        <w:rPr>
          <w:rFonts w:ascii="Times New Roman" w:hAnsi="Times New Roman" w:hint="eastAsia"/>
        </w:rPr>
        <w:t>。</w:t>
      </w:r>
      <w:r w:rsidR="00312731">
        <w:rPr>
          <w:rFonts w:ascii="Times New Roman" w:hAnsi="Times New Roman" w:hint="eastAsia"/>
        </w:rPr>
        <w:t>点击</w:t>
      </w:r>
      <w:r w:rsidR="00433A9D">
        <w:rPr>
          <w:rFonts w:ascii="Times New Roman" w:hAnsi="Times New Roman" w:hint="eastAsia"/>
        </w:rPr>
        <w:t>附件</w:t>
      </w:r>
      <w:proofErr w:type="gramStart"/>
      <w:r w:rsidR="00433A9D">
        <w:rPr>
          <w:rFonts w:ascii="Times New Roman" w:hAnsi="Times New Roman" w:hint="eastAsia"/>
        </w:rPr>
        <w:t>列表右侧</w:t>
      </w:r>
      <w:proofErr w:type="gramEnd"/>
      <w:r w:rsidR="00312731">
        <w:rPr>
          <w:noProof/>
        </w:rPr>
        <w:drawing>
          <wp:inline distT="0" distB="0" distL="0" distR="0" wp14:anchorId="069A7F21" wp14:editId="2E1F983C">
            <wp:extent cx="119270"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7362" cy="149962"/>
                    </a:xfrm>
                    <a:prstGeom prst="rect">
                      <a:avLst/>
                    </a:prstGeom>
                  </pic:spPr>
                </pic:pic>
              </a:graphicData>
            </a:graphic>
          </wp:inline>
        </w:drawing>
      </w:r>
      <w:r w:rsidR="00312731">
        <w:rPr>
          <w:rFonts w:ascii="Times New Roman" w:hAnsi="Times New Roman" w:hint="eastAsia"/>
        </w:rPr>
        <w:t>实现文件下载到本地。</w:t>
      </w:r>
    </w:p>
    <w:p w14:paraId="082B3420" w14:textId="0C036228" w:rsidR="004F1DC0" w:rsidRDefault="004F1DC0" w:rsidP="00407DCC">
      <w:pPr>
        <w:numPr>
          <w:ilvl w:val="0"/>
          <w:numId w:val="40"/>
        </w:numPr>
        <w:spacing w:line="360" w:lineRule="auto"/>
        <w:jc w:val="left"/>
        <w:rPr>
          <w:rFonts w:ascii="Times New Roman" w:hAnsi="Times New Roman"/>
        </w:rPr>
      </w:pPr>
      <w:r>
        <w:rPr>
          <w:rFonts w:ascii="Times New Roman" w:hAnsi="Times New Roman" w:hint="eastAsia"/>
        </w:rPr>
        <w:t>点击</w:t>
      </w:r>
      <w:r w:rsidR="001141B1">
        <w:rPr>
          <w:rFonts w:hint="eastAsia"/>
          <w:noProof/>
        </w:rPr>
        <w:t>菜单中</w:t>
      </w:r>
      <w:r w:rsidR="007A57CB">
        <w:rPr>
          <w:rFonts w:hint="eastAsia"/>
          <w:noProof/>
        </w:rPr>
        <w:t>“会议群聊”</w:t>
      </w:r>
      <w:r w:rsidR="001141B1">
        <w:rPr>
          <w:rFonts w:hint="eastAsia"/>
          <w:noProof/>
        </w:rPr>
        <w:t>，</w:t>
      </w:r>
      <w:r>
        <w:rPr>
          <w:rFonts w:ascii="Times New Roman" w:hAnsi="Times New Roman" w:hint="eastAsia"/>
        </w:rPr>
        <w:t>进入</w:t>
      </w:r>
      <w:r>
        <w:rPr>
          <w:rFonts w:ascii="Times New Roman" w:hAnsi="Times New Roman" w:hint="eastAsia"/>
        </w:rPr>
        <w:t>MPLUS</w:t>
      </w:r>
      <w:r>
        <w:rPr>
          <w:rFonts w:ascii="Times New Roman" w:hAnsi="Times New Roman" w:hint="eastAsia"/>
        </w:rPr>
        <w:t>会议创建群组</w:t>
      </w:r>
      <w:r>
        <w:rPr>
          <w:rFonts w:ascii="Times New Roman" w:hAnsi="Times New Roman" w:hint="eastAsia"/>
        </w:rPr>
        <w:t>IM</w:t>
      </w:r>
      <w:r>
        <w:rPr>
          <w:rFonts w:ascii="Times New Roman" w:hAnsi="Times New Roman" w:hint="eastAsia"/>
        </w:rPr>
        <w:t>界面，实现群组聊天快速入口。</w:t>
      </w:r>
    </w:p>
    <w:p w14:paraId="3E979ED4" w14:textId="613D6F24" w:rsidR="002427C7" w:rsidRDefault="002427C7" w:rsidP="00407DCC">
      <w:pPr>
        <w:numPr>
          <w:ilvl w:val="0"/>
          <w:numId w:val="40"/>
        </w:numPr>
        <w:spacing w:line="360" w:lineRule="auto"/>
        <w:jc w:val="left"/>
        <w:rPr>
          <w:rFonts w:ascii="Times New Roman" w:hAnsi="Times New Roman"/>
        </w:rPr>
      </w:pPr>
      <w:r>
        <w:rPr>
          <w:rFonts w:ascii="Times New Roman" w:hAnsi="Times New Roman" w:hint="eastAsia"/>
        </w:rPr>
        <w:t>点击</w:t>
      </w:r>
      <w:r>
        <w:rPr>
          <w:rFonts w:hint="eastAsia"/>
          <w:noProof/>
        </w:rPr>
        <w:t>菜单中</w:t>
      </w:r>
      <w:r w:rsidR="007A57CB">
        <w:rPr>
          <w:rFonts w:hint="eastAsia"/>
          <w:noProof/>
        </w:rPr>
        <w:t>“删除会议”</w:t>
      </w:r>
      <w:r>
        <w:rPr>
          <w:rFonts w:hint="eastAsia"/>
          <w:noProof/>
        </w:rPr>
        <w:t>，</w:t>
      </w:r>
      <w:r>
        <w:rPr>
          <w:rFonts w:ascii="Times New Roman" w:hAnsi="Times New Roman" w:hint="eastAsia"/>
        </w:rPr>
        <w:t>弹出删除会议对话框，点击确认后删除该会议记录返回首页，更新会议列表，点击取消后直接返回会议详情页面。（已结束和已取消会议可删除，否则</w:t>
      </w:r>
      <w:r w:rsidR="0031058B">
        <w:rPr>
          <w:rFonts w:ascii="Times New Roman" w:hAnsi="Times New Roman" w:hint="eastAsia"/>
        </w:rPr>
        <w:t xml:space="preserve"> </w:t>
      </w:r>
      <w:r>
        <w:rPr>
          <w:rFonts w:ascii="Times New Roman" w:hAnsi="Times New Roman" w:hint="eastAsia"/>
        </w:rPr>
        <w:t>“删除会议”</w:t>
      </w:r>
      <w:r w:rsidR="00784978">
        <w:rPr>
          <w:rFonts w:ascii="Times New Roman" w:hAnsi="Times New Roman" w:hint="eastAsia"/>
        </w:rPr>
        <w:t>选项</w:t>
      </w:r>
      <w:r w:rsidR="0031058B">
        <w:rPr>
          <w:rFonts w:ascii="Times New Roman" w:hAnsi="Times New Roman" w:hint="eastAsia"/>
        </w:rPr>
        <w:t>不可选中</w:t>
      </w:r>
      <w:r>
        <w:rPr>
          <w:rFonts w:ascii="Times New Roman" w:hAnsi="Times New Roman" w:hint="eastAsia"/>
        </w:rPr>
        <w:t>。）</w:t>
      </w:r>
    </w:p>
    <w:p w14:paraId="65CE0B58" w14:textId="77777777" w:rsidR="00DE01DD" w:rsidRPr="00A52EAF" w:rsidRDefault="00DE01DD" w:rsidP="00DE01DD">
      <w:pPr>
        <w:numPr>
          <w:ilvl w:val="0"/>
          <w:numId w:val="38"/>
        </w:numPr>
        <w:spacing w:line="360" w:lineRule="auto"/>
        <w:jc w:val="left"/>
        <w:rPr>
          <w:rFonts w:ascii="Times New Roman" w:hAnsi="Times New Roman"/>
          <w:b/>
        </w:rPr>
      </w:pPr>
      <w:r w:rsidRPr="00A52EAF">
        <w:rPr>
          <w:rFonts w:ascii="Times New Roman" w:hAnsi="Times New Roman"/>
          <w:b/>
        </w:rPr>
        <w:t>异常处理：</w:t>
      </w:r>
    </w:p>
    <w:p w14:paraId="2C961E77" w14:textId="0F72A082" w:rsidR="00DE01DD" w:rsidRPr="002C2BBB" w:rsidRDefault="001141B1" w:rsidP="004070BD">
      <w:pPr>
        <w:numPr>
          <w:ilvl w:val="0"/>
          <w:numId w:val="66"/>
        </w:numPr>
        <w:spacing w:line="360" w:lineRule="auto"/>
        <w:jc w:val="left"/>
        <w:rPr>
          <w:rFonts w:ascii="Times New Roman" w:hAnsi="Times New Roman"/>
        </w:rPr>
      </w:pPr>
      <w:r>
        <w:rPr>
          <w:rFonts w:ascii="Times New Roman" w:hAnsi="Times New Roman" w:hint="eastAsia"/>
        </w:rPr>
        <w:t>点击</w:t>
      </w:r>
      <w:r>
        <w:rPr>
          <w:rFonts w:hint="eastAsia"/>
          <w:noProof/>
        </w:rPr>
        <w:t>菜单中</w:t>
      </w:r>
      <w:r w:rsidR="007A57CB">
        <w:rPr>
          <w:rFonts w:hint="eastAsia"/>
          <w:noProof/>
        </w:rPr>
        <w:t>“会议群聊”</w:t>
      </w:r>
      <w:r w:rsidR="00DE01DD">
        <w:rPr>
          <w:rFonts w:ascii="Times New Roman" w:hAnsi="Times New Roman" w:hint="eastAsia"/>
        </w:rPr>
        <w:t>，如该会议讨论组已经解散，</w:t>
      </w:r>
      <w:r w:rsidR="00DE01DD">
        <w:rPr>
          <w:rFonts w:hint="eastAsia"/>
          <w:noProof/>
        </w:rPr>
        <w:t>出现“会议讨论组已解散！”浮窗提示，</w:t>
      </w:r>
      <w:r w:rsidR="00DE01DD">
        <w:rPr>
          <w:rFonts w:hint="eastAsia"/>
          <w:noProof/>
        </w:rPr>
        <w:t>1</w:t>
      </w:r>
      <w:r w:rsidR="00DE01DD">
        <w:rPr>
          <w:rFonts w:hint="eastAsia"/>
          <w:noProof/>
        </w:rPr>
        <w:t>秒后消失，并保留在会议详情页面</w:t>
      </w:r>
      <w:r w:rsidR="00DE01DD">
        <w:rPr>
          <w:noProof/>
        </w:rPr>
        <w:t>。</w:t>
      </w:r>
    </w:p>
    <w:p w14:paraId="6EB271D0" w14:textId="77777777" w:rsidR="00DE01DD" w:rsidRPr="00DE01DD" w:rsidRDefault="00DE01DD" w:rsidP="00DE01DD">
      <w:pPr>
        <w:spacing w:line="360" w:lineRule="auto"/>
        <w:jc w:val="left"/>
        <w:rPr>
          <w:rFonts w:ascii="Times New Roman" w:hAnsi="Times New Roman"/>
        </w:rPr>
      </w:pPr>
    </w:p>
    <w:bookmarkEnd w:id="4"/>
    <w:p w14:paraId="5A8145C8" w14:textId="6672468C" w:rsidR="00FA0900" w:rsidRPr="0007552F" w:rsidRDefault="00FA0900" w:rsidP="00FA0900">
      <w:pPr>
        <w:pStyle w:val="afa"/>
        <w:ind w:firstLineChars="0" w:firstLine="0"/>
        <w:outlineLvl w:val="3"/>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433A9D">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.3 服务会议详情</w:t>
      </w:r>
    </w:p>
    <w:p w14:paraId="2C5EF302" w14:textId="77777777" w:rsidR="00FA0900" w:rsidRDefault="00FA0900" w:rsidP="00FA0900">
      <w:pPr>
        <w:numPr>
          <w:ilvl w:val="0"/>
          <w:numId w:val="55"/>
        </w:numPr>
        <w:spacing w:line="360" w:lineRule="auto"/>
        <w:jc w:val="left"/>
        <w:rPr>
          <w:rFonts w:ascii="Times New Roman" w:hAnsi="Times New Roman"/>
          <w:b/>
        </w:rPr>
      </w:pPr>
      <w:r w:rsidRPr="00A52EAF">
        <w:rPr>
          <w:rFonts w:ascii="Times New Roman" w:hAnsi="Times New Roman"/>
          <w:b/>
        </w:rPr>
        <w:t>页面初始化：</w:t>
      </w:r>
    </w:p>
    <w:p w14:paraId="1BFA8DF5" w14:textId="61275BE3" w:rsidR="00FA0900" w:rsidRDefault="00FA0900" w:rsidP="00FA0900">
      <w:pPr>
        <w:numPr>
          <w:ilvl w:val="0"/>
          <w:numId w:val="75"/>
        </w:numPr>
        <w:spacing w:line="360" w:lineRule="auto"/>
        <w:jc w:val="left"/>
        <w:rPr>
          <w:rFonts w:ascii="Times New Roman" w:hAnsi="Times New Roman"/>
        </w:rPr>
      </w:pPr>
      <w:r>
        <w:rPr>
          <w:rFonts w:ascii="Times New Roman" w:hAnsi="Times New Roman" w:hint="eastAsia"/>
        </w:rPr>
        <w:t>会议详情显示选中会议详细信息，页面上方显示“基本信息”、“会议议程”、</w:t>
      </w:r>
      <w:r>
        <w:rPr>
          <w:rFonts w:ascii="Times New Roman" w:hAnsi="Times New Roman" w:hint="eastAsia"/>
        </w:rPr>
        <w:t xml:space="preserve"> </w:t>
      </w:r>
      <w:r>
        <w:rPr>
          <w:rFonts w:ascii="Times New Roman" w:hAnsi="Times New Roman" w:hint="eastAsia"/>
        </w:rPr>
        <w:t>“签到信息”三个选项键。</w:t>
      </w:r>
    </w:p>
    <w:p w14:paraId="7624BF0D" w14:textId="77777777" w:rsidR="00FA0900" w:rsidRDefault="00FA0900" w:rsidP="00FA0900">
      <w:pPr>
        <w:numPr>
          <w:ilvl w:val="0"/>
          <w:numId w:val="75"/>
        </w:numPr>
        <w:spacing w:line="360" w:lineRule="auto"/>
        <w:jc w:val="left"/>
        <w:rPr>
          <w:rFonts w:ascii="Times New Roman" w:hAnsi="Times New Roman"/>
        </w:rPr>
      </w:pPr>
      <w:r>
        <w:rPr>
          <w:rFonts w:ascii="Times New Roman" w:hAnsi="Times New Roman" w:hint="eastAsia"/>
        </w:rPr>
        <w:t>页面左上角为返回键，右上角为菜单功能键。</w:t>
      </w:r>
    </w:p>
    <w:p w14:paraId="7AC247C3" w14:textId="77777777" w:rsidR="00FA0900" w:rsidRPr="00AA1190" w:rsidRDefault="00FA0900" w:rsidP="00FA0900">
      <w:pPr>
        <w:numPr>
          <w:ilvl w:val="0"/>
          <w:numId w:val="75"/>
        </w:numPr>
        <w:spacing w:line="360" w:lineRule="auto"/>
        <w:jc w:val="left"/>
        <w:rPr>
          <w:rFonts w:ascii="Times New Roman" w:hAnsi="Times New Roman"/>
        </w:rPr>
      </w:pPr>
      <w:r>
        <w:rPr>
          <w:rFonts w:ascii="Times New Roman" w:hAnsi="Times New Roman" w:hint="eastAsia"/>
        </w:rPr>
        <w:t>页面默认选中“基本信息”页，</w:t>
      </w:r>
      <w:r w:rsidRPr="00AA1190">
        <w:rPr>
          <w:rFonts w:ascii="Times New Roman" w:hAnsi="Times New Roman" w:hint="eastAsia"/>
        </w:rPr>
        <w:t>“基本信息”</w:t>
      </w:r>
      <w:proofErr w:type="gramStart"/>
      <w:r w:rsidRPr="00AA1190">
        <w:rPr>
          <w:rFonts w:ascii="Times New Roman" w:hAnsi="Times New Roman" w:hint="eastAsia"/>
        </w:rPr>
        <w:t>页显示</w:t>
      </w:r>
      <w:proofErr w:type="gramEnd"/>
      <w:r w:rsidRPr="00AA1190">
        <w:rPr>
          <w:rFonts w:ascii="Times New Roman" w:hAnsi="Times New Roman" w:hint="eastAsia"/>
        </w:rPr>
        <w:t>会议名称、地址、时间、签到</w:t>
      </w:r>
      <w:proofErr w:type="gramStart"/>
      <w:r w:rsidRPr="00AA1190">
        <w:rPr>
          <w:rFonts w:ascii="Times New Roman" w:hAnsi="Times New Roman" w:hint="eastAsia"/>
        </w:rPr>
        <w:t>二维码和</w:t>
      </w:r>
      <w:proofErr w:type="gramEnd"/>
      <w:r w:rsidRPr="00AA1190">
        <w:rPr>
          <w:rFonts w:ascii="Times New Roman" w:hAnsi="Times New Roman" w:hint="eastAsia"/>
        </w:rPr>
        <w:t>会议备注。</w:t>
      </w:r>
    </w:p>
    <w:p w14:paraId="0A47EF37" w14:textId="77777777" w:rsidR="00FA0900" w:rsidRDefault="00FA0900" w:rsidP="00FA0900">
      <w:pPr>
        <w:numPr>
          <w:ilvl w:val="0"/>
          <w:numId w:val="55"/>
        </w:numPr>
        <w:spacing w:line="360" w:lineRule="auto"/>
        <w:jc w:val="left"/>
        <w:rPr>
          <w:rFonts w:ascii="Times New Roman" w:hAnsi="Times New Roman"/>
          <w:b/>
        </w:rPr>
      </w:pPr>
      <w:r w:rsidRPr="00A52EAF">
        <w:rPr>
          <w:rFonts w:ascii="Times New Roman" w:hAnsi="Times New Roman"/>
          <w:b/>
        </w:rPr>
        <w:t>功能描述：</w:t>
      </w:r>
    </w:p>
    <w:p w14:paraId="0E1CBAC8" w14:textId="3B633F5C" w:rsidR="00FA0900" w:rsidRDefault="00FA0900" w:rsidP="00FA0900">
      <w:pPr>
        <w:numPr>
          <w:ilvl w:val="0"/>
          <w:numId w:val="76"/>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“会议议程”，进入会议议程展示</w:t>
      </w:r>
      <w:r w:rsidRPr="00A52EAF">
        <w:rPr>
          <w:rFonts w:ascii="Times New Roman" w:hAnsi="Times New Roman"/>
        </w:rPr>
        <w:t>页面</w:t>
      </w:r>
      <w:r>
        <w:rPr>
          <w:rFonts w:ascii="Times New Roman" w:hAnsi="Times New Roman" w:hint="eastAsia"/>
        </w:rPr>
        <w:t>。</w:t>
      </w:r>
    </w:p>
    <w:p w14:paraId="5E42784C" w14:textId="64D12F84" w:rsidR="00FA0900" w:rsidRDefault="00FA0900" w:rsidP="00FA0900">
      <w:pPr>
        <w:numPr>
          <w:ilvl w:val="0"/>
          <w:numId w:val="76"/>
        </w:numPr>
        <w:spacing w:line="360" w:lineRule="auto"/>
        <w:jc w:val="left"/>
        <w:rPr>
          <w:rFonts w:ascii="Times New Roman" w:hAnsi="Times New Roman"/>
        </w:rPr>
      </w:pPr>
      <w:r>
        <w:rPr>
          <w:rFonts w:ascii="Times New Roman" w:hAnsi="Times New Roman" w:hint="eastAsia"/>
        </w:rPr>
        <w:t>点击“签到信息”，进入签到信息展示页面。页面列表展示签到总体信息，显示签到次数，签到人数统计进度条</w:t>
      </w:r>
      <w:r w:rsidR="00E90295">
        <w:rPr>
          <w:rFonts w:ascii="Times New Roman" w:hAnsi="Times New Roman" w:hint="eastAsia"/>
        </w:rPr>
        <w:t>（签到人数</w:t>
      </w:r>
      <w:r w:rsidR="00E90295">
        <w:rPr>
          <w:rFonts w:ascii="Times New Roman" w:hAnsi="Times New Roman" w:hint="eastAsia"/>
        </w:rPr>
        <w:t>/</w:t>
      </w:r>
      <w:r w:rsidR="00E90295">
        <w:rPr>
          <w:rFonts w:ascii="Times New Roman" w:hAnsi="Times New Roman" w:hint="eastAsia"/>
        </w:rPr>
        <w:t>参会人数）</w:t>
      </w:r>
      <w:r>
        <w:rPr>
          <w:rFonts w:ascii="Times New Roman" w:hAnsi="Times New Roman" w:hint="eastAsia"/>
        </w:rPr>
        <w:t>和签到说明，点击任意一次签到，进入签到人员信息展示页面。签到人员信息页面列表展示参会人员姓名、部门、手机号码和签到状态（未签到和已签到时间），列表按未签到、已签到时间由近到远排序。（首次加载</w:t>
      </w:r>
      <w:r>
        <w:rPr>
          <w:rFonts w:ascii="Times New Roman" w:hAnsi="Times New Roman" w:hint="eastAsia"/>
        </w:rPr>
        <w:t>30</w:t>
      </w:r>
      <w:r>
        <w:rPr>
          <w:rFonts w:ascii="Times New Roman" w:hAnsi="Times New Roman" w:hint="eastAsia"/>
        </w:rPr>
        <w:t>人签到列表，上划列表至底部后继续加载</w:t>
      </w:r>
      <w:r>
        <w:rPr>
          <w:rFonts w:ascii="Times New Roman" w:hAnsi="Times New Roman" w:hint="eastAsia"/>
        </w:rPr>
        <w:t>30</w:t>
      </w:r>
      <w:r>
        <w:rPr>
          <w:rFonts w:ascii="Times New Roman" w:hAnsi="Times New Roman" w:hint="eastAsia"/>
        </w:rPr>
        <w:t>人签到列表。）</w:t>
      </w:r>
    </w:p>
    <w:p w14:paraId="2BA6DED7" w14:textId="77777777" w:rsidR="00FA0900" w:rsidRDefault="00FA0900" w:rsidP="00FA0900">
      <w:pPr>
        <w:numPr>
          <w:ilvl w:val="0"/>
          <w:numId w:val="76"/>
        </w:numPr>
        <w:spacing w:line="360" w:lineRule="auto"/>
        <w:jc w:val="left"/>
        <w:rPr>
          <w:rFonts w:ascii="Times New Roman" w:hAnsi="Times New Roman"/>
        </w:rPr>
      </w:pPr>
      <w:r>
        <w:rPr>
          <w:rFonts w:ascii="Times New Roman" w:hAnsi="Times New Roman" w:hint="eastAsia"/>
        </w:rPr>
        <w:t>点击</w:t>
      </w:r>
      <w:r>
        <w:rPr>
          <w:rFonts w:hint="eastAsia"/>
          <w:noProof/>
        </w:rPr>
        <w:t>菜单中“</w:t>
      </w:r>
      <w:r>
        <w:rPr>
          <w:rFonts w:ascii="Times New Roman" w:hAnsi="Times New Roman" w:hint="eastAsia"/>
        </w:rPr>
        <w:t>扫码签到”，弹出签到选择页面，点击选择第几次签到后弹出</w:t>
      </w:r>
      <w:r>
        <w:rPr>
          <w:rFonts w:ascii="Times New Roman" w:hAnsi="Times New Roman" w:hint="eastAsia"/>
        </w:rPr>
        <w:t>***</w:t>
      </w:r>
      <w:r>
        <w:rPr>
          <w:rFonts w:ascii="Times New Roman" w:hAnsi="Times New Roman" w:hint="eastAsia"/>
        </w:rPr>
        <w:t>签到成功浮窗，</w:t>
      </w:r>
      <w:proofErr w:type="gramStart"/>
      <w:r>
        <w:rPr>
          <w:rFonts w:ascii="Times New Roman" w:hAnsi="Times New Roman" w:hint="eastAsia"/>
        </w:rPr>
        <w:t>调用扫码功能</w:t>
      </w:r>
      <w:proofErr w:type="gramEnd"/>
      <w:r>
        <w:rPr>
          <w:rFonts w:ascii="Times New Roman" w:hAnsi="Times New Roman" w:hint="eastAsia"/>
        </w:rPr>
        <w:t>，扫描参会人员签到二维码。</w:t>
      </w:r>
      <w:r>
        <w:rPr>
          <w:rFonts w:ascii="Times New Roman" w:hAnsi="Times New Roman"/>
        </w:rPr>
        <w:t xml:space="preserve"> </w:t>
      </w:r>
    </w:p>
    <w:p w14:paraId="3BBFB878" w14:textId="77777777" w:rsidR="00FA0900" w:rsidRDefault="00FA0900" w:rsidP="00FA0900">
      <w:pPr>
        <w:numPr>
          <w:ilvl w:val="0"/>
          <w:numId w:val="76"/>
        </w:numPr>
        <w:spacing w:line="360" w:lineRule="auto"/>
        <w:jc w:val="left"/>
        <w:rPr>
          <w:rFonts w:ascii="Times New Roman" w:hAnsi="Times New Roman"/>
        </w:rPr>
      </w:pPr>
      <w:r>
        <w:rPr>
          <w:rFonts w:ascii="Times New Roman" w:hAnsi="Times New Roman" w:hint="eastAsia"/>
        </w:rPr>
        <w:t>点击</w:t>
      </w:r>
      <w:r>
        <w:rPr>
          <w:rFonts w:hint="eastAsia"/>
          <w:noProof/>
        </w:rPr>
        <w:t>菜单中“删除会议”，</w:t>
      </w:r>
      <w:r>
        <w:rPr>
          <w:rFonts w:ascii="Times New Roman" w:hAnsi="Times New Roman" w:hint="eastAsia"/>
        </w:rPr>
        <w:t>弹出删除会议对话框，点击确认后删除该会议记录返回首页，更新会议列表，点击取消后直接返回会议详情页面。</w:t>
      </w:r>
    </w:p>
    <w:p w14:paraId="2530C1A3" w14:textId="4CB238A9" w:rsidR="00FA0900" w:rsidRPr="00FA0900" w:rsidRDefault="00FA0900" w:rsidP="00FA0900">
      <w:pPr>
        <w:numPr>
          <w:ilvl w:val="0"/>
          <w:numId w:val="76"/>
        </w:numPr>
        <w:spacing w:line="360" w:lineRule="auto"/>
        <w:jc w:val="left"/>
        <w:rPr>
          <w:rFonts w:ascii="Times New Roman" w:hAnsi="Times New Roman"/>
        </w:rPr>
      </w:pPr>
      <w:r>
        <w:rPr>
          <w:rFonts w:ascii="Times New Roman" w:hAnsi="Times New Roman" w:hint="eastAsia"/>
        </w:rPr>
        <w:t>未进行和进行中的会议不可删除会议，已结束和已取消会议不可取消会议，不可选中选项功能显示为灰色。</w:t>
      </w:r>
    </w:p>
    <w:p w14:paraId="0CD405F3" w14:textId="50F26EA2" w:rsidR="00673488" w:rsidRDefault="00673488" w:rsidP="00673488">
      <w:pPr>
        <w:pStyle w:val="afa"/>
        <w:ind w:firstLineChars="0" w:firstLine="0"/>
        <w:outlineLvl w:val="2"/>
        <w:rPr>
          <w:rFonts w:asciiTheme="minorEastAsia" w:eastAsiaTheme="minorEastAsia" w:hAnsiTheme="minorEastAsia"/>
          <w:b/>
          <w:sz w:val="24"/>
          <w:szCs w:val="24"/>
        </w:rPr>
      </w:pPr>
      <w:bookmarkStart w:id="10" w:name="_Toc456256159"/>
      <w:r w:rsidRPr="00673488">
        <w:rPr>
          <w:rFonts w:asciiTheme="minorEastAsia" w:eastAsiaTheme="minorEastAsia" w:hAnsiTheme="minorEastAsia" w:hint="eastAsia"/>
          <w:b/>
          <w:sz w:val="24"/>
          <w:szCs w:val="24"/>
        </w:rPr>
        <w:t>2.</w:t>
      </w:r>
      <w:r w:rsidR="000F17B9">
        <w:rPr>
          <w:rFonts w:asciiTheme="minorEastAsia" w:eastAsiaTheme="minorEastAsia" w:hAnsiTheme="minorEastAsia" w:hint="eastAsia"/>
          <w:b/>
          <w:sz w:val="24"/>
          <w:szCs w:val="24"/>
        </w:rPr>
        <w:t>3</w:t>
      </w:r>
      <w:r w:rsidRPr="00673488">
        <w:rPr>
          <w:rFonts w:asciiTheme="minorEastAsia" w:eastAsiaTheme="minorEastAsia" w:hAnsiTheme="minorEastAsia" w:hint="eastAsia"/>
          <w:b/>
          <w:sz w:val="24"/>
          <w:szCs w:val="24"/>
        </w:rPr>
        <w:t xml:space="preserve"> </w:t>
      </w:r>
      <w:proofErr w:type="gramStart"/>
      <w:r w:rsidRPr="00673488">
        <w:rPr>
          <w:rFonts w:asciiTheme="minorEastAsia" w:eastAsiaTheme="minorEastAsia" w:hAnsiTheme="minorEastAsia" w:hint="eastAsia"/>
          <w:b/>
          <w:sz w:val="24"/>
          <w:szCs w:val="24"/>
        </w:rPr>
        <w:t>扫码签到</w:t>
      </w:r>
      <w:bookmarkEnd w:id="10"/>
      <w:proofErr w:type="gramEnd"/>
    </w:p>
    <w:p w14:paraId="1F8E2D7F" w14:textId="705454D4" w:rsidR="00673488" w:rsidRDefault="00EE3A06" w:rsidP="00673488">
      <w:pPr>
        <w:spacing w:line="360" w:lineRule="auto"/>
        <w:jc w:val="center"/>
        <w:rPr>
          <w:rFonts w:asciiTheme="minorEastAsia" w:eastAsiaTheme="minorEastAsia" w:hAnsiTheme="minorEastAsia"/>
          <w:b/>
          <w:sz w:val="24"/>
          <w:szCs w:val="24"/>
        </w:rPr>
      </w:pPr>
      <w:r>
        <w:rPr>
          <w:noProof/>
        </w:rPr>
        <w:lastRenderedPageBreak/>
        <w:drawing>
          <wp:inline distT="0" distB="0" distL="0" distR="0" wp14:anchorId="6E473C07" wp14:editId="0C8BFC00">
            <wp:extent cx="1661910" cy="2933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61910" cy="2933700"/>
                    </a:xfrm>
                    <a:prstGeom prst="rect">
                      <a:avLst/>
                    </a:prstGeom>
                  </pic:spPr>
                </pic:pic>
              </a:graphicData>
            </a:graphic>
          </wp:inline>
        </w:drawing>
      </w:r>
    </w:p>
    <w:p w14:paraId="5B8D9E25" w14:textId="77777777" w:rsidR="00673488" w:rsidRDefault="00673488" w:rsidP="004070BD">
      <w:pPr>
        <w:numPr>
          <w:ilvl w:val="0"/>
          <w:numId w:val="60"/>
        </w:numPr>
        <w:spacing w:line="360" w:lineRule="auto"/>
        <w:jc w:val="left"/>
        <w:rPr>
          <w:rFonts w:ascii="Times New Roman" w:hAnsi="Times New Roman"/>
          <w:b/>
        </w:rPr>
      </w:pPr>
      <w:r w:rsidRPr="00A52EAF">
        <w:rPr>
          <w:rFonts w:ascii="Times New Roman" w:hAnsi="Times New Roman"/>
          <w:b/>
        </w:rPr>
        <w:t>功能描述：</w:t>
      </w:r>
    </w:p>
    <w:p w14:paraId="326094B4" w14:textId="4A3786D8" w:rsidR="00673488" w:rsidRDefault="00673488" w:rsidP="004070BD">
      <w:pPr>
        <w:numPr>
          <w:ilvl w:val="0"/>
          <w:numId w:val="63"/>
        </w:numPr>
        <w:spacing w:line="360" w:lineRule="auto"/>
        <w:jc w:val="left"/>
      </w:pPr>
      <w:r w:rsidRPr="00673488">
        <w:rPr>
          <w:rFonts w:hint="eastAsia"/>
        </w:rPr>
        <w:t>签到服务人员</w:t>
      </w:r>
      <w:r>
        <w:rPr>
          <w:rFonts w:hint="eastAsia"/>
        </w:rPr>
        <w:t>或会议创建者</w:t>
      </w:r>
      <w:r w:rsidR="00E67148">
        <w:rPr>
          <w:rFonts w:hint="eastAsia"/>
        </w:rPr>
        <w:t>点击会议详情页面的“扫码签到”</w:t>
      </w:r>
      <w:r>
        <w:rPr>
          <w:rFonts w:hint="eastAsia"/>
        </w:rPr>
        <w:t>，</w:t>
      </w:r>
      <w:proofErr w:type="gramStart"/>
      <w:r w:rsidR="00E67148">
        <w:rPr>
          <w:rFonts w:hint="eastAsia"/>
        </w:rPr>
        <w:t>弹出扫码签到</w:t>
      </w:r>
      <w:proofErr w:type="gramEnd"/>
      <w:r w:rsidR="00DD5149">
        <w:rPr>
          <w:rFonts w:hint="eastAsia"/>
        </w:rPr>
        <w:t>选择</w:t>
      </w:r>
      <w:r w:rsidR="00E67148">
        <w:rPr>
          <w:rFonts w:hint="eastAsia"/>
        </w:rPr>
        <w:t>页面，点击选择第几次签到后</w:t>
      </w:r>
      <w:r>
        <w:rPr>
          <w:rFonts w:hint="eastAsia"/>
        </w:rPr>
        <w:t>扫描参会者签到二维码，弹出“</w:t>
      </w:r>
      <w:r w:rsidR="00DD5149">
        <w:rPr>
          <w:rFonts w:hint="eastAsia"/>
        </w:rPr>
        <w:t>第</w:t>
      </w:r>
      <w:r w:rsidR="00DD5149">
        <w:rPr>
          <w:rFonts w:hint="eastAsia"/>
        </w:rPr>
        <w:t>*</w:t>
      </w:r>
      <w:r w:rsidR="00DD5149">
        <w:rPr>
          <w:rFonts w:hint="eastAsia"/>
        </w:rPr>
        <w:t>次</w:t>
      </w:r>
      <w:r>
        <w:rPr>
          <w:rFonts w:hint="eastAsia"/>
        </w:rPr>
        <w:t>签到成功</w:t>
      </w:r>
      <w:r w:rsidR="003B4A9C">
        <w:rPr>
          <w:rFonts w:hint="eastAsia"/>
        </w:rPr>
        <w:t>！</w:t>
      </w:r>
      <w:r>
        <w:rPr>
          <w:rFonts w:hint="eastAsia"/>
        </w:rPr>
        <w:t>”</w:t>
      </w:r>
      <w:r w:rsidR="00E67148">
        <w:rPr>
          <w:rFonts w:hint="eastAsia"/>
        </w:rPr>
        <w:t>悬浮窗后</w:t>
      </w:r>
      <w:r w:rsidR="00DD5149">
        <w:rPr>
          <w:rFonts w:hint="eastAsia"/>
        </w:rPr>
        <w:t>，更新签到列表状态，</w:t>
      </w:r>
      <w:proofErr w:type="gramStart"/>
      <w:r w:rsidR="00E67148">
        <w:rPr>
          <w:rFonts w:hint="eastAsia"/>
        </w:rPr>
        <w:t>返回</w:t>
      </w:r>
      <w:r w:rsidR="00DD5149">
        <w:rPr>
          <w:rFonts w:hint="eastAsia"/>
        </w:rPr>
        <w:t>扫码签到</w:t>
      </w:r>
      <w:proofErr w:type="gramEnd"/>
      <w:r w:rsidR="00DD5149">
        <w:rPr>
          <w:rFonts w:hint="eastAsia"/>
        </w:rPr>
        <w:t>选择页面</w:t>
      </w:r>
      <w:proofErr w:type="gramStart"/>
      <w:r w:rsidR="00E67148">
        <w:rPr>
          <w:rFonts w:hint="eastAsia"/>
        </w:rPr>
        <w:t>继续扫码签到</w:t>
      </w:r>
      <w:proofErr w:type="gramEnd"/>
      <w:r w:rsidR="003B4A9C">
        <w:rPr>
          <w:rFonts w:hint="eastAsia"/>
        </w:rPr>
        <w:t>。</w:t>
      </w:r>
    </w:p>
    <w:p w14:paraId="40F8A5AC" w14:textId="425E93E3" w:rsidR="00FA0900" w:rsidRPr="00FA0900" w:rsidRDefault="007E7689" w:rsidP="00FA0900">
      <w:pPr>
        <w:numPr>
          <w:ilvl w:val="0"/>
          <w:numId w:val="63"/>
        </w:numPr>
        <w:spacing w:line="360" w:lineRule="auto"/>
        <w:jc w:val="left"/>
      </w:pPr>
      <w:r>
        <w:rPr>
          <w:rFonts w:hint="eastAsia"/>
        </w:rPr>
        <w:t>点击返回，直接返回</w:t>
      </w:r>
      <w:r w:rsidR="00FA0900">
        <w:rPr>
          <w:rFonts w:hint="eastAsia"/>
        </w:rPr>
        <w:t>会议详情页面</w:t>
      </w:r>
      <w:r>
        <w:rPr>
          <w:rFonts w:hint="eastAsia"/>
        </w:rPr>
        <w:t>。</w:t>
      </w:r>
    </w:p>
    <w:p w14:paraId="7CE28247" w14:textId="10100BC8" w:rsidR="00460095" w:rsidRDefault="00460095" w:rsidP="00D660AB">
      <w:pPr>
        <w:pStyle w:val="afa"/>
        <w:ind w:firstLineChars="100" w:firstLine="241"/>
        <w:outlineLvl w:val="2"/>
        <w:rPr>
          <w:rFonts w:asciiTheme="minorEastAsia" w:eastAsiaTheme="minorEastAsia" w:hAnsiTheme="minorEastAsia"/>
          <w:b/>
          <w:sz w:val="24"/>
          <w:szCs w:val="24"/>
        </w:rPr>
      </w:pPr>
      <w:bookmarkStart w:id="11" w:name="_Toc456256160"/>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0F17B9">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sidR="00FA51E1">
        <w:rPr>
          <w:rFonts w:asciiTheme="minorEastAsia" w:eastAsiaTheme="minorEastAsia" w:hAnsiTheme="minorEastAsia" w:hint="eastAsia"/>
          <w:b/>
          <w:sz w:val="24"/>
          <w:szCs w:val="24"/>
        </w:rPr>
        <w:t>召开</w:t>
      </w:r>
      <w:r>
        <w:rPr>
          <w:rFonts w:asciiTheme="minorEastAsia" w:eastAsiaTheme="minorEastAsia" w:hAnsiTheme="minorEastAsia" w:hint="eastAsia"/>
          <w:b/>
          <w:sz w:val="24"/>
          <w:szCs w:val="24"/>
        </w:rPr>
        <w:t>会议</w:t>
      </w:r>
      <w:bookmarkEnd w:id="11"/>
    </w:p>
    <w:p w14:paraId="3677CE26" w14:textId="3776B1B0" w:rsidR="00506939" w:rsidRPr="00506939" w:rsidRDefault="00506939" w:rsidP="004070BD">
      <w:pPr>
        <w:numPr>
          <w:ilvl w:val="0"/>
          <w:numId w:val="59"/>
        </w:numPr>
        <w:spacing w:line="360" w:lineRule="auto"/>
        <w:jc w:val="left"/>
        <w:rPr>
          <w:rFonts w:ascii="Times New Roman" w:hAnsi="Times New Roman"/>
          <w:b/>
        </w:rPr>
      </w:pPr>
      <w:r w:rsidRPr="00A52EAF">
        <w:rPr>
          <w:rFonts w:ascii="Times New Roman" w:hAnsi="Times New Roman"/>
          <w:b/>
        </w:rPr>
        <w:t>页面初始化：</w:t>
      </w:r>
    </w:p>
    <w:p w14:paraId="7812E71E" w14:textId="123DD9AA" w:rsidR="00460095" w:rsidRDefault="00DD5149" w:rsidP="00506939">
      <w:pPr>
        <w:spacing w:line="360" w:lineRule="auto"/>
        <w:jc w:val="center"/>
        <w:rPr>
          <w:rFonts w:ascii="Times New Roman" w:hAnsi="Times New Roman"/>
        </w:rPr>
      </w:pPr>
      <w:r>
        <w:rPr>
          <w:noProof/>
        </w:rPr>
        <w:lastRenderedPageBreak/>
        <w:drawing>
          <wp:inline distT="0" distB="0" distL="0" distR="0" wp14:anchorId="69D414F7" wp14:editId="08352924">
            <wp:extent cx="2371725" cy="71532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71725" cy="7153275"/>
                    </a:xfrm>
                    <a:prstGeom prst="rect">
                      <a:avLst/>
                    </a:prstGeom>
                  </pic:spPr>
                </pic:pic>
              </a:graphicData>
            </a:graphic>
          </wp:inline>
        </w:drawing>
      </w:r>
    </w:p>
    <w:p w14:paraId="299D176C" w14:textId="1C43667B" w:rsidR="000F17B9" w:rsidRDefault="000F17B9" w:rsidP="004070BD">
      <w:pPr>
        <w:numPr>
          <w:ilvl w:val="0"/>
          <w:numId w:val="61"/>
        </w:numPr>
        <w:spacing w:line="360" w:lineRule="auto"/>
        <w:jc w:val="left"/>
        <w:rPr>
          <w:rFonts w:ascii="Times New Roman" w:hAnsi="Times New Roman"/>
        </w:rPr>
      </w:pPr>
      <w:r>
        <w:rPr>
          <w:rFonts w:ascii="Times New Roman" w:hAnsi="Times New Roman" w:hint="eastAsia"/>
        </w:rPr>
        <w:t>“召开会议”页面实现会议编辑创建功能，页面展示为会议名称、时间、地址、参会人员、会议议程、附件资料、创建群组、会议签到、会议备注</w:t>
      </w:r>
      <w:r w:rsidR="001301F1">
        <w:rPr>
          <w:rFonts w:ascii="Times New Roman" w:hAnsi="Times New Roman" w:hint="eastAsia"/>
        </w:rPr>
        <w:t>。（会议议程、附件资料、创建群组、会议签到、会议备注右侧为开关功能键，点击开启该选项功能，输入或</w:t>
      </w:r>
      <w:r w:rsidR="00395186">
        <w:rPr>
          <w:rFonts w:ascii="Times New Roman" w:hAnsi="Times New Roman" w:hint="eastAsia"/>
        </w:rPr>
        <w:t>添加</w:t>
      </w:r>
      <w:r w:rsidR="001301F1">
        <w:rPr>
          <w:rFonts w:ascii="Times New Roman" w:hAnsi="Times New Roman" w:hint="eastAsia"/>
        </w:rPr>
        <w:t>选项内容）。</w:t>
      </w:r>
    </w:p>
    <w:p w14:paraId="0A985072" w14:textId="4F980340" w:rsidR="000F17B9" w:rsidRDefault="000F17B9" w:rsidP="004070BD">
      <w:pPr>
        <w:numPr>
          <w:ilvl w:val="0"/>
          <w:numId w:val="61"/>
        </w:numPr>
        <w:spacing w:line="360" w:lineRule="auto"/>
        <w:jc w:val="left"/>
        <w:rPr>
          <w:rFonts w:ascii="Times New Roman" w:hAnsi="Times New Roman"/>
        </w:rPr>
      </w:pPr>
      <w:r>
        <w:rPr>
          <w:rFonts w:ascii="Times New Roman" w:hAnsi="Times New Roman" w:hint="eastAsia"/>
        </w:rPr>
        <w:t>页面左上角为返回键。</w:t>
      </w:r>
    </w:p>
    <w:p w14:paraId="5F8B6E46" w14:textId="761BC340" w:rsidR="00506939" w:rsidRDefault="000F17B9" w:rsidP="004070BD">
      <w:pPr>
        <w:numPr>
          <w:ilvl w:val="0"/>
          <w:numId w:val="61"/>
        </w:numPr>
        <w:spacing w:line="360" w:lineRule="auto"/>
        <w:jc w:val="left"/>
        <w:rPr>
          <w:rFonts w:ascii="Times New Roman" w:hAnsi="Times New Roman"/>
        </w:rPr>
      </w:pPr>
      <w:r>
        <w:rPr>
          <w:rFonts w:ascii="Times New Roman" w:hAnsi="Times New Roman" w:hint="eastAsia"/>
        </w:rPr>
        <w:lastRenderedPageBreak/>
        <w:t>页面</w:t>
      </w:r>
      <w:r w:rsidR="008A7CAC">
        <w:rPr>
          <w:rFonts w:ascii="Times New Roman" w:hAnsi="Times New Roman" w:hint="eastAsia"/>
        </w:rPr>
        <w:t>右上角</w:t>
      </w:r>
      <w:proofErr w:type="gramStart"/>
      <w:r w:rsidR="008A7CAC">
        <w:rPr>
          <w:rFonts w:ascii="Times New Roman" w:hAnsi="Times New Roman" w:hint="eastAsia"/>
        </w:rPr>
        <w:t>为发布</w:t>
      </w:r>
      <w:proofErr w:type="gramEnd"/>
      <w:r w:rsidR="008A7CAC">
        <w:rPr>
          <w:rFonts w:ascii="Times New Roman" w:hAnsi="Times New Roman" w:hint="eastAsia"/>
        </w:rPr>
        <w:t>会议功能键</w:t>
      </w:r>
      <w:r>
        <w:rPr>
          <w:rFonts w:ascii="Times New Roman" w:hAnsi="Times New Roman" w:hint="eastAsia"/>
        </w:rPr>
        <w:t>。</w:t>
      </w:r>
    </w:p>
    <w:p w14:paraId="44F84452" w14:textId="37F569BF" w:rsidR="000F17B9" w:rsidRPr="00DD5149" w:rsidRDefault="000F17B9" w:rsidP="00DD5149">
      <w:pPr>
        <w:numPr>
          <w:ilvl w:val="0"/>
          <w:numId w:val="59"/>
        </w:numPr>
        <w:spacing w:line="360" w:lineRule="auto"/>
        <w:jc w:val="left"/>
        <w:rPr>
          <w:rFonts w:ascii="Times New Roman" w:hAnsi="Times New Roman"/>
          <w:b/>
        </w:rPr>
      </w:pPr>
      <w:r w:rsidRPr="00A52EAF">
        <w:rPr>
          <w:rFonts w:ascii="Times New Roman" w:hAnsi="Times New Roman"/>
          <w:b/>
        </w:rPr>
        <w:t>功能描述：</w:t>
      </w:r>
    </w:p>
    <w:p w14:paraId="0361EA37" w14:textId="174AA9E5" w:rsidR="000F17B9" w:rsidRDefault="001301F1" w:rsidP="004070BD">
      <w:pPr>
        <w:numPr>
          <w:ilvl w:val="0"/>
          <w:numId w:val="62"/>
        </w:numPr>
        <w:spacing w:line="360" w:lineRule="auto"/>
        <w:jc w:val="left"/>
        <w:rPr>
          <w:rFonts w:ascii="Times New Roman" w:hAnsi="Times New Roman"/>
        </w:rPr>
      </w:pPr>
      <w:r>
        <w:rPr>
          <w:rFonts w:ascii="Times New Roman" w:hAnsi="Times New Roman" w:hint="eastAsia"/>
        </w:rPr>
        <w:t>会议名称、开始时间、结束时间和参会人员为必填内容，点击输入会议名称</w:t>
      </w:r>
      <w:r w:rsidR="00F56040">
        <w:rPr>
          <w:rFonts w:ascii="Times New Roman" w:hAnsi="Times New Roman" w:hint="eastAsia"/>
        </w:rPr>
        <w:t>；点击开始时间、结束时间，页面下方弹出时间选择框，上下划动选择时间，点击确认完成时间选择，点击取消返回；点击输入会议地址。</w:t>
      </w:r>
      <w:r w:rsidR="00C47FE3">
        <w:rPr>
          <w:rFonts w:ascii="Times New Roman" w:hAnsi="Times New Roman" w:hint="eastAsia"/>
        </w:rPr>
        <w:t>（点击选择开始时间或者结束时间后，结束时间和开始时间自动填充为相同时间。）</w:t>
      </w:r>
    </w:p>
    <w:p w14:paraId="5E62ED16" w14:textId="4E9B351E" w:rsidR="000F17B9" w:rsidRDefault="00F56040" w:rsidP="004070BD">
      <w:pPr>
        <w:numPr>
          <w:ilvl w:val="0"/>
          <w:numId w:val="62"/>
        </w:numPr>
        <w:spacing w:line="360" w:lineRule="auto"/>
        <w:jc w:val="left"/>
        <w:rPr>
          <w:rFonts w:ascii="Times New Roman" w:hAnsi="Times New Roman"/>
        </w:rPr>
      </w:pPr>
      <w:r>
        <w:rPr>
          <w:rFonts w:ascii="Times New Roman" w:hAnsi="Times New Roman" w:hint="eastAsia"/>
        </w:rPr>
        <w:t>点击“选择内部参会人员”，进入人员机构选择页面。页面左上角为返回键，点击返回</w:t>
      </w:r>
      <w:r w:rsidR="00E90295">
        <w:rPr>
          <w:rFonts w:ascii="Times New Roman" w:hAnsi="Times New Roman" w:hint="eastAsia"/>
        </w:rPr>
        <w:t>召开会议页面</w:t>
      </w:r>
      <w:r>
        <w:rPr>
          <w:rFonts w:ascii="Times New Roman" w:hAnsi="Times New Roman" w:hint="eastAsia"/>
        </w:rPr>
        <w:t>；页面上部为搜索栏，点击输入姓名，搜索参会人员；页面中部展示组织架构，点击可展开，</w:t>
      </w:r>
      <w:r w:rsidR="00F21AF3">
        <w:rPr>
          <w:rFonts w:ascii="Times New Roman" w:hAnsi="Times New Roman" w:hint="eastAsia"/>
        </w:rPr>
        <w:t>可</w:t>
      </w:r>
      <w:r>
        <w:rPr>
          <w:rFonts w:ascii="Times New Roman" w:hAnsi="Times New Roman" w:hint="eastAsia"/>
        </w:rPr>
        <w:t>勾选中机构、部门和人员（多选）；选中部门和人员在搜索栏下方显示，点击</w:t>
      </w:r>
      <w:r>
        <w:rPr>
          <w:noProof/>
        </w:rPr>
        <w:drawing>
          <wp:inline distT="0" distB="0" distL="0" distR="0" wp14:anchorId="66470298" wp14:editId="3368EDF9">
            <wp:extent cx="128413" cy="135172"/>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8190" cy="134938"/>
                    </a:xfrm>
                    <a:prstGeom prst="rect">
                      <a:avLst/>
                    </a:prstGeom>
                  </pic:spPr>
                </pic:pic>
              </a:graphicData>
            </a:graphic>
          </wp:inline>
        </w:drawing>
      </w:r>
      <w:r>
        <w:rPr>
          <w:rFonts w:ascii="Times New Roman" w:hAnsi="Times New Roman" w:hint="eastAsia"/>
        </w:rPr>
        <w:t>删除选中部门和人员；完成人员选择后，点击页面右上角</w:t>
      </w:r>
      <w:r>
        <w:rPr>
          <w:noProof/>
        </w:rPr>
        <w:drawing>
          <wp:inline distT="0" distB="0" distL="0" distR="0" wp14:anchorId="16E3EA27" wp14:editId="6530E441">
            <wp:extent cx="91545" cy="99866"/>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3402" cy="101892"/>
                    </a:xfrm>
                    <a:prstGeom prst="rect">
                      <a:avLst/>
                    </a:prstGeom>
                  </pic:spPr>
                </pic:pic>
              </a:graphicData>
            </a:graphic>
          </wp:inline>
        </w:drawing>
      </w:r>
      <w:r>
        <w:rPr>
          <w:rFonts w:ascii="Times New Roman" w:hAnsi="Times New Roman" w:hint="eastAsia"/>
        </w:rPr>
        <w:t>，完成人员选择，返回</w:t>
      </w:r>
      <w:r w:rsidR="00E90295">
        <w:rPr>
          <w:rFonts w:ascii="Times New Roman" w:hAnsi="Times New Roman" w:hint="eastAsia"/>
        </w:rPr>
        <w:t>召开会议页面</w:t>
      </w:r>
      <w:r>
        <w:rPr>
          <w:rFonts w:ascii="Times New Roman" w:hAnsi="Times New Roman" w:hint="eastAsia"/>
        </w:rPr>
        <w:t>。</w:t>
      </w:r>
    </w:p>
    <w:p w14:paraId="77DCF845" w14:textId="7DCB44D3" w:rsidR="00C47FE3" w:rsidRDefault="00C47FE3" w:rsidP="00C47FE3">
      <w:pPr>
        <w:spacing w:line="360" w:lineRule="auto"/>
        <w:jc w:val="center"/>
        <w:rPr>
          <w:rFonts w:ascii="Times New Roman" w:hAnsi="Times New Roman"/>
        </w:rPr>
      </w:pPr>
      <w:r>
        <w:rPr>
          <w:noProof/>
        </w:rPr>
        <w:drawing>
          <wp:inline distT="0" distB="0" distL="0" distR="0" wp14:anchorId="7A1C3EC5" wp14:editId="4B668A0A">
            <wp:extent cx="1661313" cy="2957547"/>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62682" cy="2959984"/>
                    </a:xfrm>
                    <a:prstGeom prst="rect">
                      <a:avLst/>
                    </a:prstGeom>
                  </pic:spPr>
                </pic:pic>
              </a:graphicData>
            </a:graphic>
          </wp:inline>
        </w:drawing>
      </w:r>
    </w:p>
    <w:p w14:paraId="142E4C2C" w14:textId="21F93D53" w:rsidR="000F17B9" w:rsidRDefault="00581277" w:rsidP="008E0A01">
      <w:pPr>
        <w:numPr>
          <w:ilvl w:val="0"/>
          <w:numId w:val="62"/>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添加外部参会人员”，</w:t>
      </w:r>
      <w:r w:rsidR="00E20368">
        <w:rPr>
          <w:rFonts w:ascii="Times New Roman" w:hAnsi="Times New Roman" w:hint="eastAsia"/>
        </w:rPr>
        <w:t>添加一条外部参会人员信息输入，</w:t>
      </w:r>
      <w:r>
        <w:rPr>
          <w:rFonts w:ascii="Times New Roman" w:hAnsi="Times New Roman" w:hint="eastAsia"/>
        </w:rPr>
        <w:t>输入姓名和手机号码，实现通过短信通知外部参会人员</w:t>
      </w:r>
      <w:r w:rsidR="00E20368">
        <w:rPr>
          <w:rFonts w:ascii="Times New Roman" w:hAnsi="Times New Roman" w:hint="eastAsia"/>
        </w:rPr>
        <w:t>；</w:t>
      </w:r>
      <w:r>
        <w:rPr>
          <w:rFonts w:ascii="Times New Roman" w:hAnsi="Times New Roman" w:hint="eastAsia"/>
        </w:rPr>
        <w:t>点击外部参会人员</w:t>
      </w:r>
      <w:r w:rsidR="00E20368">
        <w:rPr>
          <w:rFonts w:ascii="Times New Roman" w:hAnsi="Times New Roman" w:hint="eastAsia"/>
        </w:rPr>
        <w:t>条目</w:t>
      </w:r>
      <w:r>
        <w:rPr>
          <w:rFonts w:ascii="Times New Roman" w:hAnsi="Times New Roman" w:hint="eastAsia"/>
        </w:rPr>
        <w:t>右侧</w:t>
      </w:r>
      <w:r>
        <w:rPr>
          <w:noProof/>
        </w:rPr>
        <w:drawing>
          <wp:inline distT="0" distB="0" distL="0" distR="0" wp14:anchorId="5757B365" wp14:editId="222670D5">
            <wp:extent cx="114263" cy="154255"/>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4065" cy="153987"/>
                    </a:xfrm>
                    <a:prstGeom prst="rect">
                      <a:avLst/>
                    </a:prstGeom>
                  </pic:spPr>
                </pic:pic>
              </a:graphicData>
            </a:graphic>
          </wp:inline>
        </w:drawing>
      </w:r>
      <w:r>
        <w:rPr>
          <w:rFonts w:ascii="Times New Roman" w:hAnsi="Times New Roman" w:hint="eastAsia"/>
        </w:rPr>
        <w:t>，删除该条人员信息</w:t>
      </w:r>
      <w:r w:rsidR="000F17B9">
        <w:rPr>
          <w:rFonts w:ascii="Times New Roman" w:hAnsi="Times New Roman" w:hint="eastAsia"/>
        </w:rPr>
        <w:t>。</w:t>
      </w:r>
      <w:r w:rsidR="008E0A01">
        <w:rPr>
          <w:rFonts w:ascii="Times New Roman" w:hAnsi="Times New Roman" w:hint="eastAsia"/>
        </w:rPr>
        <w:t>（</w:t>
      </w:r>
      <w:r w:rsidR="008E0A01" w:rsidRPr="008E0A01">
        <w:rPr>
          <w:rFonts w:ascii="Times New Roman" w:hAnsi="Times New Roman" w:hint="eastAsia"/>
        </w:rPr>
        <w:t>外部参会人员接收通知短信和页面链接，页面显示会议信息和签到二维码</w:t>
      </w:r>
      <w:r w:rsidR="008E0A01">
        <w:rPr>
          <w:rFonts w:ascii="Times New Roman" w:hAnsi="Times New Roman" w:hint="eastAsia"/>
        </w:rPr>
        <w:t>）</w:t>
      </w:r>
    </w:p>
    <w:p w14:paraId="73135E37" w14:textId="67BB8A68" w:rsidR="00581277" w:rsidRDefault="00581277" w:rsidP="004070BD">
      <w:pPr>
        <w:numPr>
          <w:ilvl w:val="0"/>
          <w:numId w:val="62"/>
        </w:numPr>
        <w:spacing w:line="360" w:lineRule="auto"/>
        <w:jc w:val="left"/>
        <w:rPr>
          <w:rFonts w:ascii="Times New Roman" w:hAnsi="Times New Roman"/>
        </w:rPr>
      </w:pPr>
      <w:r>
        <w:rPr>
          <w:rFonts w:ascii="Times New Roman" w:hAnsi="Times New Roman" w:hint="eastAsia"/>
        </w:rPr>
        <w:t>点击会议议程右侧</w:t>
      </w:r>
      <w:r w:rsidR="008E0A01">
        <w:rPr>
          <w:rFonts w:hint="eastAsia"/>
          <w:noProof/>
        </w:rPr>
        <w:t>功能开关</w:t>
      </w:r>
      <w:r>
        <w:rPr>
          <w:rFonts w:ascii="Times New Roman" w:hAnsi="Times New Roman" w:hint="eastAsia"/>
        </w:rPr>
        <w:t>，开启议程添加</w:t>
      </w:r>
      <w:r w:rsidR="00F870C4">
        <w:rPr>
          <w:rFonts w:ascii="Times New Roman" w:hAnsi="Times New Roman" w:hint="eastAsia"/>
        </w:rPr>
        <w:t>，并下</w:t>
      </w:r>
      <w:proofErr w:type="gramStart"/>
      <w:r w:rsidR="00F870C4">
        <w:rPr>
          <w:rFonts w:ascii="Times New Roman" w:hAnsi="Times New Roman" w:hint="eastAsia"/>
        </w:rPr>
        <w:t>拉</w:t>
      </w:r>
      <w:r w:rsidR="00604B87">
        <w:rPr>
          <w:rFonts w:ascii="Times New Roman" w:hAnsi="Times New Roman" w:hint="eastAsia"/>
        </w:rPr>
        <w:t>显示</w:t>
      </w:r>
      <w:proofErr w:type="gramEnd"/>
      <w:r w:rsidR="00F870C4">
        <w:rPr>
          <w:rFonts w:ascii="Times New Roman" w:hAnsi="Times New Roman" w:hint="eastAsia"/>
        </w:rPr>
        <w:t>一个会议议程输入条目</w:t>
      </w:r>
      <w:r w:rsidR="00604B87">
        <w:rPr>
          <w:rFonts w:ascii="Times New Roman" w:hAnsi="Times New Roman" w:hint="eastAsia"/>
        </w:rPr>
        <w:t>，</w:t>
      </w:r>
      <w:r w:rsidR="00F870C4">
        <w:rPr>
          <w:rFonts w:ascii="Times New Roman" w:hAnsi="Times New Roman" w:hint="eastAsia"/>
        </w:rPr>
        <w:t>选择议程开始时间和结束时间，输入议程地址和说明；</w:t>
      </w:r>
      <w:r>
        <w:rPr>
          <w:rFonts w:ascii="Times New Roman" w:hAnsi="Times New Roman" w:hint="eastAsia"/>
        </w:rPr>
        <w:t>点击“</w:t>
      </w:r>
      <w:r>
        <w:rPr>
          <w:rFonts w:ascii="Times New Roman" w:hAnsi="Times New Roman" w:hint="eastAsia"/>
        </w:rPr>
        <w:t>+</w:t>
      </w:r>
      <w:r>
        <w:rPr>
          <w:rFonts w:ascii="Times New Roman" w:hAnsi="Times New Roman" w:hint="eastAsia"/>
        </w:rPr>
        <w:t>添加会议议程”</w:t>
      </w:r>
      <w:r w:rsidR="00F870C4">
        <w:rPr>
          <w:rFonts w:ascii="Times New Roman" w:hAnsi="Times New Roman" w:hint="eastAsia"/>
        </w:rPr>
        <w:t>继续</w:t>
      </w:r>
      <w:r w:rsidR="005467EE">
        <w:rPr>
          <w:rFonts w:ascii="Times New Roman" w:hAnsi="Times New Roman" w:hint="eastAsia"/>
        </w:rPr>
        <w:t>添加一个议程</w:t>
      </w:r>
      <w:r>
        <w:rPr>
          <w:rFonts w:ascii="Times New Roman" w:hAnsi="Times New Roman" w:hint="eastAsia"/>
        </w:rPr>
        <w:t>；点击“删除”，删除该条会议议程；</w:t>
      </w:r>
      <w:r w:rsidR="008E0A01">
        <w:rPr>
          <w:rFonts w:ascii="Times New Roman" w:hAnsi="Times New Roman" w:hint="eastAsia"/>
        </w:rPr>
        <w:t>再次</w:t>
      </w:r>
      <w:r w:rsidR="00FA7A82">
        <w:rPr>
          <w:rFonts w:ascii="Times New Roman" w:hAnsi="Times New Roman" w:hint="eastAsia"/>
        </w:rPr>
        <w:t>点击</w:t>
      </w:r>
      <w:r w:rsidR="008E0A01">
        <w:rPr>
          <w:rFonts w:hint="eastAsia"/>
          <w:noProof/>
        </w:rPr>
        <w:t>功能开关</w:t>
      </w:r>
      <w:r w:rsidR="00FA7A82">
        <w:rPr>
          <w:rFonts w:ascii="Times New Roman" w:hAnsi="Times New Roman" w:hint="eastAsia"/>
        </w:rPr>
        <w:t>，关闭会议议程添加。</w:t>
      </w:r>
    </w:p>
    <w:p w14:paraId="49359C3C" w14:textId="318F0074" w:rsidR="00581277" w:rsidRDefault="00581277" w:rsidP="004070BD">
      <w:pPr>
        <w:numPr>
          <w:ilvl w:val="0"/>
          <w:numId w:val="62"/>
        </w:numPr>
        <w:spacing w:line="360" w:lineRule="auto"/>
        <w:jc w:val="left"/>
        <w:rPr>
          <w:rFonts w:ascii="Times New Roman" w:hAnsi="Times New Roman"/>
        </w:rPr>
      </w:pPr>
      <w:r>
        <w:rPr>
          <w:rFonts w:ascii="Times New Roman" w:hAnsi="Times New Roman" w:hint="eastAsia"/>
        </w:rPr>
        <w:t>点击附件资料右侧</w:t>
      </w:r>
      <w:r w:rsidR="008E0A01">
        <w:rPr>
          <w:rFonts w:hint="eastAsia"/>
          <w:noProof/>
        </w:rPr>
        <w:t>功能开关</w:t>
      </w:r>
      <w:r>
        <w:rPr>
          <w:rFonts w:ascii="Times New Roman" w:hAnsi="Times New Roman" w:hint="eastAsia"/>
        </w:rPr>
        <w:t>，开启会议附件添加</w:t>
      </w:r>
      <w:r w:rsidR="00604B87">
        <w:rPr>
          <w:rFonts w:ascii="Times New Roman" w:hAnsi="Times New Roman" w:hint="eastAsia"/>
        </w:rPr>
        <w:t>，</w:t>
      </w:r>
      <w:r>
        <w:rPr>
          <w:rFonts w:ascii="Times New Roman" w:hAnsi="Times New Roman" w:hint="eastAsia"/>
        </w:rPr>
        <w:t>点击“</w:t>
      </w:r>
      <w:r>
        <w:rPr>
          <w:rFonts w:ascii="Times New Roman" w:hAnsi="Times New Roman" w:hint="eastAsia"/>
        </w:rPr>
        <w:t>+</w:t>
      </w:r>
      <w:r>
        <w:rPr>
          <w:rFonts w:ascii="Times New Roman" w:hAnsi="Times New Roman" w:hint="eastAsia"/>
        </w:rPr>
        <w:t>添加附件”</w:t>
      </w:r>
      <w:r w:rsidR="00FA7A82">
        <w:rPr>
          <w:rFonts w:ascii="Times New Roman" w:hAnsi="Times New Roman" w:hint="eastAsia"/>
        </w:rPr>
        <w:t>添加附</w:t>
      </w:r>
      <w:r w:rsidR="00FA7A82">
        <w:rPr>
          <w:rFonts w:ascii="Times New Roman" w:hAnsi="Times New Roman" w:hint="eastAsia"/>
        </w:rPr>
        <w:lastRenderedPageBreak/>
        <w:t>件资料，</w:t>
      </w:r>
      <w:r w:rsidR="00A1767B">
        <w:rPr>
          <w:rFonts w:ascii="Times New Roman" w:hAnsi="Times New Roman" w:hint="eastAsia"/>
        </w:rPr>
        <w:t>跳转</w:t>
      </w:r>
      <w:r w:rsidR="00A1767B">
        <w:rPr>
          <w:rFonts w:ascii="Times New Roman" w:hAnsi="Times New Roman" w:hint="eastAsia"/>
        </w:rPr>
        <w:t>MPLUS</w:t>
      </w:r>
      <w:r w:rsidR="00A1767B">
        <w:rPr>
          <w:rFonts w:ascii="Times New Roman" w:hAnsi="Times New Roman" w:hint="eastAsia"/>
        </w:rPr>
        <w:t>平台“文档”应用，选中添加附件；已添加附件右侧选择“查看”或“下载”权限</w:t>
      </w:r>
      <w:r w:rsidR="00BC6A67">
        <w:rPr>
          <w:rFonts w:ascii="Times New Roman" w:hAnsi="Times New Roman" w:hint="eastAsia"/>
        </w:rPr>
        <w:t>，默认选中查看权限</w:t>
      </w:r>
      <w:r w:rsidR="00A1767B">
        <w:rPr>
          <w:rFonts w:ascii="Times New Roman" w:hAnsi="Times New Roman" w:hint="eastAsia"/>
        </w:rPr>
        <w:t>（下载权限可实现查看）；点击右侧</w:t>
      </w:r>
      <w:r w:rsidR="00A1767B">
        <w:rPr>
          <w:noProof/>
        </w:rPr>
        <w:drawing>
          <wp:inline distT="0" distB="0" distL="0" distR="0" wp14:anchorId="3D237C2F" wp14:editId="155FF423">
            <wp:extent cx="114263" cy="154255"/>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4065" cy="153987"/>
                    </a:xfrm>
                    <a:prstGeom prst="rect">
                      <a:avLst/>
                    </a:prstGeom>
                  </pic:spPr>
                </pic:pic>
              </a:graphicData>
            </a:graphic>
          </wp:inline>
        </w:drawing>
      </w:r>
      <w:r w:rsidR="00BC6A67">
        <w:rPr>
          <w:rFonts w:ascii="Times New Roman" w:hAnsi="Times New Roman" w:hint="eastAsia"/>
        </w:rPr>
        <w:t>，删除该附件资料</w:t>
      </w:r>
      <w:r w:rsidR="00557B38">
        <w:rPr>
          <w:rFonts w:ascii="Times New Roman" w:hAnsi="Times New Roman" w:hint="eastAsia"/>
        </w:rPr>
        <w:t>；</w:t>
      </w:r>
      <w:r w:rsidR="001E0481">
        <w:rPr>
          <w:rFonts w:ascii="Times New Roman" w:hAnsi="Times New Roman" w:hint="eastAsia"/>
        </w:rPr>
        <w:t>再次点击“</w:t>
      </w:r>
      <w:r w:rsidR="001E0481">
        <w:rPr>
          <w:rFonts w:ascii="Times New Roman" w:hAnsi="Times New Roman" w:hint="eastAsia"/>
        </w:rPr>
        <w:t>+</w:t>
      </w:r>
      <w:r w:rsidR="001E0481">
        <w:rPr>
          <w:rFonts w:ascii="Times New Roman" w:hAnsi="Times New Roman" w:hint="eastAsia"/>
        </w:rPr>
        <w:t>添加附件”，继续添加附件；</w:t>
      </w:r>
      <w:r w:rsidR="008E0A01">
        <w:rPr>
          <w:rFonts w:ascii="Times New Roman" w:hAnsi="Times New Roman" w:hint="eastAsia"/>
        </w:rPr>
        <w:t>再次点击</w:t>
      </w:r>
      <w:r w:rsidR="008E0A01">
        <w:rPr>
          <w:rFonts w:hint="eastAsia"/>
          <w:noProof/>
        </w:rPr>
        <w:t>功能开关</w:t>
      </w:r>
      <w:r w:rsidR="008E0A01">
        <w:rPr>
          <w:rFonts w:ascii="Times New Roman" w:hAnsi="Times New Roman" w:hint="eastAsia"/>
        </w:rPr>
        <w:t>，</w:t>
      </w:r>
      <w:r w:rsidR="00557B38">
        <w:rPr>
          <w:rFonts w:ascii="Times New Roman" w:hAnsi="Times New Roman" w:hint="eastAsia"/>
        </w:rPr>
        <w:t>关闭附件资料添加。</w:t>
      </w:r>
    </w:p>
    <w:p w14:paraId="508BAE2E" w14:textId="1D235B90" w:rsidR="00D71B34" w:rsidRDefault="00D71B34" w:rsidP="004070BD">
      <w:pPr>
        <w:numPr>
          <w:ilvl w:val="0"/>
          <w:numId w:val="62"/>
        </w:numPr>
        <w:spacing w:line="360" w:lineRule="auto"/>
        <w:jc w:val="left"/>
        <w:rPr>
          <w:rFonts w:ascii="Times New Roman" w:hAnsi="Times New Roman"/>
        </w:rPr>
      </w:pPr>
      <w:r>
        <w:rPr>
          <w:rFonts w:ascii="Times New Roman" w:hAnsi="Times New Roman" w:hint="eastAsia"/>
        </w:rPr>
        <w:t>点击创建群组右侧</w:t>
      </w:r>
      <w:r w:rsidR="00664176">
        <w:rPr>
          <w:rFonts w:hint="eastAsia"/>
          <w:noProof/>
        </w:rPr>
        <w:t>功能开关</w:t>
      </w:r>
      <w:r>
        <w:rPr>
          <w:rFonts w:ascii="Times New Roman" w:hAnsi="Times New Roman" w:hint="eastAsia"/>
        </w:rPr>
        <w:t>，开启会议群聊，</w:t>
      </w:r>
      <w:r w:rsidR="00664176">
        <w:rPr>
          <w:rFonts w:ascii="Times New Roman" w:hAnsi="Times New Roman" w:hint="eastAsia"/>
        </w:rPr>
        <w:t>会议</w:t>
      </w:r>
      <w:r>
        <w:rPr>
          <w:rFonts w:ascii="Times New Roman" w:hAnsi="Times New Roman" w:hint="eastAsia"/>
        </w:rPr>
        <w:t>发布后</w:t>
      </w:r>
      <w:r w:rsidR="00BC6A67">
        <w:rPr>
          <w:rFonts w:ascii="Times New Roman" w:hAnsi="Times New Roman" w:hint="eastAsia"/>
        </w:rPr>
        <w:t>根据</w:t>
      </w:r>
      <w:r>
        <w:rPr>
          <w:rFonts w:ascii="Times New Roman" w:hAnsi="Times New Roman" w:hint="eastAsia"/>
        </w:rPr>
        <w:t>选择</w:t>
      </w:r>
      <w:r w:rsidR="00BC6A67">
        <w:rPr>
          <w:rFonts w:ascii="Times New Roman" w:hAnsi="Times New Roman" w:hint="eastAsia"/>
        </w:rPr>
        <w:t>的内部</w:t>
      </w:r>
      <w:r>
        <w:rPr>
          <w:rFonts w:ascii="Times New Roman" w:hAnsi="Times New Roman" w:hint="eastAsia"/>
        </w:rPr>
        <w:t>参会人员自动创建讨论组，讨论组名称默认为会议名称；</w:t>
      </w:r>
      <w:r w:rsidR="00664176">
        <w:rPr>
          <w:rFonts w:ascii="Times New Roman" w:hAnsi="Times New Roman" w:hint="eastAsia"/>
        </w:rPr>
        <w:t>再次点击</w:t>
      </w:r>
      <w:r w:rsidR="00664176">
        <w:rPr>
          <w:rFonts w:hint="eastAsia"/>
          <w:noProof/>
        </w:rPr>
        <w:t>功能开关</w:t>
      </w:r>
      <w:r w:rsidR="00664176">
        <w:rPr>
          <w:rFonts w:ascii="Times New Roman" w:hAnsi="Times New Roman" w:hint="eastAsia"/>
        </w:rPr>
        <w:t>，</w:t>
      </w:r>
      <w:r>
        <w:rPr>
          <w:rFonts w:ascii="Times New Roman" w:hAnsi="Times New Roman" w:hint="eastAsia"/>
        </w:rPr>
        <w:t>关闭会议群聊，会议发布后</w:t>
      </w:r>
      <w:proofErr w:type="gramStart"/>
      <w:r>
        <w:rPr>
          <w:rFonts w:ascii="Times New Roman" w:hAnsi="Times New Roman" w:hint="eastAsia"/>
        </w:rPr>
        <w:t>不</w:t>
      </w:r>
      <w:proofErr w:type="gramEnd"/>
      <w:r>
        <w:rPr>
          <w:rFonts w:ascii="Times New Roman" w:hAnsi="Times New Roman" w:hint="eastAsia"/>
        </w:rPr>
        <w:t>创建讨论组。</w:t>
      </w:r>
    </w:p>
    <w:p w14:paraId="47658C45" w14:textId="01CAEA13" w:rsidR="005467EE" w:rsidRDefault="005467EE" w:rsidP="004070BD">
      <w:pPr>
        <w:numPr>
          <w:ilvl w:val="0"/>
          <w:numId w:val="62"/>
        </w:numPr>
        <w:spacing w:line="360" w:lineRule="auto"/>
        <w:jc w:val="left"/>
        <w:rPr>
          <w:rFonts w:ascii="Times New Roman" w:hAnsi="Times New Roman"/>
        </w:rPr>
      </w:pPr>
      <w:r>
        <w:rPr>
          <w:rFonts w:ascii="Times New Roman" w:hAnsi="Times New Roman" w:hint="eastAsia"/>
        </w:rPr>
        <w:t>点击会议签到右侧</w:t>
      </w:r>
      <w:r w:rsidR="007B70F0">
        <w:rPr>
          <w:rFonts w:hint="eastAsia"/>
          <w:noProof/>
        </w:rPr>
        <w:t>功能开关</w:t>
      </w:r>
      <w:r>
        <w:rPr>
          <w:rFonts w:ascii="Times New Roman" w:hAnsi="Times New Roman" w:hint="eastAsia"/>
        </w:rPr>
        <w:t>，开启会议签到功能</w:t>
      </w:r>
      <w:r w:rsidR="00604B87">
        <w:rPr>
          <w:rFonts w:ascii="Times New Roman" w:hAnsi="Times New Roman" w:hint="eastAsia"/>
        </w:rPr>
        <w:t>，下</w:t>
      </w:r>
      <w:proofErr w:type="gramStart"/>
      <w:r w:rsidR="00604B87">
        <w:rPr>
          <w:rFonts w:ascii="Times New Roman" w:hAnsi="Times New Roman" w:hint="eastAsia"/>
        </w:rPr>
        <w:t>拉显示</w:t>
      </w:r>
      <w:proofErr w:type="gramEnd"/>
      <w:r w:rsidR="00604B87">
        <w:rPr>
          <w:rFonts w:ascii="Times New Roman" w:hAnsi="Times New Roman" w:hint="eastAsia"/>
        </w:rPr>
        <w:t>签到服务人员选择栏和一个签到输入条目，输入签到说明</w:t>
      </w:r>
      <w:r>
        <w:rPr>
          <w:rFonts w:ascii="Times New Roman" w:hAnsi="Times New Roman" w:hint="eastAsia"/>
        </w:rPr>
        <w:t>。点击“</w:t>
      </w:r>
      <w:r>
        <w:rPr>
          <w:rFonts w:ascii="Times New Roman" w:hAnsi="Times New Roman" w:hint="eastAsia"/>
        </w:rPr>
        <w:t>+</w:t>
      </w:r>
      <w:r>
        <w:rPr>
          <w:rFonts w:ascii="Times New Roman" w:hAnsi="Times New Roman" w:hint="eastAsia"/>
        </w:rPr>
        <w:t>添加签到”，</w:t>
      </w:r>
      <w:r w:rsidR="00604B87">
        <w:rPr>
          <w:rFonts w:ascii="Times New Roman" w:hAnsi="Times New Roman" w:hint="eastAsia"/>
        </w:rPr>
        <w:t>继续添加签到</w:t>
      </w:r>
      <w:r>
        <w:rPr>
          <w:rFonts w:ascii="Times New Roman" w:hAnsi="Times New Roman" w:hint="eastAsia"/>
        </w:rPr>
        <w:t>；点击右侧</w:t>
      </w:r>
      <w:r>
        <w:rPr>
          <w:noProof/>
        </w:rPr>
        <w:drawing>
          <wp:inline distT="0" distB="0" distL="0" distR="0" wp14:anchorId="4FCC4628" wp14:editId="6AAC3DC0">
            <wp:extent cx="114263" cy="154255"/>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4065" cy="153987"/>
                    </a:xfrm>
                    <a:prstGeom prst="rect">
                      <a:avLst/>
                    </a:prstGeom>
                  </pic:spPr>
                </pic:pic>
              </a:graphicData>
            </a:graphic>
          </wp:inline>
        </w:drawing>
      </w:r>
      <w:r w:rsidR="00282DED">
        <w:rPr>
          <w:rFonts w:ascii="Times New Roman" w:hAnsi="Times New Roman" w:hint="eastAsia"/>
        </w:rPr>
        <w:t>，删除该</w:t>
      </w:r>
      <w:r>
        <w:rPr>
          <w:rFonts w:ascii="Times New Roman" w:hAnsi="Times New Roman" w:hint="eastAsia"/>
        </w:rPr>
        <w:t>签到；</w:t>
      </w:r>
      <w:r w:rsidR="007B70F0">
        <w:rPr>
          <w:rFonts w:ascii="Times New Roman" w:hAnsi="Times New Roman" w:hint="eastAsia"/>
        </w:rPr>
        <w:t>再次点击</w:t>
      </w:r>
      <w:r w:rsidR="007B70F0">
        <w:rPr>
          <w:rFonts w:hint="eastAsia"/>
          <w:noProof/>
        </w:rPr>
        <w:t>功能开关</w:t>
      </w:r>
      <w:r w:rsidR="007B70F0">
        <w:rPr>
          <w:rFonts w:ascii="Times New Roman" w:hAnsi="Times New Roman" w:hint="eastAsia"/>
        </w:rPr>
        <w:t>，</w:t>
      </w:r>
      <w:r>
        <w:rPr>
          <w:rFonts w:ascii="Times New Roman" w:hAnsi="Times New Roman" w:hint="eastAsia"/>
        </w:rPr>
        <w:t>关闭</w:t>
      </w:r>
      <w:r w:rsidR="006236F0">
        <w:rPr>
          <w:rFonts w:ascii="Times New Roman" w:hAnsi="Times New Roman" w:hint="eastAsia"/>
        </w:rPr>
        <w:t>签到功能</w:t>
      </w:r>
      <w:r>
        <w:rPr>
          <w:rFonts w:ascii="Times New Roman" w:hAnsi="Times New Roman" w:hint="eastAsia"/>
        </w:rPr>
        <w:t>。</w:t>
      </w:r>
    </w:p>
    <w:p w14:paraId="726BA6C3" w14:textId="5393A169" w:rsidR="005467EE" w:rsidRDefault="00E20368" w:rsidP="004070BD">
      <w:pPr>
        <w:numPr>
          <w:ilvl w:val="0"/>
          <w:numId w:val="62"/>
        </w:numPr>
        <w:spacing w:line="360" w:lineRule="auto"/>
        <w:jc w:val="left"/>
        <w:rPr>
          <w:rFonts w:ascii="Times New Roman" w:hAnsi="Times New Roman"/>
        </w:rPr>
      </w:pPr>
      <w:r>
        <w:rPr>
          <w:rFonts w:ascii="Times New Roman" w:hAnsi="Times New Roman" w:hint="eastAsia"/>
        </w:rPr>
        <w:t>点击会议备注右侧</w:t>
      </w:r>
      <w:r w:rsidR="007B70F0">
        <w:rPr>
          <w:rFonts w:hint="eastAsia"/>
          <w:noProof/>
        </w:rPr>
        <w:t>功能开关</w:t>
      </w:r>
      <w:r w:rsidR="007B70F0">
        <w:rPr>
          <w:rFonts w:ascii="Times New Roman" w:hAnsi="Times New Roman" w:hint="eastAsia"/>
        </w:rPr>
        <w:t>，</w:t>
      </w:r>
      <w:r>
        <w:rPr>
          <w:rFonts w:ascii="Times New Roman" w:hAnsi="Times New Roman" w:hint="eastAsia"/>
        </w:rPr>
        <w:t>，开启会议备注功能</w:t>
      </w:r>
      <w:r w:rsidR="00CA71E6">
        <w:rPr>
          <w:rFonts w:ascii="Times New Roman" w:hAnsi="Times New Roman" w:hint="eastAsia"/>
        </w:rPr>
        <w:t>，并下</w:t>
      </w:r>
      <w:proofErr w:type="gramStart"/>
      <w:r w:rsidR="00CA71E6">
        <w:rPr>
          <w:rFonts w:ascii="Times New Roman" w:hAnsi="Times New Roman" w:hint="eastAsia"/>
        </w:rPr>
        <w:t>拉显示</w:t>
      </w:r>
      <w:proofErr w:type="gramEnd"/>
      <w:r w:rsidR="00CA71E6">
        <w:rPr>
          <w:rFonts w:ascii="Times New Roman" w:hAnsi="Times New Roman" w:hint="eastAsia"/>
        </w:rPr>
        <w:t>一个备注输入条目，</w:t>
      </w:r>
      <w:r>
        <w:rPr>
          <w:rFonts w:ascii="Times New Roman" w:hAnsi="Times New Roman" w:hint="eastAsia"/>
        </w:rPr>
        <w:t>。点击“</w:t>
      </w:r>
      <w:r>
        <w:rPr>
          <w:rFonts w:ascii="Times New Roman" w:hAnsi="Times New Roman" w:hint="eastAsia"/>
        </w:rPr>
        <w:t>+</w:t>
      </w:r>
      <w:r>
        <w:rPr>
          <w:rFonts w:ascii="Times New Roman" w:hAnsi="Times New Roman" w:hint="eastAsia"/>
        </w:rPr>
        <w:t>添加备注”，</w:t>
      </w:r>
      <w:r w:rsidR="00282DED">
        <w:rPr>
          <w:rFonts w:ascii="Times New Roman" w:hAnsi="Times New Roman" w:hint="eastAsia"/>
        </w:rPr>
        <w:t>继续</w:t>
      </w:r>
      <w:r>
        <w:rPr>
          <w:rFonts w:ascii="Times New Roman" w:hAnsi="Times New Roman" w:hint="eastAsia"/>
        </w:rPr>
        <w:t>添加会议备注，输入</w:t>
      </w:r>
      <w:r w:rsidR="00282DED">
        <w:rPr>
          <w:rFonts w:ascii="Times New Roman" w:hAnsi="Times New Roman" w:hint="eastAsia"/>
        </w:rPr>
        <w:t>备注</w:t>
      </w:r>
      <w:r>
        <w:rPr>
          <w:rFonts w:ascii="Times New Roman" w:hAnsi="Times New Roman" w:hint="eastAsia"/>
        </w:rPr>
        <w:t>说明；点击右侧</w:t>
      </w:r>
      <w:r>
        <w:rPr>
          <w:noProof/>
        </w:rPr>
        <w:drawing>
          <wp:inline distT="0" distB="0" distL="0" distR="0" wp14:anchorId="1ED48B43" wp14:editId="5AEF4C79">
            <wp:extent cx="114263" cy="15425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4065" cy="153987"/>
                    </a:xfrm>
                    <a:prstGeom prst="rect">
                      <a:avLst/>
                    </a:prstGeom>
                  </pic:spPr>
                </pic:pic>
              </a:graphicData>
            </a:graphic>
          </wp:inline>
        </w:drawing>
      </w:r>
      <w:r w:rsidR="00282DED">
        <w:rPr>
          <w:rFonts w:ascii="Times New Roman" w:hAnsi="Times New Roman" w:hint="eastAsia"/>
        </w:rPr>
        <w:t>，删除该备注</w:t>
      </w:r>
      <w:r>
        <w:rPr>
          <w:rFonts w:ascii="Times New Roman" w:hAnsi="Times New Roman" w:hint="eastAsia"/>
        </w:rPr>
        <w:t>；</w:t>
      </w:r>
      <w:r w:rsidR="007B70F0">
        <w:rPr>
          <w:rFonts w:ascii="Times New Roman" w:hAnsi="Times New Roman" w:hint="eastAsia"/>
        </w:rPr>
        <w:t>再次点击</w:t>
      </w:r>
      <w:r w:rsidR="007B70F0">
        <w:rPr>
          <w:rFonts w:hint="eastAsia"/>
          <w:noProof/>
        </w:rPr>
        <w:t>功能开关</w:t>
      </w:r>
      <w:r w:rsidR="007B70F0">
        <w:rPr>
          <w:rFonts w:ascii="Times New Roman" w:hAnsi="Times New Roman" w:hint="eastAsia"/>
        </w:rPr>
        <w:t>，</w:t>
      </w:r>
      <w:r>
        <w:rPr>
          <w:rFonts w:ascii="Times New Roman" w:hAnsi="Times New Roman" w:hint="eastAsia"/>
        </w:rPr>
        <w:t>关闭</w:t>
      </w:r>
      <w:r w:rsidR="007B70F0">
        <w:rPr>
          <w:rFonts w:ascii="Times New Roman" w:hAnsi="Times New Roman" w:hint="eastAsia"/>
        </w:rPr>
        <w:t>会议备注</w:t>
      </w:r>
      <w:r>
        <w:rPr>
          <w:rFonts w:ascii="Times New Roman" w:hAnsi="Times New Roman" w:hint="eastAsia"/>
        </w:rPr>
        <w:t>功能。</w:t>
      </w:r>
    </w:p>
    <w:p w14:paraId="29DE9974" w14:textId="02327D02" w:rsidR="00341DB4" w:rsidRPr="00262897" w:rsidRDefault="00262897" w:rsidP="00262897">
      <w:pPr>
        <w:numPr>
          <w:ilvl w:val="0"/>
          <w:numId w:val="62"/>
        </w:numPr>
        <w:spacing w:line="360" w:lineRule="auto"/>
        <w:jc w:val="left"/>
        <w:rPr>
          <w:rFonts w:ascii="Times New Roman" w:hAnsi="Times New Roman"/>
        </w:rPr>
      </w:pPr>
      <w:r>
        <w:rPr>
          <w:rFonts w:ascii="Times New Roman" w:hAnsi="Times New Roman" w:hint="eastAsia"/>
        </w:rPr>
        <w:t>点击右上角</w:t>
      </w:r>
      <w:r>
        <w:rPr>
          <w:noProof/>
        </w:rPr>
        <w:drawing>
          <wp:inline distT="0" distB="0" distL="0" distR="0" wp14:anchorId="4EE335E1" wp14:editId="3C257186">
            <wp:extent cx="114300" cy="119495"/>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5981" cy="121252"/>
                    </a:xfrm>
                    <a:prstGeom prst="rect">
                      <a:avLst/>
                    </a:prstGeom>
                  </pic:spPr>
                </pic:pic>
              </a:graphicData>
            </a:graphic>
          </wp:inline>
        </w:drawing>
      </w:r>
      <w:r w:rsidR="00235265">
        <w:rPr>
          <w:rFonts w:ascii="Times New Roman" w:hAnsi="Times New Roman" w:hint="eastAsia"/>
        </w:rPr>
        <w:t>，推送通知到</w:t>
      </w:r>
      <w:r>
        <w:rPr>
          <w:rFonts w:ascii="Times New Roman" w:hAnsi="Times New Roman" w:hint="eastAsia"/>
        </w:rPr>
        <w:t>内部</w:t>
      </w:r>
      <w:r w:rsidR="00235265">
        <w:rPr>
          <w:rFonts w:ascii="Times New Roman" w:hAnsi="Times New Roman" w:hint="eastAsia"/>
        </w:rPr>
        <w:t>参会人员客户端</w:t>
      </w:r>
      <w:r>
        <w:rPr>
          <w:rFonts w:ascii="Times New Roman" w:hAnsi="Times New Roman" w:hint="eastAsia"/>
        </w:rPr>
        <w:t>，发送短信到外部参会人员</w:t>
      </w:r>
      <w:r w:rsidR="00235265">
        <w:rPr>
          <w:rFonts w:ascii="Times New Roman" w:hAnsi="Times New Roman" w:hint="eastAsia"/>
        </w:rPr>
        <w:t>，会议管理应用状态更新，返回首页，会议列表更新。</w:t>
      </w:r>
    </w:p>
    <w:p w14:paraId="47DE35F0" w14:textId="77777777" w:rsidR="00024415" w:rsidRPr="00A52EAF" w:rsidRDefault="00024415" w:rsidP="004070BD">
      <w:pPr>
        <w:numPr>
          <w:ilvl w:val="0"/>
          <w:numId w:val="59"/>
        </w:numPr>
        <w:spacing w:line="360" w:lineRule="auto"/>
        <w:jc w:val="left"/>
        <w:rPr>
          <w:rFonts w:ascii="Times New Roman" w:hAnsi="Times New Roman"/>
          <w:b/>
        </w:rPr>
      </w:pPr>
      <w:r w:rsidRPr="00A52EAF">
        <w:rPr>
          <w:rFonts w:ascii="Times New Roman" w:hAnsi="Times New Roman"/>
          <w:b/>
        </w:rPr>
        <w:t>异常处理：</w:t>
      </w:r>
    </w:p>
    <w:p w14:paraId="293C4097" w14:textId="0264593B" w:rsidR="009E4A19" w:rsidRPr="009E4A19" w:rsidRDefault="00024415" w:rsidP="004070BD">
      <w:pPr>
        <w:numPr>
          <w:ilvl w:val="0"/>
          <w:numId w:val="64"/>
        </w:numPr>
        <w:spacing w:line="360" w:lineRule="auto"/>
        <w:jc w:val="left"/>
        <w:rPr>
          <w:rFonts w:ascii="Times New Roman" w:hAnsi="Times New Roman"/>
        </w:rPr>
      </w:pPr>
      <w:r>
        <w:rPr>
          <w:rFonts w:ascii="Times New Roman" w:hAnsi="Times New Roman" w:hint="eastAsia"/>
        </w:rPr>
        <w:t>会议名称为必填内容，无会议名称输入点击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“请输入会议名称</w:t>
      </w:r>
      <w:r w:rsidR="00675E34">
        <w:rPr>
          <w:rFonts w:hint="eastAsia"/>
          <w:noProof/>
        </w:rPr>
        <w:t>！</w:t>
      </w:r>
      <w:r>
        <w:rPr>
          <w:rFonts w:hint="eastAsia"/>
          <w:noProof/>
        </w:rPr>
        <w:t>”浮窗提示，</w:t>
      </w:r>
      <w:r>
        <w:rPr>
          <w:rFonts w:hint="eastAsia"/>
          <w:noProof/>
        </w:rPr>
        <w:t>1</w:t>
      </w:r>
      <w:r>
        <w:rPr>
          <w:rFonts w:hint="eastAsia"/>
          <w:noProof/>
        </w:rPr>
        <w:t>秒后消失，并保留在</w:t>
      </w:r>
      <w:r w:rsidR="00E90295">
        <w:rPr>
          <w:rFonts w:hint="eastAsia"/>
          <w:noProof/>
        </w:rPr>
        <w:t>召开会议页面</w:t>
      </w:r>
      <w:r w:rsidR="0040593E">
        <w:rPr>
          <w:rFonts w:hint="eastAsia"/>
          <w:noProof/>
        </w:rPr>
        <w:t>。</w:t>
      </w:r>
    </w:p>
    <w:p w14:paraId="32C81540" w14:textId="0786A040" w:rsidR="00024415" w:rsidRPr="002C2BBB" w:rsidRDefault="00024415" w:rsidP="009E4A19">
      <w:pPr>
        <w:spacing w:line="360" w:lineRule="auto"/>
        <w:ind w:left="1260"/>
        <w:jc w:val="left"/>
        <w:rPr>
          <w:rFonts w:ascii="Times New Roman" w:hAnsi="Times New Roman"/>
        </w:rPr>
      </w:pPr>
      <w:r>
        <w:rPr>
          <w:rFonts w:hint="eastAsia"/>
          <w:noProof/>
        </w:rPr>
        <w:t>会议名称输入上限为</w:t>
      </w:r>
      <w:r w:rsidR="0040593E">
        <w:rPr>
          <w:rFonts w:hint="eastAsia"/>
          <w:noProof/>
        </w:rPr>
        <w:t>3</w:t>
      </w:r>
      <w:r>
        <w:rPr>
          <w:rFonts w:hint="eastAsia"/>
          <w:noProof/>
        </w:rPr>
        <w:t>0</w:t>
      </w:r>
      <w:r>
        <w:rPr>
          <w:rFonts w:hint="eastAsia"/>
          <w:noProof/>
        </w:rPr>
        <w:t>个字，超出弹出“会议名称最大长度为</w:t>
      </w:r>
      <w:r w:rsidR="0040593E">
        <w:rPr>
          <w:rFonts w:hint="eastAsia"/>
          <w:noProof/>
        </w:rPr>
        <w:t>3</w:t>
      </w:r>
      <w:r>
        <w:rPr>
          <w:rFonts w:hint="eastAsia"/>
          <w:noProof/>
        </w:rPr>
        <w:t>0</w:t>
      </w:r>
      <w:r>
        <w:rPr>
          <w:rFonts w:hint="eastAsia"/>
          <w:noProof/>
        </w:rPr>
        <w:t>位”浮窗，保留原有输入，无法继续输入</w:t>
      </w:r>
      <w:r>
        <w:rPr>
          <w:noProof/>
        </w:rPr>
        <w:t>。</w:t>
      </w:r>
    </w:p>
    <w:p w14:paraId="6A25597F" w14:textId="77777777" w:rsidR="009E4A19" w:rsidRPr="009E4A19" w:rsidRDefault="00024415" w:rsidP="004070BD">
      <w:pPr>
        <w:numPr>
          <w:ilvl w:val="0"/>
          <w:numId w:val="64"/>
        </w:numPr>
        <w:spacing w:line="360" w:lineRule="auto"/>
        <w:jc w:val="left"/>
        <w:rPr>
          <w:rFonts w:ascii="Times New Roman" w:hAnsi="Times New Roman"/>
        </w:rPr>
      </w:pPr>
      <w:r>
        <w:rPr>
          <w:rFonts w:ascii="Times New Roman" w:hAnsi="Times New Roman" w:hint="eastAsia"/>
        </w:rPr>
        <w:t>会议开始时间和结束时间为必填内容，无会议开始时间和结束时间输入，点击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“请输入会议开始时间！”或“请输入会议结束时间！”浮窗提示</w:t>
      </w:r>
      <w:r w:rsidR="009E4A19">
        <w:rPr>
          <w:rFonts w:hint="eastAsia"/>
          <w:noProof/>
        </w:rPr>
        <w:t>。</w:t>
      </w:r>
    </w:p>
    <w:p w14:paraId="69494A5A" w14:textId="77777777" w:rsidR="009E4A19" w:rsidRDefault="00024415" w:rsidP="009E4A19">
      <w:pPr>
        <w:spacing w:line="360" w:lineRule="auto"/>
        <w:ind w:left="1260"/>
        <w:jc w:val="left"/>
        <w:rPr>
          <w:noProof/>
        </w:rPr>
      </w:pPr>
      <w:r>
        <w:rPr>
          <w:rFonts w:ascii="Times New Roman" w:hAnsi="Times New Roman" w:hint="eastAsia"/>
        </w:rPr>
        <w:t>选择会议开始时间晚于结束时间，</w:t>
      </w:r>
      <w:r>
        <w:rPr>
          <w:rFonts w:hint="eastAsia"/>
          <w:noProof/>
        </w:rPr>
        <w:t>出现“</w:t>
      </w:r>
      <w:r w:rsidR="002C3975">
        <w:rPr>
          <w:rFonts w:hint="eastAsia"/>
          <w:noProof/>
        </w:rPr>
        <w:t>开始时间晚于结束时间！</w:t>
      </w:r>
      <w:r>
        <w:rPr>
          <w:rFonts w:hint="eastAsia"/>
          <w:noProof/>
        </w:rPr>
        <w:t>”浮窗提示</w:t>
      </w:r>
      <w:r w:rsidR="009E4A19">
        <w:rPr>
          <w:rFonts w:hint="eastAsia"/>
          <w:noProof/>
        </w:rPr>
        <w:t>。</w:t>
      </w:r>
    </w:p>
    <w:p w14:paraId="40E402A7" w14:textId="7EF8821B" w:rsidR="00024415" w:rsidRPr="002C2BBB" w:rsidRDefault="00262897" w:rsidP="009E4A19">
      <w:pPr>
        <w:spacing w:line="360" w:lineRule="auto"/>
        <w:ind w:left="1260"/>
        <w:jc w:val="left"/>
        <w:rPr>
          <w:rFonts w:ascii="Times New Roman" w:hAnsi="Times New Roman"/>
        </w:rPr>
      </w:pPr>
      <w:r>
        <w:rPr>
          <w:rFonts w:hint="eastAsia"/>
          <w:noProof/>
        </w:rPr>
        <w:t>选择会议开始时间晚于当前时间，出现“开始时间晚于当前时间！”浮窗提示</w:t>
      </w:r>
      <w:r w:rsidR="00032B22">
        <w:rPr>
          <w:rFonts w:hint="eastAsia"/>
          <w:noProof/>
        </w:rPr>
        <w:t>。</w:t>
      </w:r>
      <w:r>
        <w:rPr>
          <w:rFonts w:hint="eastAsia"/>
          <w:noProof/>
        </w:rPr>
        <w:t>浮窗</w:t>
      </w:r>
      <w:r>
        <w:rPr>
          <w:rFonts w:hint="eastAsia"/>
          <w:noProof/>
        </w:rPr>
        <w:t>1</w:t>
      </w:r>
      <w:r>
        <w:rPr>
          <w:rFonts w:hint="eastAsia"/>
          <w:noProof/>
        </w:rPr>
        <w:t>秒后消失，并保留在</w:t>
      </w:r>
      <w:r w:rsidR="00E90295">
        <w:rPr>
          <w:rFonts w:hint="eastAsia"/>
          <w:noProof/>
        </w:rPr>
        <w:t>召开会议页面</w:t>
      </w:r>
      <w:r>
        <w:rPr>
          <w:rFonts w:hint="eastAsia"/>
          <w:noProof/>
        </w:rPr>
        <w:t>。</w:t>
      </w:r>
    </w:p>
    <w:p w14:paraId="23723102" w14:textId="77777777" w:rsidR="009E4A19" w:rsidRPr="009E4A19" w:rsidRDefault="00675E34" w:rsidP="004070BD">
      <w:pPr>
        <w:numPr>
          <w:ilvl w:val="0"/>
          <w:numId w:val="64"/>
        </w:numPr>
        <w:spacing w:line="360" w:lineRule="auto"/>
        <w:jc w:val="left"/>
        <w:rPr>
          <w:rFonts w:ascii="Times New Roman" w:hAnsi="Times New Roman"/>
        </w:rPr>
      </w:pPr>
      <w:r>
        <w:rPr>
          <w:rFonts w:ascii="Times New Roman" w:hAnsi="Times New Roman" w:hint="eastAsia"/>
        </w:rPr>
        <w:t>会议地址为必填内容，无会议名地址输入点击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“请输入会议地址！”浮窗提示</w:t>
      </w:r>
      <w:r w:rsidR="009E4A19">
        <w:rPr>
          <w:rFonts w:hint="eastAsia"/>
          <w:noProof/>
        </w:rPr>
        <w:t>。</w:t>
      </w:r>
    </w:p>
    <w:p w14:paraId="0646A8AC" w14:textId="1C27D4FB" w:rsidR="00024415" w:rsidRPr="002C2BBB" w:rsidRDefault="00675E34" w:rsidP="009E4A19">
      <w:pPr>
        <w:spacing w:line="360" w:lineRule="auto"/>
        <w:ind w:left="1260"/>
        <w:jc w:val="left"/>
        <w:rPr>
          <w:rFonts w:ascii="Times New Roman" w:hAnsi="Times New Roman"/>
        </w:rPr>
      </w:pPr>
      <w:r>
        <w:rPr>
          <w:rFonts w:hint="eastAsia"/>
          <w:noProof/>
        </w:rPr>
        <w:t>会议地址输入上限为</w:t>
      </w:r>
      <w:r>
        <w:rPr>
          <w:rFonts w:hint="eastAsia"/>
          <w:noProof/>
        </w:rPr>
        <w:t>30</w:t>
      </w:r>
      <w:r w:rsidR="00A31900">
        <w:rPr>
          <w:rFonts w:hint="eastAsia"/>
          <w:noProof/>
        </w:rPr>
        <w:t>个字</w:t>
      </w:r>
      <w:r>
        <w:rPr>
          <w:rFonts w:hint="eastAsia"/>
          <w:noProof/>
        </w:rPr>
        <w:t>，超出弹出“会议地址最大长度为</w:t>
      </w:r>
      <w:r>
        <w:rPr>
          <w:rFonts w:hint="eastAsia"/>
          <w:noProof/>
        </w:rPr>
        <w:t>30</w:t>
      </w:r>
      <w:r>
        <w:rPr>
          <w:rFonts w:hint="eastAsia"/>
          <w:noProof/>
        </w:rPr>
        <w:t>位”浮窗，保留原有输入，无法继续输入</w:t>
      </w:r>
      <w:r w:rsidR="00024415">
        <w:rPr>
          <w:noProof/>
        </w:rPr>
        <w:t>。</w:t>
      </w:r>
      <w:r w:rsidR="00032B22">
        <w:rPr>
          <w:rFonts w:hint="eastAsia"/>
          <w:noProof/>
        </w:rPr>
        <w:t>浮窗</w:t>
      </w:r>
      <w:r w:rsidR="00032B22">
        <w:rPr>
          <w:rFonts w:hint="eastAsia"/>
          <w:noProof/>
        </w:rPr>
        <w:t>1</w:t>
      </w:r>
      <w:r w:rsidR="00032B22">
        <w:rPr>
          <w:rFonts w:hint="eastAsia"/>
          <w:noProof/>
        </w:rPr>
        <w:t>秒后消失，并保留在</w:t>
      </w:r>
      <w:r w:rsidR="00E90295">
        <w:rPr>
          <w:rFonts w:hint="eastAsia"/>
          <w:noProof/>
        </w:rPr>
        <w:t>召开会议页面</w:t>
      </w:r>
      <w:r w:rsidR="00032B22">
        <w:rPr>
          <w:rFonts w:hint="eastAsia"/>
          <w:noProof/>
        </w:rPr>
        <w:t>。</w:t>
      </w:r>
    </w:p>
    <w:p w14:paraId="0DB9E374" w14:textId="2621A605" w:rsidR="003A56BF" w:rsidRPr="003A56BF" w:rsidRDefault="00624AFC" w:rsidP="004070BD">
      <w:pPr>
        <w:numPr>
          <w:ilvl w:val="0"/>
          <w:numId w:val="64"/>
        </w:numPr>
        <w:spacing w:line="360" w:lineRule="auto"/>
        <w:jc w:val="left"/>
        <w:rPr>
          <w:rFonts w:ascii="Times New Roman" w:hAnsi="Times New Roman"/>
        </w:rPr>
      </w:pPr>
      <w:r>
        <w:rPr>
          <w:rFonts w:ascii="Times New Roman" w:hAnsi="Times New Roman" w:hint="eastAsia"/>
        </w:rPr>
        <w:t>内部参会人员和外部参会人员不能同时为空。</w:t>
      </w:r>
      <w:r w:rsidR="0040593E">
        <w:rPr>
          <w:rFonts w:ascii="Times New Roman" w:hAnsi="Times New Roman" w:hint="eastAsia"/>
        </w:rPr>
        <w:t>内部参会人员勾选或者外部参会</w:t>
      </w:r>
      <w:r w:rsidR="0040593E">
        <w:rPr>
          <w:rFonts w:ascii="Times New Roman" w:hAnsi="Times New Roman" w:hint="eastAsia"/>
        </w:rPr>
        <w:lastRenderedPageBreak/>
        <w:t>人员输入同时为空，点击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sidR="0040593E">
        <w:rPr>
          <w:rFonts w:ascii="Times New Roman" w:hAnsi="Times New Roman" w:hint="eastAsia"/>
        </w:rPr>
        <w:t>，</w:t>
      </w:r>
      <w:r w:rsidR="0040593E">
        <w:rPr>
          <w:rFonts w:hint="eastAsia"/>
          <w:noProof/>
        </w:rPr>
        <w:t>出现“请添加参会人员！”浮窗提示，</w:t>
      </w:r>
      <w:r w:rsidR="0040593E">
        <w:rPr>
          <w:rFonts w:hint="eastAsia"/>
          <w:noProof/>
        </w:rPr>
        <w:t>1</w:t>
      </w:r>
      <w:r w:rsidR="0040593E">
        <w:rPr>
          <w:rFonts w:hint="eastAsia"/>
          <w:noProof/>
        </w:rPr>
        <w:t>秒后消失，并保留在</w:t>
      </w:r>
      <w:r w:rsidR="00E90295">
        <w:rPr>
          <w:rFonts w:hint="eastAsia"/>
          <w:noProof/>
        </w:rPr>
        <w:t>召开会议页面</w:t>
      </w:r>
      <w:r w:rsidR="0040593E">
        <w:rPr>
          <w:noProof/>
        </w:rPr>
        <w:t>。</w:t>
      </w:r>
    </w:p>
    <w:p w14:paraId="51D0B045" w14:textId="77777777" w:rsidR="009E4A19" w:rsidRPr="009E4A19" w:rsidRDefault="003A56BF" w:rsidP="004070BD">
      <w:pPr>
        <w:numPr>
          <w:ilvl w:val="0"/>
          <w:numId w:val="64"/>
        </w:numPr>
        <w:spacing w:line="360" w:lineRule="auto"/>
        <w:jc w:val="left"/>
        <w:rPr>
          <w:rFonts w:ascii="Times New Roman" w:hAnsi="Times New Roman"/>
        </w:rPr>
      </w:pPr>
      <w:r w:rsidRPr="003A56BF">
        <w:rPr>
          <w:rFonts w:hint="eastAsia"/>
          <w:noProof/>
        </w:rPr>
        <w:t>已添加</w:t>
      </w:r>
      <w:r>
        <w:rPr>
          <w:rFonts w:hint="eastAsia"/>
          <w:noProof/>
        </w:rPr>
        <w:t>外部参会人员</w:t>
      </w:r>
      <w:r w:rsidRPr="003A56BF">
        <w:rPr>
          <w:rFonts w:hint="eastAsia"/>
          <w:noProof/>
        </w:rPr>
        <w:t>条目，</w:t>
      </w:r>
      <w:r>
        <w:rPr>
          <w:rFonts w:hint="eastAsia"/>
          <w:noProof/>
        </w:rPr>
        <w:t>姓名和手机号码为必填内容</w:t>
      </w:r>
      <w:r w:rsidRPr="003A56BF">
        <w:rPr>
          <w:rFonts w:hint="eastAsia"/>
          <w:noProof/>
        </w:rPr>
        <w:t>。</w:t>
      </w:r>
      <w:r>
        <w:rPr>
          <w:rFonts w:ascii="Times New Roman" w:hAnsi="Times New Roman" w:hint="eastAsia"/>
        </w:rPr>
        <w:t>无姓名输入点击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“请外部参会人员姓名！”</w:t>
      </w:r>
      <w:r w:rsidR="009E4A19">
        <w:rPr>
          <w:rFonts w:hint="eastAsia"/>
          <w:noProof/>
        </w:rPr>
        <w:t>。</w:t>
      </w:r>
    </w:p>
    <w:p w14:paraId="4C386089" w14:textId="7FB44786" w:rsidR="009E4A19" w:rsidRDefault="003A56BF" w:rsidP="009E4A19">
      <w:pPr>
        <w:spacing w:line="360" w:lineRule="auto"/>
        <w:ind w:left="1260"/>
        <w:jc w:val="left"/>
        <w:rPr>
          <w:noProof/>
        </w:rPr>
      </w:pPr>
      <w:r>
        <w:rPr>
          <w:rFonts w:ascii="Times New Roman" w:hAnsi="Times New Roman" w:hint="eastAsia"/>
        </w:rPr>
        <w:t>无手机号码输入点击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“请输入外部参会人员手机号码！”</w:t>
      </w:r>
      <w:r w:rsidR="009E4A19">
        <w:rPr>
          <w:rFonts w:hint="eastAsia"/>
          <w:noProof/>
        </w:rPr>
        <w:t>。</w:t>
      </w:r>
    </w:p>
    <w:p w14:paraId="358E510E" w14:textId="77777777" w:rsidR="009E4A19" w:rsidRDefault="0040593E" w:rsidP="009E4A19">
      <w:pPr>
        <w:spacing w:line="360" w:lineRule="auto"/>
        <w:ind w:left="1260"/>
        <w:jc w:val="left"/>
        <w:rPr>
          <w:noProof/>
        </w:rPr>
      </w:pPr>
      <w:r>
        <w:rPr>
          <w:rFonts w:hint="eastAsia"/>
          <w:noProof/>
        </w:rPr>
        <w:t>外部参会人员姓名输入上限为</w:t>
      </w:r>
      <w:r>
        <w:rPr>
          <w:rFonts w:hint="eastAsia"/>
          <w:noProof/>
        </w:rPr>
        <w:t>1</w:t>
      </w:r>
      <w:r w:rsidR="0074630F">
        <w:rPr>
          <w:rFonts w:hint="eastAsia"/>
          <w:noProof/>
        </w:rPr>
        <w:t>0</w:t>
      </w:r>
      <w:r>
        <w:rPr>
          <w:rFonts w:hint="eastAsia"/>
          <w:noProof/>
        </w:rPr>
        <w:t>个字，超出弹出“姓名最大长度为</w:t>
      </w:r>
      <w:r>
        <w:rPr>
          <w:rFonts w:hint="eastAsia"/>
          <w:noProof/>
        </w:rPr>
        <w:t>1</w:t>
      </w:r>
      <w:r w:rsidR="0074630F">
        <w:rPr>
          <w:rFonts w:hint="eastAsia"/>
          <w:noProof/>
        </w:rPr>
        <w:t>0</w:t>
      </w:r>
      <w:r>
        <w:rPr>
          <w:rFonts w:hint="eastAsia"/>
          <w:noProof/>
        </w:rPr>
        <w:t>位”浮窗，保留原有输入，无法继续输入</w:t>
      </w:r>
      <w:r w:rsidR="009E4A19">
        <w:rPr>
          <w:rFonts w:hint="eastAsia"/>
          <w:noProof/>
        </w:rPr>
        <w:t>。</w:t>
      </w:r>
    </w:p>
    <w:p w14:paraId="5FC18674" w14:textId="2FC862EC" w:rsidR="00024415" w:rsidRPr="0066285E" w:rsidRDefault="0040593E" w:rsidP="009E4A19">
      <w:pPr>
        <w:spacing w:line="360" w:lineRule="auto"/>
        <w:ind w:left="1260"/>
        <w:jc w:val="left"/>
        <w:rPr>
          <w:rFonts w:ascii="Times New Roman" w:hAnsi="Times New Roman"/>
        </w:rPr>
      </w:pPr>
      <w:r>
        <w:rPr>
          <w:rFonts w:hint="eastAsia"/>
          <w:noProof/>
        </w:rPr>
        <w:t>手机号码输入为非数字，弹出“请输入正确的手机号码！”浮窗，</w:t>
      </w:r>
      <w:r w:rsidR="00AD50EF">
        <w:rPr>
          <w:rFonts w:hint="eastAsia"/>
          <w:noProof/>
        </w:rPr>
        <w:t>手机号码数字输入</w:t>
      </w:r>
      <w:r>
        <w:rPr>
          <w:rFonts w:hint="eastAsia"/>
          <w:noProof/>
        </w:rPr>
        <w:t>上限为</w:t>
      </w:r>
      <w:r>
        <w:rPr>
          <w:rFonts w:hint="eastAsia"/>
          <w:noProof/>
        </w:rPr>
        <w:t>12</w:t>
      </w:r>
      <w:r>
        <w:rPr>
          <w:rFonts w:hint="eastAsia"/>
          <w:noProof/>
        </w:rPr>
        <w:t>位，超出弹出“手机号码最大长度为</w:t>
      </w:r>
      <w:r>
        <w:rPr>
          <w:rFonts w:hint="eastAsia"/>
          <w:noProof/>
        </w:rPr>
        <w:t>12</w:t>
      </w:r>
      <w:r>
        <w:rPr>
          <w:rFonts w:hint="eastAsia"/>
          <w:noProof/>
        </w:rPr>
        <w:t>位”浮窗，保留原有输入，无法继续输入</w:t>
      </w:r>
      <w:r w:rsidR="00AD50EF">
        <w:rPr>
          <w:rFonts w:hint="eastAsia"/>
          <w:noProof/>
        </w:rPr>
        <w:t>。</w:t>
      </w:r>
    </w:p>
    <w:p w14:paraId="63D81D30" w14:textId="77777777" w:rsidR="009E4A19" w:rsidRPr="009E4A19" w:rsidRDefault="00454A75" w:rsidP="004070BD">
      <w:pPr>
        <w:numPr>
          <w:ilvl w:val="0"/>
          <w:numId w:val="64"/>
        </w:numPr>
        <w:spacing w:line="360" w:lineRule="auto"/>
        <w:jc w:val="left"/>
        <w:rPr>
          <w:rFonts w:ascii="Times New Roman" w:hAnsi="Times New Roman"/>
        </w:rPr>
      </w:pPr>
      <w:r>
        <w:rPr>
          <w:rFonts w:hint="eastAsia"/>
          <w:noProof/>
        </w:rPr>
        <w:t>会议议程功能开启，无会议议程条目添加，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出现“请添加会议议程！”。</w:t>
      </w:r>
    </w:p>
    <w:p w14:paraId="04A56517" w14:textId="1510D1DB" w:rsidR="009E4A19" w:rsidRDefault="0066285E" w:rsidP="009E4A19">
      <w:pPr>
        <w:spacing w:line="360" w:lineRule="auto"/>
        <w:ind w:left="1260"/>
        <w:jc w:val="left"/>
        <w:rPr>
          <w:noProof/>
        </w:rPr>
      </w:pPr>
      <w:r>
        <w:rPr>
          <w:rFonts w:hint="eastAsia"/>
          <w:noProof/>
        </w:rPr>
        <w:t>已添加的会议议程条目，</w:t>
      </w:r>
      <w:r w:rsidR="00624AFC">
        <w:rPr>
          <w:rFonts w:hint="eastAsia"/>
          <w:noProof/>
        </w:rPr>
        <w:t>议程开始时间、结束时间和议程内容</w:t>
      </w:r>
      <w:r w:rsidR="00624AFC">
        <w:rPr>
          <w:rFonts w:ascii="Times New Roman" w:hAnsi="Times New Roman" w:hint="eastAsia"/>
        </w:rPr>
        <w:t>为必填内容。</w:t>
      </w:r>
      <w:r>
        <w:rPr>
          <w:rFonts w:hint="eastAsia"/>
          <w:noProof/>
        </w:rPr>
        <w:t>未选择会议议程开始时间、结束时间，或未输入议程内容，</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出现浮窗提示，</w:t>
      </w:r>
      <w:r>
        <w:rPr>
          <w:rFonts w:hint="eastAsia"/>
          <w:noProof/>
        </w:rPr>
        <w:t>1</w:t>
      </w:r>
      <w:r>
        <w:rPr>
          <w:rFonts w:hint="eastAsia"/>
          <w:noProof/>
        </w:rPr>
        <w:t>秒后消失，并保留在</w:t>
      </w:r>
      <w:r w:rsidR="00E90295">
        <w:rPr>
          <w:rFonts w:hint="eastAsia"/>
          <w:noProof/>
        </w:rPr>
        <w:t>召开会议页面</w:t>
      </w:r>
      <w:r>
        <w:rPr>
          <w:noProof/>
        </w:rPr>
        <w:t>。</w:t>
      </w:r>
    </w:p>
    <w:p w14:paraId="660D506F" w14:textId="1E7224FB" w:rsidR="0066285E" w:rsidRDefault="00F42C51" w:rsidP="009E4A19">
      <w:pPr>
        <w:spacing w:line="360" w:lineRule="auto"/>
        <w:ind w:left="1260"/>
        <w:jc w:val="left"/>
        <w:rPr>
          <w:noProof/>
        </w:rPr>
      </w:pPr>
      <w:r>
        <w:rPr>
          <w:rFonts w:hint="eastAsia"/>
          <w:noProof/>
        </w:rPr>
        <w:t>议程</w:t>
      </w:r>
      <w:r w:rsidR="00624AFC">
        <w:rPr>
          <w:rFonts w:ascii="Times New Roman" w:hAnsi="Times New Roman" w:hint="eastAsia"/>
        </w:rPr>
        <w:t>选择开始时间晚于结束时间，</w:t>
      </w:r>
      <w:r w:rsidR="00624AFC">
        <w:rPr>
          <w:rFonts w:hint="eastAsia"/>
          <w:noProof/>
        </w:rPr>
        <w:t>出现“</w:t>
      </w:r>
      <w:r w:rsidR="009E4A19">
        <w:rPr>
          <w:rFonts w:hint="eastAsia"/>
          <w:noProof/>
        </w:rPr>
        <w:t>议程</w:t>
      </w:r>
      <w:r w:rsidR="00561501">
        <w:rPr>
          <w:rFonts w:hint="eastAsia"/>
          <w:noProof/>
        </w:rPr>
        <w:t>开始时间晚于结束时间！</w:t>
      </w:r>
      <w:r w:rsidR="00624AFC">
        <w:rPr>
          <w:rFonts w:hint="eastAsia"/>
          <w:noProof/>
        </w:rPr>
        <w:t>”浮窗提示，</w:t>
      </w:r>
      <w:r w:rsidR="00624AFC">
        <w:rPr>
          <w:rFonts w:hint="eastAsia"/>
          <w:noProof/>
        </w:rPr>
        <w:t>1</w:t>
      </w:r>
      <w:r w:rsidR="00624AFC">
        <w:rPr>
          <w:rFonts w:hint="eastAsia"/>
          <w:noProof/>
        </w:rPr>
        <w:t>秒后消失，并保留在</w:t>
      </w:r>
      <w:r w:rsidR="00E90295">
        <w:rPr>
          <w:rFonts w:hint="eastAsia"/>
          <w:noProof/>
        </w:rPr>
        <w:t>召开会议页面</w:t>
      </w:r>
      <w:r w:rsidR="00624AFC">
        <w:rPr>
          <w:noProof/>
        </w:rPr>
        <w:t>。</w:t>
      </w:r>
    </w:p>
    <w:p w14:paraId="4E33881F" w14:textId="7E45A4A1" w:rsidR="009E4A19" w:rsidRPr="00BF22ED" w:rsidRDefault="009E4A19" w:rsidP="009E4A19">
      <w:pPr>
        <w:spacing w:line="360" w:lineRule="auto"/>
        <w:ind w:left="1260"/>
        <w:jc w:val="left"/>
        <w:rPr>
          <w:rFonts w:ascii="Times New Roman" w:hAnsi="Times New Roman"/>
        </w:rPr>
      </w:pPr>
      <w:r>
        <w:rPr>
          <w:rFonts w:hint="eastAsia"/>
          <w:noProof/>
        </w:rPr>
        <w:t>议程</w:t>
      </w:r>
      <w:r>
        <w:rPr>
          <w:rFonts w:ascii="Times New Roman" w:hAnsi="Times New Roman" w:hint="eastAsia"/>
        </w:rPr>
        <w:t>时间超出会议时间，</w:t>
      </w:r>
      <w:r>
        <w:rPr>
          <w:rFonts w:hint="eastAsia"/>
          <w:noProof/>
        </w:rPr>
        <w:t>出现“议程时间超出会议时间！”浮窗提示，</w:t>
      </w:r>
      <w:r>
        <w:rPr>
          <w:rFonts w:hint="eastAsia"/>
          <w:noProof/>
        </w:rPr>
        <w:t>1</w:t>
      </w:r>
      <w:r>
        <w:rPr>
          <w:rFonts w:hint="eastAsia"/>
          <w:noProof/>
        </w:rPr>
        <w:t>秒后消失，并保留在</w:t>
      </w:r>
      <w:r w:rsidR="00E90295">
        <w:rPr>
          <w:rFonts w:hint="eastAsia"/>
          <w:noProof/>
        </w:rPr>
        <w:t>召开会议页面</w:t>
      </w:r>
      <w:r>
        <w:rPr>
          <w:noProof/>
        </w:rPr>
        <w:t>。</w:t>
      </w:r>
    </w:p>
    <w:p w14:paraId="004BCB58" w14:textId="77777777" w:rsidR="009E4A19" w:rsidRPr="009E4A19" w:rsidRDefault="00BF22ED" w:rsidP="004070BD">
      <w:pPr>
        <w:numPr>
          <w:ilvl w:val="0"/>
          <w:numId w:val="64"/>
        </w:numPr>
        <w:spacing w:line="360" w:lineRule="auto"/>
        <w:jc w:val="left"/>
        <w:rPr>
          <w:rFonts w:ascii="Times New Roman" w:hAnsi="Times New Roman"/>
        </w:rPr>
      </w:pPr>
      <w:r>
        <w:rPr>
          <w:rFonts w:hint="eastAsia"/>
          <w:noProof/>
        </w:rPr>
        <w:t>会议议程地址输入上限为</w:t>
      </w:r>
      <w:r>
        <w:rPr>
          <w:rFonts w:hint="eastAsia"/>
          <w:noProof/>
        </w:rPr>
        <w:t>30</w:t>
      </w:r>
      <w:r>
        <w:rPr>
          <w:rFonts w:hint="eastAsia"/>
          <w:noProof/>
        </w:rPr>
        <w:t>个字，超出弹出“议程地址最大长度为</w:t>
      </w:r>
      <w:r>
        <w:rPr>
          <w:rFonts w:hint="eastAsia"/>
          <w:noProof/>
        </w:rPr>
        <w:t>30</w:t>
      </w:r>
      <w:r>
        <w:rPr>
          <w:rFonts w:hint="eastAsia"/>
          <w:noProof/>
        </w:rPr>
        <w:t>位！”浮窗，保留原有输入，无法继续输入</w:t>
      </w:r>
      <w:r w:rsidR="009E4A19">
        <w:rPr>
          <w:rFonts w:hint="eastAsia"/>
          <w:noProof/>
        </w:rPr>
        <w:t>。</w:t>
      </w:r>
    </w:p>
    <w:p w14:paraId="1645B749" w14:textId="593953C4" w:rsidR="00BF22ED" w:rsidRPr="0015794D" w:rsidRDefault="00BF22ED" w:rsidP="009E4A19">
      <w:pPr>
        <w:spacing w:line="360" w:lineRule="auto"/>
        <w:ind w:left="1260"/>
        <w:jc w:val="left"/>
        <w:rPr>
          <w:rFonts w:ascii="Times New Roman" w:hAnsi="Times New Roman"/>
        </w:rPr>
      </w:pPr>
      <w:r>
        <w:rPr>
          <w:rFonts w:hint="eastAsia"/>
          <w:noProof/>
        </w:rPr>
        <w:t>议程说明输入上限为</w:t>
      </w:r>
      <w:r w:rsidR="00CE40A6">
        <w:rPr>
          <w:rFonts w:hint="eastAsia"/>
          <w:noProof/>
        </w:rPr>
        <w:t>5</w:t>
      </w:r>
      <w:r>
        <w:rPr>
          <w:rFonts w:hint="eastAsia"/>
          <w:noProof/>
        </w:rPr>
        <w:t>0</w:t>
      </w:r>
      <w:r>
        <w:rPr>
          <w:rFonts w:hint="eastAsia"/>
          <w:noProof/>
        </w:rPr>
        <w:t>个字，超出弹出“</w:t>
      </w:r>
      <w:bookmarkStart w:id="12" w:name="_GoBack"/>
      <w:bookmarkEnd w:id="12"/>
      <w:r>
        <w:rPr>
          <w:rFonts w:hint="eastAsia"/>
          <w:noProof/>
        </w:rPr>
        <w:t>议程说明最大长度为</w:t>
      </w:r>
      <w:r w:rsidR="00CE40A6">
        <w:rPr>
          <w:rFonts w:hint="eastAsia"/>
          <w:noProof/>
        </w:rPr>
        <w:t>5</w:t>
      </w:r>
      <w:r>
        <w:rPr>
          <w:rFonts w:hint="eastAsia"/>
          <w:noProof/>
        </w:rPr>
        <w:t>0</w:t>
      </w:r>
      <w:r>
        <w:rPr>
          <w:rFonts w:hint="eastAsia"/>
          <w:noProof/>
        </w:rPr>
        <w:t>位！”浮窗，保留原有输入，无法继续输入</w:t>
      </w:r>
      <w:r w:rsidR="00187414">
        <w:rPr>
          <w:rFonts w:hint="eastAsia"/>
          <w:noProof/>
        </w:rPr>
        <w:t>。</w:t>
      </w:r>
    </w:p>
    <w:p w14:paraId="55E38FE3" w14:textId="653CBB03" w:rsidR="0015794D" w:rsidRPr="00016820" w:rsidRDefault="0015794D" w:rsidP="004070BD">
      <w:pPr>
        <w:numPr>
          <w:ilvl w:val="0"/>
          <w:numId w:val="64"/>
        </w:numPr>
        <w:spacing w:line="360" w:lineRule="auto"/>
        <w:jc w:val="left"/>
        <w:rPr>
          <w:rFonts w:ascii="Times New Roman" w:hAnsi="Times New Roman"/>
        </w:rPr>
      </w:pPr>
      <w:r>
        <w:rPr>
          <w:rFonts w:hint="eastAsia"/>
          <w:noProof/>
        </w:rPr>
        <w:t>附件资料功能开启，无会议附件添加，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出现“请添加会议附件！”</w:t>
      </w:r>
      <w:r w:rsidR="00FB13BF" w:rsidRPr="00FB13BF">
        <w:rPr>
          <w:rFonts w:hint="eastAsia"/>
          <w:noProof/>
        </w:rPr>
        <w:t xml:space="preserve"> </w:t>
      </w:r>
      <w:r w:rsidR="00FB13BF">
        <w:rPr>
          <w:rFonts w:hint="eastAsia"/>
          <w:noProof/>
        </w:rPr>
        <w:t>浮窗提示，</w:t>
      </w:r>
      <w:r w:rsidR="00FB13BF">
        <w:rPr>
          <w:rFonts w:hint="eastAsia"/>
          <w:noProof/>
        </w:rPr>
        <w:t>1</w:t>
      </w:r>
      <w:r w:rsidR="00FB13BF">
        <w:rPr>
          <w:rFonts w:hint="eastAsia"/>
          <w:noProof/>
        </w:rPr>
        <w:t>秒后消失，并保留在</w:t>
      </w:r>
      <w:r w:rsidR="00E90295">
        <w:rPr>
          <w:rFonts w:hint="eastAsia"/>
          <w:noProof/>
        </w:rPr>
        <w:t>召开会议页面</w:t>
      </w:r>
      <w:r>
        <w:rPr>
          <w:rFonts w:hint="eastAsia"/>
          <w:noProof/>
        </w:rPr>
        <w:t>。</w:t>
      </w:r>
    </w:p>
    <w:p w14:paraId="705F43AC" w14:textId="41D3F692" w:rsidR="009E4A19" w:rsidRPr="009E4A19" w:rsidRDefault="00016820" w:rsidP="004070BD">
      <w:pPr>
        <w:numPr>
          <w:ilvl w:val="0"/>
          <w:numId w:val="64"/>
        </w:numPr>
        <w:spacing w:line="360" w:lineRule="auto"/>
        <w:jc w:val="left"/>
        <w:rPr>
          <w:rFonts w:ascii="Times New Roman" w:hAnsi="Times New Roman"/>
        </w:rPr>
      </w:pPr>
      <w:r>
        <w:rPr>
          <w:rFonts w:hint="eastAsia"/>
          <w:noProof/>
        </w:rPr>
        <w:t>会议签到功能开启，无签到添加，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出现“请添加会议签到！”</w:t>
      </w:r>
      <w:r w:rsidR="00FB13BF">
        <w:rPr>
          <w:rFonts w:hint="eastAsia"/>
          <w:noProof/>
        </w:rPr>
        <w:t>浮窗提示，</w:t>
      </w:r>
      <w:r w:rsidR="00FB13BF">
        <w:rPr>
          <w:rFonts w:hint="eastAsia"/>
          <w:noProof/>
        </w:rPr>
        <w:t>1</w:t>
      </w:r>
      <w:r w:rsidR="00FB13BF">
        <w:rPr>
          <w:rFonts w:hint="eastAsia"/>
          <w:noProof/>
        </w:rPr>
        <w:t>秒后消失，并保留在</w:t>
      </w:r>
      <w:r w:rsidR="00E90295">
        <w:rPr>
          <w:rFonts w:hint="eastAsia"/>
          <w:noProof/>
        </w:rPr>
        <w:t>召开会议页面</w:t>
      </w:r>
      <w:r w:rsidR="00FB13BF">
        <w:rPr>
          <w:noProof/>
        </w:rPr>
        <w:t>。</w:t>
      </w:r>
    </w:p>
    <w:p w14:paraId="53B3673C" w14:textId="77777777" w:rsidR="009E4A19" w:rsidRDefault="003A56BF" w:rsidP="009E4A19">
      <w:pPr>
        <w:spacing w:line="360" w:lineRule="auto"/>
        <w:ind w:left="1260"/>
        <w:jc w:val="left"/>
        <w:rPr>
          <w:noProof/>
        </w:rPr>
      </w:pPr>
      <w:r>
        <w:rPr>
          <w:rFonts w:hint="eastAsia"/>
          <w:noProof/>
        </w:rPr>
        <w:t>已添加的签到条目，签到说明为</w:t>
      </w:r>
      <w:r>
        <w:rPr>
          <w:rFonts w:ascii="Times New Roman" w:hAnsi="Times New Roman" w:hint="eastAsia"/>
        </w:rPr>
        <w:t>必填内容，输入上限为</w:t>
      </w:r>
      <w:r w:rsidR="00214C1A">
        <w:rPr>
          <w:rFonts w:ascii="Times New Roman" w:hAnsi="Times New Roman" w:hint="eastAsia"/>
        </w:rPr>
        <w:t>3</w:t>
      </w:r>
      <w:r>
        <w:rPr>
          <w:rFonts w:ascii="Times New Roman" w:hAnsi="Times New Roman" w:hint="eastAsia"/>
        </w:rPr>
        <w:t>0</w:t>
      </w:r>
      <w:r>
        <w:rPr>
          <w:rFonts w:ascii="Times New Roman" w:hAnsi="Times New Roman" w:hint="eastAsia"/>
        </w:rPr>
        <w:t>个字，</w:t>
      </w:r>
      <w:r w:rsidR="00FF479E">
        <w:rPr>
          <w:rFonts w:hint="eastAsia"/>
          <w:noProof/>
        </w:rPr>
        <w:t>超出弹出“签到说明最大长度为</w:t>
      </w:r>
      <w:r w:rsidR="00214C1A">
        <w:rPr>
          <w:rFonts w:hint="eastAsia"/>
          <w:noProof/>
        </w:rPr>
        <w:t>3</w:t>
      </w:r>
      <w:r w:rsidR="00FF479E">
        <w:rPr>
          <w:rFonts w:hint="eastAsia"/>
          <w:noProof/>
        </w:rPr>
        <w:t>0</w:t>
      </w:r>
      <w:r w:rsidR="00FF479E">
        <w:rPr>
          <w:rFonts w:hint="eastAsia"/>
          <w:noProof/>
        </w:rPr>
        <w:t>位！”浮窗，保留原有输入，无法继续输入</w:t>
      </w:r>
      <w:r w:rsidR="009E4A19">
        <w:rPr>
          <w:rFonts w:hint="eastAsia"/>
          <w:noProof/>
        </w:rPr>
        <w:t>。</w:t>
      </w:r>
    </w:p>
    <w:p w14:paraId="64B52D4F" w14:textId="53EB277D" w:rsidR="00016820" w:rsidRPr="006C787B" w:rsidRDefault="00FF479E" w:rsidP="009E4A19">
      <w:pPr>
        <w:spacing w:line="360" w:lineRule="auto"/>
        <w:ind w:left="1260"/>
        <w:jc w:val="left"/>
        <w:rPr>
          <w:rFonts w:ascii="Times New Roman" w:hAnsi="Times New Roman"/>
        </w:rPr>
      </w:pPr>
      <w:r>
        <w:rPr>
          <w:rFonts w:ascii="Times New Roman" w:hAnsi="Times New Roman" w:hint="eastAsia"/>
        </w:rPr>
        <w:t>无签到说明点击</w:t>
      </w:r>
      <w:r w:rsidR="00561501">
        <w:rPr>
          <w:rFonts w:ascii="Times New Roman" w:hAnsi="Times New Roman" w:hint="eastAsia"/>
        </w:rPr>
        <w:t>“</w:t>
      </w:r>
      <w:r>
        <w:rPr>
          <w:rFonts w:ascii="Times New Roman" w:hAnsi="Times New Roman" w:hint="eastAsia"/>
        </w:rPr>
        <w:t>发布”，出现</w:t>
      </w:r>
      <w:r>
        <w:rPr>
          <w:rFonts w:hint="eastAsia"/>
          <w:noProof/>
        </w:rPr>
        <w:t>“请输入签到说明！”</w:t>
      </w:r>
      <w:r w:rsidR="000F6451" w:rsidRPr="000F6451">
        <w:rPr>
          <w:rFonts w:hint="eastAsia"/>
          <w:noProof/>
        </w:rPr>
        <w:t xml:space="preserve"> </w:t>
      </w:r>
      <w:r w:rsidR="000F6451">
        <w:rPr>
          <w:rFonts w:hint="eastAsia"/>
          <w:noProof/>
        </w:rPr>
        <w:t>浮窗提示</w:t>
      </w:r>
      <w:r w:rsidR="0076284D">
        <w:rPr>
          <w:rFonts w:hint="eastAsia"/>
          <w:noProof/>
        </w:rPr>
        <w:t>，</w:t>
      </w:r>
      <w:r w:rsidR="0076284D">
        <w:rPr>
          <w:rFonts w:hint="eastAsia"/>
          <w:noProof/>
        </w:rPr>
        <w:t>1</w:t>
      </w:r>
      <w:r w:rsidR="0076284D">
        <w:rPr>
          <w:rFonts w:hint="eastAsia"/>
          <w:noProof/>
        </w:rPr>
        <w:t>秒后消失，</w:t>
      </w:r>
      <w:r w:rsidR="0076284D">
        <w:rPr>
          <w:rFonts w:hint="eastAsia"/>
          <w:noProof/>
        </w:rPr>
        <w:lastRenderedPageBreak/>
        <w:t>并保留在</w:t>
      </w:r>
      <w:r w:rsidR="00E90295">
        <w:rPr>
          <w:rFonts w:hint="eastAsia"/>
          <w:noProof/>
        </w:rPr>
        <w:t>召开会议页面</w:t>
      </w:r>
      <w:r w:rsidR="0076284D">
        <w:rPr>
          <w:rFonts w:hint="eastAsia"/>
          <w:noProof/>
        </w:rPr>
        <w:t>。</w:t>
      </w:r>
    </w:p>
    <w:p w14:paraId="374C31B4" w14:textId="3E53A656" w:rsidR="009E4A19" w:rsidRPr="009E4A19" w:rsidRDefault="006C787B" w:rsidP="004070BD">
      <w:pPr>
        <w:numPr>
          <w:ilvl w:val="0"/>
          <w:numId w:val="64"/>
        </w:numPr>
        <w:spacing w:line="360" w:lineRule="auto"/>
        <w:jc w:val="left"/>
        <w:rPr>
          <w:rFonts w:ascii="Times New Roman" w:hAnsi="Times New Roman"/>
        </w:rPr>
      </w:pPr>
      <w:r>
        <w:rPr>
          <w:rFonts w:hint="eastAsia"/>
          <w:noProof/>
        </w:rPr>
        <w:t>会议备注功能开启，无备注添加，</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Pr>
          <w:rFonts w:hint="eastAsia"/>
          <w:noProof/>
        </w:rPr>
        <w:t>出现“请添加会议备注！”浮窗提示，</w:t>
      </w:r>
      <w:r>
        <w:rPr>
          <w:rFonts w:hint="eastAsia"/>
          <w:noProof/>
        </w:rPr>
        <w:t>1</w:t>
      </w:r>
      <w:r>
        <w:rPr>
          <w:rFonts w:hint="eastAsia"/>
          <w:noProof/>
        </w:rPr>
        <w:t>秒后消失，并保留在</w:t>
      </w:r>
      <w:r w:rsidR="00E90295">
        <w:rPr>
          <w:rFonts w:hint="eastAsia"/>
          <w:noProof/>
        </w:rPr>
        <w:t>召开会议页面</w:t>
      </w:r>
      <w:r>
        <w:rPr>
          <w:noProof/>
        </w:rPr>
        <w:t>。</w:t>
      </w:r>
    </w:p>
    <w:p w14:paraId="05481BB3" w14:textId="77777777" w:rsidR="009E4A19" w:rsidRDefault="006C787B" w:rsidP="009E4A19">
      <w:pPr>
        <w:spacing w:line="360" w:lineRule="auto"/>
        <w:ind w:left="1260"/>
        <w:jc w:val="left"/>
        <w:rPr>
          <w:noProof/>
        </w:rPr>
      </w:pPr>
      <w:r>
        <w:rPr>
          <w:rFonts w:hint="eastAsia"/>
          <w:noProof/>
        </w:rPr>
        <w:t>会议备注</w:t>
      </w:r>
      <w:r w:rsidR="00561501">
        <w:rPr>
          <w:rFonts w:hint="eastAsia"/>
          <w:noProof/>
        </w:rPr>
        <w:t>说明</w:t>
      </w:r>
      <w:r>
        <w:rPr>
          <w:rFonts w:ascii="Times New Roman" w:hAnsi="Times New Roman" w:hint="eastAsia"/>
        </w:rPr>
        <w:t>输入上限为</w:t>
      </w:r>
      <w:r w:rsidR="00DC5258">
        <w:rPr>
          <w:rFonts w:ascii="Times New Roman" w:hAnsi="Times New Roman" w:hint="eastAsia"/>
        </w:rPr>
        <w:t>50</w:t>
      </w:r>
      <w:r>
        <w:rPr>
          <w:rFonts w:ascii="Times New Roman" w:hAnsi="Times New Roman" w:hint="eastAsia"/>
        </w:rPr>
        <w:t>个字，</w:t>
      </w:r>
      <w:r>
        <w:rPr>
          <w:rFonts w:hint="eastAsia"/>
          <w:noProof/>
        </w:rPr>
        <w:t>超出弹出“备注说明最大长度为</w:t>
      </w:r>
      <w:r w:rsidR="00DC5258">
        <w:rPr>
          <w:rFonts w:hint="eastAsia"/>
          <w:noProof/>
        </w:rPr>
        <w:t>50</w:t>
      </w:r>
      <w:r>
        <w:rPr>
          <w:rFonts w:hint="eastAsia"/>
          <w:noProof/>
        </w:rPr>
        <w:t>位！”浮窗，保留原有输入，无法继续输入</w:t>
      </w:r>
      <w:r w:rsidR="009E4A19">
        <w:rPr>
          <w:rFonts w:hint="eastAsia"/>
          <w:noProof/>
        </w:rPr>
        <w:t>。</w:t>
      </w:r>
    </w:p>
    <w:p w14:paraId="0EBEC6D3" w14:textId="4FC740E8" w:rsidR="00024415" w:rsidRPr="00470B0B" w:rsidRDefault="006C787B" w:rsidP="009E4A19">
      <w:pPr>
        <w:spacing w:line="360" w:lineRule="auto"/>
        <w:ind w:left="1260"/>
        <w:jc w:val="left"/>
        <w:rPr>
          <w:rFonts w:ascii="Times New Roman" w:hAnsi="Times New Roman"/>
        </w:rPr>
      </w:pPr>
      <w:r>
        <w:rPr>
          <w:rFonts w:ascii="Times New Roman" w:hAnsi="Times New Roman" w:hint="eastAsia"/>
        </w:rPr>
        <w:t>无备注说明点击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“请输入备注说明！”</w:t>
      </w:r>
      <w:r w:rsidRPr="000F6451">
        <w:rPr>
          <w:rFonts w:hint="eastAsia"/>
          <w:noProof/>
        </w:rPr>
        <w:t xml:space="preserve"> </w:t>
      </w:r>
      <w:r>
        <w:rPr>
          <w:rFonts w:hint="eastAsia"/>
          <w:noProof/>
        </w:rPr>
        <w:t>浮窗提示，</w:t>
      </w:r>
      <w:r>
        <w:rPr>
          <w:rFonts w:hint="eastAsia"/>
          <w:noProof/>
        </w:rPr>
        <w:t>1</w:t>
      </w:r>
      <w:r>
        <w:rPr>
          <w:rFonts w:hint="eastAsia"/>
          <w:noProof/>
        </w:rPr>
        <w:t>秒后消失，并保留在</w:t>
      </w:r>
      <w:r w:rsidR="00E90295">
        <w:rPr>
          <w:rFonts w:hint="eastAsia"/>
          <w:noProof/>
        </w:rPr>
        <w:t>召开会议页面</w:t>
      </w:r>
      <w:r w:rsidR="009E28E0">
        <w:rPr>
          <w:rFonts w:hint="eastAsia"/>
          <w:noProof/>
        </w:rPr>
        <w:t>。</w:t>
      </w:r>
    </w:p>
    <w:p w14:paraId="6BBD0D7F" w14:textId="3D73BD2B"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3" w:name="_Toc45625616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3"/>
    </w:p>
    <w:p w14:paraId="6081FEB3" w14:textId="3BEC92B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4" w:name="_列表时间显示格式"/>
      <w:bookmarkStart w:id="15" w:name="_会话页面时间显示格式"/>
      <w:bookmarkStart w:id="16" w:name="_查询"/>
      <w:bookmarkStart w:id="17" w:name="_提示类型"/>
      <w:bookmarkStart w:id="18" w:name="_无数据页面展示"/>
      <w:bookmarkStart w:id="19" w:name="_Toc452984131"/>
      <w:bookmarkStart w:id="20" w:name="_Toc453070090"/>
      <w:bookmarkStart w:id="21" w:name="_Toc453688939"/>
      <w:bookmarkStart w:id="22" w:name="_Toc456256162"/>
      <w:bookmarkEnd w:id="14"/>
      <w:bookmarkEnd w:id="15"/>
      <w:bookmarkEnd w:id="16"/>
      <w:bookmarkEnd w:id="17"/>
      <w:bookmarkEnd w:id="18"/>
      <w:r>
        <w:rPr>
          <w:rFonts w:asciiTheme="minorEastAsia" w:eastAsiaTheme="minorEastAsia" w:hAnsiTheme="minorEastAsia" w:hint="eastAsia"/>
          <w:b/>
          <w:sz w:val="24"/>
          <w:szCs w:val="24"/>
        </w:rPr>
        <w:t>2.5.</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19"/>
      <w:bookmarkEnd w:id="20"/>
      <w:bookmarkEnd w:id="21"/>
      <w:bookmarkEnd w:id="22"/>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240965CC"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3" w:name="_Toc452984132"/>
      <w:bookmarkStart w:id="24" w:name="_Toc453070091"/>
      <w:bookmarkStart w:id="25" w:name="_Toc453688940"/>
      <w:bookmarkStart w:id="26" w:name="_Toc456256163"/>
      <w:r>
        <w:rPr>
          <w:rFonts w:asciiTheme="minorEastAsia" w:eastAsiaTheme="minorEastAsia" w:hAnsiTheme="minorEastAsia" w:hint="eastAsia"/>
          <w:b/>
          <w:sz w:val="24"/>
          <w:szCs w:val="24"/>
        </w:rPr>
        <w:t>2.5.</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3"/>
      <w:bookmarkEnd w:id="24"/>
      <w:bookmarkEnd w:id="25"/>
      <w:bookmarkEnd w:id="26"/>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79CA5B11" w14:textId="07B9AFE2" w:rsidR="00561501" w:rsidRPr="000D174F" w:rsidRDefault="00561501" w:rsidP="00561501">
      <w:pPr>
        <w:pStyle w:val="afa"/>
        <w:ind w:firstLineChars="0" w:firstLine="0"/>
        <w:outlineLvl w:val="3"/>
        <w:rPr>
          <w:rFonts w:asciiTheme="minorEastAsia" w:eastAsiaTheme="minorEastAsia" w:hAnsiTheme="minorEastAsia"/>
          <w:b/>
          <w:sz w:val="24"/>
          <w:szCs w:val="24"/>
        </w:rPr>
      </w:pPr>
      <w:r>
        <w:rPr>
          <w:rFonts w:asciiTheme="minorEastAsia" w:eastAsiaTheme="minorEastAsia" w:hAnsiTheme="minorEastAsia" w:hint="eastAsia"/>
          <w:b/>
          <w:sz w:val="24"/>
          <w:szCs w:val="24"/>
        </w:rPr>
        <w:t>2.5.3 必</w:t>
      </w:r>
      <w:proofErr w:type="gramStart"/>
      <w:r>
        <w:rPr>
          <w:rFonts w:asciiTheme="minorEastAsia" w:eastAsiaTheme="minorEastAsia" w:hAnsiTheme="minorEastAsia" w:hint="eastAsia"/>
          <w:b/>
          <w:sz w:val="24"/>
          <w:szCs w:val="24"/>
        </w:rPr>
        <w:t>填内容</w:t>
      </w:r>
      <w:proofErr w:type="gramEnd"/>
      <w:r>
        <w:rPr>
          <w:rFonts w:asciiTheme="minorEastAsia" w:eastAsiaTheme="minorEastAsia" w:hAnsiTheme="minorEastAsia" w:hint="eastAsia"/>
          <w:b/>
          <w:sz w:val="24"/>
          <w:szCs w:val="24"/>
        </w:rPr>
        <w:t>提示</w:t>
      </w:r>
    </w:p>
    <w:p w14:paraId="53C9DDDD" w14:textId="0123711A" w:rsidR="00E5476E" w:rsidRDefault="00561501" w:rsidP="00561501">
      <w:pPr>
        <w:pStyle w:val="afa"/>
        <w:ind w:firstLine="420"/>
      </w:pPr>
      <w:r>
        <w:rPr>
          <w:rFonts w:hint="eastAsia"/>
        </w:rPr>
        <w:t>未填写必填选项，提交内容后，输入选择框背景变红，提示用户该部分内容为必输入未填写，</w:t>
      </w:r>
      <w:r w:rsidRPr="008C134B">
        <w:t>参考下图：</w:t>
      </w:r>
    </w:p>
    <w:p w14:paraId="47B6B535" w14:textId="61BED342" w:rsidR="00561501" w:rsidRPr="00561501" w:rsidRDefault="00561501" w:rsidP="00561501">
      <w:pPr>
        <w:pStyle w:val="afa"/>
        <w:ind w:firstLineChars="0" w:firstLine="0"/>
        <w:jc w:val="center"/>
      </w:pPr>
      <w:r>
        <w:rPr>
          <w:noProof/>
        </w:rPr>
        <w:drawing>
          <wp:inline distT="0" distB="0" distL="0" distR="0" wp14:anchorId="70BB66C3" wp14:editId="55D793EB">
            <wp:extent cx="2597150" cy="297186"/>
            <wp:effectExtent l="0" t="0" r="0" b="762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97150" cy="297186"/>
                    </a:xfrm>
                    <a:prstGeom prst="rect">
                      <a:avLst/>
                    </a:prstGeom>
                  </pic:spPr>
                </pic:pic>
              </a:graphicData>
            </a:graphic>
          </wp:inline>
        </w:drawing>
      </w:r>
    </w:p>
    <w:p w14:paraId="47F114B6" w14:textId="2EF1C322"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27" w:name="_Toc456256164"/>
      <w:r>
        <w:rPr>
          <w:rFonts w:asciiTheme="minorEastAsia" w:eastAsiaTheme="minorEastAsia" w:hAnsiTheme="minorEastAsia" w:hint="eastAsia"/>
          <w:b/>
          <w:sz w:val="24"/>
          <w:szCs w:val="24"/>
        </w:rPr>
        <w:t>2.6</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27"/>
    </w:p>
    <w:p w14:paraId="70B12E4F" w14:textId="0993EEA7"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28" w:name="_Toc452984134"/>
      <w:bookmarkStart w:id="29" w:name="_Toc453070093"/>
      <w:bookmarkStart w:id="30" w:name="_Toc453688942"/>
      <w:bookmarkStart w:id="31" w:name="_Toc456256165"/>
      <w:r>
        <w:rPr>
          <w:rFonts w:asciiTheme="minorEastAsia" w:eastAsiaTheme="minorEastAsia" w:hAnsiTheme="minorEastAsia" w:hint="eastAsia"/>
          <w:b/>
          <w:sz w:val="24"/>
          <w:szCs w:val="24"/>
        </w:rPr>
        <w:t xml:space="preserve">2.6.1 </w:t>
      </w:r>
      <w:r w:rsidR="00D06662" w:rsidRPr="00D252C5">
        <w:rPr>
          <w:rFonts w:asciiTheme="minorEastAsia" w:eastAsiaTheme="minorEastAsia" w:hAnsiTheme="minorEastAsia"/>
          <w:b/>
          <w:sz w:val="24"/>
          <w:szCs w:val="24"/>
        </w:rPr>
        <w:t>会话超时</w:t>
      </w:r>
      <w:bookmarkEnd w:id="28"/>
      <w:bookmarkEnd w:id="29"/>
      <w:bookmarkEnd w:id="30"/>
      <w:bookmarkEnd w:id="31"/>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2AF5B0C3"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2" w:name="_Toc452984135"/>
      <w:bookmarkStart w:id="33" w:name="_Toc453070094"/>
      <w:bookmarkStart w:id="34" w:name="_Toc453688943"/>
      <w:bookmarkStart w:id="35" w:name="_Toc456256166"/>
      <w:r>
        <w:rPr>
          <w:rFonts w:asciiTheme="minorEastAsia" w:eastAsiaTheme="minorEastAsia" w:hAnsiTheme="minorEastAsia" w:hint="eastAsia"/>
          <w:b/>
          <w:sz w:val="24"/>
          <w:szCs w:val="24"/>
        </w:rPr>
        <w:t xml:space="preserve">2.6.2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2"/>
      <w:bookmarkEnd w:id="33"/>
      <w:bookmarkEnd w:id="34"/>
      <w:bookmarkEnd w:id="35"/>
    </w:p>
    <w:p w14:paraId="7EA8ED15" w14:textId="6AA95842" w:rsidR="00DD7563" w:rsidRPr="00A52EAF" w:rsidRDefault="00DD7563" w:rsidP="00DD7563">
      <w:pPr>
        <w:pStyle w:val="afa"/>
        <w:ind w:firstLine="420"/>
      </w:pPr>
      <w:r w:rsidRPr="00A52EAF">
        <w:t>如果使用过程中网络中断（如移动网络和</w:t>
      </w:r>
      <w:proofErr w:type="spellStart"/>
      <w:r w:rsidRPr="00A52EAF">
        <w:t>wifi</w:t>
      </w:r>
      <w:proofErr w:type="spellEnd"/>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proofErr w:type="gramStart"/>
      <w:r w:rsidR="00310FA7" w:rsidRPr="00A52EAF">
        <w:t>等弹窗或</w:t>
      </w:r>
      <w:proofErr w:type="gramEnd"/>
      <w:r w:rsidR="00310FA7" w:rsidRPr="00A52EAF">
        <w:t>悬浮提示</w:t>
      </w:r>
      <w:r w:rsidRPr="00A52EAF">
        <w:t>。</w:t>
      </w:r>
    </w:p>
    <w:p w14:paraId="51836B66" w14:textId="7C6AE251" w:rsidR="009B6349" w:rsidRDefault="009B6349" w:rsidP="009B6349">
      <w:pPr>
        <w:pStyle w:val="1"/>
        <w:rPr>
          <w:szCs w:val="24"/>
        </w:rPr>
      </w:pPr>
      <w:bookmarkStart w:id="36" w:name="_Toc456256167"/>
      <w:r>
        <w:rPr>
          <w:rFonts w:hint="eastAsia"/>
          <w:szCs w:val="24"/>
        </w:rPr>
        <w:lastRenderedPageBreak/>
        <w:t>管理端</w:t>
      </w:r>
      <w:bookmarkEnd w:id="36"/>
    </w:p>
    <w:p w14:paraId="08011EE4" w14:textId="48F65A17" w:rsidR="00DB1A73" w:rsidRPr="00C82320" w:rsidRDefault="00604532" w:rsidP="00C82320">
      <w:pPr>
        <w:pStyle w:val="afa"/>
        <w:ind w:firstLineChars="0" w:firstLine="0"/>
        <w:outlineLvl w:val="2"/>
        <w:rPr>
          <w:rFonts w:asciiTheme="minorEastAsia" w:eastAsiaTheme="minorEastAsia" w:hAnsiTheme="minorEastAsia"/>
          <w:b/>
          <w:sz w:val="24"/>
          <w:szCs w:val="24"/>
        </w:rPr>
      </w:pPr>
      <w:bookmarkStart w:id="37" w:name="_Toc456256168"/>
      <w:r w:rsidRPr="00604532">
        <w:rPr>
          <w:rFonts w:asciiTheme="minorEastAsia" w:eastAsiaTheme="minorEastAsia" w:hAnsiTheme="minorEastAsia" w:hint="eastAsia"/>
          <w:b/>
          <w:sz w:val="24"/>
          <w:szCs w:val="24"/>
        </w:rPr>
        <w:t>3.</w:t>
      </w:r>
      <w:r w:rsidR="00C82320">
        <w:rPr>
          <w:rFonts w:asciiTheme="minorEastAsia" w:eastAsiaTheme="minorEastAsia" w:hAnsiTheme="minorEastAsia" w:hint="eastAsia"/>
          <w:b/>
          <w:sz w:val="24"/>
          <w:szCs w:val="24"/>
        </w:rPr>
        <w:t>1</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r w:rsidR="00C82320">
        <w:rPr>
          <w:rFonts w:asciiTheme="minorEastAsia" w:eastAsiaTheme="minorEastAsia" w:hAnsiTheme="minorEastAsia" w:hint="eastAsia"/>
          <w:b/>
          <w:sz w:val="24"/>
          <w:szCs w:val="24"/>
        </w:rPr>
        <w:t>-会议管理</w:t>
      </w:r>
      <w:bookmarkEnd w:id="37"/>
    </w:p>
    <w:p w14:paraId="5AAD4695" w14:textId="7FBAE1C3" w:rsidR="006607E7" w:rsidRDefault="00763F37" w:rsidP="004070BD">
      <w:pPr>
        <w:pStyle w:val="afe"/>
        <w:numPr>
          <w:ilvl w:val="0"/>
          <w:numId w:val="41"/>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4F126940" w:rsidR="006607E7" w:rsidRPr="006607E7" w:rsidRDefault="00564DEC" w:rsidP="00746F25">
      <w:pPr>
        <w:pStyle w:val="afe"/>
        <w:spacing w:line="360" w:lineRule="auto"/>
        <w:ind w:firstLineChars="0" w:firstLine="0"/>
        <w:jc w:val="center"/>
        <w:rPr>
          <w:rFonts w:ascii="Times New Roman" w:hAnsi="Times New Roman"/>
          <w:b/>
        </w:rPr>
      </w:pPr>
      <w:r>
        <w:rPr>
          <w:noProof/>
        </w:rPr>
        <w:drawing>
          <wp:inline distT="0" distB="0" distL="0" distR="0" wp14:anchorId="105C8BD4" wp14:editId="1D36DDFE">
            <wp:extent cx="5274310" cy="1842956"/>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42956"/>
                    </a:xfrm>
                    <a:prstGeom prst="rect">
                      <a:avLst/>
                    </a:prstGeom>
                  </pic:spPr>
                </pic:pic>
              </a:graphicData>
            </a:graphic>
          </wp:inline>
        </w:drawing>
      </w:r>
    </w:p>
    <w:p w14:paraId="1617F428" w14:textId="460B6F9C" w:rsidR="00C82320" w:rsidRDefault="00C82320" w:rsidP="004070BD">
      <w:pPr>
        <w:pStyle w:val="afe"/>
        <w:numPr>
          <w:ilvl w:val="0"/>
          <w:numId w:val="42"/>
        </w:numPr>
        <w:spacing w:line="360" w:lineRule="auto"/>
        <w:ind w:firstLineChars="0"/>
        <w:jc w:val="left"/>
        <w:rPr>
          <w:rFonts w:ascii="Times New Roman" w:hAnsi="Times New Roman"/>
        </w:rPr>
      </w:pPr>
      <w:r>
        <w:rPr>
          <w:rFonts w:ascii="Times New Roman" w:hAnsi="Times New Roman" w:hint="eastAsia"/>
        </w:rPr>
        <w:t>会议管理上方显示“召开会议”“参与会议”两个选项。</w:t>
      </w:r>
      <w:r w:rsidR="00955E57">
        <w:rPr>
          <w:rFonts w:ascii="Times New Roman" w:hAnsi="Times New Roman" w:hint="eastAsia"/>
        </w:rPr>
        <w:t>默认为召开页面展示。</w:t>
      </w:r>
    </w:p>
    <w:p w14:paraId="6D47062F" w14:textId="596D9884" w:rsidR="00955E57" w:rsidRPr="00530CE5" w:rsidRDefault="00530CE5" w:rsidP="00530CE5">
      <w:pPr>
        <w:pStyle w:val="afa"/>
        <w:ind w:firstLineChars="0" w:firstLine="0"/>
        <w:outlineLvl w:val="3"/>
        <w:rPr>
          <w:rFonts w:asciiTheme="minorEastAsia" w:eastAsiaTheme="minorEastAsia" w:hAnsiTheme="minorEastAsia"/>
          <w:b/>
          <w:sz w:val="24"/>
          <w:szCs w:val="24"/>
        </w:rPr>
      </w:pPr>
      <w:bookmarkStart w:id="38" w:name="_Toc456256169"/>
      <w:r>
        <w:rPr>
          <w:rFonts w:asciiTheme="minorEastAsia" w:eastAsiaTheme="minorEastAsia" w:hAnsiTheme="minorEastAsia" w:hint="eastAsia"/>
          <w:b/>
          <w:sz w:val="24"/>
          <w:szCs w:val="24"/>
        </w:rPr>
        <w:t xml:space="preserve">3.3.1 </w:t>
      </w:r>
      <w:r w:rsidR="00955E57" w:rsidRPr="00530CE5">
        <w:rPr>
          <w:rFonts w:asciiTheme="minorEastAsia" w:eastAsiaTheme="minorEastAsia" w:hAnsiTheme="minorEastAsia" w:hint="eastAsia"/>
          <w:b/>
          <w:sz w:val="24"/>
          <w:szCs w:val="24"/>
        </w:rPr>
        <w:t>召开会议</w:t>
      </w:r>
      <w:bookmarkEnd w:id="38"/>
    </w:p>
    <w:p w14:paraId="06902164" w14:textId="77777777" w:rsidR="00A12F2C" w:rsidRDefault="00A12F2C" w:rsidP="004070BD">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F6E8D2A" w14:textId="2F3E4C42" w:rsidR="00DA34F3" w:rsidRDefault="00DA34F3"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召开会议列表默认按照会议创建时间由近到远排序。</w:t>
      </w:r>
    </w:p>
    <w:p w14:paraId="38387140" w14:textId="034F542A" w:rsidR="00763F37" w:rsidRDefault="00C82320"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召开会议页面左上角</w:t>
      </w:r>
      <w:r w:rsidR="00763F37">
        <w:rPr>
          <w:rFonts w:ascii="Times New Roman" w:hAnsi="Times New Roman" w:hint="eastAsia"/>
        </w:rPr>
        <w:t>显示“</w:t>
      </w:r>
      <w:r>
        <w:rPr>
          <w:rFonts w:ascii="Times New Roman" w:hAnsi="Times New Roman" w:hint="eastAsia"/>
        </w:rPr>
        <w:t>+</w:t>
      </w:r>
      <w:r w:rsidR="00763F37">
        <w:rPr>
          <w:rFonts w:ascii="Times New Roman" w:hAnsi="Times New Roman" w:hint="eastAsia"/>
        </w:rPr>
        <w:t>新增</w:t>
      </w:r>
      <w:r w:rsidR="0019687A">
        <w:rPr>
          <w:rFonts w:ascii="Times New Roman" w:hAnsi="Times New Roman" w:hint="eastAsia"/>
        </w:rPr>
        <w:t>会议安排</w:t>
      </w:r>
      <w:r w:rsidR="00763F37">
        <w:rPr>
          <w:rFonts w:ascii="Times New Roman" w:hAnsi="Times New Roman" w:hint="eastAsia"/>
        </w:rPr>
        <w:t>”功能键，右上角显示查询开展按键。</w:t>
      </w:r>
    </w:p>
    <w:p w14:paraId="685D7984" w14:textId="2E64BF5F" w:rsidR="00763F37" w:rsidRDefault="000A3422"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w:t>
      </w:r>
      <w:r w:rsidR="00763F37">
        <w:rPr>
          <w:rFonts w:ascii="Times New Roman" w:hAnsi="Times New Roman" w:hint="eastAsia"/>
        </w:rPr>
        <w:t>页面</w:t>
      </w:r>
      <w:r w:rsidR="00AC03A3">
        <w:rPr>
          <w:rFonts w:ascii="Times New Roman" w:hAnsi="Times New Roman" w:hint="eastAsia"/>
        </w:rPr>
        <w:t>列表</w:t>
      </w:r>
      <w:r w:rsidR="00763F37">
        <w:rPr>
          <w:rFonts w:ascii="Times New Roman" w:hAnsi="Times New Roman" w:hint="eastAsia"/>
        </w:rPr>
        <w:t>展示</w:t>
      </w:r>
      <w:r w:rsidR="0019687A">
        <w:rPr>
          <w:rFonts w:ascii="Times New Roman" w:hAnsi="Times New Roman" w:hint="eastAsia"/>
        </w:rPr>
        <w:t>用户</w:t>
      </w:r>
      <w:r w:rsidR="00AC03A3">
        <w:rPr>
          <w:rFonts w:ascii="Times New Roman" w:hAnsi="Times New Roman" w:hint="eastAsia"/>
        </w:rPr>
        <w:t>所有</w:t>
      </w:r>
      <w:r w:rsidR="0019687A">
        <w:rPr>
          <w:rFonts w:ascii="Times New Roman" w:hAnsi="Times New Roman" w:hint="eastAsia"/>
        </w:rPr>
        <w:t>创建</w:t>
      </w:r>
      <w:r w:rsidR="00763F37">
        <w:rPr>
          <w:rFonts w:ascii="Times New Roman" w:hAnsi="Times New Roman" w:hint="eastAsia"/>
        </w:rPr>
        <w:t>会议</w:t>
      </w:r>
      <w:r w:rsidR="0019687A">
        <w:rPr>
          <w:rFonts w:ascii="Times New Roman" w:hAnsi="Times New Roman" w:hint="eastAsia"/>
        </w:rPr>
        <w:t>，显示属性包括：会议</w:t>
      </w:r>
      <w:r w:rsidR="00763F37">
        <w:rPr>
          <w:rFonts w:ascii="Times New Roman" w:hAnsi="Times New Roman" w:hint="eastAsia"/>
        </w:rPr>
        <w:t>名称、</w:t>
      </w:r>
      <w:r w:rsidR="007924FB">
        <w:rPr>
          <w:rFonts w:ascii="Times New Roman" w:hAnsi="Times New Roman" w:hint="eastAsia"/>
        </w:rPr>
        <w:t>创建时间</w:t>
      </w:r>
      <w:r w:rsidR="00763F37">
        <w:rPr>
          <w:rFonts w:ascii="Times New Roman" w:hAnsi="Times New Roman" w:hint="eastAsia"/>
        </w:rPr>
        <w:t>、</w:t>
      </w:r>
      <w:r w:rsidR="0019687A">
        <w:rPr>
          <w:rFonts w:ascii="Times New Roman" w:hAnsi="Times New Roman" w:hint="eastAsia"/>
        </w:rPr>
        <w:t>开始时间</w:t>
      </w:r>
      <w:r w:rsidR="00763F37">
        <w:rPr>
          <w:rFonts w:ascii="Times New Roman" w:hAnsi="Times New Roman" w:hint="eastAsia"/>
        </w:rPr>
        <w:t>、</w:t>
      </w:r>
      <w:r w:rsidR="0019687A">
        <w:rPr>
          <w:rFonts w:ascii="Times New Roman" w:hAnsi="Times New Roman" w:hint="eastAsia"/>
        </w:rPr>
        <w:t>结束时间</w:t>
      </w:r>
      <w:r w:rsidR="00763F37">
        <w:rPr>
          <w:rFonts w:ascii="Times New Roman" w:hAnsi="Times New Roman" w:hint="eastAsia"/>
        </w:rPr>
        <w:t>、</w:t>
      </w:r>
      <w:r w:rsidR="0019687A">
        <w:rPr>
          <w:rFonts w:ascii="Times New Roman" w:hAnsi="Times New Roman" w:hint="eastAsia"/>
        </w:rPr>
        <w:t>会议地点</w:t>
      </w:r>
      <w:r w:rsidR="00763F37">
        <w:rPr>
          <w:rFonts w:ascii="Times New Roman" w:hAnsi="Times New Roman" w:hint="eastAsia"/>
        </w:rPr>
        <w:t>、</w:t>
      </w:r>
      <w:r w:rsidR="0019687A">
        <w:rPr>
          <w:rFonts w:ascii="Times New Roman" w:hAnsi="Times New Roman" w:hint="eastAsia"/>
        </w:rPr>
        <w:t>会议状态</w:t>
      </w:r>
      <w:r w:rsidR="001C22C9">
        <w:rPr>
          <w:rFonts w:ascii="Times New Roman" w:hAnsi="Times New Roman" w:hint="eastAsia"/>
        </w:rPr>
        <w:t>（未进行、进行中、已取消、已结束、未发布）</w:t>
      </w:r>
      <w:r w:rsidR="00763F37">
        <w:rPr>
          <w:rFonts w:ascii="Times New Roman" w:hAnsi="Times New Roman" w:hint="eastAsia"/>
        </w:rPr>
        <w:t>和操作</w:t>
      </w:r>
      <w:r w:rsidR="00570997">
        <w:rPr>
          <w:rFonts w:ascii="Times New Roman" w:hAnsi="Times New Roman" w:hint="eastAsia"/>
        </w:rPr>
        <w:t>（查看、编辑、取消、删除、发布）</w:t>
      </w:r>
      <w:r w:rsidR="00763F37">
        <w:rPr>
          <w:rFonts w:ascii="Times New Roman" w:hAnsi="Times New Roman" w:hint="eastAsia"/>
        </w:rPr>
        <w:t>。</w:t>
      </w:r>
    </w:p>
    <w:p w14:paraId="6F56FFD7" w14:textId="4DB9FD59" w:rsidR="006607E7" w:rsidRDefault="00763F37" w:rsidP="004070BD">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5AEE5F13" w14:textId="444EC592" w:rsidR="00623EF4" w:rsidRDefault="00955E57"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召开会议页面</w:t>
      </w:r>
      <w:r w:rsidR="006D4689">
        <w:rPr>
          <w:rFonts w:ascii="Times New Roman" w:hAnsi="Times New Roman" w:hint="eastAsia"/>
        </w:rPr>
        <w:t>点击“展开查询条件”展开会议室查询页面，输入“会议</w:t>
      </w:r>
      <w:r w:rsidR="00623EF4">
        <w:rPr>
          <w:rFonts w:ascii="Times New Roman" w:hAnsi="Times New Roman" w:hint="eastAsia"/>
        </w:rPr>
        <w:t>名称”</w:t>
      </w:r>
      <w:r w:rsidR="003E5631">
        <w:rPr>
          <w:rFonts w:ascii="Times New Roman" w:hAnsi="Times New Roman" w:hint="eastAsia"/>
        </w:rPr>
        <w:t>、</w:t>
      </w:r>
      <w:r w:rsidR="00564DEC">
        <w:rPr>
          <w:rFonts w:ascii="Times New Roman" w:hAnsi="Times New Roman" w:hint="eastAsia"/>
        </w:rPr>
        <w:t>“会议地址”，</w:t>
      </w:r>
      <w:r w:rsidR="003F04B3">
        <w:rPr>
          <w:rFonts w:ascii="Times New Roman" w:hAnsi="Times New Roman" w:hint="eastAsia"/>
        </w:rPr>
        <w:t>选择</w:t>
      </w:r>
      <w:r w:rsidR="006D4689">
        <w:rPr>
          <w:rFonts w:ascii="Times New Roman" w:hAnsi="Times New Roman" w:hint="eastAsia"/>
        </w:rPr>
        <w:t>“会议状态”</w:t>
      </w:r>
      <w:r w:rsidR="003F04B3">
        <w:rPr>
          <w:rFonts w:ascii="Times New Roman" w:hAnsi="Times New Roman" w:hint="eastAsia"/>
        </w:rPr>
        <w:t>，输入</w:t>
      </w:r>
      <w:r w:rsidR="00564DEC">
        <w:rPr>
          <w:rFonts w:ascii="Times New Roman" w:hAnsi="Times New Roman" w:hint="eastAsia"/>
        </w:rPr>
        <w:t>会议</w:t>
      </w:r>
      <w:r w:rsidR="003F04B3">
        <w:rPr>
          <w:rFonts w:ascii="Times New Roman" w:hAnsi="Times New Roman" w:hint="eastAsia"/>
        </w:rPr>
        <w:t>日期中任意</w:t>
      </w:r>
      <w:r w:rsidR="006D4689">
        <w:rPr>
          <w:rFonts w:ascii="Times New Roman" w:hAnsi="Times New Roman" w:hint="eastAsia"/>
        </w:rPr>
        <w:t>一项，点击查询列表展示符合条件的会议</w:t>
      </w:r>
      <w:r w:rsidR="00FD2BFC">
        <w:rPr>
          <w:rFonts w:ascii="Times New Roman" w:hAnsi="Times New Roman" w:hint="eastAsia"/>
        </w:rPr>
        <w:t>；</w:t>
      </w:r>
      <w:r w:rsidR="00623EF4">
        <w:rPr>
          <w:rFonts w:ascii="Times New Roman" w:hAnsi="Times New Roman" w:hint="eastAsia"/>
        </w:rPr>
        <w:t>点击“清空”，清空输入查询条件</w:t>
      </w:r>
      <w:r w:rsidR="00FD2BFC">
        <w:rPr>
          <w:rFonts w:ascii="Times New Roman" w:hAnsi="Times New Roman" w:hint="eastAsia"/>
        </w:rPr>
        <w:t>；</w:t>
      </w:r>
      <w:r w:rsidR="00623EF4">
        <w:rPr>
          <w:rFonts w:ascii="Times New Roman" w:hAnsi="Times New Roman" w:hint="eastAsia"/>
        </w:rPr>
        <w:t>清空后点击“查询”列表展示所有</w:t>
      </w:r>
      <w:r>
        <w:rPr>
          <w:rFonts w:ascii="Times New Roman" w:hAnsi="Times New Roman" w:hint="eastAsia"/>
        </w:rPr>
        <w:t>召开</w:t>
      </w:r>
      <w:r w:rsidR="00623EF4">
        <w:rPr>
          <w:rFonts w:ascii="Times New Roman" w:hAnsi="Times New Roman" w:hint="eastAsia"/>
        </w:rPr>
        <w:t>会议</w:t>
      </w:r>
      <w:r w:rsidR="003E5631">
        <w:rPr>
          <w:rFonts w:ascii="Times New Roman" w:hAnsi="Times New Roman" w:hint="eastAsia"/>
        </w:rPr>
        <w:t>；</w:t>
      </w:r>
      <w:r w:rsidR="00FD2BFC">
        <w:rPr>
          <w:rFonts w:ascii="Times New Roman" w:hAnsi="Times New Roman" w:hint="eastAsia"/>
        </w:rPr>
        <w:t>再次点击“展开查询条件”收起会议室查询页面。</w:t>
      </w:r>
    </w:p>
    <w:p w14:paraId="7C758818" w14:textId="0493D629" w:rsidR="00FD2BFC"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点击“新增会议安排</w:t>
      </w:r>
      <w:r w:rsidR="00FD2BFC">
        <w:rPr>
          <w:rFonts w:ascii="Times New Roman" w:hAnsi="Times New Roman" w:hint="eastAsia"/>
        </w:rPr>
        <w:t>”，</w:t>
      </w:r>
      <w:r w:rsidR="00533892">
        <w:rPr>
          <w:rFonts w:ascii="Times New Roman" w:hAnsi="Times New Roman" w:hint="eastAsia"/>
        </w:rPr>
        <w:t>弹出</w:t>
      </w:r>
      <w:r w:rsidR="00772B3D">
        <w:rPr>
          <w:rFonts w:ascii="Times New Roman" w:hAnsi="Times New Roman" w:hint="eastAsia"/>
        </w:rPr>
        <w:t>“会议</w:t>
      </w:r>
      <w:r w:rsidR="00533892">
        <w:rPr>
          <w:rFonts w:ascii="Times New Roman" w:hAnsi="Times New Roman" w:hint="eastAsia"/>
        </w:rPr>
        <w:t>创建</w:t>
      </w:r>
      <w:r w:rsidR="00772B3D">
        <w:rPr>
          <w:rFonts w:ascii="Times New Roman" w:hAnsi="Times New Roman" w:hint="eastAsia"/>
        </w:rPr>
        <w:t>编辑”</w:t>
      </w:r>
      <w:r w:rsidR="00FD2BFC">
        <w:rPr>
          <w:rFonts w:ascii="Times New Roman" w:hAnsi="Times New Roman" w:hint="eastAsia"/>
        </w:rPr>
        <w:t>页面。</w:t>
      </w:r>
    </w:p>
    <w:p w14:paraId="35DBFAD4" w14:textId="53033FD5" w:rsidR="00B31267"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点击会议</w:t>
      </w:r>
      <w:r w:rsidR="00B31267">
        <w:rPr>
          <w:rFonts w:ascii="Times New Roman" w:hAnsi="Times New Roman" w:hint="eastAsia"/>
        </w:rPr>
        <w:t>属性</w:t>
      </w:r>
      <w:r w:rsidR="00533892">
        <w:rPr>
          <w:rFonts w:ascii="Times New Roman" w:hAnsi="Times New Roman" w:hint="eastAsia"/>
        </w:rPr>
        <w:t xml:space="preserve"> </w:t>
      </w:r>
      <w:r>
        <w:rPr>
          <w:rFonts w:ascii="Times New Roman" w:hAnsi="Times New Roman" w:hint="eastAsia"/>
        </w:rPr>
        <w:t>“创建</w:t>
      </w:r>
      <w:r w:rsidR="00533892">
        <w:rPr>
          <w:rFonts w:ascii="Times New Roman" w:hAnsi="Times New Roman" w:hint="eastAsia"/>
        </w:rPr>
        <w:t>时间</w:t>
      </w:r>
      <w:r>
        <w:rPr>
          <w:rFonts w:ascii="Times New Roman" w:hAnsi="Times New Roman" w:hint="eastAsia"/>
        </w:rPr>
        <w:t>”、</w:t>
      </w:r>
      <w:r w:rsidR="00B31267">
        <w:rPr>
          <w:rFonts w:ascii="Times New Roman" w:hAnsi="Times New Roman" w:hint="eastAsia"/>
        </w:rPr>
        <w:t>“</w:t>
      </w:r>
      <w:r>
        <w:rPr>
          <w:rFonts w:ascii="Times New Roman" w:hAnsi="Times New Roman" w:hint="eastAsia"/>
        </w:rPr>
        <w:t>开始时间</w:t>
      </w:r>
      <w:r w:rsidR="00B31267">
        <w:rPr>
          <w:rFonts w:ascii="Times New Roman" w:hAnsi="Times New Roman" w:hint="eastAsia"/>
        </w:rPr>
        <w:t>”、“</w:t>
      </w:r>
      <w:r>
        <w:rPr>
          <w:rFonts w:ascii="Times New Roman" w:hAnsi="Times New Roman" w:hint="eastAsia"/>
        </w:rPr>
        <w:t>结束时间</w:t>
      </w:r>
      <w:r w:rsidR="00533892">
        <w:rPr>
          <w:rFonts w:ascii="Times New Roman" w:hAnsi="Times New Roman" w:hint="eastAsia"/>
        </w:rPr>
        <w:t>”</w:t>
      </w:r>
      <w:r w:rsidR="003E1313">
        <w:rPr>
          <w:rFonts w:ascii="Times New Roman" w:hAnsi="Times New Roman" w:hint="eastAsia"/>
        </w:rPr>
        <w:t>、“会议状态”</w:t>
      </w:r>
      <w:r w:rsidR="00B31267">
        <w:rPr>
          <w:rFonts w:ascii="Times New Roman" w:hAnsi="Times New Roman" w:hint="eastAsia"/>
        </w:rPr>
        <w:t>右侧按键</w:t>
      </w:r>
      <w:r w:rsidR="00B31267">
        <w:rPr>
          <w:noProof/>
        </w:rPr>
        <w:drawing>
          <wp:inline distT="0" distB="0" distL="0" distR="0" wp14:anchorId="657D5D22" wp14:editId="20D750E8">
            <wp:extent cx="174397" cy="184967"/>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7541" cy="188302"/>
                    </a:xfrm>
                    <a:prstGeom prst="rect">
                      <a:avLst/>
                    </a:prstGeom>
                  </pic:spPr>
                </pic:pic>
              </a:graphicData>
            </a:graphic>
          </wp:inline>
        </w:drawing>
      </w:r>
      <w:r w:rsidR="00B31267">
        <w:rPr>
          <w:rFonts w:ascii="Times New Roman" w:hAnsi="Times New Roman" w:hint="eastAsia"/>
        </w:rPr>
        <w:t>实现会议室列表实现</w:t>
      </w:r>
      <w:r w:rsidR="001945F8">
        <w:rPr>
          <w:rFonts w:ascii="Times New Roman" w:hAnsi="Times New Roman" w:hint="eastAsia"/>
        </w:rPr>
        <w:t>按照</w:t>
      </w:r>
      <w:r w:rsidR="00B31267">
        <w:rPr>
          <w:rFonts w:ascii="Times New Roman" w:hAnsi="Times New Roman" w:hint="eastAsia"/>
        </w:rPr>
        <w:t>选中属性升序降序排列。</w:t>
      </w:r>
    </w:p>
    <w:p w14:paraId="1DB47310" w14:textId="42C7CE9C" w:rsidR="00C531DC" w:rsidRDefault="00763F37"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w:t>
      </w:r>
      <w:r w:rsidR="006D4689">
        <w:rPr>
          <w:rFonts w:ascii="Times New Roman" w:hAnsi="Times New Roman" w:hint="eastAsia"/>
        </w:rPr>
        <w:t>会议</w:t>
      </w:r>
      <w:r w:rsidR="00496072">
        <w:rPr>
          <w:rFonts w:ascii="Times New Roman" w:hAnsi="Times New Roman" w:hint="eastAsia"/>
        </w:rPr>
        <w:t>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1450" cy="219075"/>
                    </a:xfrm>
                    <a:prstGeom prst="rect">
                      <a:avLst/>
                    </a:prstGeom>
                  </pic:spPr>
                </pic:pic>
              </a:graphicData>
            </a:graphic>
          </wp:inline>
        </w:drawing>
      </w:r>
      <w:r w:rsidR="00640BB6">
        <w:rPr>
          <w:rFonts w:ascii="Times New Roman" w:hAnsi="Times New Roman" w:hint="eastAsia"/>
        </w:rPr>
        <w:t>，出现含“查看”、“编辑</w:t>
      </w:r>
      <w:r w:rsidR="00496072">
        <w:rPr>
          <w:rFonts w:ascii="Times New Roman" w:hAnsi="Times New Roman" w:hint="eastAsia"/>
        </w:rPr>
        <w:t>”、“删除”</w:t>
      </w:r>
      <w:r w:rsidR="006D4689">
        <w:rPr>
          <w:rFonts w:ascii="Times New Roman" w:hAnsi="Times New Roman" w:hint="eastAsia"/>
        </w:rPr>
        <w:t>、“取消”</w:t>
      </w:r>
      <w:r w:rsidR="002854D8">
        <w:rPr>
          <w:rFonts w:ascii="Times New Roman" w:hAnsi="Times New Roman" w:hint="eastAsia"/>
        </w:rPr>
        <w:t>、“发布”</w:t>
      </w:r>
      <w:r w:rsidR="00496072">
        <w:rPr>
          <w:rFonts w:ascii="Times New Roman" w:hAnsi="Times New Roman" w:hint="eastAsia"/>
        </w:rPr>
        <w:t>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7F6107">
        <w:rPr>
          <w:rFonts w:ascii="Times New Roman" w:hAnsi="Times New Roman" w:hint="eastAsia"/>
        </w:rPr>
        <w:t>点击</w:t>
      </w:r>
      <w:r w:rsidR="00496072">
        <w:rPr>
          <w:rFonts w:ascii="Times New Roman" w:hAnsi="Times New Roman" w:hint="eastAsia"/>
        </w:rPr>
        <w:t>或者再次点击操作键收起弹出框。</w:t>
      </w:r>
    </w:p>
    <w:p w14:paraId="7AC7705C" w14:textId="02C13952"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lastRenderedPageBreak/>
        <w:t>点击“</w:t>
      </w:r>
      <w:r w:rsidR="00B114AD">
        <w:rPr>
          <w:rFonts w:ascii="Times New Roman" w:hAnsi="Times New Roman" w:hint="eastAsia"/>
        </w:rPr>
        <w:t>编辑</w:t>
      </w:r>
      <w:r>
        <w:rPr>
          <w:rFonts w:ascii="Times New Roman" w:hAnsi="Times New Roman" w:hint="eastAsia"/>
        </w:rPr>
        <w:t>”进入</w:t>
      </w:r>
      <w:r w:rsidR="00772B3D">
        <w:rPr>
          <w:rFonts w:ascii="Times New Roman" w:hAnsi="Times New Roman" w:hint="eastAsia"/>
        </w:rPr>
        <w:t>“</w:t>
      </w:r>
      <w:r w:rsidR="00E329CC">
        <w:rPr>
          <w:rFonts w:ascii="Times New Roman" w:hAnsi="Times New Roman" w:hint="eastAsia"/>
        </w:rPr>
        <w:t>会议创建编辑</w:t>
      </w:r>
      <w:r w:rsidR="00772B3D">
        <w:rPr>
          <w:rFonts w:ascii="Times New Roman" w:hAnsi="Times New Roman" w:hint="eastAsia"/>
        </w:rPr>
        <w:t>”</w:t>
      </w:r>
      <w:r>
        <w:rPr>
          <w:rFonts w:ascii="Times New Roman" w:hAnsi="Times New Roman" w:hint="eastAsia"/>
        </w:rPr>
        <w:t>页面</w:t>
      </w:r>
      <w:r w:rsidR="006D4689">
        <w:rPr>
          <w:rFonts w:ascii="Times New Roman" w:hAnsi="Times New Roman" w:hint="eastAsia"/>
        </w:rPr>
        <w:t>，系统自动填充</w:t>
      </w:r>
      <w:r w:rsidR="00E329CC">
        <w:rPr>
          <w:rFonts w:ascii="Times New Roman" w:hAnsi="Times New Roman" w:hint="eastAsia"/>
        </w:rPr>
        <w:t>上次保存</w:t>
      </w:r>
      <w:r w:rsidR="006D4689">
        <w:rPr>
          <w:rFonts w:ascii="Times New Roman" w:hAnsi="Times New Roman" w:hint="eastAsia"/>
        </w:rPr>
        <w:t>内容</w:t>
      </w:r>
      <w:r w:rsidR="00564DEC">
        <w:rPr>
          <w:rFonts w:ascii="Times New Roman" w:hAnsi="Times New Roman" w:hint="eastAsia"/>
        </w:rPr>
        <w:t>进行会议再编辑</w:t>
      </w:r>
      <w:r w:rsidR="00C531DC">
        <w:rPr>
          <w:rFonts w:ascii="Times New Roman" w:hAnsi="Times New Roman" w:hint="eastAsia"/>
        </w:rPr>
        <w:t>。</w:t>
      </w:r>
    </w:p>
    <w:p w14:paraId="6B1A15D6" w14:textId="74D16BC5"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点击“查看”进入</w:t>
      </w:r>
      <w:r w:rsidR="00FA2844">
        <w:rPr>
          <w:rFonts w:ascii="Times New Roman" w:hAnsi="Times New Roman" w:hint="eastAsia"/>
        </w:rPr>
        <w:t>“</w:t>
      </w:r>
      <w:r w:rsidR="00EA7A13">
        <w:rPr>
          <w:rFonts w:ascii="Times New Roman" w:hAnsi="Times New Roman" w:hint="eastAsia"/>
        </w:rPr>
        <w:t>召开</w:t>
      </w:r>
      <w:r>
        <w:rPr>
          <w:rFonts w:ascii="Times New Roman" w:hAnsi="Times New Roman" w:hint="eastAsia"/>
        </w:rPr>
        <w:t>会议</w:t>
      </w:r>
      <w:r w:rsidR="00FA2844">
        <w:rPr>
          <w:rFonts w:ascii="Times New Roman" w:hAnsi="Times New Roman" w:hint="eastAsia"/>
        </w:rPr>
        <w:t>详情”</w:t>
      </w:r>
      <w:r>
        <w:rPr>
          <w:rFonts w:ascii="Times New Roman" w:hAnsi="Times New Roman" w:hint="eastAsia"/>
        </w:rPr>
        <w:t>页面</w:t>
      </w:r>
      <w:r w:rsidR="00C531DC">
        <w:rPr>
          <w:rFonts w:ascii="Times New Roman" w:hAnsi="Times New Roman" w:hint="eastAsia"/>
        </w:rPr>
        <w:t>。</w:t>
      </w:r>
    </w:p>
    <w:p w14:paraId="48F35767" w14:textId="5AB1A312"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出现确认弹出框提示</w:t>
      </w:r>
      <w:r w:rsidR="003E1313">
        <w:rPr>
          <w:rFonts w:hint="eastAsia"/>
          <w:noProof/>
        </w:rPr>
        <w:t>“删除此会议？”</w:t>
      </w:r>
      <w:r>
        <w:rPr>
          <w:rFonts w:hint="eastAsia"/>
          <w:noProof/>
        </w:rPr>
        <w:t>，背景变灰，只能选择</w:t>
      </w:r>
      <w:r>
        <w:rPr>
          <w:noProof/>
        </w:rPr>
        <w:t>弹出框</w:t>
      </w:r>
      <w:r>
        <w:rPr>
          <w:rFonts w:hint="eastAsia"/>
          <w:noProof/>
        </w:rPr>
        <w:t>选项</w:t>
      </w:r>
      <w:r w:rsidR="007D44E4">
        <w:rPr>
          <w:rFonts w:hint="eastAsia"/>
          <w:noProof/>
        </w:rPr>
        <w:t>，</w:t>
      </w:r>
      <w:r w:rsidR="006D4689">
        <w:rPr>
          <w:rFonts w:hint="eastAsia"/>
          <w:noProof/>
        </w:rPr>
        <w:t>点击“确认”删除该会议</w:t>
      </w:r>
      <w:r w:rsidR="00316F60">
        <w:rPr>
          <w:rFonts w:hint="eastAsia"/>
          <w:noProof/>
        </w:rPr>
        <w:t>记录后</w:t>
      </w:r>
      <w:r>
        <w:rPr>
          <w:rFonts w:hint="eastAsia"/>
          <w:noProof/>
        </w:rPr>
        <w:t>返回</w:t>
      </w:r>
      <w:r w:rsidR="006D4689">
        <w:rPr>
          <w:rFonts w:ascii="Times New Roman" w:hAnsi="Times New Roman" w:hint="eastAsia"/>
        </w:rPr>
        <w:t>会议管理</w:t>
      </w:r>
      <w:r>
        <w:rPr>
          <w:rFonts w:ascii="Times New Roman" w:hAnsi="Times New Roman" w:hint="eastAsia"/>
        </w:rPr>
        <w:t>页面</w:t>
      </w:r>
      <w:r w:rsidR="00C531DC">
        <w:rPr>
          <w:rFonts w:ascii="Times New Roman" w:hAnsi="Times New Roman" w:hint="eastAsia"/>
        </w:rPr>
        <w:t>，</w:t>
      </w:r>
      <w:r>
        <w:rPr>
          <w:rFonts w:hint="eastAsia"/>
          <w:noProof/>
        </w:rPr>
        <w:t>点击</w:t>
      </w:r>
      <w:r w:rsidR="00316F60">
        <w:rPr>
          <w:rFonts w:hint="eastAsia"/>
          <w:noProof/>
        </w:rPr>
        <w:t>“</w:t>
      </w:r>
      <w:r>
        <w:rPr>
          <w:rFonts w:hint="eastAsia"/>
          <w:noProof/>
        </w:rPr>
        <w:t>取消</w:t>
      </w:r>
      <w:r w:rsidR="00316F60">
        <w:rPr>
          <w:rFonts w:hint="eastAsia"/>
          <w:noProof/>
        </w:rPr>
        <w:t>”</w:t>
      </w:r>
      <w:r>
        <w:rPr>
          <w:rFonts w:hint="eastAsia"/>
          <w:noProof/>
        </w:rPr>
        <w:t>，直接</w:t>
      </w:r>
      <w:r>
        <w:rPr>
          <w:rFonts w:ascii="Times New Roman" w:hAnsi="Times New Roman" w:hint="eastAsia"/>
        </w:rPr>
        <w:t>返回</w:t>
      </w:r>
      <w:r w:rsidR="006D4689">
        <w:rPr>
          <w:rFonts w:ascii="Times New Roman" w:hAnsi="Times New Roman" w:hint="eastAsia"/>
        </w:rPr>
        <w:t>会议管理</w:t>
      </w:r>
      <w:r>
        <w:rPr>
          <w:rFonts w:ascii="Times New Roman" w:hAnsi="Times New Roman" w:hint="eastAsia"/>
        </w:rPr>
        <w:t>页面</w:t>
      </w:r>
      <w:r w:rsidR="00C531DC">
        <w:rPr>
          <w:rFonts w:ascii="Times New Roman" w:hAnsi="Times New Roman" w:hint="eastAsia"/>
        </w:rPr>
        <w:t>。</w:t>
      </w:r>
    </w:p>
    <w:p w14:paraId="17A23B3A" w14:textId="603B36C9" w:rsidR="00C531DC"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点击“取消”</w:t>
      </w:r>
      <w:r w:rsidR="00252BA0">
        <w:rPr>
          <w:rFonts w:ascii="Times New Roman" w:hAnsi="Times New Roman" w:hint="eastAsia"/>
        </w:rPr>
        <w:t>会议</w:t>
      </w:r>
      <w:r>
        <w:rPr>
          <w:rFonts w:ascii="Times New Roman" w:hAnsi="Times New Roman" w:hint="eastAsia"/>
        </w:rPr>
        <w:t>，</w:t>
      </w:r>
      <w:r>
        <w:rPr>
          <w:rFonts w:hint="eastAsia"/>
          <w:noProof/>
        </w:rPr>
        <w:t>出现确认弹出框提示</w:t>
      </w:r>
      <w:r w:rsidR="003E1313">
        <w:rPr>
          <w:rFonts w:hint="eastAsia"/>
          <w:noProof/>
        </w:rPr>
        <w:t>“取消此会议？”</w:t>
      </w:r>
      <w:r>
        <w:rPr>
          <w:rFonts w:hint="eastAsia"/>
          <w:noProof/>
        </w:rPr>
        <w:t>，背景变灰，只能选择</w:t>
      </w:r>
      <w:r>
        <w:rPr>
          <w:noProof/>
        </w:rPr>
        <w:t>弹出框</w:t>
      </w:r>
      <w:r>
        <w:rPr>
          <w:rFonts w:hint="eastAsia"/>
          <w:noProof/>
        </w:rPr>
        <w:t>选项，点击“确认”更新该会议状态为已取消并返回</w:t>
      </w:r>
      <w:r>
        <w:rPr>
          <w:rFonts w:ascii="Times New Roman" w:hAnsi="Times New Roman" w:hint="eastAsia"/>
        </w:rPr>
        <w:t>会议室维护页面</w:t>
      </w:r>
      <w:r w:rsidR="00252BA0">
        <w:rPr>
          <w:rFonts w:ascii="Times New Roman" w:hAnsi="Times New Roman" w:hint="eastAsia"/>
        </w:rPr>
        <w:t>，向客户端推送取消会议通知，更新应用中会议</w:t>
      </w:r>
      <w:r w:rsidR="000F593F">
        <w:rPr>
          <w:rFonts w:ascii="Times New Roman" w:hAnsi="Times New Roman" w:hint="eastAsia"/>
        </w:rPr>
        <w:t>信息</w:t>
      </w:r>
      <w:r>
        <w:rPr>
          <w:rFonts w:ascii="Times New Roman" w:hAnsi="Times New Roman" w:hint="eastAsia"/>
        </w:rPr>
        <w:t>；</w:t>
      </w:r>
      <w:r>
        <w:rPr>
          <w:rFonts w:hint="eastAsia"/>
          <w:noProof/>
        </w:rPr>
        <w:t>点击“取消”，直接</w:t>
      </w:r>
      <w:r>
        <w:rPr>
          <w:rFonts w:ascii="Times New Roman" w:hAnsi="Times New Roman" w:hint="eastAsia"/>
        </w:rPr>
        <w:t>返回会议室维护页面。</w:t>
      </w:r>
    </w:p>
    <w:p w14:paraId="4172B5AE" w14:textId="1A6C1EF3" w:rsidR="007D44E4" w:rsidRDefault="002854D8" w:rsidP="00AB2190">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点击“发布”会议，</w:t>
      </w:r>
      <w:r>
        <w:rPr>
          <w:rFonts w:hint="eastAsia"/>
          <w:noProof/>
        </w:rPr>
        <w:t>出现确认弹出框提示</w:t>
      </w:r>
      <w:r w:rsidR="003E1313">
        <w:rPr>
          <w:rFonts w:hint="eastAsia"/>
          <w:noProof/>
        </w:rPr>
        <w:t>“发布此会议？”</w:t>
      </w:r>
      <w:r>
        <w:rPr>
          <w:rFonts w:hint="eastAsia"/>
          <w:noProof/>
        </w:rPr>
        <w:t>，背景变灰，只能选择</w:t>
      </w:r>
      <w:r>
        <w:rPr>
          <w:noProof/>
        </w:rPr>
        <w:t>弹出框</w:t>
      </w:r>
      <w:r>
        <w:rPr>
          <w:rFonts w:hint="eastAsia"/>
          <w:noProof/>
        </w:rPr>
        <w:t>选项，点击“确认”更新该会议状态为未进行并返回</w:t>
      </w:r>
      <w:r>
        <w:rPr>
          <w:rFonts w:ascii="Times New Roman" w:hAnsi="Times New Roman" w:hint="eastAsia"/>
        </w:rPr>
        <w:t>会议室维护页面，向客户端推送参会通知，更新应用中会议信息；</w:t>
      </w:r>
      <w:r>
        <w:rPr>
          <w:rFonts w:hint="eastAsia"/>
          <w:noProof/>
        </w:rPr>
        <w:t>点击“取消”，直接</w:t>
      </w:r>
      <w:r>
        <w:rPr>
          <w:rFonts w:ascii="Times New Roman" w:hAnsi="Times New Roman" w:hint="eastAsia"/>
        </w:rPr>
        <w:t>返回会议室维护页面。</w:t>
      </w:r>
    </w:p>
    <w:p w14:paraId="7D1EC3B5" w14:textId="0C03B20D" w:rsidR="00AB2190" w:rsidRPr="00AB2190" w:rsidRDefault="00AB2190" w:rsidP="00AB2190">
      <w:pPr>
        <w:pStyle w:val="afe"/>
        <w:numPr>
          <w:ilvl w:val="0"/>
          <w:numId w:val="43"/>
        </w:numPr>
        <w:spacing w:line="360" w:lineRule="auto"/>
        <w:ind w:firstLineChars="0"/>
        <w:jc w:val="left"/>
        <w:rPr>
          <w:rFonts w:ascii="Times New Roman" w:hAnsi="Times New Roman"/>
        </w:rPr>
      </w:pPr>
      <w:r w:rsidRPr="00AB2190">
        <w:rPr>
          <w:rFonts w:ascii="Times New Roman" w:hAnsi="Times New Roman" w:hint="eastAsia"/>
        </w:rPr>
        <w:t>“未进行”</w:t>
      </w:r>
      <w:r>
        <w:rPr>
          <w:rFonts w:ascii="Times New Roman" w:hAnsi="Times New Roman" w:hint="eastAsia"/>
        </w:rPr>
        <w:t>和</w:t>
      </w:r>
      <w:r w:rsidRPr="00AB2190">
        <w:rPr>
          <w:rFonts w:ascii="Times New Roman" w:hAnsi="Times New Roman" w:hint="eastAsia"/>
        </w:rPr>
        <w:t>“进行中”会议可进行查看、取消操作；</w:t>
      </w:r>
      <w:r w:rsidRPr="00AB2190">
        <w:rPr>
          <w:rFonts w:ascii="Times New Roman" w:hAnsi="Times New Roman" w:hint="eastAsia"/>
        </w:rPr>
        <w:t xml:space="preserve"> </w:t>
      </w:r>
      <w:r w:rsidRPr="00AB2190">
        <w:rPr>
          <w:rFonts w:ascii="Times New Roman" w:hAnsi="Times New Roman" w:hint="eastAsia"/>
        </w:rPr>
        <w:t>“已结束”</w:t>
      </w:r>
      <w:r>
        <w:rPr>
          <w:rFonts w:ascii="Times New Roman" w:hAnsi="Times New Roman" w:hint="eastAsia"/>
        </w:rPr>
        <w:t>和</w:t>
      </w:r>
      <w:r w:rsidRPr="00AB2190">
        <w:rPr>
          <w:rFonts w:ascii="Times New Roman" w:hAnsi="Times New Roman" w:hint="eastAsia"/>
        </w:rPr>
        <w:t>“已取消”会议可进行查看、删除操作；</w:t>
      </w:r>
      <w:r w:rsidRPr="00AB2190">
        <w:rPr>
          <w:rFonts w:ascii="Times New Roman" w:hAnsi="Times New Roman" w:hint="eastAsia"/>
        </w:rPr>
        <w:t xml:space="preserve"> </w:t>
      </w:r>
      <w:r w:rsidRPr="00AB2190">
        <w:rPr>
          <w:rFonts w:ascii="Times New Roman" w:hAnsi="Times New Roman" w:hint="eastAsia"/>
        </w:rPr>
        <w:t>“未发布”会议可进行查看、编辑、删除、发布操作</w:t>
      </w:r>
      <w:r w:rsidR="003E1313">
        <w:rPr>
          <w:rFonts w:ascii="Times New Roman" w:hAnsi="Times New Roman" w:hint="eastAsia"/>
        </w:rPr>
        <w:t>。</w:t>
      </w:r>
      <w:r w:rsidRPr="00AB2190">
        <w:rPr>
          <w:rFonts w:ascii="Times New Roman" w:hAnsi="Times New Roman" w:hint="eastAsia"/>
        </w:rPr>
        <w:t>可选中操作深色显示，不可选中操作浅色透明显示。</w:t>
      </w:r>
    </w:p>
    <w:p w14:paraId="005C78F6" w14:textId="05C27235" w:rsidR="00530CE5" w:rsidRPr="00530CE5" w:rsidRDefault="00530CE5" w:rsidP="00530CE5">
      <w:pPr>
        <w:pStyle w:val="afa"/>
        <w:ind w:firstLineChars="0" w:firstLine="0"/>
        <w:outlineLvl w:val="3"/>
        <w:rPr>
          <w:rFonts w:asciiTheme="minorEastAsia" w:eastAsiaTheme="minorEastAsia" w:hAnsiTheme="minorEastAsia"/>
          <w:b/>
          <w:sz w:val="24"/>
          <w:szCs w:val="24"/>
        </w:rPr>
      </w:pPr>
      <w:bookmarkStart w:id="39" w:name="_Toc456256170"/>
      <w:r>
        <w:rPr>
          <w:rFonts w:asciiTheme="minorEastAsia" w:eastAsiaTheme="minorEastAsia" w:hAnsiTheme="minorEastAsia" w:hint="eastAsia"/>
          <w:b/>
          <w:sz w:val="24"/>
          <w:szCs w:val="24"/>
        </w:rPr>
        <w:t>3.3.2 参与</w:t>
      </w:r>
      <w:r w:rsidRPr="00530CE5">
        <w:rPr>
          <w:rFonts w:asciiTheme="minorEastAsia" w:eastAsiaTheme="minorEastAsia" w:hAnsiTheme="minorEastAsia" w:hint="eastAsia"/>
          <w:b/>
          <w:sz w:val="24"/>
          <w:szCs w:val="24"/>
        </w:rPr>
        <w:t>会议</w:t>
      </w:r>
      <w:bookmarkEnd w:id="39"/>
    </w:p>
    <w:p w14:paraId="3C8DE8C4" w14:textId="68FD2ECE" w:rsidR="00C8447C" w:rsidRPr="00C8447C" w:rsidRDefault="00530CE5" w:rsidP="004070BD">
      <w:pPr>
        <w:pStyle w:val="afe"/>
        <w:numPr>
          <w:ilvl w:val="0"/>
          <w:numId w:val="6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FB581BD" w14:textId="3EA87CB8" w:rsidR="00C8447C" w:rsidRPr="00C8447C" w:rsidRDefault="003E1313" w:rsidP="00606151">
      <w:pPr>
        <w:spacing w:line="360" w:lineRule="auto"/>
        <w:jc w:val="center"/>
        <w:rPr>
          <w:rFonts w:ascii="Times New Roman" w:hAnsi="Times New Roman"/>
        </w:rPr>
      </w:pPr>
      <w:r>
        <w:rPr>
          <w:noProof/>
        </w:rPr>
        <w:drawing>
          <wp:inline distT="0" distB="0" distL="0" distR="0" wp14:anchorId="60C56367" wp14:editId="136DB10C">
            <wp:extent cx="5274310" cy="1672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672640"/>
                    </a:xfrm>
                    <a:prstGeom prst="rect">
                      <a:avLst/>
                    </a:prstGeom>
                  </pic:spPr>
                </pic:pic>
              </a:graphicData>
            </a:graphic>
          </wp:inline>
        </w:drawing>
      </w:r>
    </w:p>
    <w:p w14:paraId="0949EE94" w14:textId="387EE8BC" w:rsidR="00DA34F3" w:rsidRDefault="00DA34F3"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参会会议列表默认按照会议开始时间由近到远排序。</w:t>
      </w:r>
    </w:p>
    <w:p w14:paraId="6E0B4944" w14:textId="68FD2ECE" w:rsidR="00530CE5" w:rsidRDefault="00983359"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会议页面右上角显示查询开展按键。</w:t>
      </w:r>
    </w:p>
    <w:p w14:paraId="4206B635" w14:textId="1FA88A0D" w:rsidR="00530CE5" w:rsidRDefault="00983359"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会议页面列表展示用户所有</w:t>
      </w:r>
      <w:r>
        <w:rPr>
          <w:rFonts w:ascii="Times New Roman" w:hAnsi="Times New Roman" w:hint="eastAsia"/>
        </w:rPr>
        <w:t>参与</w:t>
      </w:r>
      <w:r w:rsidR="00530CE5">
        <w:rPr>
          <w:rFonts w:ascii="Times New Roman" w:hAnsi="Times New Roman" w:hint="eastAsia"/>
        </w:rPr>
        <w:t>会议，显示属性包括：会议名称、</w:t>
      </w:r>
      <w:r w:rsidR="003E1313">
        <w:rPr>
          <w:rFonts w:ascii="Times New Roman" w:hAnsi="Times New Roman" w:hint="eastAsia"/>
        </w:rPr>
        <w:t>会议召开人</w:t>
      </w:r>
      <w:r>
        <w:rPr>
          <w:rFonts w:ascii="Times New Roman" w:hAnsi="Times New Roman" w:hint="eastAsia"/>
        </w:rPr>
        <w:t>人、</w:t>
      </w:r>
      <w:r w:rsidR="00530CE5">
        <w:rPr>
          <w:rFonts w:ascii="Times New Roman" w:hAnsi="Times New Roman" w:hint="eastAsia"/>
        </w:rPr>
        <w:t>开始时间、结束时间、会议地点、会议状态</w:t>
      </w:r>
      <w:r w:rsidR="00570997">
        <w:rPr>
          <w:rFonts w:ascii="Times New Roman" w:hAnsi="Times New Roman" w:hint="eastAsia"/>
        </w:rPr>
        <w:t>（未进行、进行中、已取消、已结束）</w:t>
      </w:r>
      <w:r w:rsidR="00530CE5">
        <w:rPr>
          <w:rFonts w:ascii="Times New Roman" w:hAnsi="Times New Roman" w:hint="eastAsia"/>
        </w:rPr>
        <w:t>和操作</w:t>
      </w:r>
      <w:r w:rsidR="00570997">
        <w:rPr>
          <w:rFonts w:ascii="Times New Roman" w:hAnsi="Times New Roman" w:hint="eastAsia"/>
        </w:rPr>
        <w:t>（查看、删除）</w:t>
      </w:r>
      <w:r w:rsidR="00530CE5">
        <w:rPr>
          <w:rFonts w:ascii="Times New Roman" w:hAnsi="Times New Roman" w:hint="eastAsia"/>
        </w:rPr>
        <w:t>。</w:t>
      </w:r>
    </w:p>
    <w:p w14:paraId="1A9A2F77" w14:textId="77777777" w:rsidR="00530CE5" w:rsidRDefault="00530CE5" w:rsidP="004070BD">
      <w:pPr>
        <w:pStyle w:val="afe"/>
        <w:numPr>
          <w:ilvl w:val="0"/>
          <w:numId w:val="69"/>
        </w:numPr>
        <w:spacing w:line="360" w:lineRule="auto"/>
        <w:ind w:left="0" w:firstLineChars="0" w:firstLine="0"/>
        <w:jc w:val="left"/>
        <w:rPr>
          <w:rFonts w:ascii="Times New Roman" w:hAnsi="Times New Roman"/>
          <w:b/>
        </w:rPr>
      </w:pPr>
      <w:r w:rsidRPr="000325D5">
        <w:rPr>
          <w:rFonts w:ascii="Times New Roman" w:hAnsi="Times New Roman" w:hint="eastAsia"/>
          <w:b/>
        </w:rPr>
        <w:lastRenderedPageBreak/>
        <w:t>功能描述</w:t>
      </w:r>
      <w:r w:rsidRPr="000325D5">
        <w:rPr>
          <w:rFonts w:ascii="Times New Roman" w:hAnsi="Times New Roman"/>
          <w:b/>
        </w:rPr>
        <w:t>：</w:t>
      </w:r>
    </w:p>
    <w:p w14:paraId="49CED6C8" w14:textId="1F9B0A5C" w:rsidR="00530CE5" w:rsidRDefault="00DD3E38"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会议页面点击“展开查询条件”展开会议室查询页面，输入“会议名称”、</w:t>
      </w:r>
      <w:r w:rsidR="00606151">
        <w:rPr>
          <w:rFonts w:ascii="Times New Roman" w:hAnsi="Times New Roman" w:hint="eastAsia"/>
        </w:rPr>
        <w:t>“会议召开人”</w:t>
      </w:r>
      <w:r w:rsidR="003E1313">
        <w:rPr>
          <w:rFonts w:ascii="Times New Roman" w:hAnsi="Times New Roman" w:hint="eastAsia"/>
        </w:rPr>
        <w:t>、“会议地址”，</w:t>
      </w:r>
      <w:r w:rsidR="00530CE5">
        <w:rPr>
          <w:rFonts w:ascii="Times New Roman" w:hAnsi="Times New Roman" w:hint="eastAsia"/>
        </w:rPr>
        <w:t>选择“会议状态”，输入选择</w:t>
      </w:r>
      <w:r w:rsidR="003E1313">
        <w:rPr>
          <w:rFonts w:ascii="Times New Roman" w:hAnsi="Times New Roman" w:hint="eastAsia"/>
        </w:rPr>
        <w:t>会议</w:t>
      </w:r>
      <w:r w:rsidR="00530CE5">
        <w:rPr>
          <w:rFonts w:ascii="Times New Roman" w:hAnsi="Times New Roman" w:hint="eastAsia"/>
        </w:rPr>
        <w:t>日期中任意一项，点击查询列表展示符合条件的会议；点击“清空”，清空输入查询条件；清空后点击“查询”列表展示所有召开会议；再次点击“展开查询条件”收起会议室查询页面。</w:t>
      </w:r>
    </w:p>
    <w:p w14:paraId="28888F6E" w14:textId="40F1D847"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点击会议属性</w:t>
      </w:r>
      <w:r>
        <w:rPr>
          <w:rFonts w:ascii="Times New Roman" w:hAnsi="Times New Roman" w:hint="eastAsia"/>
        </w:rPr>
        <w:t xml:space="preserve"> </w:t>
      </w:r>
      <w:r>
        <w:rPr>
          <w:rFonts w:ascii="Times New Roman" w:hAnsi="Times New Roman" w:hint="eastAsia"/>
        </w:rPr>
        <w:t>“开始时间”、“结束时间”</w:t>
      </w:r>
      <w:r w:rsidR="003E1313">
        <w:rPr>
          <w:rFonts w:ascii="Times New Roman" w:hAnsi="Times New Roman" w:hint="eastAsia"/>
        </w:rPr>
        <w:t>、“会议状态”</w:t>
      </w:r>
      <w:r>
        <w:rPr>
          <w:rFonts w:ascii="Times New Roman" w:hAnsi="Times New Roman" w:hint="eastAsia"/>
        </w:rPr>
        <w:t>右侧按键</w:t>
      </w:r>
      <w:r>
        <w:rPr>
          <w:noProof/>
        </w:rPr>
        <w:drawing>
          <wp:inline distT="0" distB="0" distL="0" distR="0" wp14:anchorId="47B8FF6E" wp14:editId="1F2BF102">
            <wp:extent cx="174397" cy="184967"/>
            <wp:effectExtent l="0" t="0" r="0" b="571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7541" cy="188302"/>
                    </a:xfrm>
                    <a:prstGeom prst="rect">
                      <a:avLst/>
                    </a:prstGeom>
                  </pic:spPr>
                </pic:pic>
              </a:graphicData>
            </a:graphic>
          </wp:inline>
        </w:drawing>
      </w:r>
      <w:r>
        <w:rPr>
          <w:rFonts w:ascii="Times New Roman" w:hAnsi="Times New Roman" w:hint="eastAsia"/>
        </w:rPr>
        <w:t>实现会议室列表实现按照选中属性升序降序排列。</w:t>
      </w:r>
    </w:p>
    <w:p w14:paraId="19F32549" w14:textId="6A62FD2D"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点击会议列表中的操作键</w:t>
      </w:r>
      <w:r w:rsidR="00321AF5">
        <w:rPr>
          <w:noProof/>
        </w:rPr>
        <w:drawing>
          <wp:inline distT="0" distB="0" distL="0" distR="0" wp14:anchorId="729792F1" wp14:editId="3BED2176">
            <wp:extent cx="171450" cy="219075"/>
            <wp:effectExtent l="0" t="0" r="0"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1450" cy="219075"/>
                    </a:xfrm>
                    <a:prstGeom prst="rect">
                      <a:avLst/>
                    </a:prstGeom>
                  </pic:spPr>
                </pic:pic>
              </a:graphicData>
            </a:graphic>
          </wp:inline>
        </w:drawing>
      </w:r>
      <w:r w:rsidR="00E316DD">
        <w:rPr>
          <w:rFonts w:ascii="Times New Roman" w:hAnsi="Times New Roman" w:hint="eastAsia"/>
        </w:rPr>
        <w:t>，出现含“查看”、</w:t>
      </w:r>
      <w:r>
        <w:rPr>
          <w:rFonts w:ascii="Times New Roman" w:hAnsi="Times New Roman" w:hint="eastAsia"/>
        </w:rPr>
        <w:t>“删除”弹出框，鼠标移出操作键</w:t>
      </w:r>
      <w:r>
        <w:rPr>
          <w:noProof/>
        </w:rPr>
        <w:drawing>
          <wp:inline distT="0" distB="0" distL="0" distR="0" wp14:anchorId="225FAA98" wp14:editId="4B204A8E">
            <wp:extent cx="171450" cy="219075"/>
            <wp:effectExtent l="0" t="0" r="0"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1450" cy="219075"/>
                    </a:xfrm>
                    <a:prstGeom prst="rect">
                      <a:avLst/>
                    </a:prstGeom>
                  </pic:spPr>
                </pic:pic>
              </a:graphicData>
            </a:graphic>
          </wp:inline>
        </w:drawing>
      </w:r>
      <w:r>
        <w:rPr>
          <w:rFonts w:ascii="Times New Roman" w:hAnsi="Times New Roman" w:hint="eastAsia"/>
        </w:rPr>
        <w:t>范围点击或者再次点击操作键收起弹出框。</w:t>
      </w:r>
    </w:p>
    <w:p w14:paraId="762AFEA7" w14:textId="22E750D4"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点击“查看”进入“</w:t>
      </w:r>
      <w:r w:rsidR="00E316DD">
        <w:rPr>
          <w:rFonts w:ascii="Times New Roman" w:hAnsi="Times New Roman" w:hint="eastAsia"/>
        </w:rPr>
        <w:t>参与</w:t>
      </w:r>
      <w:r>
        <w:rPr>
          <w:rFonts w:ascii="Times New Roman" w:hAnsi="Times New Roman" w:hint="eastAsia"/>
        </w:rPr>
        <w:t>会议详情”页面。</w:t>
      </w:r>
    </w:p>
    <w:p w14:paraId="248E7429" w14:textId="265B4C87" w:rsidR="00530CE5" w:rsidRPr="003E1313" w:rsidRDefault="00530CE5" w:rsidP="003E1313">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w:t>
      </w:r>
      <w:r w:rsidR="003E1313">
        <w:rPr>
          <w:rFonts w:hint="eastAsia"/>
          <w:noProof/>
        </w:rPr>
        <w:t>“删除此会议？”</w:t>
      </w:r>
      <w:r>
        <w:rPr>
          <w:rFonts w:hint="eastAsia"/>
          <w:noProof/>
        </w:rPr>
        <w:t>提示，背景变灰，只能选择</w:t>
      </w:r>
      <w:r>
        <w:rPr>
          <w:noProof/>
        </w:rPr>
        <w:t>弹出框</w:t>
      </w:r>
      <w:r>
        <w:rPr>
          <w:rFonts w:hint="eastAsia"/>
          <w:noProof/>
        </w:rPr>
        <w:t>选项，点击“确认”删除该会议记录后返回</w:t>
      </w:r>
      <w:r>
        <w:rPr>
          <w:rFonts w:ascii="Times New Roman" w:hAnsi="Times New Roman" w:hint="eastAsia"/>
        </w:rPr>
        <w:t>会议管理页面，</w:t>
      </w:r>
      <w:r>
        <w:rPr>
          <w:rFonts w:hint="eastAsia"/>
          <w:noProof/>
        </w:rPr>
        <w:t>点击“取消”，直接</w:t>
      </w:r>
      <w:r>
        <w:rPr>
          <w:rFonts w:ascii="Times New Roman" w:hAnsi="Times New Roman" w:hint="eastAsia"/>
        </w:rPr>
        <w:t>返回会议管理页面。</w:t>
      </w:r>
    </w:p>
    <w:p w14:paraId="29D0EB0E" w14:textId="7C8BA9A7" w:rsidR="00530CE5" w:rsidRPr="00420E85" w:rsidRDefault="00300697" w:rsidP="004070BD">
      <w:pPr>
        <w:pStyle w:val="afe"/>
        <w:numPr>
          <w:ilvl w:val="0"/>
          <w:numId w:val="71"/>
        </w:numPr>
        <w:spacing w:line="360" w:lineRule="auto"/>
        <w:ind w:leftChars="202" w:left="705" w:hangingChars="134" w:hanging="281"/>
        <w:jc w:val="left"/>
        <w:rPr>
          <w:rFonts w:ascii="Times New Roman" w:hAnsi="Times New Roman"/>
        </w:rPr>
      </w:pPr>
      <w:r w:rsidRPr="00C531DC">
        <w:rPr>
          <w:rFonts w:ascii="Times New Roman" w:hAnsi="Times New Roman" w:hint="eastAsia"/>
        </w:rPr>
        <w:t xml:space="preserve"> </w:t>
      </w:r>
      <w:r w:rsidR="00530CE5" w:rsidRPr="00C531DC">
        <w:rPr>
          <w:rFonts w:ascii="Times New Roman" w:hAnsi="Times New Roman" w:hint="eastAsia"/>
        </w:rPr>
        <w:t>“未进行”</w:t>
      </w:r>
      <w:r>
        <w:rPr>
          <w:rFonts w:ascii="Times New Roman" w:hAnsi="Times New Roman" w:hint="eastAsia"/>
        </w:rPr>
        <w:t>和</w:t>
      </w:r>
      <w:r w:rsidRPr="00C531DC">
        <w:rPr>
          <w:rFonts w:ascii="Times New Roman" w:hAnsi="Times New Roman" w:hint="eastAsia"/>
        </w:rPr>
        <w:t>“进行中”</w:t>
      </w:r>
      <w:r w:rsidR="00530CE5" w:rsidRPr="00C531DC">
        <w:rPr>
          <w:rFonts w:ascii="Times New Roman" w:hAnsi="Times New Roman" w:hint="eastAsia"/>
        </w:rPr>
        <w:t>会议可</w:t>
      </w:r>
      <w:r w:rsidR="00530CE5">
        <w:rPr>
          <w:rFonts w:ascii="Times New Roman" w:hAnsi="Times New Roman" w:hint="eastAsia"/>
        </w:rPr>
        <w:t>进行</w:t>
      </w:r>
      <w:r>
        <w:rPr>
          <w:rFonts w:ascii="Times New Roman" w:hAnsi="Times New Roman" w:hint="eastAsia"/>
        </w:rPr>
        <w:t>查看</w:t>
      </w:r>
      <w:r w:rsidR="00530CE5">
        <w:rPr>
          <w:rFonts w:ascii="Times New Roman" w:hAnsi="Times New Roman" w:hint="eastAsia"/>
        </w:rPr>
        <w:t>操作</w:t>
      </w:r>
      <w:r w:rsidR="00530CE5" w:rsidRPr="00C531DC">
        <w:rPr>
          <w:rFonts w:ascii="Times New Roman" w:hAnsi="Times New Roman" w:hint="eastAsia"/>
        </w:rPr>
        <w:t>；</w:t>
      </w:r>
      <w:r w:rsidR="00530CE5">
        <w:rPr>
          <w:rFonts w:ascii="Times New Roman" w:hAnsi="Times New Roman" w:hint="eastAsia"/>
        </w:rPr>
        <w:t>“</w:t>
      </w:r>
      <w:r w:rsidR="00530CE5" w:rsidRPr="00C531DC">
        <w:rPr>
          <w:rFonts w:ascii="Times New Roman" w:hAnsi="Times New Roman" w:hint="eastAsia"/>
        </w:rPr>
        <w:t>已结束”</w:t>
      </w:r>
      <w:r w:rsidR="003E38BD">
        <w:rPr>
          <w:rFonts w:ascii="Times New Roman" w:hAnsi="Times New Roman" w:hint="eastAsia"/>
        </w:rPr>
        <w:t>和“已取消”</w:t>
      </w:r>
      <w:r w:rsidR="00530CE5" w:rsidRPr="00C531DC">
        <w:rPr>
          <w:rFonts w:ascii="Times New Roman" w:hAnsi="Times New Roman" w:hint="eastAsia"/>
        </w:rPr>
        <w:t>会议可</w:t>
      </w:r>
      <w:r w:rsidR="00530CE5">
        <w:rPr>
          <w:rFonts w:ascii="Times New Roman" w:hAnsi="Times New Roman" w:hint="eastAsia"/>
        </w:rPr>
        <w:t>进行</w:t>
      </w:r>
      <w:r w:rsidR="00530CE5" w:rsidRPr="00C531DC">
        <w:rPr>
          <w:rFonts w:ascii="Times New Roman" w:hAnsi="Times New Roman" w:hint="eastAsia"/>
        </w:rPr>
        <w:t>查看、删除</w:t>
      </w:r>
      <w:r w:rsidR="003E38BD">
        <w:rPr>
          <w:rFonts w:ascii="Times New Roman" w:hAnsi="Times New Roman" w:hint="eastAsia"/>
        </w:rPr>
        <w:t>操作</w:t>
      </w:r>
      <w:r w:rsidR="00530CE5">
        <w:rPr>
          <w:rFonts w:ascii="Times New Roman" w:hAnsi="Times New Roman" w:hint="eastAsia"/>
        </w:rPr>
        <w:t>。可选中操作深色显示，不可选中操作浅色透明显示。</w:t>
      </w:r>
    </w:p>
    <w:p w14:paraId="3FB22F71" w14:textId="03B202F1" w:rsidR="00763F37" w:rsidRDefault="003E5631" w:rsidP="006607E7">
      <w:pPr>
        <w:pStyle w:val="afa"/>
        <w:ind w:firstLineChars="0" w:firstLine="0"/>
        <w:outlineLvl w:val="3"/>
        <w:rPr>
          <w:rFonts w:asciiTheme="minorEastAsia" w:eastAsiaTheme="minorEastAsia" w:hAnsiTheme="minorEastAsia"/>
          <w:b/>
          <w:sz w:val="24"/>
          <w:szCs w:val="24"/>
        </w:rPr>
      </w:pPr>
      <w:bookmarkStart w:id="40" w:name="_Toc453070099"/>
      <w:bookmarkStart w:id="41" w:name="_Toc453688948"/>
      <w:bookmarkStart w:id="42" w:name="_Toc456256171"/>
      <w:r>
        <w:rPr>
          <w:rFonts w:asciiTheme="minorEastAsia" w:eastAsiaTheme="minorEastAsia" w:hAnsiTheme="minorEastAsia" w:hint="eastAsia"/>
          <w:b/>
          <w:sz w:val="24"/>
          <w:szCs w:val="24"/>
        </w:rPr>
        <w:t>3.3.</w:t>
      </w:r>
      <w:bookmarkEnd w:id="40"/>
      <w:r w:rsidR="00482CE9">
        <w:rPr>
          <w:rFonts w:asciiTheme="minorEastAsia" w:eastAsiaTheme="minorEastAsia" w:hAnsiTheme="minorEastAsia" w:hint="eastAsia"/>
          <w:b/>
          <w:sz w:val="24"/>
          <w:szCs w:val="24"/>
        </w:rPr>
        <w:t>3</w:t>
      </w:r>
      <w:r w:rsidR="00B47D12">
        <w:rPr>
          <w:rFonts w:asciiTheme="minorEastAsia" w:eastAsiaTheme="minorEastAsia" w:hAnsiTheme="minorEastAsia" w:hint="eastAsia"/>
          <w:b/>
          <w:sz w:val="24"/>
          <w:szCs w:val="24"/>
        </w:rPr>
        <w:t xml:space="preserve"> </w:t>
      </w:r>
      <w:r w:rsidR="00772B3D">
        <w:rPr>
          <w:rFonts w:asciiTheme="minorEastAsia" w:eastAsiaTheme="minorEastAsia" w:hAnsiTheme="minorEastAsia" w:hint="eastAsia"/>
          <w:b/>
          <w:sz w:val="24"/>
          <w:szCs w:val="24"/>
        </w:rPr>
        <w:t>会议</w:t>
      </w:r>
      <w:r w:rsidR="00B47D12">
        <w:rPr>
          <w:rFonts w:asciiTheme="minorEastAsia" w:eastAsiaTheme="minorEastAsia" w:hAnsiTheme="minorEastAsia" w:hint="eastAsia"/>
          <w:b/>
          <w:sz w:val="24"/>
          <w:szCs w:val="24"/>
        </w:rPr>
        <w:t>详情</w:t>
      </w:r>
      <w:bookmarkEnd w:id="41"/>
      <w:bookmarkEnd w:id="42"/>
    </w:p>
    <w:p w14:paraId="630CB98C" w14:textId="7961D9F5" w:rsidR="006607E7" w:rsidRDefault="00FA2844" w:rsidP="004070BD">
      <w:pPr>
        <w:pStyle w:val="afe"/>
        <w:numPr>
          <w:ilvl w:val="0"/>
          <w:numId w:val="44"/>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7BDC23B3" w14:textId="3C703B18" w:rsidR="00B47D12" w:rsidRDefault="00E15749" w:rsidP="00321AF5">
      <w:pPr>
        <w:pStyle w:val="afe"/>
        <w:spacing w:line="360" w:lineRule="auto"/>
        <w:ind w:firstLineChars="0" w:firstLine="0"/>
        <w:jc w:val="center"/>
        <w:rPr>
          <w:rFonts w:ascii="Times New Roman" w:hAnsi="Times New Roman"/>
          <w:b/>
        </w:rPr>
      </w:pPr>
      <w:r>
        <w:rPr>
          <w:noProof/>
        </w:rPr>
        <w:drawing>
          <wp:inline distT="0" distB="0" distL="0" distR="0" wp14:anchorId="3897D605" wp14:editId="4F0E008B">
            <wp:extent cx="3378200" cy="33035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80461" cy="3305732"/>
                    </a:xfrm>
                    <a:prstGeom prst="rect">
                      <a:avLst/>
                    </a:prstGeom>
                  </pic:spPr>
                </pic:pic>
              </a:graphicData>
            </a:graphic>
          </wp:inline>
        </w:drawing>
      </w:r>
    </w:p>
    <w:p w14:paraId="01CF6DC8" w14:textId="6737AF28" w:rsidR="00321AF5" w:rsidRDefault="00321AF5" w:rsidP="00321AF5">
      <w:pPr>
        <w:pStyle w:val="afe"/>
        <w:spacing w:line="360" w:lineRule="auto"/>
        <w:ind w:firstLineChars="0" w:firstLine="0"/>
        <w:jc w:val="center"/>
        <w:rPr>
          <w:rFonts w:ascii="Times New Roman" w:hAnsi="Times New Roman"/>
          <w:b/>
        </w:rPr>
      </w:pPr>
    </w:p>
    <w:p w14:paraId="2951BD16" w14:textId="5ADB90CD" w:rsidR="00F952E5" w:rsidRDefault="00E15749" w:rsidP="00321AF5">
      <w:pPr>
        <w:pStyle w:val="afe"/>
        <w:spacing w:line="360" w:lineRule="auto"/>
        <w:ind w:firstLineChars="0" w:firstLine="0"/>
        <w:jc w:val="center"/>
        <w:rPr>
          <w:rFonts w:ascii="Times New Roman" w:hAnsi="Times New Roman"/>
          <w:b/>
        </w:rPr>
      </w:pPr>
      <w:r>
        <w:rPr>
          <w:noProof/>
        </w:rPr>
        <w:lastRenderedPageBreak/>
        <w:drawing>
          <wp:inline distT="0" distB="0" distL="0" distR="0" wp14:anchorId="344F0155" wp14:editId="26A918E9">
            <wp:extent cx="3949700" cy="186147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54334" cy="1863663"/>
                    </a:xfrm>
                    <a:prstGeom prst="rect">
                      <a:avLst/>
                    </a:prstGeom>
                  </pic:spPr>
                </pic:pic>
              </a:graphicData>
            </a:graphic>
          </wp:inline>
        </w:drawing>
      </w:r>
    </w:p>
    <w:p w14:paraId="4321AB40" w14:textId="583368CE" w:rsidR="00F952E5" w:rsidRDefault="00B47D12"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“会议详情”页面</w:t>
      </w:r>
      <w:r w:rsidR="00E15749">
        <w:rPr>
          <w:rFonts w:ascii="Times New Roman" w:hAnsi="Times New Roman" w:hint="eastAsia"/>
        </w:rPr>
        <w:t>包括两个选项“会议信息”、“签到信息”；</w:t>
      </w:r>
      <w:r w:rsidR="00F952E5">
        <w:rPr>
          <w:rFonts w:ascii="Times New Roman" w:hAnsi="Times New Roman" w:hint="eastAsia"/>
        </w:rPr>
        <w:t>参与会议</w:t>
      </w:r>
      <w:r w:rsidR="00DA0845">
        <w:rPr>
          <w:rFonts w:ascii="Times New Roman" w:hAnsi="Times New Roman" w:hint="eastAsia"/>
        </w:rPr>
        <w:t>和</w:t>
      </w:r>
      <w:proofErr w:type="gramStart"/>
      <w:r w:rsidR="00DA0845">
        <w:rPr>
          <w:rFonts w:ascii="Times New Roman" w:hAnsi="Times New Roman" w:hint="eastAsia"/>
        </w:rPr>
        <w:t>未发布</w:t>
      </w:r>
      <w:proofErr w:type="gramEnd"/>
      <w:r w:rsidR="00DA0845">
        <w:rPr>
          <w:rFonts w:ascii="Times New Roman" w:hAnsi="Times New Roman" w:hint="eastAsia"/>
        </w:rPr>
        <w:t>会议</w:t>
      </w:r>
      <w:r w:rsidR="00E15749">
        <w:rPr>
          <w:rFonts w:ascii="Times New Roman" w:hAnsi="Times New Roman" w:hint="eastAsia"/>
        </w:rPr>
        <w:t>点击查看只有会议信息，</w:t>
      </w:r>
      <w:r w:rsidR="006D70C6">
        <w:rPr>
          <w:rFonts w:ascii="Times New Roman" w:hAnsi="Times New Roman" w:hint="eastAsia"/>
        </w:rPr>
        <w:t>无</w:t>
      </w:r>
      <w:r w:rsidR="00DA0845">
        <w:rPr>
          <w:rFonts w:ascii="Times New Roman" w:hAnsi="Times New Roman" w:hint="eastAsia"/>
        </w:rPr>
        <w:t>签到信息</w:t>
      </w:r>
      <w:r w:rsidR="00E15749">
        <w:rPr>
          <w:rFonts w:ascii="Times New Roman" w:hAnsi="Times New Roman" w:hint="eastAsia"/>
        </w:rPr>
        <w:t>选项卡</w:t>
      </w:r>
      <w:r w:rsidR="00F952E5">
        <w:rPr>
          <w:rFonts w:ascii="Times New Roman" w:hAnsi="Times New Roman" w:hint="eastAsia"/>
        </w:rPr>
        <w:t>。</w:t>
      </w:r>
    </w:p>
    <w:p w14:paraId="40F25558" w14:textId="452F4AFE" w:rsidR="0054023E" w:rsidRDefault="00F952E5"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会议信息</w:t>
      </w:r>
      <w:r w:rsidR="00B47D12">
        <w:rPr>
          <w:rFonts w:ascii="Times New Roman" w:hAnsi="Times New Roman" w:hint="eastAsia"/>
        </w:rPr>
        <w:t>显示基本信息</w:t>
      </w:r>
      <w:r w:rsidR="00B47D12" w:rsidRPr="00CC45A8">
        <w:rPr>
          <w:rFonts w:ascii="Times New Roman" w:hAnsi="Times New Roman" w:hint="eastAsia"/>
        </w:rPr>
        <w:t>、</w:t>
      </w:r>
      <w:r w:rsidR="00420E85">
        <w:rPr>
          <w:rFonts w:ascii="Times New Roman" w:hAnsi="Times New Roman" w:hint="eastAsia"/>
        </w:rPr>
        <w:t>会议</w:t>
      </w:r>
      <w:r w:rsidR="00B47D12">
        <w:rPr>
          <w:rFonts w:ascii="Times New Roman" w:hAnsi="Times New Roman" w:hint="eastAsia"/>
        </w:rPr>
        <w:t>议程</w:t>
      </w:r>
      <w:r w:rsidR="00B47D12" w:rsidRPr="00CC45A8">
        <w:rPr>
          <w:rFonts w:ascii="Times New Roman" w:hAnsi="Times New Roman" w:hint="eastAsia"/>
        </w:rPr>
        <w:t>、</w:t>
      </w:r>
      <w:r w:rsidR="00E15749">
        <w:rPr>
          <w:rFonts w:ascii="Times New Roman" w:hAnsi="Times New Roman" w:hint="eastAsia"/>
        </w:rPr>
        <w:t>备注</w:t>
      </w:r>
      <w:r w:rsidR="00B47D12" w:rsidRPr="00CC45A8">
        <w:rPr>
          <w:rFonts w:ascii="Times New Roman" w:hAnsi="Times New Roman" w:hint="eastAsia"/>
        </w:rPr>
        <w:t>、</w:t>
      </w:r>
      <w:r w:rsidR="00321AF5">
        <w:rPr>
          <w:rFonts w:ascii="Times New Roman" w:hAnsi="Times New Roman" w:hint="eastAsia"/>
        </w:rPr>
        <w:t>附件</w:t>
      </w:r>
      <w:r w:rsidR="00420E85">
        <w:rPr>
          <w:rFonts w:ascii="Times New Roman" w:hAnsi="Times New Roman" w:hint="eastAsia"/>
        </w:rPr>
        <w:t>列表（参会人员列表展示人员参会状态）</w:t>
      </w:r>
      <w:r w:rsidR="00B47D12" w:rsidRPr="00CC45A8">
        <w:rPr>
          <w:rFonts w:ascii="Times New Roman" w:hAnsi="Times New Roman" w:hint="eastAsia"/>
        </w:rPr>
        <w:t>。</w:t>
      </w:r>
      <w:r w:rsidR="0054023E" w:rsidRPr="00CC45A8">
        <w:rPr>
          <w:rFonts w:ascii="Times New Roman" w:hAnsi="Times New Roman" w:hint="eastAsia"/>
        </w:rPr>
        <w:t>页面底部为“返回”键。</w:t>
      </w:r>
    </w:p>
    <w:p w14:paraId="27E7F7E2" w14:textId="30E1980A" w:rsidR="00B47D12" w:rsidRDefault="00E15749"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附件列表显示属性包括：文档名称、文档类型、公开权限、上传时间</w:t>
      </w:r>
      <w:r w:rsidR="0054023E">
        <w:rPr>
          <w:rFonts w:ascii="Times New Roman" w:hAnsi="Times New Roman" w:hint="eastAsia"/>
        </w:rPr>
        <w:t>。</w:t>
      </w:r>
    </w:p>
    <w:p w14:paraId="3E7C6783" w14:textId="2AB523EC" w:rsidR="00B47D12" w:rsidRPr="00321AF5" w:rsidRDefault="00F952E5" w:rsidP="00321AF5">
      <w:pPr>
        <w:pStyle w:val="afe"/>
        <w:numPr>
          <w:ilvl w:val="0"/>
          <w:numId w:val="72"/>
        </w:numPr>
        <w:spacing w:line="360" w:lineRule="auto"/>
        <w:ind w:firstLineChars="0"/>
        <w:jc w:val="left"/>
        <w:rPr>
          <w:rFonts w:ascii="Times New Roman" w:hAnsi="Times New Roman"/>
        </w:rPr>
      </w:pPr>
      <w:r>
        <w:rPr>
          <w:rFonts w:ascii="Times New Roman" w:hAnsi="Times New Roman" w:hint="eastAsia"/>
        </w:rPr>
        <w:t>签到信息展示参会人员签到列表，显示属性包括：姓名、部门、手机号码、签到时间。</w:t>
      </w:r>
      <w:r w:rsidR="00AD6546">
        <w:rPr>
          <w:rFonts w:ascii="Times New Roman" w:hAnsi="Times New Roman" w:hint="eastAsia"/>
        </w:rPr>
        <w:t>左上角为导出按键，点击将签到信息导出为</w:t>
      </w:r>
      <w:r w:rsidR="00AD6546">
        <w:rPr>
          <w:rFonts w:ascii="Times New Roman" w:hAnsi="Times New Roman" w:hint="eastAsia"/>
        </w:rPr>
        <w:t>EXCEL</w:t>
      </w:r>
      <w:r w:rsidR="00AD6546">
        <w:rPr>
          <w:rFonts w:ascii="Times New Roman" w:hAnsi="Times New Roman" w:hint="eastAsia"/>
        </w:rPr>
        <w:t>格式文件。</w:t>
      </w:r>
    </w:p>
    <w:p w14:paraId="6242C9FF" w14:textId="69D211DB" w:rsidR="00FA2844" w:rsidRDefault="00CC45A8" w:rsidP="004070BD">
      <w:pPr>
        <w:pStyle w:val="afe"/>
        <w:numPr>
          <w:ilvl w:val="0"/>
          <w:numId w:val="44"/>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1452816B" w:rsidR="00D1129F" w:rsidRDefault="00CC45A8" w:rsidP="004070BD">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点击“返回”，进入</w:t>
      </w:r>
      <w:r w:rsidR="00420E85">
        <w:rPr>
          <w:rFonts w:ascii="Times New Roman" w:hAnsi="Times New Roman" w:hint="eastAsia"/>
        </w:rPr>
        <w:t>“会议管理”</w:t>
      </w:r>
      <w:r>
        <w:rPr>
          <w:rFonts w:ascii="Times New Roman" w:hAnsi="Times New Roman" w:hint="eastAsia"/>
        </w:rPr>
        <w:t>页面。</w:t>
      </w:r>
    </w:p>
    <w:p w14:paraId="2EADA15C" w14:textId="592B0192" w:rsidR="00F952E5" w:rsidRDefault="00F952E5" w:rsidP="004070BD">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点击“导出”，</w:t>
      </w:r>
      <w:r w:rsidR="00AD6546">
        <w:rPr>
          <w:rFonts w:ascii="Times New Roman" w:hAnsi="Times New Roman" w:hint="eastAsia"/>
        </w:rPr>
        <w:t>将人员签到信息表导出为</w:t>
      </w:r>
      <w:r w:rsidR="00AD6546">
        <w:rPr>
          <w:rFonts w:ascii="Times New Roman" w:hAnsi="Times New Roman" w:hint="eastAsia"/>
        </w:rPr>
        <w:t>EXCEL</w:t>
      </w:r>
      <w:r w:rsidR="00AD6546">
        <w:rPr>
          <w:rFonts w:ascii="Times New Roman" w:hAnsi="Times New Roman" w:hint="eastAsia"/>
        </w:rPr>
        <w:t>格式文件。</w:t>
      </w:r>
    </w:p>
    <w:p w14:paraId="733EC4B5" w14:textId="21C941E9" w:rsidR="0054023E" w:rsidRPr="0054023E" w:rsidRDefault="0054023E" w:rsidP="0054023E">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点击签到信息列表的“第</w:t>
      </w:r>
      <w:r>
        <w:rPr>
          <w:rFonts w:ascii="Times New Roman" w:hAnsi="Times New Roman" w:hint="eastAsia"/>
        </w:rPr>
        <w:t>*</w:t>
      </w:r>
      <w:r>
        <w:rPr>
          <w:rFonts w:ascii="Times New Roman" w:hAnsi="Times New Roman" w:hint="eastAsia"/>
        </w:rPr>
        <w:t>签到时间”右侧按键</w:t>
      </w:r>
      <w:r>
        <w:rPr>
          <w:noProof/>
        </w:rPr>
        <w:drawing>
          <wp:inline distT="0" distB="0" distL="0" distR="0" wp14:anchorId="7B9178CD" wp14:editId="67B614F3">
            <wp:extent cx="129540" cy="137392"/>
            <wp:effectExtent l="0" t="0" r="381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4142" cy="142273"/>
                    </a:xfrm>
                    <a:prstGeom prst="rect">
                      <a:avLst/>
                    </a:prstGeom>
                  </pic:spPr>
                </pic:pic>
              </a:graphicData>
            </a:graphic>
          </wp:inline>
        </w:drawing>
      </w:r>
      <w:r>
        <w:rPr>
          <w:rFonts w:ascii="Times New Roman" w:hAnsi="Times New Roman" w:hint="eastAsia"/>
        </w:rPr>
        <w:t>实现列表实现按照签到时间由远到近（未签到人员在列表底部）或者由近到远（未签到人员在列表顶部）。</w:t>
      </w:r>
    </w:p>
    <w:p w14:paraId="55A9AB54" w14:textId="362550E5" w:rsidR="0054023E" w:rsidRPr="0054023E" w:rsidRDefault="0054023E" w:rsidP="0054023E">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点击附件列表操作</w:t>
      </w:r>
      <w:r>
        <w:rPr>
          <w:noProof/>
        </w:rPr>
        <w:drawing>
          <wp:inline distT="0" distB="0" distL="0" distR="0" wp14:anchorId="55C75836" wp14:editId="39690360">
            <wp:extent cx="95250" cy="121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96651" cy="123498"/>
                    </a:xfrm>
                    <a:prstGeom prst="rect">
                      <a:avLst/>
                    </a:prstGeom>
                  </pic:spPr>
                </pic:pic>
              </a:graphicData>
            </a:graphic>
          </wp:inline>
        </w:drawing>
      </w:r>
      <w:r>
        <w:rPr>
          <w:rFonts w:ascii="Times New Roman" w:hAnsi="Times New Roman" w:hint="eastAsia"/>
        </w:rPr>
        <w:t>，出现含“查看”、“下载”弹出框，点击实现文件的预览和下载到本地，鼠标移出操作键</w:t>
      </w:r>
      <w:r>
        <w:rPr>
          <w:noProof/>
        </w:rPr>
        <w:drawing>
          <wp:inline distT="0" distB="0" distL="0" distR="0" wp14:anchorId="3B8BB8B6" wp14:editId="47DE2F5E">
            <wp:extent cx="95250" cy="1217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96651" cy="123498"/>
                    </a:xfrm>
                    <a:prstGeom prst="rect">
                      <a:avLst/>
                    </a:prstGeom>
                  </pic:spPr>
                </pic:pic>
              </a:graphicData>
            </a:graphic>
          </wp:inline>
        </w:drawing>
      </w:r>
      <w:r w:rsidR="00AD6546">
        <w:rPr>
          <w:rFonts w:ascii="Times New Roman" w:hAnsi="Times New Roman" w:hint="eastAsia"/>
        </w:rPr>
        <w:t>范围点击或者再次点击操作键收起弹出框。（召开会议</w:t>
      </w:r>
      <w:r>
        <w:rPr>
          <w:rFonts w:ascii="Times New Roman" w:hAnsi="Times New Roman" w:hint="eastAsia"/>
        </w:rPr>
        <w:t>所有附件均可</w:t>
      </w:r>
      <w:r w:rsidR="00AD6546">
        <w:rPr>
          <w:rFonts w:ascii="Times New Roman" w:hAnsi="Times New Roman" w:hint="eastAsia"/>
        </w:rPr>
        <w:t>查看、</w:t>
      </w:r>
      <w:r>
        <w:rPr>
          <w:rFonts w:ascii="Times New Roman" w:hAnsi="Times New Roman" w:hint="eastAsia"/>
        </w:rPr>
        <w:t>下载，参与会议根据公开权限可查看或者下载。）</w:t>
      </w:r>
    </w:p>
    <w:p w14:paraId="26EB1489" w14:textId="0AF37E62"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3" w:name="_Toc453070100"/>
      <w:bookmarkStart w:id="44" w:name="_Toc453688949"/>
      <w:bookmarkStart w:id="45" w:name="_Toc456256172"/>
      <w:r>
        <w:rPr>
          <w:rFonts w:asciiTheme="minorEastAsia" w:eastAsiaTheme="minorEastAsia" w:hAnsiTheme="minorEastAsia" w:hint="eastAsia"/>
          <w:b/>
          <w:sz w:val="24"/>
          <w:szCs w:val="24"/>
        </w:rPr>
        <w:t>3.3.</w:t>
      </w:r>
      <w:bookmarkEnd w:id="43"/>
      <w:r w:rsidR="00482CE9">
        <w:rPr>
          <w:rFonts w:asciiTheme="minorEastAsia" w:eastAsiaTheme="minorEastAsia" w:hAnsiTheme="minorEastAsia" w:hint="eastAsia"/>
          <w:b/>
          <w:sz w:val="24"/>
          <w:szCs w:val="24"/>
        </w:rPr>
        <w:t>4</w:t>
      </w:r>
      <w:r w:rsidR="004912FD">
        <w:rPr>
          <w:rFonts w:asciiTheme="minorEastAsia" w:eastAsiaTheme="minorEastAsia" w:hAnsiTheme="minorEastAsia" w:hint="eastAsia"/>
          <w:b/>
          <w:sz w:val="24"/>
          <w:szCs w:val="24"/>
        </w:rPr>
        <w:t xml:space="preserve"> </w:t>
      </w:r>
      <w:r w:rsidR="00772B3D">
        <w:rPr>
          <w:rFonts w:asciiTheme="minorEastAsia" w:eastAsiaTheme="minorEastAsia" w:hAnsiTheme="minorEastAsia" w:hint="eastAsia"/>
          <w:b/>
          <w:sz w:val="24"/>
          <w:szCs w:val="24"/>
        </w:rPr>
        <w:t>会议</w:t>
      </w:r>
      <w:r w:rsidR="00741A19">
        <w:rPr>
          <w:rFonts w:asciiTheme="minorEastAsia" w:eastAsiaTheme="minorEastAsia" w:hAnsiTheme="minorEastAsia" w:hint="eastAsia"/>
          <w:b/>
          <w:sz w:val="24"/>
          <w:szCs w:val="24"/>
        </w:rPr>
        <w:t>创建</w:t>
      </w:r>
      <w:r w:rsidR="00772B3D">
        <w:rPr>
          <w:rFonts w:asciiTheme="minorEastAsia" w:eastAsiaTheme="minorEastAsia" w:hAnsiTheme="minorEastAsia" w:hint="eastAsia"/>
          <w:b/>
          <w:sz w:val="24"/>
          <w:szCs w:val="24"/>
        </w:rPr>
        <w:t>编辑</w:t>
      </w:r>
      <w:bookmarkEnd w:id="44"/>
      <w:bookmarkEnd w:id="45"/>
    </w:p>
    <w:p w14:paraId="67E3CA80" w14:textId="77777777" w:rsidR="00B77845" w:rsidRDefault="00B77845" w:rsidP="004070BD">
      <w:pPr>
        <w:pStyle w:val="afe"/>
        <w:numPr>
          <w:ilvl w:val="0"/>
          <w:numId w:val="57"/>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75B53140" w14:textId="4401E430" w:rsidR="006607E7" w:rsidRPr="00E12B86" w:rsidRDefault="00AF458E" w:rsidP="00AF458E">
      <w:pPr>
        <w:pStyle w:val="afe"/>
        <w:spacing w:line="360" w:lineRule="auto"/>
        <w:ind w:firstLineChars="0" w:firstLine="0"/>
        <w:jc w:val="center"/>
        <w:rPr>
          <w:rFonts w:ascii="Times New Roman" w:hAnsi="Times New Roman"/>
          <w:b/>
        </w:rPr>
      </w:pPr>
      <w:r>
        <w:rPr>
          <w:noProof/>
        </w:rPr>
        <w:lastRenderedPageBreak/>
        <w:drawing>
          <wp:inline distT="0" distB="0" distL="0" distR="0" wp14:anchorId="179BF04A" wp14:editId="1E84DC30">
            <wp:extent cx="3812157" cy="2025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15204" cy="2027269"/>
                    </a:xfrm>
                    <a:prstGeom prst="rect">
                      <a:avLst/>
                    </a:prstGeom>
                  </pic:spPr>
                </pic:pic>
              </a:graphicData>
            </a:graphic>
          </wp:inline>
        </w:drawing>
      </w:r>
    </w:p>
    <w:p w14:paraId="28DC7A27" w14:textId="09582A63" w:rsidR="00B77845" w:rsidRDefault="005E73DE"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点击“</w:t>
      </w:r>
      <w:r w:rsidR="00772B3D">
        <w:rPr>
          <w:rFonts w:ascii="Times New Roman" w:hAnsi="Times New Roman" w:hint="eastAsia"/>
        </w:rPr>
        <w:t>新增会议安排”进入</w:t>
      </w:r>
      <w:r w:rsidR="00E90295">
        <w:rPr>
          <w:rFonts w:ascii="Times New Roman" w:hAnsi="Times New Roman" w:hint="eastAsia"/>
        </w:rPr>
        <w:t>召开会议页面</w:t>
      </w:r>
      <w:r w:rsidR="004912FD">
        <w:rPr>
          <w:rFonts w:ascii="Times New Roman" w:hAnsi="Times New Roman" w:hint="eastAsia"/>
        </w:rPr>
        <w:t>；点击会议</w:t>
      </w:r>
      <w:r>
        <w:rPr>
          <w:rFonts w:ascii="Times New Roman" w:hAnsi="Times New Roman" w:hint="eastAsia"/>
        </w:rPr>
        <w:t>列表中操作“</w:t>
      </w:r>
      <w:r w:rsidR="008526C0">
        <w:rPr>
          <w:rFonts w:ascii="Times New Roman" w:hAnsi="Times New Roman" w:hint="eastAsia"/>
        </w:rPr>
        <w:t>编辑</w:t>
      </w:r>
      <w:r>
        <w:rPr>
          <w:rFonts w:ascii="Times New Roman" w:hAnsi="Times New Roman" w:hint="eastAsia"/>
        </w:rPr>
        <w:t>”</w:t>
      </w:r>
      <w:r w:rsidR="004912FD">
        <w:rPr>
          <w:rFonts w:ascii="Times New Roman" w:hAnsi="Times New Roman" w:hint="eastAsia"/>
        </w:rPr>
        <w:t>进入会议编辑页面，页面显示为该会议</w:t>
      </w:r>
      <w:r w:rsidR="00D416D3">
        <w:rPr>
          <w:rFonts w:ascii="Times New Roman" w:hAnsi="Times New Roman" w:hint="eastAsia"/>
        </w:rPr>
        <w:t>上一次</w:t>
      </w:r>
      <w:r w:rsidR="004912FD">
        <w:rPr>
          <w:rFonts w:ascii="Times New Roman" w:hAnsi="Times New Roman" w:hint="eastAsia"/>
        </w:rPr>
        <w:t>保存</w:t>
      </w:r>
      <w:r>
        <w:rPr>
          <w:rFonts w:ascii="Times New Roman" w:hAnsi="Times New Roman" w:hint="eastAsia"/>
        </w:rPr>
        <w:t>信息</w:t>
      </w:r>
      <w:r w:rsidR="00D6630F">
        <w:rPr>
          <w:rFonts w:ascii="Times New Roman" w:hAnsi="Times New Roman" w:hint="eastAsia"/>
        </w:rPr>
        <w:t>。</w:t>
      </w:r>
    </w:p>
    <w:p w14:paraId="5D9CDE30" w14:textId="39486CE7" w:rsidR="005E73DE" w:rsidRDefault="005E73DE"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页面上部显示会议</w:t>
      </w:r>
      <w:r w:rsidR="00DF43AD">
        <w:rPr>
          <w:rFonts w:ascii="Times New Roman" w:hAnsi="Times New Roman" w:hint="eastAsia"/>
        </w:rPr>
        <w:t>“</w:t>
      </w:r>
      <w:r>
        <w:rPr>
          <w:rFonts w:ascii="Times New Roman" w:hAnsi="Times New Roman" w:hint="eastAsia"/>
        </w:rPr>
        <w:t>基本信息</w:t>
      </w:r>
      <w:r w:rsidR="00DF43AD">
        <w:rPr>
          <w:rFonts w:ascii="Times New Roman" w:hAnsi="Times New Roman" w:hint="eastAsia"/>
        </w:rPr>
        <w:t>”</w:t>
      </w:r>
      <w:r w:rsidR="00AF458E">
        <w:rPr>
          <w:rFonts w:ascii="Times New Roman" w:hAnsi="Times New Roman" w:hint="eastAsia"/>
        </w:rPr>
        <w:t>、“参会人员”、</w:t>
      </w:r>
      <w:r w:rsidR="00DF43AD">
        <w:rPr>
          <w:rFonts w:ascii="Times New Roman" w:hAnsi="Times New Roman" w:hint="eastAsia"/>
        </w:rPr>
        <w:t>“会议议程”</w:t>
      </w:r>
      <w:r w:rsidR="00AF458E">
        <w:rPr>
          <w:rFonts w:ascii="Times New Roman" w:hAnsi="Times New Roman" w:hint="eastAsia"/>
        </w:rPr>
        <w:t>、“附件资料”、</w:t>
      </w:r>
      <w:r w:rsidR="00DF43AD">
        <w:rPr>
          <w:rFonts w:ascii="Times New Roman" w:hAnsi="Times New Roman" w:hint="eastAsia"/>
        </w:rPr>
        <w:t>“</w:t>
      </w:r>
      <w:r w:rsidR="00053462">
        <w:rPr>
          <w:rFonts w:ascii="Times New Roman" w:hAnsi="Times New Roman" w:hint="eastAsia"/>
        </w:rPr>
        <w:t>会议签到</w:t>
      </w:r>
      <w:r w:rsidR="00DF43AD">
        <w:rPr>
          <w:rFonts w:ascii="Times New Roman" w:hAnsi="Times New Roman" w:hint="eastAsia"/>
        </w:rPr>
        <w:t>”</w:t>
      </w:r>
      <w:r w:rsidR="00AF458E">
        <w:rPr>
          <w:rFonts w:ascii="Times New Roman" w:hAnsi="Times New Roman" w:hint="eastAsia"/>
        </w:rPr>
        <w:t>、</w:t>
      </w:r>
      <w:r w:rsidR="00053462">
        <w:rPr>
          <w:rFonts w:ascii="Times New Roman" w:hAnsi="Times New Roman" w:hint="eastAsia"/>
        </w:rPr>
        <w:t>“会议备注”</w:t>
      </w:r>
      <w:r w:rsidR="00DF43AD">
        <w:rPr>
          <w:rFonts w:ascii="Times New Roman" w:hAnsi="Times New Roman" w:hint="eastAsia"/>
        </w:rPr>
        <w:t>编辑步骤</w:t>
      </w:r>
      <w:r>
        <w:rPr>
          <w:rFonts w:ascii="Times New Roman" w:hAnsi="Times New Roman" w:hint="eastAsia"/>
        </w:rPr>
        <w:t>，</w:t>
      </w:r>
      <w:r w:rsidR="00DF43AD">
        <w:rPr>
          <w:rFonts w:ascii="Times New Roman" w:hAnsi="Times New Roman" w:hint="eastAsia"/>
        </w:rPr>
        <w:t>页面初始化为“基本信息”输入页面。</w:t>
      </w:r>
    </w:p>
    <w:p w14:paraId="19065E1D" w14:textId="6FC97C53" w:rsidR="00D6630F" w:rsidRDefault="00DF43AD"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基本信息包括“会议</w:t>
      </w:r>
      <w:r w:rsidR="00D6630F">
        <w:rPr>
          <w:rFonts w:ascii="Times New Roman" w:hAnsi="Times New Roman" w:hint="eastAsia"/>
        </w:rPr>
        <w:t>名称”、“</w:t>
      </w:r>
      <w:r>
        <w:rPr>
          <w:rFonts w:ascii="Times New Roman" w:hAnsi="Times New Roman" w:hint="eastAsia"/>
        </w:rPr>
        <w:t>会议地址</w:t>
      </w:r>
      <w:r w:rsidR="00D6630F">
        <w:rPr>
          <w:rFonts w:ascii="Times New Roman" w:hAnsi="Times New Roman" w:hint="eastAsia"/>
        </w:rPr>
        <w:t>”、“</w:t>
      </w:r>
      <w:r>
        <w:rPr>
          <w:rFonts w:ascii="Times New Roman" w:hAnsi="Times New Roman" w:hint="eastAsia"/>
        </w:rPr>
        <w:t>开始时间</w:t>
      </w:r>
      <w:r w:rsidR="00D6630F">
        <w:rPr>
          <w:rFonts w:ascii="Times New Roman" w:hAnsi="Times New Roman" w:hint="eastAsia"/>
        </w:rPr>
        <w:t>”、“</w:t>
      </w:r>
      <w:r>
        <w:rPr>
          <w:rFonts w:ascii="Times New Roman" w:hAnsi="Times New Roman" w:hint="eastAsia"/>
        </w:rPr>
        <w:t>结束时间</w:t>
      </w:r>
      <w:r w:rsidR="00D6630F">
        <w:rPr>
          <w:rFonts w:ascii="Times New Roman" w:hAnsi="Times New Roman" w:hint="eastAsia"/>
        </w:rPr>
        <w:t>”</w:t>
      </w:r>
      <w:r>
        <w:rPr>
          <w:rFonts w:ascii="Times New Roman" w:hAnsi="Times New Roman" w:hint="eastAsia"/>
        </w:rPr>
        <w:t>和“</w:t>
      </w:r>
      <w:r w:rsidR="00AF458E">
        <w:rPr>
          <w:rFonts w:ascii="Times New Roman" w:hAnsi="Times New Roman" w:hint="eastAsia"/>
        </w:rPr>
        <w:t>创建会议群组</w:t>
      </w:r>
      <w:r>
        <w:rPr>
          <w:rFonts w:ascii="Times New Roman" w:hAnsi="Times New Roman" w:hint="eastAsia"/>
        </w:rPr>
        <w:t>”</w:t>
      </w:r>
      <w:r w:rsidR="00D6630F">
        <w:rPr>
          <w:rFonts w:ascii="Times New Roman" w:hAnsi="Times New Roman" w:hint="eastAsia"/>
        </w:rPr>
        <w:t>，以红色星号标记</w:t>
      </w:r>
      <w:r>
        <w:rPr>
          <w:rFonts w:ascii="Times New Roman" w:hAnsi="Times New Roman" w:hint="eastAsia"/>
        </w:rPr>
        <w:t>为必填选项</w:t>
      </w:r>
      <w:r w:rsidR="00D6630F">
        <w:rPr>
          <w:rFonts w:ascii="Times New Roman" w:hAnsi="Times New Roman" w:hint="eastAsia"/>
        </w:rPr>
        <w:t>。</w:t>
      </w:r>
    </w:p>
    <w:p w14:paraId="0B387BF2" w14:textId="639E93F8" w:rsidR="00E976C6" w:rsidRPr="005E73DE" w:rsidRDefault="00E976C6"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页面右上角为页面关闭按键，点击关闭弹出页面，取消会议编辑。</w:t>
      </w:r>
    </w:p>
    <w:p w14:paraId="5B33BD47" w14:textId="686674B0" w:rsidR="008F2BD3" w:rsidRPr="007F6107" w:rsidRDefault="004D3CCF" w:rsidP="004070BD">
      <w:pPr>
        <w:pStyle w:val="afe"/>
        <w:numPr>
          <w:ilvl w:val="0"/>
          <w:numId w:val="57"/>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656D4C0F" w14:textId="5073BB26" w:rsidR="004D3CCF" w:rsidRDefault="00DF43AD" w:rsidP="004070BD">
      <w:pPr>
        <w:pStyle w:val="afe"/>
        <w:numPr>
          <w:ilvl w:val="0"/>
          <w:numId w:val="46"/>
        </w:numPr>
        <w:spacing w:line="360" w:lineRule="auto"/>
        <w:ind w:firstLineChars="0"/>
        <w:jc w:val="left"/>
        <w:rPr>
          <w:rFonts w:ascii="Times New Roman" w:hAnsi="Times New Roman"/>
        </w:rPr>
      </w:pPr>
      <w:r>
        <w:rPr>
          <w:rFonts w:ascii="Times New Roman" w:hAnsi="Times New Roman" w:hint="eastAsia"/>
        </w:rPr>
        <w:t>“会议名称”、“会议地址”、</w:t>
      </w:r>
      <w:r>
        <w:rPr>
          <w:rFonts w:ascii="Times New Roman" w:hAnsi="Times New Roman" w:hint="eastAsia"/>
        </w:rPr>
        <w:t xml:space="preserve"> </w:t>
      </w:r>
      <w:r>
        <w:rPr>
          <w:rFonts w:ascii="Times New Roman" w:hAnsi="Times New Roman" w:hint="eastAsia"/>
        </w:rPr>
        <w:t>“会议说明”</w:t>
      </w:r>
      <w:r w:rsidR="008F2BD3">
        <w:rPr>
          <w:rFonts w:ascii="Times New Roman" w:hAnsi="Times New Roman" w:hint="eastAsia"/>
        </w:rPr>
        <w:t>点击</w:t>
      </w:r>
      <w:r w:rsidR="00FE1311">
        <w:rPr>
          <w:rFonts w:ascii="Times New Roman" w:hAnsi="Times New Roman" w:hint="eastAsia"/>
        </w:rPr>
        <w:t>选中输入内容</w:t>
      </w:r>
      <w:r>
        <w:rPr>
          <w:rFonts w:ascii="Times New Roman" w:hAnsi="Times New Roman" w:hint="eastAsia"/>
        </w:rPr>
        <w:t>，“开始时间”、“结束时间”</w:t>
      </w:r>
      <w:r w:rsidR="008F2BD3">
        <w:rPr>
          <w:rFonts w:ascii="Times New Roman" w:hAnsi="Times New Roman" w:hint="eastAsia"/>
        </w:rPr>
        <w:t>点击</w:t>
      </w:r>
      <w:r>
        <w:rPr>
          <w:rFonts w:ascii="Times New Roman" w:hAnsi="Times New Roman" w:hint="eastAsia"/>
        </w:rPr>
        <w:t>下</w:t>
      </w:r>
      <w:r w:rsidR="00FE1311">
        <w:rPr>
          <w:rFonts w:ascii="Times New Roman" w:hAnsi="Times New Roman" w:hint="eastAsia"/>
        </w:rPr>
        <w:t>拉选择。</w:t>
      </w:r>
      <w:r w:rsidR="00AF458E">
        <w:rPr>
          <w:rFonts w:ascii="Times New Roman" w:hAnsi="Times New Roman" w:hint="eastAsia"/>
        </w:rPr>
        <w:t>点击选择是否在</w:t>
      </w:r>
      <w:r w:rsidR="00AF458E">
        <w:rPr>
          <w:rFonts w:ascii="Times New Roman" w:hAnsi="Times New Roman" w:hint="eastAsia"/>
        </w:rPr>
        <w:t>MPLUS</w:t>
      </w:r>
      <w:r w:rsidR="00AF458E">
        <w:rPr>
          <w:rFonts w:ascii="Times New Roman" w:hAnsi="Times New Roman" w:hint="eastAsia"/>
        </w:rPr>
        <w:t>根据会议参会人员创建聊天群组（单选，默认选中否）。</w:t>
      </w:r>
    </w:p>
    <w:p w14:paraId="4EFCE34F" w14:textId="07A973BE" w:rsidR="00F36E05" w:rsidRDefault="00F36E05" w:rsidP="00F36E05">
      <w:pPr>
        <w:spacing w:line="360" w:lineRule="auto"/>
        <w:jc w:val="center"/>
        <w:rPr>
          <w:rFonts w:ascii="Times New Roman" w:hAnsi="Times New Roman"/>
        </w:rPr>
      </w:pPr>
      <w:r>
        <w:rPr>
          <w:noProof/>
        </w:rPr>
        <w:drawing>
          <wp:inline distT="0" distB="0" distL="0" distR="0" wp14:anchorId="0AC9F0F5" wp14:editId="002D8B93">
            <wp:extent cx="3812157" cy="202565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15204" cy="2027269"/>
                    </a:xfrm>
                    <a:prstGeom prst="rect">
                      <a:avLst/>
                    </a:prstGeom>
                  </pic:spPr>
                </pic:pic>
              </a:graphicData>
            </a:graphic>
          </wp:inline>
        </w:drawing>
      </w:r>
    </w:p>
    <w:p w14:paraId="38002D84" w14:textId="2879023A" w:rsidR="00F36E05" w:rsidRDefault="00A41E94" w:rsidP="00F36E05">
      <w:pPr>
        <w:pStyle w:val="afe"/>
        <w:numPr>
          <w:ilvl w:val="0"/>
          <w:numId w:val="46"/>
        </w:numPr>
        <w:spacing w:line="360" w:lineRule="auto"/>
        <w:ind w:firstLineChars="0"/>
        <w:rPr>
          <w:rFonts w:ascii="Times New Roman" w:hAnsi="Times New Roman"/>
        </w:rPr>
      </w:pPr>
      <w:r>
        <w:rPr>
          <w:rFonts w:ascii="Times New Roman" w:hAnsi="Times New Roman" w:hint="eastAsia"/>
        </w:rPr>
        <w:t>底部为</w:t>
      </w:r>
      <w:r>
        <w:rPr>
          <w:rFonts w:ascii="Times New Roman" w:hAnsi="Times New Roman" w:hint="eastAsia"/>
        </w:rPr>
        <w:t xml:space="preserve"> </w:t>
      </w:r>
      <w:r>
        <w:rPr>
          <w:rFonts w:ascii="Times New Roman" w:hAnsi="Times New Roman" w:hint="eastAsia"/>
        </w:rPr>
        <w:t>“下一步”</w:t>
      </w:r>
      <w:r w:rsidR="008675D9">
        <w:rPr>
          <w:rFonts w:ascii="Times New Roman" w:hAnsi="Times New Roman" w:hint="eastAsia"/>
        </w:rPr>
        <w:t>功能键。</w:t>
      </w:r>
      <w:r w:rsidR="00F36E05" w:rsidRPr="00DF1B5D">
        <w:rPr>
          <w:rFonts w:ascii="Times New Roman" w:hAnsi="Times New Roman" w:hint="eastAsia"/>
        </w:rPr>
        <w:t>点击“</w:t>
      </w:r>
      <w:r w:rsidR="00F36E05">
        <w:rPr>
          <w:rFonts w:ascii="Times New Roman" w:hAnsi="Times New Roman" w:hint="eastAsia"/>
        </w:rPr>
        <w:t>下一步</w:t>
      </w:r>
      <w:r w:rsidR="00F36E05" w:rsidRPr="00DF1B5D">
        <w:rPr>
          <w:rFonts w:ascii="Times New Roman" w:hAnsi="Times New Roman" w:hint="eastAsia"/>
        </w:rPr>
        <w:t>”</w:t>
      </w:r>
      <w:r w:rsidR="00F36E05">
        <w:rPr>
          <w:rFonts w:ascii="Times New Roman" w:hAnsi="Times New Roman" w:hint="eastAsia"/>
        </w:rPr>
        <w:t>进入“参会人员”编辑页面。</w:t>
      </w:r>
    </w:p>
    <w:p w14:paraId="79DEE31D" w14:textId="7897EF69" w:rsidR="00F36E05" w:rsidRDefault="00597691" w:rsidP="00F36E05">
      <w:pPr>
        <w:spacing w:line="360" w:lineRule="auto"/>
        <w:jc w:val="center"/>
        <w:rPr>
          <w:rFonts w:ascii="Times New Roman" w:hAnsi="Times New Roman"/>
        </w:rPr>
      </w:pPr>
      <w:r>
        <w:rPr>
          <w:noProof/>
        </w:rPr>
        <w:lastRenderedPageBreak/>
        <w:drawing>
          <wp:inline distT="0" distB="0" distL="0" distR="0" wp14:anchorId="77C88CF2" wp14:editId="63D41F37">
            <wp:extent cx="3171912" cy="2641600"/>
            <wp:effectExtent l="0" t="0" r="9525" b="6350"/>
            <wp:docPr id="46" name="图片 46" descr="C:\Users\xiayang\Documents\FHIM Files\xiayang@fhxk\images\personal\3e26243f-3eae-49bc-a8ed-55ce360c67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yang\Documents\FHIM Files\xiayang@fhxk\images\personal\3e26243f-3eae-49bc-a8ed-55ce360c676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70683" cy="2640577"/>
                    </a:xfrm>
                    <a:prstGeom prst="rect">
                      <a:avLst/>
                    </a:prstGeom>
                    <a:noFill/>
                    <a:ln>
                      <a:noFill/>
                    </a:ln>
                  </pic:spPr>
                </pic:pic>
              </a:graphicData>
            </a:graphic>
          </wp:inline>
        </w:drawing>
      </w:r>
    </w:p>
    <w:p w14:paraId="530AEA5C" w14:textId="2B82B595" w:rsidR="00597691" w:rsidRDefault="00F36E05" w:rsidP="00F36E05">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sidR="00597691">
        <w:rPr>
          <w:rFonts w:ascii="Times New Roman" w:hAnsi="Times New Roman" w:hint="eastAsia"/>
        </w:rPr>
        <w:t>组织架构“添加”弹出组织架构树勾选页面，（组织架构树勾选页面可勾选部门，或部门名称进行搜索），选中部门；点击“清空”，清空选中的部门。选中部门列表右侧出现</w:t>
      </w:r>
      <w:r w:rsidR="00597691">
        <w:rPr>
          <w:noProof/>
        </w:rPr>
        <w:drawing>
          <wp:inline distT="0" distB="0" distL="0" distR="0" wp14:anchorId="31E4EB7A" wp14:editId="362A78EB">
            <wp:extent cx="165100" cy="126253"/>
            <wp:effectExtent l="0" t="0" r="635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7148" cy="127819"/>
                    </a:xfrm>
                    <a:prstGeom prst="rect">
                      <a:avLst/>
                    </a:prstGeom>
                  </pic:spPr>
                </pic:pic>
              </a:graphicData>
            </a:graphic>
          </wp:inline>
        </w:drawing>
      </w:r>
      <w:r w:rsidR="00597691">
        <w:rPr>
          <w:rFonts w:ascii="Times New Roman" w:hAnsi="Times New Roman" w:hint="eastAsia"/>
        </w:rPr>
        <w:t>，点击删除该部门。</w:t>
      </w:r>
    </w:p>
    <w:p w14:paraId="0C716EB0" w14:textId="2DA97FC6" w:rsidR="003F662D" w:rsidRDefault="00597691" w:rsidP="00F36E05">
      <w:pPr>
        <w:pStyle w:val="afe"/>
        <w:numPr>
          <w:ilvl w:val="0"/>
          <w:numId w:val="46"/>
        </w:numPr>
        <w:spacing w:line="360" w:lineRule="auto"/>
        <w:ind w:firstLineChars="0"/>
        <w:rPr>
          <w:rFonts w:ascii="Times New Roman" w:hAnsi="Times New Roman"/>
        </w:rPr>
      </w:pPr>
      <w:r>
        <w:rPr>
          <w:rFonts w:ascii="Times New Roman" w:hAnsi="Times New Roman" w:hint="eastAsia"/>
        </w:rPr>
        <w:t>点击输入</w:t>
      </w:r>
      <w:r w:rsidR="00F36E05">
        <w:rPr>
          <w:rFonts w:ascii="Times New Roman" w:hAnsi="Times New Roman" w:hint="eastAsia"/>
        </w:rPr>
        <w:t>内部人员</w:t>
      </w:r>
      <w:r>
        <w:rPr>
          <w:rFonts w:ascii="Times New Roman" w:hAnsi="Times New Roman" w:hint="eastAsia"/>
        </w:rPr>
        <w:t>搜索栏</w:t>
      </w:r>
      <w:r w:rsidR="00F36E05">
        <w:rPr>
          <w:rFonts w:ascii="Times New Roman" w:hAnsi="Times New Roman" w:hint="eastAsia"/>
        </w:rPr>
        <w:t>，</w:t>
      </w:r>
      <w:r>
        <w:rPr>
          <w:rFonts w:ascii="Times New Roman" w:hAnsi="Times New Roman" w:hint="eastAsia"/>
        </w:rPr>
        <w:t>下拉弹出符合搜索条件的人员后点击选中，</w:t>
      </w:r>
      <w:r w:rsidR="00F36E05">
        <w:rPr>
          <w:rFonts w:ascii="Times New Roman" w:hAnsi="Times New Roman" w:hint="eastAsia"/>
        </w:rPr>
        <w:t>选中人员在列表框中展示（姓名、部门、手机号码），选中列表中的人员右侧出现</w:t>
      </w:r>
      <w:r w:rsidR="00F36E05">
        <w:rPr>
          <w:noProof/>
        </w:rPr>
        <w:drawing>
          <wp:inline distT="0" distB="0" distL="0" distR="0" wp14:anchorId="6384958A" wp14:editId="7069A899">
            <wp:extent cx="165100" cy="126253"/>
            <wp:effectExtent l="0" t="0" r="6350" b="762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7148" cy="127819"/>
                    </a:xfrm>
                    <a:prstGeom prst="rect">
                      <a:avLst/>
                    </a:prstGeom>
                  </pic:spPr>
                </pic:pic>
              </a:graphicData>
            </a:graphic>
          </wp:inline>
        </w:drawing>
      </w:r>
      <w:r w:rsidR="00F36E05">
        <w:rPr>
          <w:rFonts w:ascii="Times New Roman" w:hAnsi="Times New Roman" w:hint="eastAsia"/>
        </w:rPr>
        <w:t>，点击删除该人员。</w:t>
      </w:r>
    </w:p>
    <w:p w14:paraId="5988A323" w14:textId="3B3E52D2" w:rsidR="003F662D" w:rsidRPr="003F662D" w:rsidRDefault="003F662D" w:rsidP="003F662D">
      <w:pPr>
        <w:spacing w:line="360" w:lineRule="auto"/>
        <w:jc w:val="center"/>
        <w:rPr>
          <w:rFonts w:ascii="Times New Roman" w:hAnsi="Times New Roman"/>
        </w:rPr>
      </w:pPr>
      <w:r>
        <w:rPr>
          <w:noProof/>
        </w:rPr>
        <w:drawing>
          <wp:inline distT="0" distB="0" distL="0" distR="0" wp14:anchorId="60FC1203" wp14:editId="624D6442">
            <wp:extent cx="1624070" cy="1549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23798" cy="1549141"/>
                    </a:xfrm>
                    <a:prstGeom prst="rect">
                      <a:avLst/>
                    </a:prstGeom>
                  </pic:spPr>
                </pic:pic>
              </a:graphicData>
            </a:graphic>
          </wp:inline>
        </w:drawing>
      </w:r>
    </w:p>
    <w:p w14:paraId="1A999FD0" w14:textId="76B003A4" w:rsidR="00F36E05" w:rsidRPr="00BE6E52" w:rsidRDefault="00F36E05" w:rsidP="00F36E05">
      <w:pPr>
        <w:pStyle w:val="afe"/>
        <w:numPr>
          <w:ilvl w:val="0"/>
          <w:numId w:val="46"/>
        </w:numPr>
        <w:spacing w:line="360" w:lineRule="auto"/>
        <w:ind w:firstLineChars="0"/>
        <w:rPr>
          <w:rFonts w:ascii="Times New Roman" w:hAnsi="Times New Roman"/>
        </w:rPr>
      </w:pPr>
      <w:r>
        <w:rPr>
          <w:rFonts w:ascii="Times New Roman" w:hAnsi="Times New Roman" w:hint="eastAsia"/>
        </w:rPr>
        <w:t>输入外部人员姓名和电话后点击</w:t>
      </w:r>
      <w:r>
        <w:rPr>
          <w:noProof/>
        </w:rPr>
        <w:drawing>
          <wp:inline distT="0" distB="0" distL="0" distR="0" wp14:anchorId="2075E1C8" wp14:editId="65637438">
            <wp:extent cx="133350" cy="200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5017" cy="202525"/>
                    </a:xfrm>
                    <a:prstGeom prst="rect">
                      <a:avLst/>
                    </a:prstGeom>
                  </pic:spPr>
                </pic:pic>
              </a:graphicData>
            </a:graphic>
          </wp:inline>
        </w:drawing>
      </w:r>
      <w:r>
        <w:rPr>
          <w:rFonts w:ascii="Times New Roman" w:hAnsi="Times New Roman" w:hint="eastAsia"/>
        </w:rPr>
        <w:t>，完成</w:t>
      </w:r>
      <w:r>
        <w:rPr>
          <w:rFonts w:ascii="Times New Roman" w:hAnsi="Times New Roman" w:hint="eastAsia"/>
        </w:rPr>
        <w:t>1</w:t>
      </w:r>
      <w:r>
        <w:rPr>
          <w:rFonts w:ascii="Times New Roman" w:hAnsi="Times New Roman" w:hint="eastAsia"/>
        </w:rPr>
        <w:t>个外部参会人员信息输入条目添加。点击“清空”，清空选中人员列表。</w:t>
      </w:r>
    </w:p>
    <w:p w14:paraId="3794B2EC" w14:textId="6B99AF35" w:rsidR="001126E3" w:rsidRDefault="00A41E94" w:rsidP="00F36E05">
      <w:pPr>
        <w:pStyle w:val="afe"/>
        <w:numPr>
          <w:ilvl w:val="0"/>
          <w:numId w:val="46"/>
        </w:numPr>
        <w:spacing w:line="360" w:lineRule="auto"/>
        <w:ind w:firstLineChars="0"/>
        <w:rPr>
          <w:rFonts w:ascii="Times New Roman" w:hAnsi="Times New Roman"/>
        </w:rPr>
      </w:pPr>
      <w:r>
        <w:rPr>
          <w:rFonts w:ascii="Times New Roman" w:hAnsi="Times New Roman" w:hint="eastAsia"/>
        </w:rPr>
        <w:t>底部为“上一步”、“下一步”功能键。</w:t>
      </w:r>
      <w:r w:rsidR="00DF1B5D" w:rsidRPr="00DF1B5D">
        <w:rPr>
          <w:rFonts w:ascii="Times New Roman" w:hAnsi="Times New Roman" w:hint="eastAsia"/>
        </w:rPr>
        <w:t>点击“</w:t>
      </w:r>
      <w:r w:rsidR="008F2BD3">
        <w:rPr>
          <w:rFonts w:ascii="Times New Roman" w:hAnsi="Times New Roman" w:hint="eastAsia"/>
        </w:rPr>
        <w:t>下一步</w:t>
      </w:r>
      <w:r w:rsidR="00DF1B5D" w:rsidRPr="00DF1B5D">
        <w:rPr>
          <w:rFonts w:ascii="Times New Roman" w:hAnsi="Times New Roman" w:hint="eastAsia"/>
        </w:rPr>
        <w:t>”</w:t>
      </w:r>
      <w:r w:rsidR="008F2BD3">
        <w:rPr>
          <w:rFonts w:ascii="Times New Roman" w:hAnsi="Times New Roman" w:hint="eastAsia"/>
        </w:rPr>
        <w:t>进入“会议议程”编辑页面</w:t>
      </w:r>
      <w:r w:rsidR="00DF1B5D">
        <w:rPr>
          <w:rFonts w:ascii="Times New Roman" w:hAnsi="Times New Roman" w:hint="eastAsia"/>
        </w:rPr>
        <w:t>；</w:t>
      </w:r>
      <w:r w:rsidR="00DF1B5D" w:rsidRPr="00DF1B5D">
        <w:rPr>
          <w:rFonts w:ascii="Times New Roman" w:hAnsi="Times New Roman" w:hint="eastAsia"/>
        </w:rPr>
        <w:t>点击</w:t>
      </w:r>
      <w:r w:rsidR="00DF1B5D">
        <w:rPr>
          <w:rFonts w:ascii="Times New Roman" w:hAnsi="Times New Roman" w:hint="eastAsia"/>
        </w:rPr>
        <w:t>“</w:t>
      </w:r>
      <w:r w:rsidR="00F36E05">
        <w:rPr>
          <w:rFonts w:ascii="Times New Roman" w:hAnsi="Times New Roman" w:hint="eastAsia"/>
        </w:rPr>
        <w:t>上一步</w:t>
      </w:r>
      <w:r w:rsidR="00DF1B5D">
        <w:rPr>
          <w:rFonts w:ascii="Times New Roman" w:hAnsi="Times New Roman" w:hint="eastAsia"/>
        </w:rPr>
        <w:t>”，</w:t>
      </w:r>
      <w:r w:rsidR="00F36E05">
        <w:rPr>
          <w:rFonts w:ascii="Times New Roman" w:hAnsi="Times New Roman" w:hint="eastAsia"/>
        </w:rPr>
        <w:t>保存参会人员编辑内容，返回到“基本信息”编辑</w:t>
      </w:r>
      <w:r w:rsidR="00F36E05" w:rsidRPr="00DF1B5D">
        <w:rPr>
          <w:rFonts w:ascii="Times New Roman" w:hAnsi="Times New Roman" w:hint="eastAsia"/>
        </w:rPr>
        <w:t>页面</w:t>
      </w:r>
      <w:r w:rsidR="00F36E05">
        <w:rPr>
          <w:rFonts w:ascii="Times New Roman" w:hAnsi="Times New Roman" w:hint="eastAsia"/>
        </w:rPr>
        <w:t>。</w:t>
      </w:r>
    </w:p>
    <w:p w14:paraId="623A0D5B" w14:textId="50765F88" w:rsidR="00820100" w:rsidRDefault="00820100" w:rsidP="00820100">
      <w:pPr>
        <w:spacing w:line="360" w:lineRule="auto"/>
        <w:jc w:val="center"/>
        <w:rPr>
          <w:rFonts w:ascii="Times New Roman" w:hAnsi="Times New Roman"/>
        </w:rPr>
      </w:pPr>
      <w:r>
        <w:rPr>
          <w:noProof/>
        </w:rPr>
        <w:drawing>
          <wp:inline distT="0" distB="0" distL="0" distR="0" wp14:anchorId="683BC86F" wp14:editId="588536F8">
            <wp:extent cx="3536950" cy="697564"/>
            <wp:effectExtent l="0" t="0" r="635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38310" cy="697832"/>
                    </a:xfrm>
                    <a:prstGeom prst="rect">
                      <a:avLst/>
                    </a:prstGeom>
                  </pic:spPr>
                </pic:pic>
              </a:graphicData>
            </a:graphic>
          </wp:inline>
        </w:drawing>
      </w:r>
    </w:p>
    <w:p w14:paraId="6D60171D" w14:textId="1A63B204" w:rsidR="00820100" w:rsidRPr="00820100" w:rsidRDefault="00820100" w:rsidP="00820100">
      <w:pPr>
        <w:spacing w:line="360" w:lineRule="auto"/>
        <w:jc w:val="center"/>
        <w:rPr>
          <w:rFonts w:ascii="Times New Roman" w:hAnsi="Times New Roman"/>
        </w:rPr>
      </w:pPr>
      <w:r>
        <w:rPr>
          <w:noProof/>
        </w:rPr>
        <w:lastRenderedPageBreak/>
        <w:drawing>
          <wp:inline distT="0" distB="0" distL="0" distR="0" wp14:anchorId="7DB10E4E" wp14:editId="0C7EB1C9">
            <wp:extent cx="3585322" cy="212090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93479" cy="2125725"/>
                    </a:xfrm>
                    <a:prstGeom prst="rect">
                      <a:avLst/>
                    </a:prstGeom>
                  </pic:spPr>
                </pic:pic>
              </a:graphicData>
            </a:graphic>
          </wp:inline>
        </w:drawing>
      </w:r>
    </w:p>
    <w:p w14:paraId="44A275A3" w14:textId="726A2D2D" w:rsidR="008F2BD3" w:rsidRPr="00820100" w:rsidRDefault="008F2BD3" w:rsidP="00820100">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新增议程”，新增会议议程，输入议程地址、开始时间、结束时间和议程说明。点击“保存”，保存该会议议程</w:t>
      </w:r>
      <w:r w:rsidR="003F662D">
        <w:rPr>
          <w:rFonts w:ascii="Times New Roman" w:hAnsi="Times New Roman" w:hint="eastAsia"/>
        </w:rPr>
        <w:t>后</w:t>
      </w:r>
      <w:r>
        <w:rPr>
          <w:rFonts w:ascii="Times New Roman" w:hAnsi="Times New Roman" w:hint="eastAsia"/>
        </w:rPr>
        <w:t>，</w:t>
      </w:r>
      <w:r w:rsidR="003F662D">
        <w:rPr>
          <w:rFonts w:ascii="Times New Roman" w:hAnsi="Times New Roman" w:hint="eastAsia"/>
        </w:rPr>
        <w:t>“保存”按键变为“编辑”，点击</w:t>
      </w:r>
      <w:r w:rsidR="00D97246">
        <w:rPr>
          <w:rFonts w:ascii="Times New Roman" w:hAnsi="Times New Roman" w:hint="eastAsia"/>
        </w:rPr>
        <w:t xml:space="preserve"> </w:t>
      </w:r>
      <w:r w:rsidR="003F662D">
        <w:rPr>
          <w:rFonts w:ascii="Times New Roman" w:hAnsi="Times New Roman" w:hint="eastAsia"/>
        </w:rPr>
        <w:t>“编辑”，实现议程再次编辑修改；</w:t>
      </w:r>
      <w:r>
        <w:rPr>
          <w:rFonts w:ascii="Times New Roman" w:hAnsi="Times New Roman" w:hint="eastAsia"/>
        </w:rPr>
        <w:t>点击“</w:t>
      </w:r>
      <w:r w:rsidR="00FC230C">
        <w:rPr>
          <w:rFonts w:ascii="Times New Roman" w:hAnsi="Times New Roman" w:hint="eastAsia"/>
        </w:rPr>
        <w:t>删除</w:t>
      </w:r>
      <w:r>
        <w:rPr>
          <w:rFonts w:ascii="Times New Roman" w:hAnsi="Times New Roman" w:hint="eastAsia"/>
        </w:rPr>
        <w:t>”，</w:t>
      </w:r>
      <w:r w:rsidR="00321AF5">
        <w:rPr>
          <w:rFonts w:ascii="Times New Roman" w:hAnsi="Times New Roman" w:hint="eastAsia"/>
        </w:rPr>
        <w:t>删除编辑的会议议程</w:t>
      </w:r>
      <w:r>
        <w:rPr>
          <w:rFonts w:ascii="Times New Roman" w:hAnsi="Times New Roman" w:hint="eastAsia"/>
        </w:rPr>
        <w:t>。以红色星号标记为必填选项。</w:t>
      </w:r>
    </w:p>
    <w:p w14:paraId="1F424008" w14:textId="29DA7F11" w:rsidR="007F6107" w:rsidRPr="009D26ED" w:rsidRDefault="00A41E94" w:rsidP="004070BD">
      <w:pPr>
        <w:pStyle w:val="afe"/>
        <w:numPr>
          <w:ilvl w:val="0"/>
          <w:numId w:val="46"/>
        </w:numPr>
        <w:spacing w:line="360" w:lineRule="auto"/>
        <w:ind w:firstLineChars="0"/>
        <w:rPr>
          <w:rFonts w:ascii="Times New Roman" w:hAnsi="Times New Roman"/>
        </w:rPr>
      </w:pPr>
      <w:r>
        <w:rPr>
          <w:rFonts w:ascii="Times New Roman" w:hAnsi="Times New Roman" w:hint="eastAsia"/>
        </w:rPr>
        <w:t>底部为“上一步”、“下一步”功能键。</w:t>
      </w:r>
      <w:r w:rsidR="001126E3" w:rsidRPr="00DF1B5D">
        <w:rPr>
          <w:rFonts w:ascii="Times New Roman" w:hAnsi="Times New Roman" w:hint="eastAsia"/>
        </w:rPr>
        <w:t>点击“</w:t>
      </w:r>
      <w:r w:rsidR="001126E3">
        <w:rPr>
          <w:rFonts w:ascii="Times New Roman" w:hAnsi="Times New Roman" w:hint="eastAsia"/>
        </w:rPr>
        <w:t>下一步</w:t>
      </w:r>
      <w:r w:rsidR="001126E3" w:rsidRPr="00DF1B5D">
        <w:rPr>
          <w:rFonts w:ascii="Times New Roman" w:hAnsi="Times New Roman" w:hint="eastAsia"/>
        </w:rPr>
        <w:t>”</w:t>
      </w:r>
      <w:r w:rsidR="001126E3">
        <w:rPr>
          <w:rFonts w:ascii="Times New Roman" w:hAnsi="Times New Roman" w:hint="eastAsia"/>
        </w:rPr>
        <w:t>进入“</w:t>
      </w:r>
      <w:r w:rsidR="00820100">
        <w:rPr>
          <w:rFonts w:ascii="Times New Roman" w:hAnsi="Times New Roman" w:hint="eastAsia"/>
        </w:rPr>
        <w:t>附件资料</w:t>
      </w:r>
      <w:r w:rsidR="001126E3">
        <w:rPr>
          <w:rFonts w:ascii="Times New Roman" w:hAnsi="Times New Roman" w:hint="eastAsia"/>
        </w:rPr>
        <w:t>”编辑页面；</w:t>
      </w:r>
      <w:r w:rsidR="001126E3" w:rsidRPr="00DF1B5D">
        <w:rPr>
          <w:rFonts w:ascii="Times New Roman" w:hAnsi="Times New Roman" w:hint="eastAsia"/>
        </w:rPr>
        <w:t>点击</w:t>
      </w:r>
      <w:r w:rsidR="001126E3">
        <w:rPr>
          <w:rFonts w:ascii="Times New Roman" w:hAnsi="Times New Roman" w:hint="eastAsia"/>
        </w:rPr>
        <w:t>“上一步”，保存会议议程编辑内容，返回到“</w:t>
      </w:r>
      <w:r w:rsidR="00820100">
        <w:rPr>
          <w:rFonts w:ascii="Times New Roman" w:hAnsi="Times New Roman" w:hint="eastAsia"/>
        </w:rPr>
        <w:t>参会人员</w:t>
      </w:r>
      <w:r w:rsidR="001126E3">
        <w:rPr>
          <w:rFonts w:ascii="Times New Roman" w:hAnsi="Times New Roman" w:hint="eastAsia"/>
        </w:rPr>
        <w:t>”编辑</w:t>
      </w:r>
      <w:r w:rsidR="001126E3" w:rsidRPr="00DF1B5D">
        <w:rPr>
          <w:rFonts w:ascii="Times New Roman" w:hAnsi="Times New Roman" w:hint="eastAsia"/>
        </w:rPr>
        <w:t>页面</w:t>
      </w:r>
      <w:r w:rsidR="001126E3">
        <w:rPr>
          <w:rFonts w:ascii="Times New Roman" w:hAnsi="Times New Roman" w:hint="eastAsia"/>
        </w:rPr>
        <w:t>。</w:t>
      </w:r>
    </w:p>
    <w:p w14:paraId="3458107E" w14:textId="31F20477" w:rsidR="009D26ED" w:rsidRDefault="00820100" w:rsidP="00820100">
      <w:pPr>
        <w:spacing w:line="360" w:lineRule="auto"/>
        <w:jc w:val="center"/>
        <w:rPr>
          <w:rFonts w:ascii="Times New Roman" w:hAnsi="Times New Roman"/>
        </w:rPr>
      </w:pPr>
      <w:r>
        <w:rPr>
          <w:noProof/>
        </w:rPr>
        <w:drawing>
          <wp:inline distT="0" distB="0" distL="0" distR="0" wp14:anchorId="2CA20E9E" wp14:editId="6A69BDC3">
            <wp:extent cx="3765550" cy="1514502"/>
            <wp:effectExtent l="0" t="0" r="6350"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69359" cy="1516034"/>
                    </a:xfrm>
                    <a:prstGeom prst="rect">
                      <a:avLst/>
                    </a:prstGeom>
                  </pic:spPr>
                </pic:pic>
              </a:graphicData>
            </a:graphic>
          </wp:inline>
        </w:drawing>
      </w:r>
    </w:p>
    <w:p w14:paraId="00E0724D" w14:textId="0ECE5776" w:rsidR="00820100" w:rsidRDefault="00820100" w:rsidP="00B8380A">
      <w:pPr>
        <w:pStyle w:val="afe"/>
        <w:numPr>
          <w:ilvl w:val="0"/>
          <w:numId w:val="46"/>
        </w:numPr>
        <w:spacing w:line="360" w:lineRule="auto"/>
        <w:ind w:firstLineChars="0"/>
        <w:rPr>
          <w:rFonts w:ascii="Times New Roman" w:hAnsi="Times New Roman"/>
        </w:rPr>
      </w:pPr>
      <w:r>
        <w:rPr>
          <w:rFonts w:ascii="Times New Roman" w:hAnsi="Times New Roman" w:hint="eastAsia"/>
        </w:rPr>
        <w:t>“附件资料”页面展示会议文档列表，列表显示文档名称、文档类型、公开权限、上</w:t>
      </w:r>
      <w:proofErr w:type="gramStart"/>
      <w:r>
        <w:rPr>
          <w:rFonts w:ascii="Times New Roman" w:hAnsi="Times New Roman" w:hint="eastAsia"/>
        </w:rPr>
        <w:t>传时间</w:t>
      </w:r>
      <w:proofErr w:type="gramEnd"/>
      <w:r>
        <w:rPr>
          <w:rFonts w:ascii="Times New Roman" w:hAnsi="Times New Roman" w:hint="eastAsia"/>
        </w:rPr>
        <w:t>和操作。</w:t>
      </w:r>
      <w:r w:rsidR="00597691">
        <w:rPr>
          <w:rFonts w:ascii="Times New Roman" w:hAnsi="Times New Roman" w:hint="eastAsia"/>
        </w:rPr>
        <w:t>公开权限默认选中查看，点击下</w:t>
      </w:r>
      <w:proofErr w:type="gramStart"/>
      <w:r w:rsidR="00597691">
        <w:rPr>
          <w:rFonts w:ascii="Times New Roman" w:hAnsi="Times New Roman" w:hint="eastAsia"/>
        </w:rPr>
        <w:t>拉选择</w:t>
      </w:r>
      <w:proofErr w:type="gramEnd"/>
      <w:r w:rsidR="00597691">
        <w:rPr>
          <w:rFonts w:ascii="Times New Roman" w:hAnsi="Times New Roman" w:hint="eastAsia"/>
        </w:rPr>
        <w:t>查看或者下载。</w:t>
      </w:r>
    </w:p>
    <w:p w14:paraId="43FDF658" w14:textId="3A9CB69B" w:rsidR="00820100" w:rsidRDefault="00820100" w:rsidP="00B8380A">
      <w:pPr>
        <w:pStyle w:val="afe"/>
        <w:numPr>
          <w:ilvl w:val="0"/>
          <w:numId w:val="46"/>
        </w:numPr>
        <w:spacing w:line="360" w:lineRule="auto"/>
        <w:ind w:firstLineChars="0"/>
        <w:rPr>
          <w:rFonts w:ascii="Times New Roman" w:hAnsi="Times New Roman"/>
        </w:rPr>
      </w:pPr>
      <w:r>
        <w:rPr>
          <w:rFonts w:ascii="Times New Roman" w:hAnsi="Times New Roman" w:hint="eastAsia"/>
        </w:rPr>
        <w:t>点击文档列表操作</w:t>
      </w:r>
      <w:r>
        <w:rPr>
          <w:noProof/>
        </w:rPr>
        <w:drawing>
          <wp:inline distT="0" distB="0" distL="0" distR="0" wp14:anchorId="7F9CCA17" wp14:editId="3D01E27F">
            <wp:extent cx="106512" cy="136098"/>
            <wp:effectExtent l="0" t="0" r="825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07045" cy="136779"/>
                    </a:xfrm>
                    <a:prstGeom prst="rect">
                      <a:avLst/>
                    </a:prstGeom>
                  </pic:spPr>
                </pic:pic>
              </a:graphicData>
            </a:graphic>
          </wp:inline>
        </w:drawing>
      </w:r>
      <w:r>
        <w:rPr>
          <w:rFonts w:ascii="Times New Roman" w:hAnsi="Times New Roman" w:hint="eastAsia"/>
        </w:rPr>
        <w:t>“查看”，实现文档预览。点击操作中“删除”，</w:t>
      </w:r>
      <w:r>
        <w:rPr>
          <w:rFonts w:hint="eastAsia"/>
          <w:noProof/>
        </w:rPr>
        <w:t>出现确认弹出框“删除此文档？”提示，背景变灰，只能选择</w:t>
      </w:r>
      <w:r>
        <w:rPr>
          <w:noProof/>
        </w:rPr>
        <w:t>弹出框</w:t>
      </w:r>
      <w:r>
        <w:rPr>
          <w:rFonts w:hint="eastAsia"/>
          <w:noProof/>
        </w:rPr>
        <w:t>选项，点击“确认”删除该文档后更新列表</w:t>
      </w:r>
      <w:r>
        <w:rPr>
          <w:rFonts w:ascii="Times New Roman" w:hAnsi="Times New Roman" w:hint="eastAsia"/>
        </w:rPr>
        <w:t>，</w:t>
      </w:r>
      <w:r>
        <w:rPr>
          <w:rFonts w:hint="eastAsia"/>
          <w:noProof/>
        </w:rPr>
        <w:t>点击“取消”</w:t>
      </w:r>
      <w:r>
        <w:rPr>
          <w:rFonts w:ascii="Times New Roman" w:hAnsi="Times New Roman" w:hint="eastAsia"/>
        </w:rPr>
        <w:t>返回。</w:t>
      </w:r>
    </w:p>
    <w:p w14:paraId="12E38BD8" w14:textId="1F8B4EB0" w:rsidR="00231F04" w:rsidRPr="00231F04" w:rsidRDefault="00231F04" w:rsidP="00231F04">
      <w:pPr>
        <w:spacing w:line="360" w:lineRule="auto"/>
        <w:jc w:val="center"/>
        <w:rPr>
          <w:rFonts w:ascii="Times New Roman" w:hAnsi="Times New Roman"/>
        </w:rPr>
      </w:pPr>
      <w:r>
        <w:rPr>
          <w:noProof/>
        </w:rPr>
        <w:drawing>
          <wp:inline distT="0" distB="0" distL="0" distR="0" wp14:anchorId="3E5684EA" wp14:editId="1835C9B8">
            <wp:extent cx="4089400" cy="1465369"/>
            <wp:effectExtent l="0" t="0" r="6350" b="190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86669" cy="1464390"/>
                    </a:xfrm>
                    <a:prstGeom prst="rect">
                      <a:avLst/>
                    </a:prstGeom>
                  </pic:spPr>
                </pic:pic>
              </a:graphicData>
            </a:graphic>
          </wp:inline>
        </w:drawing>
      </w:r>
    </w:p>
    <w:p w14:paraId="628860F9" w14:textId="77777777" w:rsidR="00231F04" w:rsidRDefault="00D73180" w:rsidP="00D73180">
      <w:pPr>
        <w:pStyle w:val="afe"/>
        <w:numPr>
          <w:ilvl w:val="0"/>
          <w:numId w:val="46"/>
        </w:numPr>
        <w:spacing w:line="360" w:lineRule="auto"/>
        <w:ind w:firstLineChars="0"/>
        <w:rPr>
          <w:rFonts w:ascii="Times New Roman" w:hAnsi="Times New Roman"/>
        </w:rPr>
      </w:pPr>
      <w:r w:rsidRPr="007C6701">
        <w:rPr>
          <w:rFonts w:ascii="Times New Roman" w:hAnsi="Times New Roman" w:hint="eastAsia"/>
        </w:rPr>
        <w:t>点击“</w:t>
      </w:r>
      <w:r w:rsidRPr="007C6701">
        <w:rPr>
          <w:rFonts w:ascii="Times New Roman" w:hAnsi="Times New Roman" w:hint="eastAsia"/>
        </w:rPr>
        <w:t>+</w:t>
      </w:r>
      <w:r>
        <w:rPr>
          <w:rFonts w:ascii="Times New Roman" w:hAnsi="Times New Roman" w:hint="eastAsia"/>
        </w:rPr>
        <w:t>添加会议文档</w:t>
      </w:r>
      <w:r w:rsidRPr="007C6701">
        <w:rPr>
          <w:rFonts w:ascii="Times New Roman" w:hAnsi="Times New Roman" w:hint="eastAsia"/>
        </w:rPr>
        <w:t>”，</w:t>
      </w:r>
      <w:r>
        <w:rPr>
          <w:rFonts w:ascii="Times New Roman" w:hAnsi="Times New Roman" w:hint="eastAsia"/>
        </w:rPr>
        <w:t>弹出“文档选择”</w:t>
      </w:r>
      <w:r w:rsidRPr="007C6701">
        <w:rPr>
          <w:rFonts w:ascii="Times New Roman" w:hAnsi="Times New Roman" w:hint="eastAsia"/>
        </w:rPr>
        <w:t>页面</w:t>
      </w:r>
      <w:r>
        <w:rPr>
          <w:rFonts w:ascii="Times New Roman" w:hAnsi="Times New Roman" w:hint="eastAsia"/>
        </w:rPr>
        <w:t>。页面展示</w:t>
      </w:r>
      <w:r>
        <w:rPr>
          <w:rFonts w:ascii="Times New Roman" w:hAnsi="Times New Roman" w:hint="eastAsia"/>
        </w:rPr>
        <w:t>MPLUS</w:t>
      </w:r>
      <w:r>
        <w:rPr>
          <w:rFonts w:ascii="Times New Roman" w:hAnsi="Times New Roman" w:hint="eastAsia"/>
        </w:rPr>
        <w:t>文档应用中个</w:t>
      </w:r>
      <w:r>
        <w:rPr>
          <w:rFonts w:ascii="Times New Roman" w:hAnsi="Times New Roman" w:hint="eastAsia"/>
        </w:rPr>
        <w:lastRenderedPageBreak/>
        <w:t>人文档列表，点击文档左侧</w:t>
      </w:r>
      <w:r>
        <w:rPr>
          <w:noProof/>
        </w:rPr>
        <w:drawing>
          <wp:inline distT="0" distB="0" distL="0" distR="0" wp14:anchorId="2DEA09FA" wp14:editId="068D7572">
            <wp:extent cx="133350" cy="15240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50" cy="152400"/>
                    </a:xfrm>
                    <a:prstGeom prst="rect">
                      <a:avLst/>
                    </a:prstGeom>
                  </pic:spPr>
                </pic:pic>
              </a:graphicData>
            </a:graphic>
          </wp:inline>
        </w:drawing>
      </w:r>
      <w:r>
        <w:rPr>
          <w:rFonts w:ascii="Times New Roman" w:hAnsi="Times New Roman" w:hint="eastAsia"/>
        </w:rPr>
        <w:t>，选中该文档，点击名称左侧</w:t>
      </w:r>
      <w:r>
        <w:rPr>
          <w:noProof/>
        </w:rPr>
        <w:drawing>
          <wp:inline distT="0" distB="0" distL="0" distR="0" wp14:anchorId="77865D97" wp14:editId="78C16D5A">
            <wp:extent cx="133350" cy="15240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50" cy="152400"/>
                    </a:xfrm>
                    <a:prstGeom prst="rect">
                      <a:avLst/>
                    </a:prstGeom>
                  </pic:spPr>
                </pic:pic>
              </a:graphicData>
            </a:graphic>
          </wp:inline>
        </w:drawing>
      </w:r>
      <w:r>
        <w:rPr>
          <w:rFonts w:ascii="Times New Roman" w:hAnsi="Times New Roman" w:hint="eastAsia"/>
        </w:rPr>
        <w:t>，选中全部文档；点击选择文档公开权限查看和下载（单选）；</w:t>
      </w:r>
    </w:p>
    <w:p w14:paraId="0DD7DB1C" w14:textId="7C8C1A65" w:rsidR="00D73180" w:rsidRDefault="00D73180" w:rsidP="00D73180">
      <w:pPr>
        <w:pStyle w:val="afe"/>
        <w:numPr>
          <w:ilvl w:val="0"/>
          <w:numId w:val="46"/>
        </w:numPr>
        <w:spacing w:line="360" w:lineRule="auto"/>
        <w:ind w:firstLineChars="0"/>
        <w:rPr>
          <w:rFonts w:ascii="Times New Roman" w:hAnsi="Times New Roman"/>
        </w:rPr>
      </w:pPr>
      <w:r w:rsidRPr="007C6701">
        <w:rPr>
          <w:rFonts w:ascii="Times New Roman" w:hAnsi="Times New Roman" w:hint="eastAsia"/>
        </w:rPr>
        <w:t>点击“</w:t>
      </w:r>
      <w:r>
        <w:rPr>
          <w:rFonts w:ascii="Times New Roman" w:hAnsi="Times New Roman" w:hint="eastAsia"/>
        </w:rPr>
        <w:t>上传</w:t>
      </w:r>
      <w:r w:rsidRPr="007C6701">
        <w:rPr>
          <w:rFonts w:ascii="Times New Roman" w:hAnsi="Times New Roman" w:hint="eastAsia"/>
        </w:rPr>
        <w:t>”</w:t>
      </w:r>
      <w:r>
        <w:rPr>
          <w:rFonts w:ascii="Times New Roman" w:hAnsi="Times New Roman" w:hint="eastAsia"/>
        </w:rPr>
        <w:t>打开本地文件选择上传文档；</w:t>
      </w:r>
      <w:r w:rsidR="00231F04">
        <w:rPr>
          <w:rFonts w:ascii="Times New Roman" w:hAnsi="Times New Roman" w:hint="eastAsia"/>
        </w:rPr>
        <w:t>点击“刷新”，刷新文档列表；点击“删除”，删除选中文档</w:t>
      </w:r>
      <w:r>
        <w:rPr>
          <w:rFonts w:ascii="Times New Roman" w:hAnsi="Times New Roman" w:hint="eastAsia"/>
        </w:rPr>
        <w:t>。</w:t>
      </w:r>
      <w:r w:rsidR="00231F04">
        <w:rPr>
          <w:rFonts w:ascii="Times New Roman" w:hAnsi="Times New Roman" w:hint="eastAsia"/>
        </w:rPr>
        <w:t>点击选中搜索栏，输入文件名称实现文件搜索。</w:t>
      </w:r>
    </w:p>
    <w:p w14:paraId="3E9EB940" w14:textId="55A0F53C" w:rsidR="00231F04" w:rsidRDefault="00231F04" w:rsidP="00D73180">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Pr>
          <w:noProof/>
        </w:rPr>
        <w:drawing>
          <wp:inline distT="0" distB="0" distL="0" distR="0" wp14:anchorId="1894C5A6" wp14:editId="1E6F29A7">
            <wp:extent cx="165100" cy="132080"/>
            <wp:effectExtent l="0" t="0" r="6350" b="127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7331" cy="133865"/>
                    </a:xfrm>
                    <a:prstGeom prst="rect">
                      <a:avLst/>
                    </a:prstGeom>
                  </pic:spPr>
                </pic:pic>
              </a:graphicData>
            </a:graphic>
          </wp:inline>
        </w:drawing>
      </w:r>
      <w:r>
        <w:rPr>
          <w:rFonts w:ascii="Times New Roman" w:hAnsi="Times New Roman" w:hint="eastAsia"/>
        </w:rPr>
        <w:t>实现文件目录位置后退，点击</w:t>
      </w:r>
      <w:r>
        <w:rPr>
          <w:noProof/>
        </w:rPr>
        <w:drawing>
          <wp:inline distT="0" distB="0" distL="0" distR="0" wp14:anchorId="2570A596" wp14:editId="5B82FE59">
            <wp:extent cx="165100" cy="141514"/>
            <wp:effectExtent l="0" t="0" r="635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9318" cy="145129"/>
                    </a:xfrm>
                    <a:prstGeom prst="rect">
                      <a:avLst/>
                    </a:prstGeom>
                  </pic:spPr>
                </pic:pic>
              </a:graphicData>
            </a:graphic>
          </wp:inline>
        </w:drawing>
      </w:r>
      <w:r>
        <w:rPr>
          <w:rFonts w:ascii="Times New Roman" w:hAnsi="Times New Roman" w:hint="eastAsia"/>
        </w:rPr>
        <w:t>实现文件目录位置前进。</w:t>
      </w:r>
    </w:p>
    <w:p w14:paraId="67F807DA" w14:textId="57E7C5DD" w:rsidR="00D73180" w:rsidRPr="00A41E94" w:rsidRDefault="00231F04" w:rsidP="00A41E94">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sidR="00C45DC1">
        <w:rPr>
          <w:rFonts w:ascii="Times New Roman" w:hAnsi="Times New Roman" w:hint="eastAsia"/>
        </w:rPr>
        <w:t>添加会议文档</w:t>
      </w:r>
      <w:r>
        <w:rPr>
          <w:rFonts w:ascii="Times New Roman" w:hAnsi="Times New Roman" w:hint="eastAsia"/>
        </w:rPr>
        <w:t>页面右下角的“确定”，返回会议资料页面并将选中文档添加到列表中。点击“取消”直接返回会议资料页面。</w:t>
      </w:r>
    </w:p>
    <w:p w14:paraId="439A345E" w14:textId="2754AB66" w:rsidR="00D73180" w:rsidRDefault="00A41E94" w:rsidP="00D73180">
      <w:pPr>
        <w:pStyle w:val="afe"/>
        <w:numPr>
          <w:ilvl w:val="0"/>
          <w:numId w:val="46"/>
        </w:numPr>
        <w:spacing w:line="360" w:lineRule="auto"/>
        <w:ind w:firstLineChars="0"/>
        <w:rPr>
          <w:rFonts w:ascii="Times New Roman" w:hAnsi="Times New Roman"/>
        </w:rPr>
      </w:pPr>
      <w:r>
        <w:rPr>
          <w:rFonts w:ascii="Times New Roman" w:hAnsi="Times New Roman" w:hint="eastAsia"/>
        </w:rPr>
        <w:t>底部为“上一步”、“下一步”功能键。</w:t>
      </w:r>
      <w:r w:rsidR="00D73180" w:rsidRPr="00DF1B5D">
        <w:rPr>
          <w:rFonts w:ascii="Times New Roman" w:hAnsi="Times New Roman" w:hint="eastAsia"/>
        </w:rPr>
        <w:t>点击“</w:t>
      </w:r>
      <w:r w:rsidR="00D73180">
        <w:rPr>
          <w:rFonts w:ascii="Times New Roman" w:hAnsi="Times New Roman" w:hint="eastAsia"/>
        </w:rPr>
        <w:t>下一步</w:t>
      </w:r>
      <w:r w:rsidR="00D73180" w:rsidRPr="00DF1B5D">
        <w:rPr>
          <w:rFonts w:ascii="Times New Roman" w:hAnsi="Times New Roman" w:hint="eastAsia"/>
        </w:rPr>
        <w:t>”</w:t>
      </w:r>
      <w:r w:rsidR="00D73180">
        <w:rPr>
          <w:rFonts w:ascii="Times New Roman" w:hAnsi="Times New Roman" w:hint="eastAsia"/>
        </w:rPr>
        <w:t>进入“会议</w:t>
      </w:r>
      <w:r w:rsidR="00C45DC1">
        <w:rPr>
          <w:rFonts w:ascii="Times New Roman" w:hAnsi="Times New Roman" w:hint="eastAsia"/>
        </w:rPr>
        <w:t>签到</w:t>
      </w:r>
      <w:r w:rsidR="00D73180">
        <w:rPr>
          <w:rFonts w:ascii="Times New Roman" w:hAnsi="Times New Roman" w:hint="eastAsia"/>
        </w:rPr>
        <w:t>”编辑页面；</w:t>
      </w:r>
      <w:r w:rsidR="00D73180" w:rsidRPr="00DF1B5D">
        <w:rPr>
          <w:rFonts w:ascii="Times New Roman" w:hAnsi="Times New Roman" w:hint="eastAsia"/>
        </w:rPr>
        <w:t>点击</w:t>
      </w:r>
      <w:r w:rsidR="00D73180">
        <w:rPr>
          <w:rFonts w:ascii="Times New Roman" w:hAnsi="Times New Roman" w:hint="eastAsia"/>
        </w:rPr>
        <w:t>“上一步”，保存</w:t>
      </w:r>
      <w:r w:rsidR="005C384E">
        <w:rPr>
          <w:rFonts w:ascii="Times New Roman" w:hAnsi="Times New Roman" w:hint="eastAsia"/>
        </w:rPr>
        <w:t>附件资料</w:t>
      </w:r>
      <w:r w:rsidR="00D73180">
        <w:rPr>
          <w:rFonts w:ascii="Times New Roman" w:hAnsi="Times New Roman" w:hint="eastAsia"/>
        </w:rPr>
        <w:t>编辑内容，返回到“</w:t>
      </w:r>
      <w:r w:rsidR="00C45DC1">
        <w:rPr>
          <w:rFonts w:ascii="Times New Roman" w:hAnsi="Times New Roman" w:hint="eastAsia"/>
        </w:rPr>
        <w:t>会议议程</w:t>
      </w:r>
      <w:r w:rsidR="00D73180">
        <w:rPr>
          <w:rFonts w:ascii="Times New Roman" w:hAnsi="Times New Roman" w:hint="eastAsia"/>
        </w:rPr>
        <w:t>”编辑</w:t>
      </w:r>
      <w:r w:rsidR="00D73180" w:rsidRPr="00DF1B5D">
        <w:rPr>
          <w:rFonts w:ascii="Times New Roman" w:hAnsi="Times New Roman" w:hint="eastAsia"/>
        </w:rPr>
        <w:t>页面</w:t>
      </w:r>
      <w:r w:rsidR="00D73180">
        <w:rPr>
          <w:rFonts w:ascii="Times New Roman" w:hAnsi="Times New Roman" w:hint="eastAsia"/>
        </w:rPr>
        <w:t>。</w:t>
      </w:r>
    </w:p>
    <w:p w14:paraId="2C5BEAF5" w14:textId="1CD347A2" w:rsidR="001C12AD" w:rsidRPr="001C12AD" w:rsidRDefault="00597691" w:rsidP="001C12AD">
      <w:pPr>
        <w:spacing w:line="360" w:lineRule="auto"/>
        <w:jc w:val="center"/>
        <w:rPr>
          <w:rFonts w:ascii="Times New Roman" w:hAnsi="Times New Roman"/>
        </w:rPr>
      </w:pPr>
      <w:r>
        <w:rPr>
          <w:noProof/>
        </w:rPr>
        <w:drawing>
          <wp:inline distT="0" distB="0" distL="0" distR="0" wp14:anchorId="7C993067" wp14:editId="5E63BFD3">
            <wp:extent cx="3068823" cy="2463800"/>
            <wp:effectExtent l="0" t="0" r="0" b="0"/>
            <wp:docPr id="49" name="图片 49" descr="C:\Users\xiayang\Documents\FHIM Files\xiayang@fhxk\images\personal\9235b8e5-5b55-4063-99f9-dbf8611651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yang\Documents\FHIM Files\xiayang@fhxk\images\personal\9235b8e5-5b55-4063-99f9-dbf8611651f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68114" cy="2463231"/>
                    </a:xfrm>
                    <a:prstGeom prst="rect">
                      <a:avLst/>
                    </a:prstGeom>
                    <a:noFill/>
                    <a:ln>
                      <a:noFill/>
                    </a:ln>
                  </pic:spPr>
                </pic:pic>
              </a:graphicData>
            </a:graphic>
          </wp:inline>
        </w:drawing>
      </w:r>
    </w:p>
    <w:p w14:paraId="43C9D9C4" w14:textId="4D61B906" w:rsidR="00597691" w:rsidRDefault="0006284F" w:rsidP="00597691">
      <w:pPr>
        <w:pStyle w:val="afe"/>
        <w:numPr>
          <w:ilvl w:val="0"/>
          <w:numId w:val="77"/>
        </w:numPr>
        <w:spacing w:line="360" w:lineRule="auto"/>
        <w:ind w:firstLineChars="0"/>
        <w:rPr>
          <w:rFonts w:ascii="Times New Roman" w:hAnsi="Times New Roman"/>
        </w:rPr>
      </w:pPr>
      <w:r>
        <w:rPr>
          <w:rFonts w:ascii="Times New Roman" w:hAnsi="Times New Roman" w:hint="eastAsia"/>
        </w:rPr>
        <w:t>“</w:t>
      </w:r>
      <w:r w:rsidR="00053462">
        <w:rPr>
          <w:rFonts w:ascii="Times New Roman" w:hAnsi="Times New Roman" w:hint="eastAsia"/>
        </w:rPr>
        <w:t>会议签到</w:t>
      </w:r>
      <w:r>
        <w:rPr>
          <w:rFonts w:ascii="Times New Roman" w:hAnsi="Times New Roman" w:hint="eastAsia"/>
        </w:rPr>
        <w:t>”页面</w:t>
      </w:r>
      <w:r w:rsidR="009C600A">
        <w:rPr>
          <w:rFonts w:ascii="Times New Roman" w:hAnsi="Times New Roman" w:hint="eastAsia"/>
        </w:rPr>
        <w:t>上部为签到服务人员选择，点击</w:t>
      </w:r>
      <w:r w:rsidR="00597691">
        <w:rPr>
          <w:rFonts w:ascii="Times New Roman" w:hAnsi="Times New Roman" w:hint="eastAsia"/>
        </w:rPr>
        <w:t>组织架构</w:t>
      </w:r>
      <w:r w:rsidR="00F4606F">
        <w:rPr>
          <w:rFonts w:ascii="Times New Roman" w:hAnsi="Times New Roman" w:hint="eastAsia"/>
        </w:rPr>
        <w:t>“</w:t>
      </w:r>
      <w:r w:rsidR="009C600A">
        <w:rPr>
          <w:rFonts w:ascii="Times New Roman" w:hAnsi="Times New Roman" w:hint="eastAsia"/>
        </w:rPr>
        <w:t>添加</w:t>
      </w:r>
      <w:r w:rsidR="00F4606F">
        <w:rPr>
          <w:rFonts w:ascii="Times New Roman" w:hAnsi="Times New Roman" w:hint="eastAsia"/>
        </w:rPr>
        <w:t>”</w:t>
      </w:r>
      <w:r w:rsidR="009C600A">
        <w:rPr>
          <w:rFonts w:ascii="Times New Roman" w:hAnsi="Times New Roman" w:hint="eastAsia"/>
        </w:rPr>
        <w:t>，</w:t>
      </w:r>
      <w:r w:rsidR="003F662D">
        <w:rPr>
          <w:rFonts w:ascii="Times New Roman" w:hAnsi="Times New Roman" w:hint="eastAsia"/>
        </w:rPr>
        <w:t>弹出组织架构树勾选页面（组织架构树勾选页面可勾选部门，或输入</w:t>
      </w:r>
      <w:r w:rsidR="00597691">
        <w:rPr>
          <w:rFonts w:ascii="Times New Roman" w:hAnsi="Times New Roman" w:hint="eastAsia"/>
        </w:rPr>
        <w:t>部门名称</w:t>
      </w:r>
      <w:r w:rsidR="003F662D">
        <w:rPr>
          <w:rFonts w:ascii="Times New Roman" w:hAnsi="Times New Roman" w:hint="eastAsia"/>
        </w:rPr>
        <w:t>搜索选中），选中</w:t>
      </w:r>
      <w:r w:rsidR="00597691">
        <w:rPr>
          <w:rFonts w:ascii="Times New Roman" w:hAnsi="Times New Roman" w:hint="eastAsia"/>
        </w:rPr>
        <w:t>部门</w:t>
      </w:r>
      <w:r w:rsidR="003F662D">
        <w:rPr>
          <w:rFonts w:ascii="Times New Roman" w:hAnsi="Times New Roman" w:hint="eastAsia"/>
        </w:rPr>
        <w:t>在列表框中展示</w:t>
      </w:r>
      <w:r w:rsidR="00597691">
        <w:rPr>
          <w:rFonts w:ascii="Times New Roman" w:hAnsi="Times New Roman" w:hint="eastAsia"/>
        </w:rPr>
        <w:t>。点击输入签到服务人员搜索栏，下拉弹出符合搜索条件的人员后点击选中，选中人员在列表框中展示（姓名、部门、手机号码）。选中列表右侧出现</w:t>
      </w:r>
      <w:r w:rsidR="00597691">
        <w:rPr>
          <w:noProof/>
        </w:rPr>
        <w:drawing>
          <wp:inline distT="0" distB="0" distL="0" distR="0" wp14:anchorId="31B40F04" wp14:editId="63B0EBFC">
            <wp:extent cx="165100" cy="126253"/>
            <wp:effectExtent l="0" t="0" r="635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7148" cy="127819"/>
                    </a:xfrm>
                    <a:prstGeom prst="rect">
                      <a:avLst/>
                    </a:prstGeom>
                  </pic:spPr>
                </pic:pic>
              </a:graphicData>
            </a:graphic>
          </wp:inline>
        </w:drawing>
      </w:r>
      <w:r w:rsidR="00597691">
        <w:rPr>
          <w:rFonts w:ascii="Times New Roman" w:hAnsi="Times New Roman" w:hint="eastAsia"/>
        </w:rPr>
        <w:t>，点击删除该部门或者人员。</w:t>
      </w:r>
    </w:p>
    <w:p w14:paraId="502273B4" w14:textId="3903F193" w:rsidR="009D26ED" w:rsidRPr="003F662D" w:rsidRDefault="00597691" w:rsidP="00597691">
      <w:pPr>
        <w:pStyle w:val="afe"/>
        <w:numPr>
          <w:ilvl w:val="0"/>
          <w:numId w:val="77"/>
        </w:numPr>
        <w:spacing w:line="360" w:lineRule="auto"/>
        <w:ind w:firstLineChars="0"/>
        <w:rPr>
          <w:rFonts w:ascii="Times New Roman" w:hAnsi="Times New Roman"/>
        </w:rPr>
      </w:pPr>
      <w:r>
        <w:rPr>
          <w:rFonts w:ascii="Times New Roman" w:hAnsi="Times New Roman" w:hint="eastAsia"/>
        </w:rPr>
        <w:t xml:space="preserve"> </w:t>
      </w:r>
      <w:r w:rsidR="003F662D">
        <w:rPr>
          <w:rFonts w:ascii="Times New Roman" w:hAnsi="Times New Roman" w:hint="eastAsia"/>
        </w:rPr>
        <w:t>“</w:t>
      </w:r>
      <w:r w:rsidR="0003341F">
        <w:rPr>
          <w:rFonts w:ascii="Times New Roman" w:hAnsi="Times New Roman" w:hint="eastAsia"/>
        </w:rPr>
        <w:t>会议签到”页面下部为新增签到，点击“</w:t>
      </w:r>
      <w:r w:rsidR="0003341F">
        <w:rPr>
          <w:rFonts w:ascii="Times New Roman" w:hAnsi="Times New Roman" w:hint="eastAsia"/>
        </w:rPr>
        <w:t>+</w:t>
      </w:r>
      <w:r w:rsidR="0003341F">
        <w:rPr>
          <w:rFonts w:ascii="Times New Roman" w:hAnsi="Times New Roman" w:hint="eastAsia"/>
        </w:rPr>
        <w:t>新增签到”，添加</w:t>
      </w:r>
      <w:r w:rsidR="0003341F">
        <w:rPr>
          <w:rFonts w:ascii="Times New Roman" w:hAnsi="Times New Roman" w:hint="eastAsia"/>
        </w:rPr>
        <w:t>1</w:t>
      </w:r>
      <w:r w:rsidR="003F662D">
        <w:rPr>
          <w:rFonts w:ascii="Times New Roman" w:hAnsi="Times New Roman" w:hint="eastAsia"/>
        </w:rPr>
        <w:t>次签到，输入签到说明</w:t>
      </w:r>
      <w:r w:rsidR="0003341F">
        <w:rPr>
          <w:rFonts w:ascii="Times New Roman" w:hAnsi="Times New Roman" w:hint="eastAsia"/>
        </w:rPr>
        <w:t>。</w:t>
      </w:r>
      <w:r w:rsidR="003F662D">
        <w:rPr>
          <w:rFonts w:ascii="Times New Roman" w:hAnsi="Times New Roman" w:hint="eastAsia"/>
        </w:rPr>
        <w:t>点击“保存”，保存该次签到后，“保存”按键变为“编辑”，点击</w:t>
      </w:r>
      <w:r w:rsidR="00D97246">
        <w:rPr>
          <w:rFonts w:ascii="Times New Roman" w:hAnsi="Times New Roman" w:hint="eastAsia"/>
        </w:rPr>
        <w:t xml:space="preserve"> </w:t>
      </w:r>
      <w:r w:rsidR="003F662D">
        <w:rPr>
          <w:rFonts w:ascii="Times New Roman" w:hAnsi="Times New Roman" w:hint="eastAsia"/>
        </w:rPr>
        <w:t>“编辑”，实现该签到再次编辑修改；点击“删除”，删除此次签到。</w:t>
      </w:r>
      <w:r w:rsidR="009D26ED">
        <w:rPr>
          <w:rFonts w:ascii="Times New Roman" w:hAnsi="Times New Roman" w:hint="eastAsia"/>
        </w:rPr>
        <w:t>（</w:t>
      </w:r>
      <w:r w:rsidR="00053462">
        <w:rPr>
          <w:rFonts w:ascii="Times New Roman" w:hAnsi="Times New Roman" w:hint="eastAsia"/>
        </w:rPr>
        <w:t>签到服务</w:t>
      </w:r>
      <w:r w:rsidR="009D26ED">
        <w:rPr>
          <w:rFonts w:ascii="Times New Roman" w:hAnsi="Times New Roman" w:hint="eastAsia"/>
        </w:rPr>
        <w:t>人员可通过</w:t>
      </w:r>
      <w:proofErr w:type="spellStart"/>
      <w:r w:rsidR="009D26ED">
        <w:rPr>
          <w:rFonts w:ascii="Times New Roman" w:hAnsi="Times New Roman" w:hint="eastAsia"/>
        </w:rPr>
        <w:t>Mplus</w:t>
      </w:r>
      <w:proofErr w:type="spellEnd"/>
      <w:r w:rsidR="009D26ED">
        <w:rPr>
          <w:rFonts w:ascii="Times New Roman" w:hAnsi="Times New Roman" w:hint="eastAsia"/>
        </w:rPr>
        <w:t>扫描参会人员签到二维码，并上传信息，更新参会</w:t>
      </w:r>
      <w:r w:rsidR="001157B6">
        <w:rPr>
          <w:rFonts w:ascii="Times New Roman" w:hAnsi="Times New Roman" w:hint="eastAsia"/>
        </w:rPr>
        <w:t>人员</w:t>
      </w:r>
      <w:r w:rsidR="00053462">
        <w:rPr>
          <w:rFonts w:ascii="Times New Roman" w:hAnsi="Times New Roman" w:hint="eastAsia"/>
        </w:rPr>
        <w:t>签到</w:t>
      </w:r>
      <w:r w:rsidR="009D26ED">
        <w:rPr>
          <w:rFonts w:ascii="Times New Roman" w:hAnsi="Times New Roman" w:hint="eastAsia"/>
        </w:rPr>
        <w:t>状态</w:t>
      </w:r>
      <w:r w:rsidR="003F662D">
        <w:rPr>
          <w:rFonts w:ascii="Times New Roman" w:hAnsi="Times New Roman" w:hint="eastAsia"/>
        </w:rPr>
        <w:t>。</w:t>
      </w:r>
      <w:r w:rsidR="009D26ED">
        <w:rPr>
          <w:rFonts w:ascii="Times New Roman" w:hAnsi="Times New Roman" w:hint="eastAsia"/>
        </w:rPr>
        <w:t>）</w:t>
      </w:r>
    </w:p>
    <w:p w14:paraId="70793BCC" w14:textId="65940095" w:rsidR="004A13A2" w:rsidRPr="004A13A2" w:rsidRDefault="00A41E94" w:rsidP="00597691">
      <w:pPr>
        <w:pStyle w:val="afe"/>
        <w:numPr>
          <w:ilvl w:val="0"/>
          <w:numId w:val="77"/>
        </w:numPr>
        <w:spacing w:line="360" w:lineRule="auto"/>
        <w:ind w:firstLineChars="0"/>
        <w:rPr>
          <w:rFonts w:ascii="Times New Roman" w:hAnsi="Times New Roman"/>
        </w:rPr>
      </w:pPr>
      <w:r>
        <w:rPr>
          <w:rFonts w:ascii="Times New Roman" w:hAnsi="Times New Roman" w:hint="eastAsia"/>
        </w:rPr>
        <w:t>底部为“上一步”、“下一步”功能键。</w:t>
      </w:r>
      <w:r w:rsidR="004A13A2" w:rsidRPr="00DF1B5D">
        <w:rPr>
          <w:rFonts w:ascii="Times New Roman" w:hAnsi="Times New Roman" w:hint="eastAsia"/>
        </w:rPr>
        <w:t>点击“</w:t>
      </w:r>
      <w:r w:rsidR="004A13A2">
        <w:rPr>
          <w:rFonts w:ascii="Times New Roman" w:hAnsi="Times New Roman" w:hint="eastAsia"/>
        </w:rPr>
        <w:t>下一步</w:t>
      </w:r>
      <w:r w:rsidR="004A13A2" w:rsidRPr="00DF1B5D">
        <w:rPr>
          <w:rFonts w:ascii="Times New Roman" w:hAnsi="Times New Roman" w:hint="eastAsia"/>
        </w:rPr>
        <w:t>”</w:t>
      </w:r>
      <w:r w:rsidR="004A13A2">
        <w:rPr>
          <w:rFonts w:ascii="Times New Roman" w:hAnsi="Times New Roman" w:hint="eastAsia"/>
        </w:rPr>
        <w:t>进入“会议</w:t>
      </w:r>
      <w:r w:rsidR="00210A3C">
        <w:rPr>
          <w:rFonts w:ascii="Times New Roman" w:hAnsi="Times New Roman" w:hint="eastAsia"/>
        </w:rPr>
        <w:t>备注</w:t>
      </w:r>
      <w:r w:rsidR="004A13A2">
        <w:rPr>
          <w:rFonts w:ascii="Times New Roman" w:hAnsi="Times New Roman" w:hint="eastAsia"/>
        </w:rPr>
        <w:t>”编辑页面；</w:t>
      </w:r>
      <w:r w:rsidR="004A13A2" w:rsidRPr="00DF1B5D">
        <w:rPr>
          <w:rFonts w:ascii="Times New Roman" w:hAnsi="Times New Roman" w:hint="eastAsia"/>
        </w:rPr>
        <w:t>点击</w:t>
      </w:r>
      <w:r w:rsidR="004A13A2">
        <w:rPr>
          <w:rFonts w:ascii="Times New Roman" w:hAnsi="Times New Roman" w:hint="eastAsia"/>
        </w:rPr>
        <w:t>“上一步”，保存</w:t>
      </w:r>
      <w:r w:rsidR="003F662D">
        <w:rPr>
          <w:rFonts w:ascii="Times New Roman" w:hAnsi="Times New Roman" w:hint="eastAsia"/>
        </w:rPr>
        <w:t>会议签到</w:t>
      </w:r>
      <w:r w:rsidR="004A13A2">
        <w:rPr>
          <w:rFonts w:ascii="Times New Roman" w:hAnsi="Times New Roman" w:hint="eastAsia"/>
        </w:rPr>
        <w:t>编辑内容，返回到“</w:t>
      </w:r>
      <w:r w:rsidR="003F662D">
        <w:rPr>
          <w:rFonts w:ascii="Times New Roman" w:hAnsi="Times New Roman" w:hint="eastAsia"/>
        </w:rPr>
        <w:t>附件资料</w:t>
      </w:r>
      <w:r w:rsidR="004A13A2">
        <w:rPr>
          <w:rFonts w:ascii="Times New Roman" w:hAnsi="Times New Roman" w:hint="eastAsia"/>
        </w:rPr>
        <w:t>”编辑</w:t>
      </w:r>
      <w:r w:rsidR="004A13A2" w:rsidRPr="00DF1B5D">
        <w:rPr>
          <w:rFonts w:ascii="Times New Roman" w:hAnsi="Times New Roman" w:hint="eastAsia"/>
        </w:rPr>
        <w:t>页面</w:t>
      </w:r>
      <w:r w:rsidR="004A13A2">
        <w:rPr>
          <w:rFonts w:ascii="Times New Roman" w:hAnsi="Times New Roman" w:hint="eastAsia"/>
        </w:rPr>
        <w:t>。</w:t>
      </w:r>
    </w:p>
    <w:p w14:paraId="6A00E341" w14:textId="0D71EA12" w:rsidR="004A13A2" w:rsidRPr="004A13A2" w:rsidRDefault="00D97246" w:rsidP="002503D1">
      <w:pPr>
        <w:spacing w:line="360" w:lineRule="auto"/>
        <w:jc w:val="center"/>
        <w:rPr>
          <w:rFonts w:ascii="Times New Roman" w:hAnsi="Times New Roman"/>
        </w:rPr>
      </w:pPr>
      <w:r>
        <w:rPr>
          <w:noProof/>
        </w:rPr>
        <w:lastRenderedPageBreak/>
        <w:drawing>
          <wp:inline distT="0" distB="0" distL="0" distR="0" wp14:anchorId="662D641E" wp14:editId="7B48245B">
            <wp:extent cx="3867150" cy="175722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71491" cy="1759198"/>
                    </a:xfrm>
                    <a:prstGeom prst="rect">
                      <a:avLst/>
                    </a:prstGeom>
                  </pic:spPr>
                </pic:pic>
              </a:graphicData>
            </a:graphic>
          </wp:inline>
        </w:drawing>
      </w:r>
    </w:p>
    <w:p w14:paraId="6E9960E8" w14:textId="2B25C1D9" w:rsidR="00280E12" w:rsidRPr="00362FC9" w:rsidRDefault="00D97246" w:rsidP="00597691">
      <w:pPr>
        <w:pStyle w:val="afe"/>
        <w:numPr>
          <w:ilvl w:val="0"/>
          <w:numId w:val="77"/>
        </w:numPr>
        <w:spacing w:line="360" w:lineRule="auto"/>
        <w:ind w:firstLineChars="0"/>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备注信息”</w:t>
      </w:r>
      <w:r w:rsidR="004A13A2">
        <w:rPr>
          <w:rFonts w:ascii="Times New Roman" w:hAnsi="Times New Roman" w:hint="eastAsia"/>
        </w:rPr>
        <w:t>新增</w:t>
      </w:r>
      <w:r w:rsidR="001C22C9">
        <w:rPr>
          <w:rFonts w:ascii="Times New Roman" w:hAnsi="Times New Roman" w:hint="eastAsia"/>
        </w:rPr>
        <w:t>会议备注，输入备注说明</w:t>
      </w:r>
      <w:r>
        <w:rPr>
          <w:rFonts w:ascii="Times New Roman" w:hAnsi="Times New Roman" w:hint="eastAsia"/>
        </w:rPr>
        <w:t>，点击“保存”，保存该备注后，“保存”按键变为“编辑”，点击</w:t>
      </w:r>
      <w:r>
        <w:rPr>
          <w:rFonts w:ascii="Times New Roman" w:hAnsi="Times New Roman" w:hint="eastAsia"/>
        </w:rPr>
        <w:t xml:space="preserve"> </w:t>
      </w:r>
      <w:r>
        <w:rPr>
          <w:rFonts w:ascii="Times New Roman" w:hAnsi="Times New Roman" w:hint="eastAsia"/>
        </w:rPr>
        <w:t>“编辑”，实现该备注再次编辑修改；点击“删除”，</w:t>
      </w:r>
      <w:proofErr w:type="gramStart"/>
      <w:r>
        <w:rPr>
          <w:rFonts w:ascii="Times New Roman" w:hAnsi="Times New Roman" w:hint="eastAsia"/>
        </w:rPr>
        <w:t>删除此</w:t>
      </w:r>
      <w:proofErr w:type="gramEnd"/>
      <w:r>
        <w:rPr>
          <w:rFonts w:ascii="Times New Roman" w:hAnsi="Times New Roman" w:hint="eastAsia"/>
        </w:rPr>
        <w:t>备注</w:t>
      </w:r>
      <w:r w:rsidR="004A13A2">
        <w:rPr>
          <w:rFonts w:ascii="Times New Roman" w:hAnsi="Times New Roman" w:hint="eastAsia"/>
        </w:rPr>
        <w:t>。</w:t>
      </w:r>
    </w:p>
    <w:p w14:paraId="7CB5061D" w14:textId="38A774CC" w:rsidR="004A13A2" w:rsidRPr="004A13A2" w:rsidRDefault="00A41E94" w:rsidP="00597691">
      <w:pPr>
        <w:pStyle w:val="afe"/>
        <w:numPr>
          <w:ilvl w:val="0"/>
          <w:numId w:val="77"/>
        </w:numPr>
        <w:spacing w:line="360" w:lineRule="auto"/>
        <w:ind w:firstLineChars="0"/>
        <w:rPr>
          <w:rFonts w:ascii="Times New Roman" w:hAnsi="Times New Roman"/>
        </w:rPr>
      </w:pPr>
      <w:r>
        <w:rPr>
          <w:rFonts w:ascii="Times New Roman" w:hAnsi="Times New Roman" w:hint="eastAsia"/>
        </w:rPr>
        <w:t>页面底部为“上一步”、“保存会议”、“保存并发布”功能键。</w:t>
      </w:r>
      <w:r w:rsidR="004A13A2">
        <w:rPr>
          <w:rFonts w:ascii="Times New Roman" w:hAnsi="Times New Roman" w:hint="eastAsia"/>
        </w:rPr>
        <w:t>点击“</w:t>
      </w:r>
      <w:r w:rsidR="00C6385B">
        <w:rPr>
          <w:rFonts w:ascii="Times New Roman" w:hAnsi="Times New Roman" w:hint="eastAsia"/>
        </w:rPr>
        <w:t>保存</w:t>
      </w:r>
      <w:r w:rsidR="00BC3E2D">
        <w:rPr>
          <w:rFonts w:ascii="Times New Roman" w:hAnsi="Times New Roman" w:hint="eastAsia"/>
        </w:rPr>
        <w:t>会议</w:t>
      </w:r>
      <w:r w:rsidR="004A13A2">
        <w:rPr>
          <w:rFonts w:ascii="Times New Roman" w:hAnsi="Times New Roman" w:hint="eastAsia"/>
        </w:rPr>
        <w:t>”</w:t>
      </w:r>
      <w:r w:rsidR="004B4D55">
        <w:rPr>
          <w:rFonts w:ascii="Times New Roman" w:hAnsi="Times New Roman" w:hint="eastAsia"/>
        </w:rPr>
        <w:t>，</w:t>
      </w:r>
      <w:r w:rsidR="00FC4828">
        <w:rPr>
          <w:rFonts w:ascii="Times New Roman" w:hAnsi="Times New Roman" w:hint="eastAsia"/>
        </w:rPr>
        <w:t>弹出“</w:t>
      </w:r>
      <w:r w:rsidR="00C6385B">
        <w:rPr>
          <w:rFonts w:ascii="Times New Roman" w:hAnsi="Times New Roman" w:hint="eastAsia"/>
        </w:rPr>
        <w:t>保存</w:t>
      </w:r>
      <w:r w:rsidR="00FC4828">
        <w:rPr>
          <w:rFonts w:ascii="Times New Roman" w:hAnsi="Times New Roman" w:hint="eastAsia"/>
        </w:rPr>
        <w:t>成功！”对话框，点击确定，</w:t>
      </w:r>
      <w:r w:rsidR="004B4D55">
        <w:rPr>
          <w:rFonts w:ascii="Times New Roman" w:hAnsi="Times New Roman" w:hint="eastAsia"/>
        </w:rPr>
        <w:t>保存该会议，返回“会议管理”页面，更新会议列表</w:t>
      </w:r>
      <w:r w:rsidR="00C6385B">
        <w:rPr>
          <w:rFonts w:ascii="Times New Roman" w:hAnsi="Times New Roman" w:hint="eastAsia"/>
        </w:rPr>
        <w:t>（该会议状态为未发布）；点击</w:t>
      </w:r>
      <w:r w:rsidR="00C6385B">
        <w:rPr>
          <w:rFonts w:ascii="Times New Roman" w:hAnsi="Times New Roman" w:hint="eastAsia"/>
        </w:rPr>
        <w:t xml:space="preserve"> </w:t>
      </w:r>
      <w:r w:rsidR="00C6385B">
        <w:rPr>
          <w:rFonts w:ascii="Times New Roman" w:hAnsi="Times New Roman" w:hint="eastAsia"/>
        </w:rPr>
        <w:t>“</w:t>
      </w:r>
      <w:r w:rsidR="00362FC9">
        <w:rPr>
          <w:rFonts w:ascii="Times New Roman" w:hAnsi="Times New Roman" w:hint="eastAsia"/>
        </w:rPr>
        <w:t>保存并</w:t>
      </w:r>
      <w:r w:rsidR="00C6385B">
        <w:rPr>
          <w:rFonts w:ascii="Times New Roman" w:hAnsi="Times New Roman" w:hint="eastAsia"/>
        </w:rPr>
        <w:t>发布”，弹出“</w:t>
      </w:r>
      <w:r>
        <w:rPr>
          <w:rFonts w:ascii="Times New Roman" w:hAnsi="Times New Roman" w:hint="eastAsia"/>
        </w:rPr>
        <w:t>发布该会议？</w:t>
      </w:r>
      <w:r w:rsidR="00C6385B">
        <w:rPr>
          <w:rFonts w:ascii="Times New Roman" w:hAnsi="Times New Roman" w:hint="eastAsia"/>
        </w:rPr>
        <w:t>”</w:t>
      </w:r>
      <w:r>
        <w:rPr>
          <w:rFonts w:ascii="Times New Roman" w:hAnsi="Times New Roman" w:hint="eastAsia"/>
        </w:rPr>
        <w:t>提示</w:t>
      </w:r>
      <w:r w:rsidR="00C6385B">
        <w:rPr>
          <w:rFonts w:ascii="Times New Roman" w:hAnsi="Times New Roman" w:hint="eastAsia"/>
        </w:rPr>
        <w:t>框，点击确定，保存</w:t>
      </w:r>
      <w:r>
        <w:rPr>
          <w:rFonts w:ascii="Times New Roman" w:hAnsi="Times New Roman" w:hint="eastAsia"/>
        </w:rPr>
        <w:t>并发布</w:t>
      </w:r>
      <w:r w:rsidR="00C6385B">
        <w:rPr>
          <w:rFonts w:ascii="Times New Roman" w:hAnsi="Times New Roman" w:hint="eastAsia"/>
        </w:rPr>
        <w:t>该会议，返回“会议管理”页面，更新会议列表（该会议状态为未进行），</w:t>
      </w:r>
      <w:r w:rsidR="004B4D55">
        <w:rPr>
          <w:rFonts w:ascii="Times New Roman" w:hAnsi="Times New Roman" w:hint="eastAsia"/>
        </w:rPr>
        <w:t>推送客户端参会通知，参会人员应用</w:t>
      </w:r>
      <w:r w:rsidR="0071569D">
        <w:rPr>
          <w:rFonts w:ascii="Times New Roman" w:hAnsi="Times New Roman" w:hint="eastAsia"/>
        </w:rPr>
        <w:t>中发布并更新状态</w:t>
      </w:r>
      <w:r>
        <w:rPr>
          <w:rFonts w:ascii="Times New Roman" w:hAnsi="Times New Roman" w:hint="eastAsia"/>
        </w:rPr>
        <w:t>；点击取消，返回会议编辑页面</w:t>
      </w:r>
      <w:r w:rsidR="0071569D">
        <w:rPr>
          <w:rFonts w:ascii="Times New Roman" w:hAnsi="Times New Roman" w:hint="eastAsia"/>
        </w:rPr>
        <w:t>。</w:t>
      </w:r>
      <w:r w:rsidR="00FC4828">
        <w:rPr>
          <w:rFonts w:ascii="Times New Roman" w:hAnsi="Times New Roman" w:hint="eastAsia"/>
        </w:rPr>
        <w:t>点击“上一步”，保存</w:t>
      </w:r>
      <w:r w:rsidR="00C6385B">
        <w:rPr>
          <w:rFonts w:ascii="Times New Roman" w:hAnsi="Times New Roman" w:hint="eastAsia"/>
        </w:rPr>
        <w:t>会议备注</w:t>
      </w:r>
      <w:r w:rsidR="00FC4828">
        <w:rPr>
          <w:rFonts w:ascii="Times New Roman" w:hAnsi="Times New Roman" w:hint="eastAsia"/>
        </w:rPr>
        <w:t>编辑内容，返回到“</w:t>
      </w:r>
      <w:r w:rsidR="00BC3E2D">
        <w:rPr>
          <w:rFonts w:ascii="Times New Roman" w:hAnsi="Times New Roman" w:hint="eastAsia"/>
        </w:rPr>
        <w:t>会议签到</w:t>
      </w:r>
      <w:r w:rsidR="00FC4828">
        <w:rPr>
          <w:rFonts w:ascii="Times New Roman" w:hAnsi="Times New Roman" w:hint="eastAsia"/>
        </w:rPr>
        <w:t>”编辑</w:t>
      </w:r>
      <w:r w:rsidR="00FC4828" w:rsidRPr="00DF1B5D">
        <w:rPr>
          <w:rFonts w:ascii="Times New Roman" w:hAnsi="Times New Roman" w:hint="eastAsia"/>
        </w:rPr>
        <w:t>页面</w:t>
      </w:r>
      <w:r w:rsidR="00FC4828">
        <w:rPr>
          <w:rFonts w:ascii="Times New Roman" w:hAnsi="Times New Roman" w:hint="eastAsia"/>
        </w:rPr>
        <w:t>。</w:t>
      </w:r>
    </w:p>
    <w:p w14:paraId="2C04729E" w14:textId="77777777" w:rsidR="00A12323" w:rsidRPr="00A52EAF" w:rsidRDefault="00A12323" w:rsidP="004070BD">
      <w:pPr>
        <w:pStyle w:val="afe"/>
        <w:numPr>
          <w:ilvl w:val="0"/>
          <w:numId w:val="57"/>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1D64C12F" w14:textId="3AC4DBF7" w:rsidR="00A31900" w:rsidRPr="00ED397D" w:rsidRDefault="00A31900" w:rsidP="00ED397D">
      <w:pPr>
        <w:pStyle w:val="afe"/>
        <w:numPr>
          <w:ilvl w:val="0"/>
          <w:numId w:val="47"/>
        </w:numPr>
        <w:spacing w:line="360" w:lineRule="auto"/>
        <w:ind w:firstLineChars="0"/>
        <w:jc w:val="left"/>
        <w:rPr>
          <w:rFonts w:ascii="Times New Roman" w:hAnsi="Times New Roman"/>
        </w:rPr>
      </w:pPr>
      <w:r>
        <w:rPr>
          <w:rFonts w:ascii="Times New Roman" w:hAnsi="Times New Roman" w:hint="eastAsia"/>
        </w:rPr>
        <w:t>红色星标记为</w:t>
      </w:r>
      <w:r w:rsidR="00BA6506">
        <w:rPr>
          <w:rFonts w:ascii="Times New Roman" w:hAnsi="Times New Roman" w:hint="eastAsia"/>
        </w:rPr>
        <w:t>未输入必填</w:t>
      </w:r>
      <w:r w:rsidR="0044687B">
        <w:rPr>
          <w:rFonts w:ascii="Times New Roman" w:hAnsi="Times New Roman" w:hint="eastAsia"/>
        </w:rPr>
        <w:t>内容，</w:t>
      </w:r>
      <w:r>
        <w:rPr>
          <w:rFonts w:ascii="Times New Roman" w:hAnsi="Times New Roman" w:hint="eastAsia"/>
        </w:rPr>
        <w:t>未输入情况下点击“下一步</w:t>
      </w:r>
      <w:r w:rsidR="0044687B">
        <w:rPr>
          <w:rFonts w:ascii="Times New Roman" w:hAnsi="Times New Roman" w:hint="eastAsia"/>
        </w:rPr>
        <w:t>”，未填选项的输入框右侧出现“输入项不能为空”提示</w:t>
      </w:r>
      <w:r>
        <w:rPr>
          <w:rFonts w:ascii="Times New Roman" w:hAnsi="Times New Roman" w:hint="eastAsia"/>
        </w:rPr>
        <w:t>，并保留在当前页面</w:t>
      </w:r>
      <w:r w:rsidR="0044687B">
        <w:rPr>
          <w:rFonts w:ascii="Times New Roman" w:hAnsi="Times New Roman" w:hint="eastAsia"/>
        </w:rPr>
        <w:t>。</w:t>
      </w:r>
    </w:p>
    <w:p w14:paraId="55923CE8" w14:textId="6E975C28" w:rsidR="00A31900" w:rsidRDefault="00A31900" w:rsidP="004070BD">
      <w:pPr>
        <w:pStyle w:val="afe"/>
        <w:numPr>
          <w:ilvl w:val="0"/>
          <w:numId w:val="47"/>
        </w:numPr>
        <w:spacing w:line="360" w:lineRule="auto"/>
        <w:ind w:firstLineChars="0"/>
        <w:jc w:val="left"/>
        <w:rPr>
          <w:rFonts w:ascii="Times New Roman" w:hAnsi="Times New Roman"/>
        </w:rPr>
      </w:pPr>
      <w:r>
        <w:rPr>
          <w:rFonts w:ascii="Times New Roman" w:hAnsi="Times New Roman" w:hint="eastAsia"/>
        </w:rPr>
        <w:t>参会人员中内部参会人员和外部参会人员同时为空时，点击“下一步”，内部参会人员和外部参会人员</w:t>
      </w:r>
      <w:r w:rsidR="00A41E94">
        <w:rPr>
          <w:rFonts w:ascii="Times New Roman" w:hAnsi="Times New Roman" w:hint="eastAsia"/>
        </w:rPr>
        <w:t>选中框右侧</w:t>
      </w:r>
      <w:r>
        <w:rPr>
          <w:rFonts w:ascii="Times New Roman" w:hAnsi="Times New Roman" w:hint="eastAsia"/>
        </w:rPr>
        <w:t>出现“参会人员不能为空”提示，并保留在当前页面。</w:t>
      </w:r>
    </w:p>
    <w:p w14:paraId="4571C29C" w14:textId="63A1147C" w:rsidR="00A31900" w:rsidRPr="00A31900" w:rsidRDefault="00A31900" w:rsidP="00A31900">
      <w:pPr>
        <w:pStyle w:val="afe"/>
        <w:numPr>
          <w:ilvl w:val="0"/>
          <w:numId w:val="47"/>
        </w:numPr>
        <w:spacing w:line="360" w:lineRule="auto"/>
        <w:ind w:firstLineChars="0"/>
        <w:jc w:val="left"/>
        <w:rPr>
          <w:rFonts w:ascii="Times New Roman" w:hAnsi="Times New Roman"/>
        </w:rPr>
      </w:pPr>
      <w:r>
        <w:rPr>
          <w:rFonts w:hint="eastAsia"/>
          <w:noProof/>
        </w:rPr>
        <w:t>会议名称输入上限为</w:t>
      </w:r>
      <w:r>
        <w:rPr>
          <w:rFonts w:hint="eastAsia"/>
          <w:noProof/>
        </w:rPr>
        <w:t>30</w:t>
      </w:r>
      <w:r>
        <w:rPr>
          <w:rFonts w:hint="eastAsia"/>
          <w:noProof/>
        </w:rPr>
        <w:t>个字，会议地址输入上限为</w:t>
      </w:r>
      <w:r>
        <w:rPr>
          <w:rFonts w:hint="eastAsia"/>
          <w:noProof/>
        </w:rPr>
        <w:t>30</w:t>
      </w:r>
      <w:r>
        <w:rPr>
          <w:rFonts w:hint="eastAsia"/>
          <w:noProof/>
        </w:rPr>
        <w:t>个字，会议说明输入上限为</w:t>
      </w:r>
      <w:r w:rsidR="008D6B98">
        <w:rPr>
          <w:rFonts w:hint="eastAsia"/>
          <w:noProof/>
        </w:rPr>
        <w:t>50</w:t>
      </w:r>
      <w:r>
        <w:rPr>
          <w:rFonts w:hint="eastAsia"/>
          <w:noProof/>
        </w:rPr>
        <w:t>个字。</w:t>
      </w:r>
    </w:p>
    <w:p w14:paraId="6836FE50" w14:textId="6F06A2C7" w:rsidR="00A31900" w:rsidRPr="00A31900" w:rsidRDefault="00A31900" w:rsidP="00A31900">
      <w:pPr>
        <w:pStyle w:val="afe"/>
        <w:numPr>
          <w:ilvl w:val="0"/>
          <w:numId w:val="47"/>
        </w:numPr>
        <w:spacing w:line="360" w:lineRule="auto"/>
        <w:ind w:firstLineChars="0"/>
        <w:jc w:val="left"/>
        <w:rPr>
          <w:rFonts w:ascii="Times New Roman" w:hAnsi="Times New Roman"/>
        </w:rPr>
      </w:pPr>
      <w:r>
        <w:rPr>
          <w:rFonts w:hint="eastAsia"/>
          <w:noProof/>
        </w:rPr>
        <w:t>外部参会人员姓名姓名输入上限为</w:t>
      </w:r>
      <w:r>
        <w:rPr>
          <w:rFonts w:hint="eastAsia"/>
          <w:noProof/>
        </w:rPr>
        <w:t>10</w:t>
      </w:r>
      <w:r>
        <w:rPr>
          <w:rFonts w:hint="eastAsia"/>
          <w:noProof/>
        </w:rPr>
        <w:t>个字，手机号码数字输入上限为</w:t>
      </w:r>
      <w:r>
        <w:rPr>
          <w:rFonts w:hint="eastAsia"/>
          <w:noProof/>
        </w:rPr>
        <w:t>12</w:t>
      </w:r>
      <w:r>
        <w:rPr>
          <w:rFonts w:hint="eastAsia"/>
          <w:noProof/>
        </w:rPr>
        <w:t>位。</w:t>
      </w:r>
    </w:p>
    <w:p w14:paraId="6C9F9C9C" w14:textId="1BA32AE7" w:rsidR="00A31900" w:rsidRPr="00187414" w:rsidRDefault="00187414" w:rsidP="00A31900">
      <w:pPr>
        <w:pStyle w:val="afe"/>
        <w:numPr>
          <w:ilvl w:val="0"/>
          <w:numId w:val="47"/>
        </w:numPr>
        <w:spacing w:line="360" w:lineRule="auto"/>
        <w:ind w:firstLineChars="0"/>
        <w:jc w:val="left"/>
        <w:rPr>
          <w:rFonts w:ascii="Times New Roman" w:hAnsi="Times New Roman"/>
        </w:rPr>
      </w:pPr>
      <w:r>
        <w:rPr>
          <w:rFonts w:hint="eastAsia"/>
          <w:noProof/>
        </w:rPr>
        <w:t>会议议程地址输入上限为</w:t>
      </w:r>
      <w:r>
        <w:rPr>
          <w:rFonts w:hint="eastAsia"/>
          <w:noProof/>
        </w:rPr>
        <w:t>30</w:t>
      </w:r>
      <w:r>
        <w:rPr>
          <w:rFonts w:hint="eastAsia"/>
          <w:noProof/>
        </w:rPr>
        <w:t>个字，议程说明输入上限为</w:t>
      </w:r>
      <w:r>
        <w:rPr>
          <w:rFonts w:hint="eastAsia"/>
          <w:noProof/>
        </w:rPr>
        <w:t>40</w:t>
      </w:r>
      <w:r>
        <w:rPr>
          <w:rFonts w:hint="eastAsia"/>
          <w:noProof/>
        </w:rPr>
        <w:t>个字。</w:t>
      </w:r>
    </w:p>
    <w:p w14:paraId="06519CC3" w14:textId="7DD29DA9" w:rsidR="00187414" w:rsidRPr="00D11F19" w:rsidRDefault="00187414" w:rsidP="00187414">
      <w:pPr>
        <w:numPr>
          <w:ilvl w:val="0"/>
          <w:numId w:val="47"/>
        </w:numPr>
        <w:spacing w:line="360" w:lineRule="auto"/>
        <w:jc w:val="left"/>
        <w:rPr>
          <w:rFonts w:ascii="Times New Roman" w:hAnsi="Times New Roman"/>
        </w:rPr>
      </w:pPr>
      <w:r>
        <w:rPr>
          <w:rFonts w:hint="eastAsia"/>
          <w:noProof/>
        </w:rPr>
        <w:t>签到说明</w:t>
      </w:r>
      <w:r>
        <w:rPr>
          <w:rFonts w:ascii="Times New Roman" w:hAnsi="Times New Roman" w:hint="eastAsia"/>
        </w:rPr>
        <w:t>输入上限为</w:t>
      </w:r>
      <w:r>
        <w:rPr>
          <w:rFonts w:ascii="Times New Roman" w:hAnsi="Times New Roman" w:hint="eastAsia"/>
        </w:rPr>
        <w:t>30</w:t>
      </w:r>
      <w:r>
        <w:rPr>
          <w:rFonts w:ascii="Times New Roman" w:hAnsi="Times New Roman" w:hint="eastAsia"/>
        </w:rPr>
        <w:t>个字</w:t>
      </w:r>
      <w:r>
        <w:rPr>
          <w:rFonts w:hint="eastAsia"/>
          <w:noProof/>
        </w:rPr>
        <w:t>。</w:t>
      </w:r>
    </w:p>
    <w:p w14:paraId="642AB5ED" w14:textId="4967E1C9" w:rsidR="00A31900" w:rsidRPr="00CC7330" w:rsidRDefault="00187414" w:rsidP="00CC7330">
      <w:pPr>
        <w:pStyle w:val="afe"/>
        <w:numPr>
          <w:ilvl w:val="0"/>
          <w:numId w:val="47"/>
        </w:numPr>
        <w:spacing w:line="360" w:lineRule="auto"/>
        <w:ind w:firstLineChars="0"/>
        <w:jc w:val="left"/>
        <w:rPr>
          <w:rFonts w:ascii="Times New Roman" w:hAnsi="Times New Roman"/>
        </w:rPr>
      </w:pPr>
      <w:r>
        <w:rPr>
          <w:rFonts w:hint="eastAsia"/>
          <w:noProof/>
        </w:rPr>
        <w:t>备注说明</w:t>
      </w:r>
      <w:r>
        <w:rPr>
          <w:rFonts w:ascii="Times New Roman" w:hAnsi="Times New Roman" w:hint="eastAsia"/>
        </w:rPr>
        <w:t>输入上限为</w:t>
      </w:r>
      <w:r w:rsidR="00AF458E">
        <w:rPr>
          <w:rFonts w:ascii="Times New Roman" w:hAnsi="Times New Roman" w:hint="eastAsia"/>
        </w:rPr>
        <w:t>5</w:t>
      </w:r>
      <w:r>
        <w:rPr>
          <w:rFonts w:ascii="Times New Roman" w:hAnsi="Times New Roman" w:hint="eastAsia"/>
        </w:rPr>
        <w:t>0</w:t>
      </w:r>
      <w:r>
        <w:rPr>
          <w:rFonts w:ascii="Times New Roman" w:hAnsi="Times New Roman" w:hint="eastAsia"/>
        </w:rPr>
        <w:t>个字。</w:t>
      </w:r>
    </w:p>
    <w:p w14:paraId="2C30AACC" w14:textId="49CF6F7F"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46" w:name="_Toc456256173"/>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46"/>
    </w:p>
    <w:p w14:paraId="5F62EE09" w14:textId="1D3752E3"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47" w:name="_Toc453070107"/>
      <w:bookmarkStart w:id="48" w:name="_Toc453688954"/>
      <w:bookmarkStart w:id="49" w:name="_Toc456256174"/>
      <w:r w:rsidRPr="00545FB9">
        <w:rPr>
          <w:rFonts w:asciiTheme="minorEastAsia" w:eastAsiaTheme="minorEastAsia" w:hAnsiTheme="minorEastAsia" w:hint="eastAsia"/>
          <w:b/>
          <w:sz w:val="24"/>
          <w:szCs w:val="24"/>
        </w:rPr>
        <w:lastRenderedPageBreak/>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.1 弹出框提示</w:t>
      </w:r>
      <w:bookmarkEnd w:id="47"/>
      <w:bookmarkEnd w:id="48"/>
      <w:bookmarkEnd w:id="49"/>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t>弹出框弹出后，背景变灰色，只能操作弹出框上的选项。</w:t>
      </w:r>
    </w:p>
    <w:p w14:paraId="6EC66E7D" w14:textId="646E9CA1"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0" w:name="_Toc453070108"/>
      <w:bookmarkStart w:id="51" w:name="_Toc453688955"/>
      <w:bookmarkStart w:id="52" w:name="_Toc456256175"/>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.2 返回按钮</w:t>
      </w:r>
      <w:bookmarkEnd w:id="50"/>
      <w:bookmarkEnd w:id="51"/>
      <w:bookmarkEnd w:id="52"/>
    </w:p>
    <w:p w14:paraId="4D89A6F9" w14:textId="42415FE7" w:rsidR="00545FB9" w:rsidRDefault="00545FB9" w:rsidP="00545FB9">
      <w:pPr>
        <w:pStyle w:val="afa"/>
        <w:ind w:firstLine="420"/>
      </w:pPr>
      <w:r>
        <w:rPr>
          <w:rFonts w:hint="eastAsia"/>
        </w:rPr>
        <w:t>所有浏览器后退均返回上级页面，并保留上级页面的原状态。</w:t>
      </w:r>
    </w:p>
    <w:p w14:paraId="0360F683" w14:textId="4393A758" w:rsidR="00B414D4" w:rsidRDefault="00B414D4" w:rsidP="00B414D4">
      <w:pPr>
        <w:pStyle w:val="afa"/>
        <w:ind w:firstLineChars="0" w:firstLine="0"/>
        <w:outlineLvl w:val="3"/>
        <w:rPr>
          <w:rFonts w:asciiTheme="minorEastAsia" w:eastAsiaTheme="minorEastAsia" w:hAnsiTheme="minorEastAsia"/>
          <w:b/>
          <w:sz w:val="24"/>
          <w:szCs w:val="24"/>
        </w:rPr>
      </w:pPr>
      <w:bookmarkStart w:id="53" w:name="_Toc453688956"/>
      <w:bookmarkStart w:id="54" w:name="_Toc456256176"/>
      <w:r w:rsidRPr="00545FB9">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w:t>
      </w:r>
      <w:r>
        <w:rPr>
          <w:rFonts w:asciiTheme="minorEastAsia" w:eastAsiaTheme="minorEastAsia" w:hAnsiTheme="minorEastAsia" w:hint="eastAsia"/>
          <w:b/>
          <w:sz w:val="24"/>
          <w:szCs w:val="24"/>
        </w:rPr>
        <w:t>3</w:t>
      </w:r>
      <w:r w:rsidRPr="00545FB9">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时间选择</w:t>
      </w:r>
      <w:bookmarkEnd w:id="53"/>
      <w:bookmarkEnd w:id="54"/>
    </w:p>
    <w:p w14:paraId="5FFDA79F" w14:textId="16090BFA" w:rsidR="00DB1A73" w:rsidRDefault="00693D70" w:rsidP="00DD5149">
      <w:pPr>
        <w:pStyle w:val="afa"/>
        <w:ind w:firstLine="420"/>
      </w:pPr>
      <w:r>
        <w:rPr>
          <w:rFonts w:hint="eastAsia"/>
        </w:rPr>
        <w:t>点击时间选择，下</w:t>
      </w:r>
      <w:proofErr w:type="gramStart"/>
      <w:r>
        <w:rPr>
          <w:rFonts w:hint="eastAsia"/>
        </w:rPr>
        <w:t>拉选择</w:t>
      </w:r>
      <w:proofErr w:type="gramEnd"/>
      <w:r>
        <w:rPr>
          <w:rFonts w:hint="eastAsia"/>
        </w:rPr>
        <w:t>年、月、日和时间。</w:t>
      </w:r>
    </w:p>
    <w:p w14:paraId="04099D8E" w14:textId="5F4957E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5" w:name="_Toc456256177"/>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9</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55"/>
    </w:p>
    <w:p w14:paraId="7528E598" w14:textId="11A7592D" w:rsidR="00811118" w:rsidRP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sectPr w:rsidR="00811118" w:rsidRPr="00811118" w:rsidSect="00F025F7">
      <w:footerReference w:type="default" r:id="rId52"/>
      <w:pgSz w:w="11906" w:h="16838"/>
      <w:pgMar w:top="1440" w:right="1800" w:bottom="1440" w:left="1800" w:header="850"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AEE05B" w15:done="0"/>
  <w15:commentEx w15:paraId="0B777CAD" w15:done="0"/>
  <w15:commentEx w15:paraId="652FECE7" w15:done="0"/>
  <w15:commentEx w15:paraId="76039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57C9D3" w14:textId="77777777" w:rsidR="00246C68" w:rsidRDefault="00246C68" w:rsidP="00145ADF">
      <w:r>
        <w:separator/>
      </w:r>
    </w:p>
  </w:endnote>
  <w:endnote w:type="continuationSeparator" w:id="0">
    <w:p w14:paraId="6F03FE70" w14:textId="77777777" w:rsidR="00246C68" w:rsidRDefault="00246C68"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24C6" w14:textId="77777777" w:rsidR="001C12AD" w:rsidRDefault="001C12AD"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CE40A6">
      <w:rPr>
        <w:b/>
        <w:noProof/>
        <w:sz w:val="20"/>
      </w:rPr>
      <w:t>16</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52E4C1" w14:textId="77777777" w:rsidR="00246C68" w:rsidRDefault="00246C68" w:rsidP="00145ADF">
      <w:r>
        <w:separator/>
      </w:r>
    </w:p>
  </w:footnote>
  <w:footnote w:type="continuationSeparator" w:id="0">
    <w:p w14:paraId="4564AC98" w14:textId="77777777" w:rsidR="00246C68" w:rsidRDefault="00246C68"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1C754D8"/>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821703"/>
    <w:multiLevelType w:val="hybridMultilevel"/>
    <w:tmpl w:val="02AA75BA"/>
    <w:lvl w:ilvl="0" w:tplc="D882963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5033D1"/>
    <w:multiLevelType w:val="hybridMultilevel"/>
    <w:tmpl w:val="37D2C31A"/>
    <w:lvl w:ilvl="0" w:tplc="EACC18F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8B64DF6"/>
    <w:multiLevelType w:val="hybridMultilevel"/>
    <w:tmpl w:val="4A10D3CA"/>
    <w:lvl w:ilvl="0" w:tplc="4242346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1">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593B9A"/>
    <w:multiLevelType w:val="hybridMultilevel"/>
    <w:tmpl w:val="E9E6DD3A"/>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90F056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9337F39"/>
    <w:multiLevelType w:val="hybridMultilevel"/>
    <w:tmpl w:val="1EB6A502"/>
    <w:lvl w:ilvl="0" w:tplc="FEB634E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310D51"/>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1">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212A6E7E"/>
    <w:multiLevelType w:val="hybridMultilevel"/>
    <w:tmpl w:val="3AE85C92"/>
    <w:lvl w:ilvl="0" w:tplc="9A0097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4">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nsid w:val="28B71D6A"/>
    <w:multiLevelType w:val="hybridMultilevel"/>
    <w:tmpl w:val="4034695C"/>
    <w:lvl w:ilvl="0" w:tplc="412ED07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EDB40E0"/>
    <w:multiLevelType w:val="hybridMultilevel"/>
    <w:tmpl w:val="E9E6DD3A"/>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3E92F8C"/>
    <w:multiLevelType w:val="hybridMultilevel"/>
    <w:tmpl w:val="967EF924"/>
    <w:lvl w:ilvl="0" w:tplc="A2C60086">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1">
    <w:nsid w:val="382825EC"/>
    <w:multiLevelType w:val="hybridMultilevel"/>
    <w:tmpl w:val="F884796E"/>
    <w:lvl w:ilvl="0" w:tplc="46A6B07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94A16FB"/>
    <w:multiLevelType w:val="hybridMultilevel"/>
    <w:tmpl w:val="BB288B38"/>
    <w:lvl w:ilvl="0" w:tplc="EC6ED896">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4">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5">
    <w:nsid w:val="3D5478DE"/>
    <w:multiLevelType w:val="hybridMultilevel"/>
    <w:tmpl w:val="5718A22A"/>
    <w:lvl w:ilvl="0" w:tplc="9F94818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FCE7741"/>
    <w:multiLevelType w:val="hybridMultilevel"/>
    <w:tmpl w:val="81FC3504"/>
    <w:lvl w:ilvl="0" w:tplc="CDFA85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8">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1BB6CF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1FD3CAA"/>
    <w:multiLevelType w:val="hybridMultilevel"/>
    <w:tmpl w:val="E788D758"/>
    <w:lvl w:ilvl="0" w:tplc="618836C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2">
    <w:nsid w:val="42265D84"/>
    <w:multiLevelType w:val="hybridMultilevel"/>
    <w:tmpl w:val="C64E51B2"/>
    <w:lvl w:ilvl="0" w:tplc="D144D98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4">
    <w:nsid w:val="43C057D8"/>
    <w:multiLevelType w:val="hybridMultilevel"/>
    <w:tmpl w:val="6CAC8570"/>
    <w:lvl w:ilvl="0" w:tplc="8A229B9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8">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9">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nsid w:val="4A9F7093"/>
    <w:multiLevelType w:val="hybridMultilevel"/>
    <w:tmpl w:val="154EAF0E"/>
    <w:lvl w:ilvl="0" w:tplc="047ED6D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54">
    <w:nsid w:val="52277338"/>
    <w:multiLevelType w:val="hybridMultilevel"/>
    <w:tmpl w:val="14649EF2"/>
    <w:lvl w:ilvl="0" w:tplc="D8CA63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6">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3F3621C"/>
    <w:multiLevelType w:val="hybridMultilevel"/>
    <w:tmpl w:val="544EBEAC"/>
    <w:lvl w:ilvl="0" w:tplc="57F834E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4A92306"/>
    <w:multiLevelType w:val="hybridMultilevel"/>
    <w:tmpl w:val="95A20B30"/>
    <w:lvl w:ilvl="0" w:tplc="E4D43D2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60">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1">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2">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4">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5">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62E64D0E"/>
    <w:multiLevelType w:val="hybridMultilevel"/>
    <w:tmpl w:val="C6DC5B78"/>
    <w:lvl w:ilvl="0" w:tplc="8A52E5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2F80058"/>
    <w:multiLevelType w:val="hybridMultilevel"/>
    <w:tmpl w:val="1EB6A502"/>
    <w:lvl w:ilvl="0" w:tplc="FEB634E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2FD4164"/>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483362C"/>
    <w:multiLevelType w:val="hybridMultilevel"/>
    <w:tmpl w:val="E9E6DD3A"/>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1">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BA014CA"/>
    <w:multiLevelType w:val="hybridMultilevel"/>
    <w:tmpl w:val="6F963602"/>
    <w:lvl w:ilvl="0" w:tplc="CCC67F9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71A93A9F"/>
    <w:multiLevelType w:val="hybridMultilevel"/>
    <w:tmpl w:val="4BE4D358"/>
    <w:lvl w:ilvl="0" w:tplc="6C128DC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7">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5"/>
  </w:num>
  <w:num w:numId="3">
    <w:abstractNumId w:val="9"/>
  </w:num>
  <w:num w:numId="4">
    <w:abstractNumId w:val="51"/>
  </w:num>
  <w:num w:numId="5">
    <w:abstractNumId w:val="63"/>
  </w:num>
  <w:num w:numId="6">
    <w:abstractNumId w:val="47"/>
  </w:num>
  <w:num w:numId="7">
    <w:abstractNumId w:val="49"/>
  </w:num>
  <w:num w:numId="8">
    <w:abstractNumId w:val="10"/>
  </w:num>
  <w:num w:numId="9">
    <w:abstractNumId w:val="61"/>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4"/>
  </w:num>
  <w:num w:numId="12">
    <w:abstractNumId w:val="33"/>
  </w:num>
  <w:num w:numId="13">
    <w:abstractNumId w:val="37"/>
  </w:num>
  <w:num w:numId="14">
    <w:abstractNumId w:val="2"/>
  </w:num>
  <w:num w:numId="15">
    <w:abstractNumId w:val="59"/>
  </w:num>
  <w:num w:numId="16">
    <w:abstractNumId w:val="19"/>
  </w:num>
  <w:num w:numId="17">
    <w:abstractNumId w:val="0"/>
  </w:num>
  <w:num w:numId="18">
    <w:abstractNumId w:val="41"/>
  </w:num>
  <w:num w:numId="19">
    <w:abstractNumId w:val="18"/>
  </w:num>
  <w:num w:numId="20">
    <w:abstractNumId w:val="55"/>
  </w:num>
  <w:num w:numId="21">
    <w:abstractNumId w:val="23"/>
  </w:num>
  <w:num w:numId="22">
    <w:abstractNumId w:val="21"/>
  </w:num>
  <w:num w:numId="23">
    <w:abstractNumId w:val="45"/>
  </w:num>
  <w:num w:numId="24">
    <w:abstractNumId w:val="29"/>
  </w:num>
  <w:num w:numId="25">
    <w:abstractNumId w:val="17"/>
  </w:num>
  <w:num w:numId="26">
    <w:abstractNumId w:val="53"/>
  </w:num>
  <w:num w:numId="27">
    <w:abstractNumId w:val="25"/>
  </w:num>
  <w:num w:numId="28">
    <w:abstractNumId w:val="48"/>
  </w:num>
  <w:num w:numId="29">
    <w:abstractNumId w:val="76"/>
  </w:num>
  <w:num w:numId="30">
    <w:abstractNumId w:val="20"/>
  </w:num>
  <w:num w:numId="31">
    <w:abstractNumId w:val="43"/>
  </w:num>
  <w:num w:numId="32">
    <w:abstractNumId w:val="52"/>
  </w:num>
  <w:num w:numId="33">
    <w:abstractNumId w:val="30"/>
  </w:num>
  <w:num w:numId="34">
    <w:abstractNumId w:val="60"/>
  </w:num>
  <w:num w:numId="35">
    <w:abstractNumId w:val="24"/>
  </w:num>
  <w:num w:numId="36">
    <w:abstractNumId w:val="74"/>
  </w:num>
  <w:num w:numId="37">
    <w:abstractNumId w:val="62"/>
  </w:num>
  <w:num w:numId="38">
    <w:abstractNumId w:val="22"/>
  </w:num>
  <w:num w:numId="39">
    <w:abstractNumId w:val="73"/>
  </w:num>
  <w:num w:numId="40">
    <w:abstractNumId w:val="11"/>
  </w:num>
  <w:num w:numId="41">
    <w:abstractNumId w:val="38"/>
  </w:num>
  <w:num w:numId="42">
    <w:abstractNumId w:val="16"/>
  </w:num>
  <w:num w:numId="43">
    <w:abstractNumId w:val="50"/>
  </w:num>
  <w:num w:numId="44">
    <w:abstractNumId w:val="46"/>
  </w:num>
  <w:num w:numId="45">
    <w:abstractNumId w:val="70"/>
  </w:num>
  <w:num w:numId="46">
    <w:abstractNumId w:val="69"/>
  </w:num>
  <w:num w:numId="47">
    <w:abstractNumId w:val="6"/>
  </w:num>
  <w:num w:numId="48">
    <w:abstractNumId w:val="54"/>
  </w:num>
  <w:num w:numId="49">
    <w:abstractNumId w:val="7"/>
  </w:num>
  <w:num w:numId="50">
    <w:abstractNumId w:val="71"/>
  </w:num>
  <w:num w:numId="51">
    <w:abstractNumId w:val="4"/>
  </w:num>
  <w:num w:numId="52">
    <w:abstractNumId w:val="58"/>
  </w:num>
  <w:num w:numId="53">
    <w:abstractNumId w:val="8"/>
  </w:num>
  <w:num w:numId="54">
    <w:abstractNumId w:val="56"/>
  </w:num>
  <w:num w:numId="55">
    <w:abstractNumId w:val="14"/>
  </w:num>
  <w:num w:numId="56">
    <w:abstractNumId w:val="68"/>
  </w:num>
  <w:num w:numId="57">
    <w:abstractNumId w:val="72"/>
  </w:num>
  <w:num w:numId="58">
    <w:abstractNumId w:val="39"/>
  </w:num>
  <w:num w:numId="59">
    <w:abstractNumId w:val="15"/>
  </w:num>
  <w:num w:numId="60">
    <w:abstractNumId w:val="67"/>
  </w:num>
  <w:num w:numId="61">
    <w:abstractNumId w:val="1"/>
  </w:num>
  <w:num w:numId="62">
    <w:abstractNumId w:val="57"/>
  </w:num>
  <w:num w:numId="63">
    <w:abstractNumId w:val="40"/>
  </w:num>
  <w:num w:numId="64">
    <w:abstractNumId w:val="77"/>
  </w:num>
  <w:num w:numId="65">
    <w:abstractNumId w:val="32"/>
  </w:num>
  <w:num w:numId="66">
    <w:abstractNumId w:val="31"/>
  </w:num>
  <w:num w:numId="67">
    <w:abstractNumId w:val="36"/>
  </w:num>
  <w:num w:numId="68">
    <w:abstractNumId w:val="66"/>
  </w:num>
  <w:num w:numId="69">
    <w:abstractNumId w:val="42"/>
  </w:num>
  <w:num w:numId="70">
    <w:abstractNumId w:val="44"/>
  </w:num>
  <w:num w:numId="71">
    <w:abstractNumId w:val="75"/>
  </w:num>
  <w:num w:numId="72">
    <w:abstractNumId w:val="5"/>
  </w:num>
  <w:num w:numId="73">
    <w:abstractNumId w:val="28"/>
  </w:num>
  <w:num w:numId="74">
    <w:abstractNumId w:val="27"/>
  </w:num>
  <w:num w:numId="75">
    <w:abstractNumId w:val="35"/>
  </w:num>
  <w:num w:numId="76">
    <w:abstractNumId w:val="26"/>
  </w:num>
  <w:num w:numId="77">
    <w:abstractNumId w:val="12"/>
  </w:num>
  <w:num w:numId="78">
    <w:abstractNumId w:val="1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0F02"/>
    <w:rsid w:val="000028CE"/>
    <w:rsid w:val="00003966"/>
    <w:rsid w:val="00004B3A"/>
    <w:rsid w:val="00005775"/>
    <w:rsid w:val="00005E7B"/>
    <w:rsid w:val="000060DD"/>
    <w:rsid w:val="00006F11"/>
    <w:rsid w:val="00011CE2"/>
    <w:rsid w:val="00012703"/>
    <w:rsid w:val="000145DB"/>
    <w:rsid w:val="00016820"/>
    <w:rsid w:val="00016C66"/>
    <w:rsid w:val="00016E24"/>
    <w:rsid w:val="00017657"/>
    <w:rsid w:val="000203C3"/>
    <w:rsid w:val="00023D72"/>
    <w:rsid w:val="00024415"/>
    <w:rsid w:val="00026B6C"/>
    <w:rsid w:val="000277CF"/>
    <w:rsid w:val="00030B92"/>
    <w:rsid w:val="00032B22"/>
    <w:rsid w:val="00032FB5"/>
    <w:rsid w:val="0003341F"/>
    <w:rsid w:val="00033881"/>
    <w:rsid w:val="000341BF"/>
    <w:rsid w:val="0003575B"/>
    <w:rsid w:val="000368E2"/>
    <w:rsid w:val="000372A9"/>
    <w:rsid w:val="00041C93"/>
    <w:rsid w:val="00042504"/>
    <w:rsid w:val="00042A56"/>
    <w:rsid w:val="00043843"/>
    <w:rsid w:val="0004386F"/>
    <w:rsid w:val="00043D13"/>
    <w:rsid w:val="00043D15"/>
    <w:rsid w:val="00043EC6"/>
    <w:rsid w:val="000446EC"/>
    <w:rsid w:val="00046C21"/>
    <w:rsid w:val="0004732E"/>
    <w:rsid w:val="0004749D"/>
    <w:rsid w:val="00051264"/>
    <w:rsid w:val="00053151"/>
    <w:rsid w:val="00053462"/>
    <w:rsid w:val="00053CF0"/>
    <w:rsid w:val="00054B62"/>
    <w:rsid w:val="00055054"/>
    <w:rsid w:val="0006119B"/>
    <w:rsid w:val="00061A2B"/>
    <w:rsid w:val="00061D76"/>
    <w:rsid w:val="0006284F"/>
    <w:rsid w:val="00064379"/>
    <w:rsid w:val="000643A7"/>
    <w:rsid w:val="00065754"/>
    <w:rsid w:val="000657F6"/>
    <w:rsid w:val="00065943"/>
    <w:rsid w:val="00066CAD"/>
    <w:rsid w:val="0006702C"/>
    <w:rsid w:val="0007167E"/>
    <w:rsid w:val="0007203A"/>
    <w:rsid w:val="00072831"/>
    <w:rsid w:val="00072A3D"/>
    <w:rsid w:val="00073666"/>
    <w:rsid w:val="00073856"/>
    <w:rsid w:val="00074597"/>
    <w:rsid w:val="00074C5C"/>
    <w:rsid w:val="0007552F"/>
    <w:rsid w:val="00075EA8"/>
    <w:rsid w:val="00076137"/>
    <w:rsid w:val="00077953"/>
    <w:rsid w:val="00081057"/>
    <w:rsid w:val="00084D52"/>
    <w:rsid w:val="000868FF"/>
    <w:rsid w:val="0008697A"/>
    <w:rsid w:val="00086F78"/>
    <w:rsid w:val="00087A8B"/>
    <w:rsid w:val="000902C8"/>
    <w:rsid w:val="00092AC4"/>
    <w:rsid w:val="00093AE3"/>
    <w:rsid w:val="000943DD"/>
    <w:rsid w:val="00095653"/>
    <w:rsid w:val="00096B4B"/>
    <w:rsid w:val="00096B7E"/>
    <w:rsid w:val="000970F6"/>
    <w:rsid w:val="000A3422"/>
    <w:rsid w:val="000A35A5"/>
    <w:rsid w:val="000A38FB"/>
    <w:rsid w:val="000A5780"/>
    <w:rsid w:val="000A6768"/>
    <w:rsid w:val="000A6D2B"/>
    <w:rsid w:val="000B01C2"/>
    <w:rsid w:val="000B3061"/>
    <w:rsid w:val="000B3119"/>
    <w:rsid w:val="000B332B"/>
    <w:rsid w:val="000B35E1"/>
    <w:rsid w:val="000B5AC1"/>
    <w:rsid w:val="000B5AEB"/>
    <w:rsid w:val="000B6615"/>
    <w:rsid w:val="000B687B"/>
    <w:rsid w:val="000B7FE2"/>
    <w:rsid w:val="000C21FD"/>
    <w:rsid w:val="000C3AE5"/>
    <w:rsid w:val="000C47CD"/>
    <w:rsid w:val="000C50E3"/>
    <w:rsid w:val="000C58DF"/>
    <w:rsid w:val="000C5B5A"/>
    <w:rsid w:val="000D174F"/>
    <w:rsid w:val="000D323A"/>
    <w:rsid w:val="000D514D"/>
    <w:rsid w:val="000D5B6E"/>
    <w:rsid w:val="000D6CC3"/>
    <w:rsid w:val="000D795A"/>
    <w:rsid w:val="000E06D9"/>
    <w:rsid w:val="000E10DA"/>
    <w:rsid w:val="000E216E"/>
    <w:rsid w:val="000E2BD5"/>
    <w:rsid w:val="000E44EA"/>
    <w:rsid w:val="000E47C0"/>
    <w:rsid w:val="000E59BF"/>
    <w:rsid w:val="000E7904"/>
    <w:rsid w:val="000F16B7"/>
    <w:rsid w:val="000F17B9"/>
    <w:rsid w:val="000F1B12"/>
    <w:rsid w:val="000F232C"/>
    <w:rsid w:val="000F2651"/>
    <w:rsid w:val="000F4759"/>
    <w:rsid w:val="000F593F"/>
    <w:rsid w:val="000F6451"/>
    <w:rsid w:val="000F734E"/>
    <w:rsid w:val="000F73D5"/>
    <w:rsid w:val="0010159E"/>
    <w:rsid w:val="001016DC"/>
    <w:rsid w:val="00102139"/>
    <w:rsid w:val="00102A9F"/>
    <w:rsid w:val="0010553B"/>
    <w:rsid w:val="00107054"/>
    <w:rsid w:val="001100F5"/>
    <w:rsid w:val="001113D5"/>
    <w:rsid w:val="001126E3"/>
    <w:rsid w:val="00113411"/>
    <w:rsid w:val="00113E73"/>
    <w:rsid w:val="001141B1"/>
    <w:rsid w:val="001157B6"/>
    <w:rsid w:val="00116133"/>
    <w:rsid w:val="00117740"/>
    <w:rsid w:val="00120672"/>
    <w:rsid w:val="00121667"/>
    <w:rsid w:val="00122804"/>
    <w:rsid w:val="00122BC7"/>
    <w:rsid w:val="001270EF"/>
    <w:rsid w:val="0012729C"/>
    <w:rsid w:val="00127EF8"/>
    <w:rsid w:val="001301F1"/>
    <w:rsid w:val="00131677"/>
    <w:rsid w:val="00132BED"/>
    <w:rsid w:val="00133AC0"/>
    <w:rsid w:val="001340AF"/>
    <w:rsid w:val="00135369"/>
    <w:rsid w:val="00140ECF"/>
    <w:rsid w:val="00142A76"/>
    <w:rsid w:val="00143253"/>
    <w:rsid w:val="001441C7"/>
    <w:rsid w:val="00145ADF"/>
    <w:rsid w:val="00147DA7"/>
    <w:rsid w:val="00152AC5"/>
    <w:rsid w:val="00152D57"/>
    <w:rsid w:val="00156906"/>
    <w:rsid w:val="0015794D"/>
    <w:rsid w:val="0016296F"/>
    <w:rsid w:val="001638FD"/>
    <w:rsid w:val="001645D8"/>
    <w:rsid w:val="0016465D"/>
    <w:rsid w:val="00164A4A"/>
    <w:rsid w:val="00167A60"/>
    <w:rsid w:val="00171255"/>
    <w:rsid w:val="00173489"/>
    <w:rsid w:val="00173F02"/>
    <w:rsid w:val="00174D77"/>
    <w:rsid w:val="00177215"/>
    <w:rsid w:val="00177B83"/>
    <w:rsid w:val="0018142D"/>
    <w:rsid w:val="0018150C"/>
    <w:rsid w:val="00181FB8"/>
    <w:rsid w:val="00182257"/>
    <w:rsid w:val="00185B8E"/>
    <w:rsid w:val="00186D84"/>
    <w:rsid w:val="001870ED"/>
    <w:rsid w:val="00187414"/>
    <w:rsid w:val="00190651"/>
    <w:rsid w:val="00192F3D"/>
    <w:rsid w:val="00192F6F"/>
    <w:rsid w:val="00193E43"/>
    <w:rsid w:val="001945F8"/>
    <w:rsid w:val="00195333"/>
    <w:rsid w:val="00195D51"/>
    <w:rsid w:val="0019687A"/>
    <w:rsid w:val="001A3189"/>
    <w:rsid w:val="001A3874"/>
    <w:rsid w:val="001A3B48"/>
    <w:rsid w:val="001A4460"/>
    <w:rsid w:val="001A4BBF"/>
    <w:rsid w:val="001B131C"/>
    <w:rsid w:val="001B192F"/>
    <w:rsid w:val="001B1C69"/>
    <w:rsid w:val="001B266D"/>
    <w:rsid w:val="001B2839"/>
    <w:rsid w:val="001B393C"/>
    <w:rsid w:val="001B42F0"/>
    <w:rsid w:val="001B67C9"/>
    <w:rsid w:val="001B6B66"/>
    <w:rsid w:val="001C003B"/>
    <w:rsid w:val="001C023E"/>
    <w:rsid w:val="001C12AD"/>
    <w:rsid w:val="001C22C9"/>
    <w:rsid w:val="001C2675"/>
    <w:rsid w:val="001C2840"/>
    <w:rsid w:val="001C2EEC"/>
    <w:rsid w:val="001C3E59"/>
    <w:rsid w:val="001C5099"/>
    <w:rsid w:val="001C5284"/>
    <w:rsid w:val="001C5350"/>
    <w:rsid w:val="001C55F4"/>
    <w:rsid w:val="001C6FD8"/>
    <w:rsid w:val="001C7335"/>
    <w:rsid w:val="001D0911"/>
    <w:rsid w:val="001D120A"/>
    <w:rsid w:val="001D245F"/>
    <w:rsid w:val="001D2C85"/>
    <w:rsid w:val="001D3DFA"/>
    <w:rsid w:val="001D49C6"/>
    <w:rsid w:val="001D55F6"/>
    <w:rsid w:val="001D6417"/>
    <w:rsid w:val="001D6476"/>
    <w:rsid w:val="001D66B7"/>
    <w:rsid w:val="001D6994"/>
    <w:rsid w:val="001D6C11"/>
    <w:rsid w:val="001E0481"/>
    <w:rsid w:val="001E3CDC"/>
    <w:rsid w:val="001E3E39"/>
    <w:rsid w:val="001E4B4C"/>
    <w:rsid w:val="001E6563"/>
    <w:rsid w:val="001E6FDB"/>
    <w:rsid w:val="001F0ECB"/>
    <w:rsid w:val="001F1A27"/>
    <w:rsid w:val="001F2A3F"/>
    <w:rsid w:val="001F2D39"/>
    <w:rsid w:val="001F2D8B"/>
    <w:rsid w:val="001F493F"/>
    <w:rsid w:val="0020086E"/>
    <w:rsid w:val="00202286"/>
    <w:rsid w:val="002038A3"/>
    <w:rsid w:val="00203CF3"/>
    <w:rsid w:val="00203F27"/>
    <w:rsid w:val="00204B65"/>
    <w:rsid w:val="002063C9"/>
    <w:rsid w:val="0020777A"/>
    <w:rsid w:val="00210A3C"/>
    <w:rsid w:val="00210A80"/>
    <w:rsid w:val="00210EC3"/>
    <w:rsid w:val="002124BC"/>
    <w:rsid w:val="00214216"/>
    <w:rsid w:val="002148F3"/>
    <w:rsid w:val="00214C1A"/>
    <w:rsid w:val="00214CE2"/>
    <w:rsid w:val="002169CF"/>
    <w:rsid w:val="00217C37"/>
    <w:rsid w:val="00220A90"/>
    <w:rsid w:val="002211A6"/>
    <w:rsid w:val="00221BD9"/>
    <w:rsid w:val="00222071"/>
    <w:rsid w:val="00225EB5"/>
    <w:rsid w:val="0022608A"/>
    <w:rsid w:val="00226A8A"/>
    <w:rsid w:val="00226CA7"/>
    <w:rsid w:val="00226E56"/>
    <w:rsid w:val="00231F04"/>
    <w:rsid w:val="00233C84"/>
    <w:rsid w:val="00233D6D"/>
    <w:rsid w:val="00235265"/>
    <w:rsid w:val="002355A1"/>
    <w:rsid w:val="00235D8E"/>
    <w:rsid w:val="00236846"/>
    <w:rsid w:val="00236BC6"/>
    <w:rsid w:val="00240006"/>
    <w:rsid w:val="00240C68"/>
    <w:rsid w:val="0024132D"/>
    <w:rsid w:val="002418A9"/>
    <w:rsid w:val="002427C7"/>
    <w:rsid w:val="00243983"/>
    <w:rsid w:val="00245926"/>
    <w:rsid w:val="002463F2"/>
    <w:rsid w:val="00246C68"/>
    <w:rsid w:val="00247439"/>
    <w:rsid w:val="002475F9"/>
    <w:rsid w:val="002503D1"/>
    <w:rsid w:val="00252489"/>
    <w:rsid w:val="00252BA0"/>
    <w:rsid w:val="00253A14"/>
    <w:rsid w:val="00253C58"/>
    <w:rsid w:val="00254466"/>
    <w:rsid w:val="002557E3"/>
    <w:rsid w:val="00260E74"/>
    <w:rsid w:val="00261440"/>
    <w:rsid w:val="00261FD5"/>
    <w:rsid w:val="002620AF"/>
    <w:rsid w:val="00262782"/>
    <w:rsid w:val="00262897"/>
    <w:rsid w:val="002628CE"/>
    <w:rsid w:val="0026368B"/>
    <w:rsid w:val="002637EB"/>
    <w:rsid w:val="0026476F"/>
    <w:rsid w:val="00265425"/>
    <w:rsid w:val="00265B33"/>
    <w:rsid w:val="00266019"/>
    <w:rsid w:val="0026764B"/>
    <w:rsid w:val="00273998"/>
    <w:rsid w:val="002770DF"/>
    <w:rsid w:val="00277650"/>
    <w:rsid w:val="00277EB3"/>
    <w:rsid w:val="00280E12"/>
    <w:rsid w:val="0028127F"/>
    <w:rsid w:val="00281A83"/>
    <w:rsid w:val="00281FBB"/>
    <w:rsid w:val="00281FE8"/>
    <w:rsid w:val="00282802"/>
    <w:rsid w:val="00282DED"/>
    <w:rsid w:val="00284CC8"/>
    <w:rsid w:val="002854D8"/>
    <w:rsid w:val="002864B2"/>
    <w:rsid w:val="00290820"/>
    <w:rsid w:val="002909B2"/>
    <w:rsid w:val="002927CA"/>
    <w:rsid w:val="00293597"/>
    <w:rsid w:val="0029567C"/>
    <w:rsid w:val="002A0C82"/>
    <w:rsid w:val="002A10CB"/>
    <w:rsid w:val="002A1664"/>
    <w:rsid w:val="002A1933"/>
    <w:rsid w:val="002A2A75"/>
    <w:rsid w:val="002A649E"/>
    <w:rsid w:val="002A68C6"/>
    <w:rsid w:val="002A7840"/>
    <w:rsid w:val="002B21E8"/>
    <w:rsid w:val="002B2969"/>
    <w:rsid w:val="002B3548"/>
    <w:rsid w:val="002B5D89"/>
    <w:rsid w:val="002B7706"/>
    <w:rsid w:val="002C1C1E"/>
    <w:rsid w:val="002C2FDB"/>
    <w:rsid w:val="002C3975"/>
    <w:rsid w:val="002C41E1"/>
    <w:rsid w:val="002C4962"/>
    <w:rsid w:val="002C4B7C"/>
    <w:rsid w:val="002C63ED"/>
    <w:rsid w:val="002C66EA"/>
    <w:rsid w:val="002D1C30"/>
    <w:rsid w:val="002D1D51"/>
    <w:rsid w:val="002D1ED2"/>
    <w:rsid w:val="002D2326"/>
    <w:rsid w:val="002D32DA"/>
    <w:rsid w:val="002D3A8C"/>
    <w:rsid w:val="002D44EB"/>
    <w:rsid w:val="002D5108"/>
    <w:rsid w:val="002D5D0E"/>
    <w:rsid w:val="002D6FA1"/>
    <w:rsid w:val="002D7440"/>
    <w:rsid w:val="002D7D95"/>
    <w:rsid w:val="002E1C65"/>
    <w:rsid w:val="002E2BE5"/>
    <w:rsid w:val="002E302B"/>
    <w:rsid w:val="002E3D01"/>
    <w:rsid w:val="002E3EDA"/>
    <w:rsid w:val="002E68E9"/>
    <w:rsid w:val="002E6FEE"/>
    <w:rsid w:val="002E7684"/>
    <w:rsid w:val="002E76A4"/>
    <w:rsid w:val="002E774D"/>
    <w:rsid w:val="002F20C2"/>
    <w:rsid w:val="002F3F4D"/>
    <w:rsid w:val="002F565C"/>
    <w:rsid w:val="002F6618"/>
    <w:rsid w:val="002F6A08"/>
    <w:rsid w:val="002F752D"/>
    <w:rsid w:val="002F7C8B"/>
    <w:rsid w:val="0030004A"/>
    <w:rsid w:val="003005E6"/>
    <w:rsid w:val="00300697"/>
    <w:rsid w:val="00302633"/>
    <w:rsid w:val="00302B52"/>
    <w:rsid w:val="0030324C"/>
    <w:rsid w:val="00303CEF"/>
    <w:rsid w:val="003044B8"/>
    <w:rsid w:val="00304F96"/>
    <w:rsid w:val="003061CF"/>
    <w:rsid w:val="00307AB2"/>
    <w:rsid w:val="00307B82"/>
    <w:rsid w:val="00307C3A"/>
    <w:rsid w:val="00307C89"/>
    <w:rsid w:val="0031058B"/>
    <w:rsid w:val="0031061B"/>
    <w:rsid w:val="00310F1E"/>
    <w:rsid w:val="00310FA7"/>
    <w:rsid w:val="0031127C"/>
    <w:rsid w:val="00312731"/>
    <w:rsid w:val="00312830"/>
    <w:rsid w:val="00312D4E"/>
    <w:rsid w:val="00313B54"/>
    <w:rsid w:val="00315F77"/>
    <w:rsid w:val="00315F92"/>
    <w:rsid w:val="00316899"/>
    <w:rsid w:val="0031692D"/>
    <w:rsid w:val="00316A42"/>
    <w:rsid w:val="00316CE7"/>
    <w:rsid w:val="00316F60"/>
    <w:rsid w:val="00317C9F"/>
    <w:rsid w:val="00320B45"/>
    <w:rsid w:val="00320E7D"/>
    <w:rsid w:val="00320E83"/>
    <w:rsid w:val="00321AF5"/>
    <w:rsid w:val="003221F4"/>
    <w:rsid w:val="003223E7"/>
    <w:rsid w:val="00322CF7"/>
    <w:rsid w:val="00325E01"/>
    <w:rsid w:val="00330BB8"/>
    <w:rsid w:val="00331430"/>
    <w:rsid w:val="00331D9B"/>
    <w:rsid w:val="0033657A"/>
    <w:rsid w:val="00341DB4"/>
    <w:rsid w:val="0034204A"/>
    <w:rsid w:val="00343366"/>
    <w:rsid w:val="00343CBA"/>
    <w:rsid w:val="00344C6F"/>
    <w:rsid w:val="003502BB"/>
    <w:rsid w:val="00351FA4"/>
    <w:rsid w:val="00353072"/>
    <w:rsid w:val="003536A0"/>
    <w:rsid w:val="003613A5"/>
    <w:rsid w:val="00362FC9"/>
    <w:rsid w:val="003646DA"/>
    <w:rsid w:val="003648D6"/>
    <w:rsid w:val="003650BD"/>
    <w:rsid w:val="0036523D"/>
    <w:rsid w:val="003677C1"/>
    <w:rsid w:val="00370C7D"/>
    <w:rsid w:val="00370D08"/>
    <w:rsid w:val="00371BA0"/>
    <w:rsid w:val="00372988"/>
    <w:rsid w:val="003730AC"/>
    <w:rsid w:val="00373978"/>
    <w:rsid w:val="003741FF"/>
    <w:rsid w:val="00376B80"/>
    <w:rsid w:val="0038067F"/>
    <w:rsid w:val="00380A18"/>
    <w:rsid w:val="00382384"/>
    <w:rsid w:val="003827A6"/>
    <w:rsid w:val="00383374"/>
    <w:rsid w:val="00383991"/>
    <w:rsid w:val="00384EA8"/>
    <w:rsid w:val="00385538"/>
    <w:rsid w:val="0038681F"/>
    <w:rsid w:val="0039074A"/>
    <w:rsid w:val="00390C2D"/>
    <w:rsid w:val="003914C4"/>
    <w:rsid w:val="00392055"/>
    <w:rsid w:val="00393C1D"/>
    <w:rsid w:val="00393D7F"/>
    <w:rsid w:val="00395186"/>
    <w:rsid w:val="0039540D"/>
    <w:rsid w:val="00395E48"/>
    <w:rsid w:val="00395F12"/>
    <w:rsid w:val="0039687F"/>
    <w:rsid w:val="00397E08"/>
    <w:rsid w:val="003A1E2D"/>
    <w:rsid w:val="003A56BF"/>
    <w:rsid w:val="003A594D"/>
    <w:rsid w:val="003A5FAB"/>
    <w:rsid w:val="003A6457"/>
    <w:rsid w:val="003A6DDD"/>
    <w:rsid w:val="003A7BAC"/>
    <w:rsid w:val="003B17C9"/>
    <w:rsid w:val="003B242E"/>
    <w:rsid w:val="003B2448"/>
    <w:rsid w:val="003B3502"/>
    <w:rsid w:val="003B4883"/>
    <w:rsid w:val="003B4A9C"/>
    <w:rsid w:val="003B7BA6"/>
    <w:rsid w:val="003C04FD"/>
    <w:rsid w:val="003C0550"/>
    <w:rsid w:val="003C18A1"/>
    <w:rsid w:val="003C2975"/>
    <w:rsid w:val="003C4CFE"/>
    <w:rsid w:val="003C5B8A"/>
    <w:rsid w:val="003C678B"/>
    <w:rsid w:val="003C79E1"/>
    <w:rsid w:val="003C7C5A"/>
    <w:rsid w:val="003C7CB3"/>
    <w:rsid w:val="003D0D77"/>
    <w:rsid w:val="003D1624"/>
    <w:rsid w:val="003D1817"/>
    <w:rsid w:val="003D181B"/>
    <w:rsid w:val="003D2BD0"/>
    <w:rsid w:val="003D4585"/>
    <w:rsid w:val="003D47A6"/>
    <w:rsid w:val="003D4B37"/>
    <w:rsid w:val="003D7787"/>
    <w:rsid w:val="003D7C29"/>
    <w:rsid w:val="003E0DC5"/>
    <w:rsid w:val="003E1313"/>
    <w:rsid w:val="003E3385"/>
    <w:rsid w:val="003E38BD"/>
    <w:rsid w:val="003E5631"/>
    <w:rsid w:val="003E5A11"/>
    <w:rsid w:val="003F04B3"/>
    <w:rsid w:val="003F33BB"/>
    <w:rsid w:val="003F4538"/>
    <w:rsid w:val="003F639F"/>
    <w:rsid w:val="003F662D"/>
    <w:rsid w:val="00401FCA"/>
    <w:rsid w:val="00403445"/>
    <w:rsid w:val="0040573F"/>
    <w:rsid w:val="0040593E"/>
    <w:rsid w:val="00405B3E"/>
    <w:rsid w:val="004070BD"/>
    <w:rsid w:val="00407421"/>
    <w:rsid w:val="00407DCC"/>
    <w:rsid w:val="00410917"/>
    <w:rsid w:val="0041277F"/>
    <w:rsid w:val="00412D3C"/>
    <w:rsid w:val="00412DD2"/>
    <w:rsid w:val="004141E6"/>
    <w:rsid w:val="004147D4"/>
    <w:rsid w:val="00414D44"/>
    <w:rsid w:val="00417205"/>
    <w:rsid w:val="004176F4"/>
    <w:rsid w:val="00417D3D"/>
    <w:rsid w:val="00420E85"/>
    <w:rsid w:val="004213A6"/>
    <w:rsid w:val="00422205"/>
    <w:rsid w:val="004227B1"/>
    <w:rsid w:val="00422D89"/>
    <w:rsid w:val="004241F5"/>
    <w:rsid w:val="00424855"/>
    <w:rsid w:val="00426026"/>
    <w:rsid w:val="00430895"/>
    <w:rsid w:val="004325C6"/>
    <w:rsid w:val="00433A9D"/>
    <w:rsid w:val="00433F2F"/>
    <w:rsid w:val="004351F1"/>
    <w:rsid w:val="0043618F"/>
    <w:rsid w:val="00443F00"/>
    <w:rsid w:val="004443E1"/>
    <w:rsid w:val="0044548C"/>
    <w:rsid w:val="0044687B"/>
    <w:rsid w:val="00446AEB"/>
    <w:rsid w:val="00447438"/>
    <w:rsid w:val="00447AF1"/>
    <w:rsid w:val="00451791"/>
    <w:rsid w:val="00451A57"/>
    <w:rsid w:val="0045421A"/>
    <w:rsid w:val="00454A75"/>
    <w:rsid w:val="004562A3"/>
    <w:rsid w:val="00456A23"/>
    <w:rsid w:val="00460095"/>
    <w:rsid w:val="00462C74"/>
    <w:rsid w:val="00464D4D"/>
    <w:rsid w:val="0046526C"/>
    <w:rsid w:val="004678B7"/>
    <w:rsid w:val="00470540"/>
    <w:rsid w:val="00470B0B"/>
    <w:rsid w:val="00470E2C"/>
    <w:rsid w:val="004721E4"/>
    <w:rsid w:val="0047279D"/>
    <w:rsid w:val="00473CD6"/>
    <w:rsid w:val="0047419A"/>
    <w:rsid w:val="00474BE6"/>
    <w:rsid w:val="00476395"/>
    <w:rsid w:val="00476540"/>
    <w:rsid w:val="0048297B"/>
    <w:rsid w:val="00482CE9"/>
    <w:rsid w:val="004837CF"/>
    <w:rsid w:val="00483A7D"/>
    <w:rsid w:val="00483B19"/>
    <w:rsid w:val="004854A4"/>
    <w:rsid w:val="0048589C"/>
    <w:rsid w:val="00486BB4"/>
    <w:rsid w:val="0048724B"/>
    <w:rsid w:val="0048753C"/>
    <w:rsid w:val="004912FD"/>
    <w:rsid w:val="004929A0"/>
    <w:rsid w:val="004942CB"/>
    <w:rsid w:val="00496072"/>
    <w:rsid w:val="00496F44"/>
    <w:rsid w:val="004A0937"/>
    <w:rsid w:val="004A13A2"/>
    <w:rsid w:val="004A2C11"/>
    <w:rsid w:val="004A2C73"/>
    <w:rsid w:val="004A39EF"/>
    <w:rsid w:val="004A42C9"/>
    <w:rsid w:val="004A5C24"/>
    <w:rsid w:val="004A62BA"/>
    <w:rsid w:val="004A6956"/>
    <w:rsid w:val="004A7BF2"/>
    <w:rsid w:val="004B0259"/>
    <w:rsid w:val="004B1793"/>
    <w:rsid w:val="004B355B"/>
    <w:rsid w:val="004B4D55"/>
    <w:rsid w:val="004B610E"/>
    <w:rsid w:val="004B6F85"/>
    <w:rsid w:val="004B727C"/>
    <w:rsid w:val="004B7733"/>
    <w:rsid w:val="004C017A"/>
    <w:rsid w:val="004C0E2F"/>
    <w:rsid w:val="004C0E39"/>
    <w:rsid w:val="004C10A5"/>
    <w:rsid w:val="004C26A4"/>
    <w:rsid w:val="004C3E55"/>
    <w:rsid w:val="004C41A4"/>
    <w:rsid w:val="004C50DC"/>
    <w:rsid w:val="004C6AB8"/>
    <w:rsid w:val="004C7B36"/>
    <w:rsid w:val="004C7E33"/>
    <w:rsid w:val="004D21A8"/>
    <w:rsid w:val="004D38CE"/>
    <w:rsid w:val="004D3CCF"/>
    <w:rsid w:val="004D3E6A"/>
    <w:rsid w:val="004D494F"/>
    <w:rsid w:val="004D568F"/>
    <w:rsid w:val="004E0F23"/>
    <w:rsid w:val="004E202B"/>
    <w:rsid w:val="004E545E"/>
    <w:rsid w:val="004E56EF"/>
    <w:rsid w:val="004E6B65"/>
    <w:rsid w:val="004E7B51"/>
    <w:rsid w:val="004F011F"/>
    <w:rsid w:val="004F048F"/>
    <w:rsid w:val="004F0A33"/>
    <w:rsid w:val="004F11E9"/>
    <w:rsid w:val="004F1DC0"/>
    <w:rsid w:val="004F753B"/>
    <w:rsid w:val="004F7F40"/>
    <w:rsid w:val="00500F9C"/>
    <w:rsid w:val="00504C18"/>
    <w:rsid w:val="00504C21"/>
    <w:rsid w:val="0050527D"/>
    <w:rsid w:val="00506939"/>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0CE5"/>
    <w:rsid w:val="00531F96"/>
    <w:rsid w:val="00532A93"/>
    <w:rsid w:val="0053358B"/>
    <w:rsid w:val="00533892"/>
    <w:rsid w:val="0053552E"/>
    <w:rsid w:val="00535BED"/>
    <w:rsid w:val="00536608"/>
    <w:rsid w:val="0054023E"/>
    <w:rsid w:val="00541332"/>
    <w:rsid w:val="005416AC"/>
    <w:rsid w:val="005420BC"/>
    <w:rsid w:val="005428A1"/>
    <w:rsid w:val="00542B58"/>
    <w:rsid w:val="0054344A"/>
    <w:rsid w:val="00544311"/>
    <w:rsid w:val="00545E64"/>
    <w:rsid w:val="00545FB9"/>
    <w:rsid w:val="005462B1"/>
    <w:rsid w:val="005467EE"/>
    <w:rsid w:val="00546860"/>
    <w:rsid w:val="00547C46"/>
    <w:rsid w:val="00554479"/>
    <w:rsid w:val="00555FB8"/>
    <w:rsid w:val="00556364"/>
    <w:rsid w:val="00556930"/>
    <w:rsid w:val="00556DB3"/>
    <w:rsid w:val="00557B38"/>
    <w:rsid w:val="00560B6B"/>
    <w:rsid w:val="00560C52"/>
    <w:rsid w:val="0056110C"/>
    <w:rsid w:val="005613F2"/>
    <w:rsid w:val="00561501"/>
    <w:rsid w:val="00563570"/>
    <w:rsid w:val="0056373E"/>
    <w:rsid w:val="0056394C"/>
    <w:rsid w:val="005648C4"/>
    <w:rsid w:val="00564DEC"/>
    <w:rsid w:val="0056582E"/>
    <w:rsid w:val="00566F29"/>
    <w:rsid w:val="005678B4"/>
    <w:rsid w:val="00567F30"/>
    <w:rsid w:val="00570601"/>
    <w:rsid w:val="00570997"/>
    <w:rsid w:val="00571765"/>
    <w:rsid w:val="005759D7"/>
    <w:rsid w:val="00575B15"/>
    <w:rsid w:val="00576287"/>
    <w:rsid w:val="00576715"/>
    <w:rsid w:val="0057698F"/>
    <w:rsid w:val="005778D0"/>
    <w:rsid w:val="005802C7"/>
    <w:rsid w:val="005803E1"/>
    <w:rsid w:val="00581277"/>
    <w:rsid w:val="005813F0"/>
    <w:rsid w:val="00581D3F"/>
    <w:rsid w:val="00583D44"/>
    <w:rsid w:val="00583FED"/>
    <w:rsid w:val="00587A04"/>
    <w:rsid w:val="00587CBD"/>
    <w:rsid w:val="00590423"/>
    <w:rsid w:val="0059079D"/>
    <w:rsid w:val="0059098B"/>
    <w:rsid w:val="005915C5"/>
    <w:rsid w:val="0059259D"/>
    <w:rsid w:val="0059302F"/>
    <w:rsid w:val="00597691"/>
    <w:rsid w:val="00597E04"/>
    <w:rsid w:val="00597F0D"/>
    <w:rsid w:val="005A2A85"/>
    <w:rsid w:val="005A3F31"/>
    <w:rsid w:val="005A43E2"/>
    <w:rsid w:val="005A4552"/>
    <w:rsid w:val="005B0636"/>
    <w:rsid w:val="005B0D0A"/>
    <w:rsid w:val="005B0FED"/>
    <w:rsid w:val="005B1B95"/>
    <w:rsid w:val="005B4500"/>
    <w:rsid w:val="005B5010"/>
    <w:rsid w:val="005B5072"/>
    <w:rsid w:val="005B597C"/>
    <w:rsid w:val="005B5CB9"/>
    <w:rsid w:val="005C16C3"/>
    <w:rsid w:val="005C276A"/>
    <w:rsid w:val="005C29F6"/>
    <w:rsid w:val="005C384E"/>
    <w:rsid w:val="005C3EAF"/>
    <w:rsid w:val="005C4A51"/>
    <w:rsid w:val="005C4FC1"/>
    <w:rsid w:val="005D0CE6"/>
    <w:rsid w:val="005D3043"/>
    <w:rsid w:val="005D3774"/>
    <w:rsid w:val="005D47B4"/>
    <w:rsid w:val="005D4A5E"/>
    <w:rsid w:val="005D5B1C"/>
    <w:rsid w:val="005D6337"/>
    <w:rsid w:val="005D68AF"/>
    <w:rsid w:val="005D6947"/>
    <w:rsid w:val="005D6ACA"/>
    <w:rsid w:val="005E02DD"/>
    <w:rsid w:val="005E2E32"/>
    <w:rsid w:val="005E45C2"/>
    <w:rsid w:val="005E545B"/>
    <w:rsid w:val="005E5E3A"/>
    <w:rsid w:val="005E6606"/>
    <w:rsid w:val="005E6F43"/>
    <w:rsid w:val="005E73DE"/>
    <w:rsid w:val="005E7A0B"/>
    <w:rsid w:val="005F1267"/>
    <w:rsid w:val="005F167F"/>
    <w:rsid w:val="005F2D0B"/>
    <w:rsid w:val="005F37A5"/>
    <w:rsid w:val="005F4ABC"/>
    <w:rsid w:val="005F6F5C"/>
    <w:rsid w:val="00601C0F"/>
    <w:rsid w:val="006022D1"/>
    <w:rsid w:val="00603164"/>
    <w:rsid w:val="006034D8"/>
    <w:rsid w:val="00603693"/>
    <w:rsid w:val="00603FBA"/>
    <w:rsid w:val="00604532"/>
    <w:rsid w:val="00604B87"/>
    <w:rsid w:val="00606061"/>
    <w:rsid w:val="00606151"/>
    <w:rsid w:val="006064F2"/>
    <w:rsid w:val="0061038B"/>
    <w:rsid w:val="0061059D"/>
    <w:rsid w:val="00611511"/>
    <w:rsid w:val="00611952"/>
    <w:rsid w:val="00612706"/>
    <w:rsid w:val="00612A63"/>
    <w:rsid w:val="00612CA5"/>
    <w:rsid w:val="00614F9E"/>
    <w:rsid w:val="00615F69"/>
    <w:rsid w:val="00617C13"/>
    <w:rsid w:val="00620BE5"/>
    <w:rsid w:val="006212A7"/>
    <w:rsid w:val="006219A9"/>
    <w:rsid w:val="00622D8A"/>
    <w:rsid w:val="006232A4"/>
    <w:rsid w:val="006236F0"/>
    <w:rsid w:val="00623768"/>
    <w:rsid w:val="00623EF4"/>
    <w:rsid w:val="00624AFC"/>
    <w:rsid w:val="00625384"/>
    <w:rsid w:val="006253E6"/>
    <w:rsid w:val="00627A9C"/>
    <w:rsid w:val="00627C42"/>
    <w:rsid w:val="00627EEB"/>
    <w:rsid w:val="0063054E"/>
    <w:rsid w:val="00631A43"/>
    <w:rsid w:val="00633B35"/>
    <w:rsid w:val="00633BFD"/>
    <w:rsid w:val="006346D7"/>
    <w:rsid w:val="006353FD"/>
    <w:rsid w:val="00635997"/>
    <w:rsid w:val="006379DC"/>
    <w:rsid w:val="00640801"/>
    <w:rsid w:val="00640BB6"/>
    <w:rsid w:val="00640BB8"/>
    <w:rsid w:val="00640E30"/>
    <w:rsid w:val="0064152C"/>
    <w:rsid w:val="0064560C"/>
    <w:rsid w:val="00646D5E"/>
    <w:rsid w:val="00646EBB"/>
    <w:rsid w:val="00647AD4"/>
    <w:rsid w:val="00650593"/>
    <w:rsid w:val="00652B4E"/>
    <w:rsid w:val="00653972"/>
    <w:rsid w:val="0065408C"/>
    <w:rsid w:val="00654F6D"/>
    <w:rsid w:val="006572CF"/>
    <w:rsid w:val="00657898"/>
    <w:rsid w:val="006603EC"/>
    <w:rsid w:val="006604F3"/>
    <w:rsid w:val="006607E7"/>
    <w:rsid w:val="0066285E"/>
    <w:rsid w:val="00662E18"/>
    <w:rsid w:val="0066372D"/>
    <w:rsid w:val="00663F6B"/>
    <w:rsid w:val="00664176"/>
    <w:rsid w:val="0066419C"/>
    <w:rsid w:val="0066505B"/>
    <w:rsid w:val="0067344F"/>
    <w:rsid w:val="00673488"/>
    <w:rsid w:val="006759C4"/>
    <w:rsid w:val="00675E34"/>
    <w:rsid w:val="00676356"/>
    <w:rsid w:val="006764A9"/>
    <w:rsid w:val="00677325"/>
    <w:rsid w:val="00677EC3"/>
    <w:rsid w:val="00680AA8"/>
    <w:rsid w:val="00681108"/>
    <w:rsid w:val="006838B8"/>
    <w:rsid w:val="006842DF"/>
    <w:rsid w:val="00684390"/>
    <w:rsid w:val="0068615F"/>
    <w:rsid w:val="006863C0"/>
    <w:rsid w:val="00687B26"/>
    <w:rsid w:val="00691170"/>
    <w:rsid w:val="00692A5D"/>
    <w:rsid w:val="00692A8D"/>
    <w:rsid w:val="0069365D"/>
    <w:rsid w:val="00693D70"/>
    <w:rsid w:val="00694984"/>
    <w:rsid w:val="006A304F"/>
    <w:rsid w:val="006A3946"/>
    <w:rsid w:val="006A60B8"/>
    <w:rsid w:val="006A7E6F"/>
    <w:rsid w:val="006B08C7"/>
    <w:rsid w:val="006B0B60"/>
    <w:rsid w:val="006B1BC8"/>
    <w:rsid w:val="006B1EC5"/>
    <w:rsid w:val="006B2300"/>
    <w:rsid w:val="006B2BEF"/>
    <w:rsid w:val="006B2FD0"/>
    <w:rsid w:val="006B3D81"/>
    <w:rsid w:val="006B4790"/>
    <w:rsid w:val="006B6243"/>
    <w:rsid w:val="006B7A81"/>
    <w:rsid w:val="006C1704"/>
    <w:rsid w:val="006C1D52"/>
    <w:rsid w:val="006C1DB9"/>
    <w:rsid w:val="006C238F"/>
    <w:rsid w:val="006C275A"/>
    <w:rsid w:val="006C3B53"/>
    <w:rsid w:val="006C523B"/>
    <w:rsid w:val="006C787B"/>
    <w:rsid w:val="006D1D0D"/>
    <w:rsid w:val="006D2D6D"/>
    <w:rsid w:val="006D3016"/>
    <w:rsid w:val="006D44E1"/>
    <w:rsid w:val="006D4689"/>
    <w:rsid w:val="006D4B2B"/>
    <w:rsid w:val="006D52D2"/>
    <w:rsid w:val="006D5B02"/>
    <w:rsid w:val="006D5D64"/>
    <w:rsid w:val="006D6EB1"/>
    <w:rsid w:val="006D70C6"/>
    <w:rsid w:val="006D70EC"/>
    <w:rsid w:val="006D72EB"/>
    <w:rsid w:val="006D749A"/>
    <w:rsid w:val="006D7C4A"/>
    <w:rsid w:val="006E019D"/>
    <w:rsid w:val="006E19F4"/>
    <w:rsid w:val="006E464F"/>
    <w:rsid w:val="006E7B6D"/>
    <w:rsid w:val="006F46D8"/>
    <w:rsid w:val="006F54CF"/>
    <w:rsid w:val="006F65DE"/>
    <w:rsid w:val="006F7374"/>
    <w:rsid w:val="006F7BE9"/>
    <w:rsid w:val="00700647"/>
    <w:rsid w:val="00701FA0"/>
    <w:rsid w:val="007025C1"/>
    <w:rsid w:val="00703C68"/>
    <w:rsid w:val="00704387"/>
    <w:rsid w:val="00704D3D"/>
    <w:rsid w:val="0070517F"/>
    <w:rsid w:val="007058D1"/>
    <w:rsid w:val="00705A89"/>
    <w:rsid w:val="00705B54"/>
    <w:rsid w:val="00705CD7"/>
    <w:rsid w:val="00706D5C"/>
    <w:rsid w:val="00707307"/>
    <w:rsid w:val="00710C7F"/>
    <w:rsid w:val="00711A3F"/>
    <w:rsid w:val="00711F30"/>
    <w:rsid w:val="00711F34"/>
    <w:rsid w:val="007126D9"/>
    <w:rsid w:val="007145CD"/>
    <w:rsid w:val="0071569D"/>
    <w:rsid w:val="00715EB6"/>
    <w:rsid w:val="007175BF"/>
    <w:rsid w:val="00717ADD"/>
    <w:rsid w:val="0072019F"/>
    <w:rsid w:val="007212B4"/>
    <w:rsid w:val="007224BA"/>
    <w:rsid w:val="00725019"/>
    <w:rsid w:val="00727031"/>
    <w:rsid w:val="007305FC"/>
    <w:rsid w:val="00731D2E"/>
    <w:rsid w:val="007356E0"/>
    <w:rsid w:val="00736434"/>
    <w:rsid w:val="00737103"/>
    <w:rsid w:val="00737E09"/>
    <w:rsid w:val="00741035"/>
    <w:rsid w:val="00741A19"/>
    <w:rsid w:val="00744207"/>
    <w:rsid w:val="0074630F"/>
    <w:rsid w:val="00746F25"/>
    <w:rsid w:val="0074742D"/>
    <w:rsid w:val="00747436"/>
    <w:rsid w:val="00750E12"/>
    <w:rsid w:val="00751576"/>
    <w:rsid w:val="00752321"/>
    <w:rsid w:val="0075505F"/>
    <w:rsid w:val="007555F7"/>
    <w:rsid w:val="007562D6"/>
    <w:rsid w:val="007577FB"/>
    <w:rsid w:val="00757D31"/>
    <w:rsid w:val="00757FF7"/>
    <w:rsid w:val="007615F3"/>
    <w:rsid w:val="007620C0"/>
    <w:rsid w:val="007620EC"/>
    <w:rsid w:val="0076284D"/>
    <w:rsid w:val="00763F37"/>
    <w:rsid w:val="0076477E"/>
    <w:rsid w:val="007656FF"/>
    <w:rsid w:val="00766298"/>
    <w:rsid w:val="00766907"/>
    <w:rsid w:val="007704BE"/>
    <w:rsid w:val="00772B3D"/>
    <w:rsid w:val="007737A2"/>
    <w:rsid w:val="00776018"/>
    <w:rsid w:val="007773F5"/>
    <w:rsid w:val="007775B0"/>
    <w:rsid w:val="00777AF0"/>
    <w:rsid w:val="00777C86"/>
    <w:rsid w:val="00777EC9"/>
    <w:rsid w:val="007814B7"/>
    <w:rsid w:val="00781E14"/>
    <w:rsid w:val="00782E25"/>
    <w:rsid w:val="00783272"/>
    <w:rsid w:val="0078371A"/>
    <w:rsid w:val="007840BD"/>
    <w:rsid w:val="0078427B"/>
    <w:rsid w:val="00784978"/>
    <w:rsid w:val="00785228"/>
    <w:rsid w:val="00786183"/>
    <w:rsid w:val="0078659B"/>
    <w:rsid w:val="007878AB"/>
    <w:rsid w:val="007924FB"/>
    <w:rsid w:val="00794270"/>
    <w:rsid w:val="0079427D"/>
    <w:rsid w:val="007960C8"/>
    <w:rsid w:val="0079616E"/>
    <w:rsid w:val="00797022"/>
    <w:rsid w:val="007A022B"/>
    <w:rsid w:val="007A1F86"/>
    <w:rsid w:val="007A2E10"/>
    <w:rsid w:val="007A2FA0"/>
    <w:rsid w:val="007A5332"/>
    <w:rsid w:val="007A57CB"/>
    <w:rsid w:val="007A594F"/>
    <w:rsid w:val="007A5B28"/>
    <w:rsid w:val="007A7CB2"/>
    <w:rsid w:val="007B354B"/>
    <w:rsid w:val="007B51B3"/>
    <w:rsid w:val="007B58C0"/>
    <w:rsid w:val="007B5D25"/>
    <w:rsid w:val="007B70F0"/>
    <w:rsid w:val="007C0A06"/>
    <w:rsid w:val="007C17FD"/>
    <w:rsid w:val="007C1891"/>
    <w:rsid w:val="007C1A90"/>
    <w:rsid w:val="007C31E7"/>
    <w:rsid w:val="007C4715"/>
    <w:rsid w:val="007C5A33"/>
    <w:rsid w:val="007C5D43"/>
    <w:rsid w:val="007C5DFD"/>
    <w:rsid w:val="007C6701"/>
    <w:rsid w:val="007C7BE2"/>
    <w:rsid w:val="007C7D7D"/>
    <w:rsid w:val="007D01B9"/>
    <w:rsid w:val="007D15F2"/>
    <w:rsid w:val="007D20E6"/>
    <w:rsid w:val="007D2720"/>
    <w:rsid w:val="007D3E6C"/>
    <w:rsid w:val="007D44E4"/>
    <w:rsid w:val="007D5201"/>
    <w:rsid w:val="007D6564"/>
    <w:rsid w:val="007D7370"/>
    <w:rsid w:val="007E0980"/>
    <w:rsid w:val="007E132B"/>
    <w:rsid w:val="007E3160"/>
    <w:rsid w:val="007E448B"/>
    <w:rsid w:val="007E4EA1"/>
    <w:rsid w:val="007E6516"/>
    <w:rsid w:val="007E66DA"/>
    <w:rsid w:val="007E6A44"/>
    <w:rsid w:val="007E7582"/>
    <w:rsid w:val="007E7689"/>
    <w:rsid w:val="007F070A"/>
    <w:rsid w:val="007F07C2"/>
    <w:rsid w:val="007F1202"/>
    <w:rsid w:val="007F1C02"/>
    <w:rsid w:val="007F24E0"/>
    <w:rsid w:val="007F3621"/>
    <w:rsid w:val="007F5E6B"/>
    <w:rsid w:val="007F6107"/>
    <w:rsid w:val="007F624F"/>
    <w:rsid w:val="00800569"/>
    <w:rsid w:val="00802074"/>
    <w:rsid w:val="0080338E"/>
    <w:rsid w:val="008056E4"/>
    <w:rsid w:val="00806D8E"/>
    <w:rsid w:val="00810772"/>
    <w:rsid w:val="00811118"/>
    <w:rsid w:val="008116CA"/>
    <w:rsid w:val="00811A2A"/>
    <w:rsid w:val="00812025"/>
    <w:rsid w:val="0081276B"/>
    <w:rsid w:val="00813150"/>
    <w:rsid w:val="00816A66"/>
    <w:rsid w:val="00817E0C"/>
    <w:rsid w:val="00820100"/>
    <w:rsid w:val="00820E09"/>
    <w:rsid w:val="00821877"/>
    <w:rsid w:val="00821BBC"/>
    <w:rsid w:val="00822329"/>
    <w:rsid w:val="00824ED1"/>
    <w:rsid w:val="00826854"/>
    <w:rsid w:val="00830CA5"/>
    <w:rsid w:val="008312F6"/>
    <w:rsid w:val="0083224A"/>
    <w:rsid w:val="008330A0"/>
    <w:rsid w:val="008346C4"/>
    <w:rsid w:val="00834D5C"/>
    <w:rsid w:val="0083572C"/>
    <w:rsid w:val="0083656B"/>
    <w:rsid w:val="0083695F"/>
    <w:rsid w:val="00841AB0"/>
    <w:rsid w:val="008421A0"/>
    <w:rsid w:val="00843669"/>
    <w:rsid w:val="00843A16"/>
    <w:rsid w:val="00844BFC"/>
    <w:rsid w:val="00844F53"/>
    <w:rsid w:val="00847EE2"/>
    <w:rsid w:val="0085101C"/>
    <w:rsid w:val="008526C0"/>
    <w:rsid w:val="008528C1"/>
    <w:rsid w:val="00852A6D"/>
    <w:rsid w:val="0085304C"/>
    <w:rsid w:val="00853B9B"/>
    <w:rsid w:val="008544FD"/>
    <w:rsid w:val="00854ABA"/>
    <w:rsid w:val="0085511A"/>
    <w:rsid w:val="00856027"/>
    <w:rsid w:val="00857059"/>
    <w:rsid w:val="00861EA1"/>
    <w:rsid w:val="008629D2"/>
    <w:rsid w:val="008639F7"/>
    <w:rsid w:val="0086464D"/>
    <w:rsid w:val="00865297"/>
    <w:rsid w:val="00865B5E"/>
    <w:rsid w:val="00865C19"/>
    <w:rsid w:val="0086603B"/>
    <w:rsid w:val="008675D9"/>
    <w:rsid w:val="00871011"/>
    <w:rsid w:val="00873037"/>
    <w:rsid w:val="00875F1C"/>
    <w:rsid w:val="0088154C"/>
    <w:rsid w:val="00881855"/>
    <w:rsid w:val="00881927"/>
    <w:rsid w:val="008820DB"/>
    <w:rsid w:val="00882761"/>
    <w:rsid w:val="0088292D"/>
    <w:rsid w:val="00882A3A"/>
    <w:rsid w:val="0088575F"/>
    <w:rsid w:val="00885B4F"/>
    <w:rsid w:val="00886D61"/>
    <w:rsid w:val="00886DC0"/>
    <w:rsid w:val="00891078"/>
    <w:rsid w:val="00891CA1"/>
    <w:rsid w:val="00895D39"/>
    <w:rsid w:val="00896E96"/>
    <w:rsid w:val="00897163"/>
    <w:rsid w:val="00897C93"/>
    <w:rsid w:val="008A1118"/>
    <w:rsid w:val="008A1308"/>
    <w:rsid w:val="008A1829"/>
    <w:rsid w:val="008A1913"/>
    <w:rsid w:val="008A3283"/>
    <w:rsid w:val="008A3328"/>
    <w:rsid w:val="008A40F0"/>
    <w:rsid w:val="008A43FA"/>
    <w:rsid w:val="008A6500"/>
    <w:rsid w:val="008A7CAC"/>
    <w:rsid w:val="008B2FCF"/>
    <w:rsid w:val="008B3789"/>
    <w:rsid w:val="008B3E72"/>
    <w:rsid w:val="008B4399"/>
    <w:rsid w:val="008B7C17"/>
    <w:rsid w:val="008C121A"/>
    <w:rsid w:val="008C134B"/>
    <w:rsid w:val="008C3AD7"/>
    <w:rsid w:val="008C6A23"/>
    <w:rsid w:val="008C6AC8"/>
    <w:rsid w:val="008D0209"/>
    <w:rsid w:val="008D237F"/>
    <w:rsid w:val="008D2755"/>
    <w:rsid w:val="008D29BD"/>
    <w:rsid w:val="008D32B2"/>
    <w:rsid w:val="008D3D92"/>
    <w:rsid w:val="008D572D"/>
    <w:rsid w:val="008D6B3F"/>
    <w:rsid w:val="008D6B98"/>
    <w:rsid w:val="008E013C"/>
    <w:rsid w:val="008E0A01"/>
    <w:rsid w:val="008E20CA"/>
    <w:rsid w:val="008E4EDC"/>
    <w:rsid w:val="008E590B"/>
    <w:rsid w:val="008E6963"/>
    <w:rsid w:val="008E69A2"/>
    <w:rsid w:val="008E7A16"/>
    <w:rsid w:val="008F13A3"/>
    <w:rsid w:val="008F237C"/>
    <w:rsid w:val="008F2BD3"/>
    <w:rsid w:val="008F33B0"/>
    <w:rsid w:val="008F4FD2"/>
    <w:rsid w:val="008F5748"/>
    <w:rsid w:val="008F7233"/>
    <w:rsid w:val="00901824"/>
    <w:rsid w:val="0090193D"/>
    <w:rsid w:val="00903688"/>
    <w:rsid w:val="009046B2"/>
    <w:rsid w:val="0090555C"/>
    <w:rsid w:val="00906CCE"/>
    <w:rsid w:val="00907356"/>
    <w:rsid w:val="00907D1A"/>
    <w:rsid w:val="009102AA"/>
    <w:rsid w:val="009103D4"/>
    <w:rsid w:val="00910944"/>
    <w:rsid w:val="00912AFF"/>
    <w:rsid w:val="00913B43"/>
    <w:rsid w:val="00913BE5"/>
    <w:rsid w:val="00916765"/>
    <w:rsid w:val="009208A2"/>
    <w:rsid w:val="00921273"/>
    <w:rsid w:val="00921D41"/>
    <w:rsid w:val="00923895"/>
    <w:rsid w:val="009239C4"/>
    <w:rsid w:val="009247B1"/>
    <w:rsid w:val="009247FE"/>
    <w:rsid w:val="00925B62"/>
    <w:rsid w:val="0093272C"/>
    <w:rsid w:val="00932E9A"/>
    <w:rsid w:val="00936CCD"/>
    <w:rsid w:val="0093732B"/>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5E57"/>
    <w:rsid w:val="0095694F"/>
    <w:rsid w:val="00956F49"/>
    <w:rsid w:val="00956F60"/>
    <w:rsid w:val="00957414"/>
    <w:rsid w:val="0096013E"/>
    <w:rsid w:val="00960D84"/>
    <w:rsid w:val="00961F2D"/>
    <w:rsid w:val="0096226B"/>
    <w:rsid w:val="009626AB"/>
    <w:rsid w:val="009646E4"/>
    <w:rsid w:val="00964D2F"/>
    <w:rsid w:val="0096764A"/>
    <w:rsid w:val="009701BC"/>
    <w:rsid w:val="00970CD0"/>
    <w:rsid w:val="009714C6"/>
    <w:rsid w:val="009716F3"/>
    <w:rsid w:val="00971B4B"/>
    <w:rsid w:val="00971CD2"/>
    <w:rsid w:val="0097338E"/>
    <w:rsid w:val="00973DF3"/>
    <w:rsid w:val="009748BF"/>
    <w:rsid w:val="0097509A"/>
    <w:rsid w:val="0097583F"/>
    <w:rsid w:val="00975F89"/>
    <w:rsid w:val="0098010C"/>
    <w:rsid w:val="009801C3"/>
    <w:rsid w:val="0098121E"/>
    <w:rsid w:val="009813E5"/>
    <w:rsid w:val="00983359"/>
    <w:rsid w:val="009835CB"/>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A5175"/>
    <w:rsid w:val="009B1020"/>
    <w:rsid w:val="009B1B0C"/>
    <w:rsid w:val="009B238B"/>
    <w:rsid w:val="009B392D"/>
    <w:rsid w:val="009B3C2D"/>
    <w:rsid w:val="009B3E74"/>
    <w:rsid w:val="009B42D9"/>
    <w:rsid w:val="009B4C68"/>
    <w:rsid w:val="009B562A"/>
    <w:rsid w:val="009B57FD"/>
    <w:rsid w:val="009B6349"/>
    <w:rsid w:val="009B713D"/>
    <w:rsid w:val="009B7299"/>
    <w:rsid w:val="009B779D"/>
    <w:rsid w:val="009C0060"/>
    <w:rsid w:val="009C0D45"/>
    <w:rsid w:val="009C2943"/>
    <w:rsid w:val="009C3BBA"/>
    <w:rsid w:val="009C3F31"/>
    <w:rsid w:val="009C40E4"/>
    <w:rsid w:val="009C55C2"/>
    <w:rsid w:val="009C5CB4"/>
    <w:rsid w:val="009C600A"/>
    <w:rsid w:val="009D0536"/>
    <w:rsid w:val="009D0638"/>
    <w:rsid w:val="009D26ED"/>
    <w:rsid w:val="009D40FB"/>
    <w:rsid w:val="009D5189"/>
    <w:rsid w:val="009D5454"/>
    <w:rsid w:val="009D7643"/>
    <w:rsid w:val="009E0171"/>
    <w:rsid w:val="009E1D15"/>
    <w:rsid w:val="009E28E0"/>
    <w:rsid w:val="009E4395"/>
    <w:rsid w:val="009E4A19"/>
    <w:rsid w:val="009E5BF1"/>
    <w:rsid w:val="009E650C"/>
    <w:rsid w:val="009E6515"/>
    <w:rsid w:val="009E74A1"/>
    <w:rsid w:val="009E78D0"/>
    <w:rsid w:val="009F073A"/>
    <w:rsid w:val="009F2556"/>
    <w:rsid w:val="009F255B"/>
    <w:rsid w:val="009F39A0"/>
    <w:rsid w:val="009F3F6A"/>
    <w:rsid w:val="009F434A"/>
    <w:rsid w:val="009F45A3"/>
    <w:rsid w:val="009F4941"/>
    <w:rsid w:val="009F5B65"/>
    <w:rsid w:val="009F6350"/>
    <w:rsid w:val="00A03290"/>
    <w:rsid w:val="00A040ED"/>
    <w:rsid w:val="00A05721"/>
    <w:rsid w:val="00A06325"/>
    <w:rsid w:val="00A0674E"/>
    <w:rsid w:val="00A11A55"/>
    <w:rsid w:val="00A12323"/>
    <w:rsid w:val="00A12F2C"/>
    <w:rsid w:val="00A13417"/>
    <w:rsid w:val="00A13D04"/>
    <w:rsid w:val="00A14B32"/>
    <w:rsid w:val="00A15892"/>
    <w:rsid w:val="00A1767B"/>
    <w:rsid w:val="00A206DB"/>
    <w:rsid w:val="00A20931"/>
    <w:rsid w:val="00A215E9"/>
    <w:rsid w:val="00A237DD"/>
    <w:rsid w:val="00A267EF"/>
    <w:rsid w:val="00A2785E"/>
    <w:rsid w:val="00A30639"/>
    <w:rsid w:val="00A30FBA"/>
    <w:rsid w:val="00A3107B"/>
    <w:rsid w:val="00A31900"/>
    <w:rsid w:val="00A328F0"/>
    <w:rsid w:val="00A32D34"/>
    <w:rsid w:val="00A330D8"/>
    <w:rsid w:val="00A339FB"/>
    <w:rsid w:val="00A34ADA"/>
    <w:rsid w:val="00A40B48"/>
    <w:rsid w:val="00A41E94"/>
    <w:rsid w:val="00A435A8"/>
    <w:rsid w:val="00A43E83"/>
    <w:rsid w:val="00A440C8"/>
    <w:rsid w:val="00A453AF"/>
    <w:rsid w:val="00A45F32"/>
    <w:rsid w:val="00A512DA"/>
    <w:rsid w:val="00A51376"/>
    <w:rsid w:val="00A51C70"/>
    <w:rsid w:val="00A52EAF"/>
    <w:rsid w:val="00A5397E"/>
    <w:rsid w:val="00A5551E"/>
    <w:rsid w:val="00A55DE3"/>
    <w:rsid w:val="00A61F1A"/>
    <w:rsid w:val="00A62131"/>
    <w:rsid w:val="00A64574"/>
    <w:rsid w:val="00A64E57"/>
    <w:rsid w:val="00A65BAA"/>
    <w:rsid w:val="00A666A4"/>
    <w:rsid w:val="00A70A5B"/>
    <w:rsid w:val="00A72ECD"/>
    <w:rsid w:val="00A73171"/>
    <w:rsid w:val="00A75FFE"/>
    <w:rsid w:val="00A76B9B"/>
    <w:rsid w:val="00A77EA9"/>
    <w:rsid w:val="00A81609"/>
    <w:rsid w:val="00A816C3"/>
    <w:rsid w:val="00A81950"/>
    <w:rsid w:val="00A83394"/>
    <w:rsid w:val="00A8564D"/>
    <w:rsid w:val="00A85ADC"/>
    <w:rsid w:val="00A8646D"/>
    <w:rsid w:val="00A865BD"/>
    <w:rsid w:val="00A86FDF"/>
    <w:rsid w:val="00A90032"/>
    <w:rsid w:val="00A9043D"/>
    <w:rsid w:val="00A91E1C"/>
    <w:rsid w:val="00A925D2"/>
    <w:rsid w:val="00A945D5"/>
    <w:rsid w:val="00A9470A"/>
    <w:rsid w:val="00A9676C"/>
    <w:rsid w:val="00A97760"/>
    <w:rsid w:val="00A9781A"/>
    <w:rsid w:val="00A97B6A"/>
    <w:rsid w:val="00A97FBB"/>
    <w:rsid w:val="00AA00D8"/>
    <w:rsid w:val="00AA087E"/>
    <w:rsid w:val="00AA1190"/>
    <w:rsid w:val="00AA1ADC"/>
    <w:rsid w:val="00AA1CDC"/>
    <w:rsid w:val="00AA1E3C"/>
    <w:rsid w:val="00AA2056"/>
    <w:rsid w:val="00AA289E"/>
    <w:rsid w:val="00AA3CCD"/>
    <w:rsid w:val="00AA526F"/>
    <w:rsid w:val="00AA7ED0"/>
    <w:rsid w:val="00AB2190"/>
    <w:rsid w:val="00AB2ADC"/>
    <w:rsid w:val="00AB2CA8"/>
    <w:rsid w:val="00AB3489"/>
    <w:rsid w:val="00AB48D0"/>
    <w:rsid w:val="00AB4C61"/>
    <w:rsid w:val="00AC03A3"/>
    <w:rsid w:val="00AC076B"/>
    <w:rsid w:val="00AC1469"/>
    <w:rsid w:val="00AC1486"/>
    <w:rsid w:val="00AC26DE"/>
    <w:rsid w:val="00AC279F"/>
    <w:rsid w:val="00AC478A"/>
    <w:rsid w:val="00AC5981"/>
    <w:rsid w:val="00AC6D5E"/>
    <w:rsid w:val="00AC7E4D"/>
    <w:rsid w:val="00AD05EB"/>
    <w:rsid w:val="00AD1F12"/>
    <w:rsid w:val="00AD2031"/>
    <w:rsid w:val="00AD2406"/>
    <w:rsid w:val="00AD2A93"/>
    <w:rsid w:val="00AD2D3E"/>
    <w:rsid w:val="00AD4FD4"/>
    <w:rsid w:val="00AD50E8"/>
    <w:rsid w:val="00AD50EF"/>
    <w:rsid w:val="00AD5755"/>
    <w:rsid w:val="00AD60E8"/>
    <w:rsid w:val="00AD6546"/>
    <w:rsid w:val="00AD65AF"/>
    <w:rsid w:val="00AD6B61"/>
    <w:rsid w:val="00AD7F05"/>
    <w:rsid w:val="00AE069B"/>
    <w:rsid w:val="00AE314C"/>
    <w:rsid w:val="00AE3220"/>
    <w:rsid w:val="00AE3A70"/>
    <w:rsid w:val="00AE4801"/>
    <w:rsid w:val="00AE4C74"/>
    <w:rsid w:val="00AE5B37"/>
    <w:rsid w:val="00AE5C99"/>
    <w:rsid w:val="00AF12D7"/>
    <w:rsid w:val="00AF1885"/>
    <w:rsid w:val="00AF35E1"/>
    <w:rsid w:val="00AF458E"/>
    <w:rsid w:val="00AF4F6D"/>
    <w:rsid w:val="00AF7598"/>
    <w:rsid w:val="00B009E2"/>
    <w:rsid w:val="00B024A5"/>
    <w:rsid w:val="00B05578"/>
    <w:rsid w:val="00B057F5"/>
    <w:rsid w:val="00B069F9"/>
    <w:rsid w:val="00B1011C"/>
    <w:rsid w:val="00B1091E"/>
    <w:rsid w:val="00B114AD"/>
    <w:rsid w:val="00B114F9"/>
    <w:rsid w:val="00B11B87"/>
    <w:rsid w:val="00B12857"/>
    <w:rsid w:val="00B15056"/>
    <w:rsid w:val="00B174AA"/>
    <w:rsid w:val="00B219DD"/>
    <w:rsid w:val="00B21BA2"/>
    <w:rsid w:val="00B21FEC"/>
    <w:rsid w:val="00B22641"/>
    <w:rsid w:val="00B24A97"/>
    <w:rsid w:val="00B27164"/>
    <w:rsid w:val="00B301BF"/>
    <w:rsid w:val="00B30424"/>
    <w:rsid w:val="00B305D7"/>
    <w:rsid w:val="00B30928"/>
    <w:rsid w:val="00B30983"/>
    <w:rsid w:val="00B31267"/>
    <w:rsid w:val="00B3311D"/>
    <w:rsid w:val="00B35334"/>
    <w:rsid w:val="00B37C7F"/>
    <w:rsid w:val="00B37C81"/>
    <w:rsid w:val="00B41202"/>
    <w:rsid w:val="00B414D4"/>
    <w:rsid w:val="00B41B26"/>
    <w:rsid w:val="00B4239C"/>
    <w:rsid w:val="00B44EC8"/>
    <w:rsid w:val="00B45C1F"/>
    <w:rsid w:val="00B47D12"/>
    <w:rsid w:val="00B52805"/>
    <w:rsid w:val="00B52A62"/>
    <w:rsid w:val="00B53AA0"/>
    <w:rsid w:val="00B53F12"/>
    <w:rsid w:val="00B55010"/>
    <w:rsid w:val="00B5527B"/>
    <w:rsid w:val="00B575C9"/>
    <w:rsid w:val="00B57846"/>
    <w:rsid w:val="00B57F37"/>
    <w:rsid w:val="00B605E5"/>
    <w:rsid w:val="00B61046"/>
    <w:rsid w:val="00B61715"/>
    <w:rsid w:val="00B617F6"/>
    <w:rsid w:val="00B625D7"/>
    <w:rsid w:val="00B63290"/>
    <w:rsid w:val="00B64CB5"/>
    <w:rsid w:val="00B6688F"/>
    <w:rsid w:val="00B66C0B"/>
    <w:rsid w:val="00B7066F"/>
    <w:rsid w:val="00B71283"/>
    <w:rsid w:val="00B71502"/>
    <w:rsid w:val="00B729B3"/>
    <w:rsid w:val="00B73B00"/>
    <w:rsid w:val="00B73B09"/>
    <w:rsid w:val="00B74102"/>
    <w:rsid w:val="00B7494E"/>
    <w:rsid w:val="00B75227"/>
    <w:rsid w:val="00B7552F"/>
    <w:rsid w:val="00B75A86"/>
    <w:rsid w:val="00B76076"/>
    <w:rsid w:val="00B77845"/>
    <w:rsid w:val="00B77EB2"/>
    <w:rsid w:val="00B81C1E"/>
    <w:rsid w:val="00B82932"/>
    <w:rsid w:val="00B8295F"/>
    <w:rsid w:val="00B8317B"/>
    <w:rsid w:val="00B8380A"/>
    <w:rsid w:val="00B86DFD"/>
    <w:rsid w:val="00B86E70"/>
    <w:rsid w:val="00B91B2D"/>
    <w:rsid w:val="00B91E88"/>
    <w:rsid w:val="00B923EA"/>
    <w:rsid w:val="00B936BE"/>
    <w:rsid w:val="00B93AA0"/>
    <w:rsid w:val="00B93AE6"/>
    <w:rsid w:val="00B93B50"/>
    <w:rsid w:val="00B9661D"/>
    <w:rsid w:val="00B9713E"/>
    <w:rsid w:val="00BA1334"/>
    <w:rsid w:val="00BA13F4"/>
    <w:rsid w:val="00BA2A5F"/>
    <w:rsid w:val="00BA45E0"/>
    <w:rsid w:val="00BA4F78"/>
    <w:rsid w:val="00BA6506"/>
    <w:rsid w:val="00BA6DDB"/>
    <w:rsid w:val="00BB2685"/>
    <w:rsid w:val="00BB42B2"/>
    <w:rsid w:val="00BB45B5"/>
    <w:rsid w:val="00BC0959"/>
    <w:rsid w:val="00BC0F00"/>
    <w:rsid w:val="00BC2B1F"/>
    <w:rsid w:val="00BC3E2D"/>
    <w:rsid w:val="00BC4020"/>
    <w:rsid w:val="00BC599B"/>
    <w:rsid w:val="00BC6A67"/>
    <w:rsid w:val="00BC70C3"/>
    <w:rsid w:val="00BC713D"/>
    <w:rsid w:val="00BC7D49"/>
    <w:rsid w:val="00BC7EB6"/>
    <w:rsid w:val="00BD23C4"/>
    <w:rsid w:val="00BD2520"/>
    <w:rsid w:val="00BD431A"/>
    <w:rsid w:val="00BD44EF"/>
    <w:rsid w:val="00BD4B49"/>
    <w:rsid w:val="00BD5948"/>
    <w:rsid w:val="00BD7D1D"/>
    <w:rsid w:val="00BE1747"/>
    <w:rsid w:val="00BE3E8F"/>
    <w:rsid w:val="00BE6E52"/>
    <w:rsid w:val="00BF024E"/>
    <w:rsid w:val="00BF05F4"/>
    <w:rsid w:val="00BF08B3"/>
    <w:rsid w:val="00BF1C99"/>
    <w:rsid w:val="00BF22ED"/>
    <w:rsid w:val="00BF678E"/>
    <w:rsid w:val="00BF69A2"/>
    <w:rsid w:val="00BF6C42"/>
    <w:rsid w:val="00BF791D"/>
    <w:rsid w:val="00BF7CDF"/>
    <w:rsid w:val="00C022F9"/>
    <w:rsid w:val="00C0538D"/>
    <w:rsid w:val="00C054BE"/>
    <w:rsid w:val="00C05E83"/>
    <w:rsid w:val="00C07003"/>
    <w:rsid w:val="00C12699"/>
    <w:rsid w:val="00C12F70"/>
    <w:rsid w:val="00C13567"/>
    <w:rsid w:val="00C14629"/>
    <w:rsid w:val="00C16163"/>
    <w:rsid w:val="00C161F1"/>
    <w:rsid w:val="00C2201B"/>
    <w:rsid w:val="00C2394E"/>
    <w:rsid w:val="00C24027"/>
    <w:rsid w:val="00C24721"/>
    <w:rsid w:val="00C25DC9"/>
    <w:rsid w:val="00C25E88"/>
    <w:rsid w:val="00C260BA"/>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5AD"/>
    <w:rsid w:val="00C42ABA"/>
    <w:rsid w:val="00C43EE5"/>
    <w:rsid w:val="00C4453B"/>
    <w:rsid w:val="00C447D9"/>
    <w:rsid w:val="00C45AD5"/>
    <w:rsid w:val="00C45DC1"/>
    <w:rsid w:val="00C4640D"/>
    <w:rsid w:val="00C47B35"/>
    <w:rsid w:val="00C47FE3"/>
    <w:rsid w:val="00C509B9"/>
    <w:rsid w:val="00C50F29"/>
    <w:rsid w:val="00C51B74"/>
    <w:rsid w:val="00C531DC"/>
    <w:rsid w:val="00C5335C"/>
    <w:rsid w:val="00C534BD"/>
    <w:rsid w:val="00C54CC9"/>
    <w:rsid w:val="00C61423"/>
    <w:rsid w:val="00C61598"/>
    <w:rsid w:val="00C62299"/>
    <w:rsid w:val="00C63442"/>
    <w:rsid w:val="00C6385B"/>
    <w:rsid w:val="00C63DC6"/>
    <w:rsid w:val="00C64487"/>
    <w:rsid w:val="00C64EBD"/>
    <w:rsid w:val="00C64F47"/>
    <w:rsid w:val="00C65E79"/>
    <w:rsid w:val="00C65E9C"/>
    <w:rsid w:val="00C66CB7"/>
    <w:rsid w:val="00C670D1"/>
    <w:rsid w:val="00C714E6"/>
    <w:rsid w:val="00C726AA"/>
    <w:rsid w:val="00C735C7"/>
    <w:rsid w:val="00C73C5F"/>
    <w:rsid w:val="00C74822"/>
    <w:rsid w:val="00C75FC4"/>
    <w:rsid w:val="00C7771A"/>
    <w:rsid w:val="00C804A8"/>
    <w:rsid w:val="00C80AAB"/>
    <w:rsid w:val="00C8180A"/>
    <w:rsid w:val="00C81C54"/>
    <w:rsid w:val="00C81FD9"/>
    <w:rsid w:val="00C82320"/>
    <w:rsid w:val="00C8447C"/>
    <w:rsid w:val="00C84716"/>
    <w:rsid w:val="00C853A3"/>
    <w:rsid w:val="00C85C2E"/>
    <w:rsid w:val="00C8747F"/>
    <w:rsid w:val="00C9130B"/>
    <w:rsid w:val="00C93B60"/>
    <w:rsid w:val="00C943EC"/>
    <w:rsid w:val="00C94A17"/>
    <w:rsid w:val="00C94BA0"/>
    <w:rsid w:val="00C94DD3"/>
    <w:rsid w:val="00C95E84"/>
    <w:rsid w:val="00C9651F"/>
    <w:rsid w:val="00C9682B"/>
    <w:rsid w:val="00C96E04"/>
    <w:rsid w:val="00C97FDA"/>
    <w:rsid w:val="00CA01D4"/>
    <w:rsid w:val="00CA02A3"/>
    <w:rsid w:val="00CA1C5D"/>
    <w:rsid w:val="00CA2534"/>
    <w:rsid w:val="00CA2940"/>
    <w:rsid w:val="00CA2A9B"/>
    <w:rsid w:val="00CA2E39"/>
    <w:rsid w:val="00CA2E86"/>
    <w:rsid w:val="00CA4AB8"/>
    <w:rsid w:val="00CA4C19"/>
    <w:rsid w:val="00CA6528"/>
    <w:rsid w:val="00CA6EB3"/>
    <w:rsid w:val="00CA71E6"/>
    <w:rsid w:val="00CA756C"/>
    <w:rsid w:val="00CB0057"/>
    <w:rsid w:val="00CB172F"/>
    <w:rsid w:val="00CB3E71"/>
    <w:rsid w:val="00CB4E96"/>
    <w:rsid w:val="00CB5A1E"/>
    <w:rsid w:val="00CB64C8"/>
    <w:rsid w:val="00CB716A"/>
    <w:rsid w:val="00CC05B4"/>
    <w:rsid w:val="00CC1382"/>
    <w:rsid w:val="00CC1BC7"/>
    <w:rsid w:val="00CC2B55"/>
    <w:rsid w:val="00CC45A8"/>
    <w:rsid w:val="00CC460F"/>
    <w:rsid w:val="00CC4DBD"/>
    <w:rsid w:val="00CC7330"/>
    <w:rsid w:val="00CC7F65"/>
    <w:rsid w:val="00CD0D17"/>
    <w:rsid w:val="00CD608F"/>
    <w:rsid w:val="00CD6FE6"/>
    <w:rsid w:val="00CE0EF1"/>
    <w:rsid w:val="00CE1E13"/>
    <w:rsid w:val="00CE354E"/>
    <w:rsid w:val="00CE40A6"/>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19A8"/>
    <w:rsid w:val="00D02599"/>
    <w:rsid w:val="00D04022"/>
    <w:rsid w:val="00D04355"/>
    <w:rsid w:val="00D04DB6"/>
    <w:rsid w:val="00D0577B"/>
    <w:rsid w:val="00D063BB"/>
    <w:rsid w:val="00D06422"/>
    <w:rsid w:val="00D06662"/>
    <w:rsid w:val="00D1129F"/>
    <w:rsid w:val="00D1170B"/>
    <w:rsid w:val="00D11F19"/>
    <w:rsid w:val="00D14B98"/>
    <w:rsid w:val="00D159A1"/>
    <w:rsid w:val="00D17502"/>
    <w:rsid w:val="00D203AB"/>
    <w:rsid w:val="00D204D2"/>
    <w:rsid w:val="00D207FF"/>
    <w:rsid w:val="00D21841"/>
    <w:rsid w:val="00D21C2E"/>
    <w:rsid w:val="00D21D7F"/>
    <w:rsid w:val="00D21FF7"/>
    <w:rsid w:val="00D2209A"/>
    <w:rsid w:val="00D23715"/>
    <w:rsid w:val="00D2451E"/>
    <w:rsid w:val="00D24A9B"/>
    <w:rsid w:val="00D24F36"/>
    <w:rsid w:val="00D252C5"/>
    <w:rsid w:val="00D257F7"/>
    <w:rsid w:val="00D25EFD"/>
    <w:rsid w:val="00D26592"/>
    <w:rsid w:val="00D2723D"/>
    <w:rsid w:val="00D3002B"/>
    <w:rsid w:val="00D35971"/>
    <w:rsid w:val="00D3714A"/>
    <w:rsid w:val="00D375DE"/>
    <w:rsid w:val="00D37F79"/>
    <w:rsid w:val="00D416D3"/>
    <w:rsid w:val="00D4388A"/>
    <w:rsid w:val="00D461E9"/>
    <w:rsid w:val="00D46D8C"/>
    <w:rsid w:val="00D47AF4"/>
    <w:rsid w:val="00D50107"/>
    <w:rsid w:val="00D51CD6"/>
    <w:rsid w:val="00D51E22"/>
    <w:rsid w:val="00D51F4F"/>
    <w:rsid w:val="00D52B47"/>
    <w:rsid w:val="00D52B7F"/>
    <w:rsid w:val="00D544CA"/>
    <w:rsid w:val="00D55283"/>
    <w:rsid w:val="00D55667"/>
    <w:rsid w:val="00D55A61"/>
    <w:rsid w:val="00D61B1E"/>
    <w:rsid w:val="00D61E41"/>
    <w:rsid w:val="00D6214B"/>
    <w:rsid w:val="00D62702"/>
    <w:rsid w:val="00D63AE8"/>
    <w:rsid w:val="00D64F86"/>
    <w:rsid w:val="00D651F3"/>
    <w:rsid w:val="00D660AB"/>
    <w:rsid w:val="00D6630F"/>
    <w:rsid w:val="00D66C13"/>
    <w:rsid w:val="00D676EF"/>
    <w:rsid w:val="00D70740"/>
    <w:rsid w:val="00D71056"/>
    <w:rsid w:val="00D71B34"/>
    <w:rsid w:val="00D726F0"/>
    <w:rsid w:val="00D727B9"/>
    <w:rsid w:val="00D72BF8"/>
    <w:rsid w:val="00D72CBD"/>
    <w:rsid w:val="00D73180"/>
    <w:rsid w:val="00D731DA"/>
    <w:rsid w:val="00D75056"/>
    <w:rsid w:val="00D75305"/>
    <w:rsid w:val="00D76FE9"/>
    <w:rsid w:val="00D77896"/>
    <w:rsid w:val="00D8070C"/>
    <w:rsid w:val="00D80DC4"/>
    <w:rsid w:val="00D8195F"/>
    <w:rsid w:val="00D81D12"/>
    <w:rsid w:val="00D824E0"/>
    <w:rsid w:val="00D83685"/>
    <w:rsid w:val="00D83E7C"/>
    <w:rsid w:val="00D84FCD"/>
    <w:rsid w:val="00D85822"/>
    <w:rsid w:val="00D861F1"/>
    <w:rsid w:val="00D8651C"/>
    <w:rsid w:val="00D91E75"/>
    <w:rsid w:val="00D94BD3"/>
    <w:rsid w:val="00D9646C"/>
    <w:rsid w:val="00D97246"/>
    <w:rsid w:val="00DA0845"/>
    <w:rsid w:val="00DA0DFD"/>
    <w:rsid w:val="00DA18F5"/>
    <w:rsid w:val="00DA28D6"/>
    <w:rsid w:val="00DA34F3"/>
    <w:rsid w:val="00DB1A73"/>
    <w:rsid w:val="00DB46ED"/>
    <w:rsid w:val="00DB4A9F"/>
    <w:rsid w:val="00DB4B8F"/>
    <w:rsid w:val="00DB4D69"/>
    <w:rsid w:val="00DB65BE"/>
    <w:rsid w:val="00DB7722"/>
    <w:rsid w:val="00DC1A7B"/>
    <w:rsid w:val="00DC1FA0"/>
    <w:rsid w:val="00DC5258"/>
    <w:rsid w:val="00DC52FE"/>
    <w:rsid w:val="00DC5DF6"/>
    <w:rsid w:val="00DC7181"/>
    <w:rsid w:val="00DD0448"/>
    <w:rsid w:val="00DD10CD"/>
    <w:rsid w:val="00DD116F"/>
    <w:rsid w:val="00DD1ABE"/>
    <w:rsid w:val="00DD370B"/>
    <w:rsid w:val="00DD3E38"/>
    <w:rsid w:val="00DD502C"/>
    <w:rsid w:val="00DD5149"/>
    <w:rsid w:val="00DD6596"/>
    <w:rsid w:val="00DD7563"/>
    <w:rsid w:val="00DE0153"/>
    <w:rsid w:val="00DE01DD"/>
    <w:rsid w:val="00DE0B6F"/>
    <w:rsid w:val="00DE2445"/>
    <w:rsid w:val="00DE2963"/>
    <w:rsid w:val="00DE327C"/>
    <w:rsid w:val="00DE438E"/>
    <w:rsid w:val="00DE47A8"/>
    <w:rsid w:val="00DE4C77"/>
    <w:rsid w:val="00DE561E"/>
    <w:rsid w:val="00DE571C"/>
    <w:rsid w:val="00DE5E6C"/>
    <w:rsid w:val="00DE6A30"/>
    <w:rsid w:val="00DE714F"/>
    <w:rsid w:val="00DE7F17"/>
    <w:rsid w:val="00DF0B5E"/>
    <w:rsid w:val="00DF0C47"/>
    <w:rsid w:val="00DF14D5"/>
    <w:rsid w:val="00DF1B5D"/>
    <w:rsid w:val="00DF21B8"/>
    <w:rsid w:val="00DF2BC8"/>
    <w:rsid w:val="00DF3744"/>
    <w:rsid w:val="00DF3827"/>
    <w:rsid w:val="00DF43AD"/>
    <w:rsid w:val="00DF4A34"/>
    <w:rsid w:val="00DF5D78"/>
    <w:rsid w:val="00E031B5"/>
    <w:rsid w:val="00E0430E"/>
    <w:rsid w:val="00E04EAE"/>
    <w:rsid w:val="00E04F7E"/>
    <w:rsid w:val="00E0625B"/>
    <w:rsid w:val="00E071C2"/>
    <w:rsid w:val="00E0724E"/>
    <w:rsid w:val="00E07D55"/>
    <w:rsid w:val="00E122B1"/>
    <w:rsid w:val="00E12B86"/>
    <w:rsid w:val="00E131ED"/>
    <w:rsid w:val="00E135C2"/>
    <w:rsid w:val="00E13BA4"/>
    <w:rsid w:val="00E15520"/>
    <w:rsid w:val="00E15749"/>
    <w:rsid w:val="00E1658D"/>
    <w:rsid w:val="00E16A63"/>
    <w:rsid w:val="00E20368"/>
    <w:rsid w:val="00E21603"/>
    <w:rsid w:val="00E22D43"/>
    <w:rsid w:val="00E23B99"/>
    <w:rsid w:val="00E2431B"/>
    <w:rsid w:val="00E24537"/>
    <w:rsid w:val="00E27D35"/>
    <w:rsid w:val="00E30667"/>
    <w:rsid w:val="00E307DC"/>
    <w:rsid w:val="00E316DD"/>
    <w:rsid w:val="00E3205D"/>
    <w:rsid w:val="00E320C5"/>
    <w:rsid w:val="00E329CC"/>
    <w:rsid w:val="00E342DD"/>
    <w:rsid w:val="00E343D6"/>
    <w:rsid w:val="00E352A1"/>
    <w:rsid w:val="00E35AAA"/>
    <w:rsid w:val="00E35BEE"/>
    <w:rsid w:val="00E36A00"/>
    <w:rsid w:val="00E4047F"/>
    <w:rsid w:val="00E404DA"/>
    <w:rsid w:val="00E40943"/>
    <w:rsid w:val="00E4099A"/>
    <w:rsid w:val="00E4125C"/>
    <w:rsid w:val="00E4492A"/>
    <w:rsid w:val="00E44F05"/>
    <w:rsid w:val="00E4706D"/>
    <w:rsid w:val="00E474F9"/>
    <w:rsid w:val="00E4795E"/>
    <w:rsid w:val="00E51885"/>
    <w:rsid w:val="00E528AE"/>
    <w:rsid w:val="00E54206"/>
    <w:rsid w:val="00E5476E"/>
    <w:rsid w:val="00E56D8C"/>
    <w:rsid w:val="00E603D8"/>
    <w:rsid w:val="00E61A08"/>
    <w:rsid w:val="00E629F4"/>
    <w:rsid w:val="00E64B2B"/>
    <w:rsid w:val="00E67148"/>
    <w:rsid w:val="00E72F2F"/>
    <w:rsid w:val="00E7411C"/>
    <w:rsid w:val="00E745AC"/>
    <w:rsid w:val="00E7599D"/>
    <w:rsid w:val="00E82518"/>
    <w:rsid w:val="00E83E07"/>
    <w:rsid w:val="00E845EA"/>
    <w:rsid w:val="00E84F0D"/>
    <w:rsid w:val="00E85696"/>
    <w:rsid w:val="00E85DFF"/>
    <w:rsid w:val="00E86888"/>
    <w:rsid w:val="00E870FB"/>
    <w:rsid w:val="00E90295"/>
    <w:rsid w:val="00E9090E"/>
    <w:rsid w:val="00E9490A"/>
    <w:rsid w:val="00E94E9A"/>
    <w:rsid w:val="00E976C6"/>
    <w:rsid w:val="00EA3EE0"/>
    <w:rsid w:val="00EA4352"/>
    <w:rsid w:val="00EA4744"/>
    <w:rsid w:val="00EA6F2E"/>
    <w:rsid w:val="00EA7033"/>
    <w:rsid w:val="00EA7740"/>
    <w:rsid w:val="00EA7A13"/>
    <w:rsid w:val="00EA7D6B"/>
    <w:rsid w:val="00EB0092"/>
    <w:rsid w:val="00EB093E"/>
    <w:rsid w:val="00EB1A8F"/>
    <w:rsid w:val="00EB7940"/>
    <w:rsid w:val="00EC12E3"/>
    <w:rsid w:val="00EC16D7"/>
    <w:rsid w:val="00EC3B52"/>
    <w:rsid w:val="00EC4999"/>
    <w:rsid w:val="00EC4ADA"/>
    <w:rsid w:val="00EC53E0"/>
    <w:rsid w:val="00EC73ED"/>
    <w:rsid w:val="00ED03C1"/>
    <w:rsid w:val="00ED0D65"/>
    <w:rsid w:val="00ED397D"/>
    <w:rsid w:val="00ED654D"/>
    <w:rsid w:val="00ED68BF"/>
    <w:rsid w:val="00EE20B6"/>
    <w:rsid w:val="00EE34B5"/>
    <w:rsid w:val="00EE3A06"/>
    <w:rsid w:val="00EE3E70"/>
    <w:rsid w:val="00EE44C5"/>
    <w:rsid w:val="00EE4999"/>
    <w:rsid w:val="00EE57A7"/>
    <w:rsid w:val="00EE689B"/>
    <w:rsid w:val="00EE6FF1"/>
    <w:rsid w:val="00EE730A"/>
    <w:rsid w:val="00EF22D7"/>
    <w:rsid w:val="00EF2C4B"/>
    <w:rsid w:val="00EF2D5E"/>
    <w:rsid w:val="00EF30DA"/>
    <w:rsid w:val="00EF35E5"/>
    <w:rsid w:val="00EF48BC"/>
    <w:rsid w:val="00EF5D4C"/>
    <w:rsid w:val="00EF6478"/>
    <w:rsid w:val="00EF6EA4"/>
    <w:rsid w:val="00F025F7"/>
    <w:rsid w:val="00F03A0B"/>
    <w:rsid w:val="00F03F5E"/>
    <w:rsid w:val="00F061CA"/>
    <w:rsid w:val="00F06570"/>
    <w:rsid w:val="00F06EE9"/>
    <w:rsid w:val="00F0788D"/>
    <w:rsid w:val="00F07D39"/>
    <w:rsid w:val="00F102AD"/>
    <w:rsid w:val="00F11DDE"/>
    <w:rsid w:val="00F13885"/>
    <w:rsid w:val="00F16C8E"/>
    <w:rsid w:val="00F205F4"/>
    <w:rsid w:val="00F21AF3"/>
    <w:rsid w:val="00F23682"/>
    <w:rsid w:val="00F24B1E"/>
    <w:rsid w:val="00F25E75"/>
    <w:rsid w:val="00F2611A"/>
    <w:rsid w:val="00F269ED"/>
    <w:rsid w:val="00F311A3"/>
    <w:rsid w:val="00F33867"/>
    <w:rsid w:val="00F34B3D"/>
    <w:rsid w:val="00F3500E"/>
    <w:rsid w:val="00F35281"/>
    <w:rsid w:val="00F3627D"/>
    <w:rsid w:val="00F36E05"/>
    <w:rsid w:val="00F37747"/>
    <w:rsid w:val="00F407BA"/>
    <w:rsid w:val="00F40DEE"/>
    <w:rsid w:val="00F416C0"/>
    <w:rsid w:val="00F42C51"/>
    <w:rsid w:val="00F430F9"/>
    <w:rsid w:val="00F4606F"/>
    <w:rsid w:val="00F4708B"/>
    <w:rsid w:val="00F514B8"/>
    <w:rsid w:val="00F53CBF"/>
    <w:rsid w:val="00F55809"/>
    <w:rsid w:val="00F56040"/>
    <w:rsid w:val="00F56285"/>
    <w:rsid w:val="00F56B3E"/>
    <w:rsid w:val="00F616D4"/>
    <w:rsid w:val="00F621D3"/>
    <w:rsid w:val="00F6249E"/>
    <w:rsid w:val="00F62C17"/>
    <w:rsid w:val="00F64346"/>
    <w:rsid w:val="00F64674"/>
    <w:rsid w:val="00F6700D"/>
    <w:rsid w:val="00F67314"/>
    <w:rsid w:val="00F67B48"/>
    <w:rsid w:val="00F70349"/>
    <w:rsid w:val="00F70EB9"/>
    <w:rsid w:val="00F71672"/>
    <w:rsid w:val="00F748E0"/>
    <w:rsid w:val="00F74D5C"/>
    <w:rsid w:val="00F754F6"/>
    <w:rsid w:val="00F7612D"/>
    <w:rsid w:val="00F7721E"/>
    <w:rsid w:val="00F801B1"/>
    <w:rsid w:val="00F81254"/>
    <w:rsid w:val="00F8205E"/>
    <w:rsid w:val="00F8293D"/>
    <w:rsid w:val="00F82EE7"/>
    <w:rsid w:val="00F8520F"/>
    <w:rsid w:val="00F85D19"/>
    <w:rsid w:val="00F86310"/>
    <w:rsid w:val="00F870C4"/>
    <w:rsid w:val="00F91407"/>
    <w:rsid w:val="00F937FD"/>
    <w:rsid w:val="00F952E5"/>
    <w:rsid w:val="00F95F75"/>
    <w:rsid w:val="00F962C1"/>
    <w:rsid w:val="00F96B24"/>
    <w:rsid w:val="00F96BB5"/>
    <w:rsid w:val="00FA0900"/>
    <w:rsid w:val="00FA1A94"/>
    <w:rsid w:val="00FA272A"/>
    <w:rsid w:val="00FA2844"/>
    <w:rsid w:val="00FA28AD"/>
    <w:rsid w:val="00FA512B"/>
    <w:rsid w:val="00FA51E1"/>
    <w:rsid w:val="00FA5321"/>
    <w:rsid w:val="00FA621B"/>
    <w:rsid w:val="00FA63BF"/>
    <w:rsid w:val="00FA657F"/>
    <w:rsid w:val="00FA7A82"/>
    <w:rsid w:val="00FA7C2F"/>
    <w:rsid w:val="00FB0809"/>
    <w:rsid w:val="00FB0C8D"/>
    <w:rsid w:val="00FB11CC"/>
    <w:rsid w:val="00FB13BF"/>
    <w:rsid w:val="00FB1AD5"/>
    <w:rsid w:val="00FB27C9"/>
    <w:rsid w:val="00FB3810"/>
    <w:rsid w:val="00FB440B"/>
    <w:rsid w:val="00FB48C6"/>
    <w:rsid w:val="00FB4F96"/>
    <w:rsid w:val="00FB5D0E"/>
    <w:rsid w:val="00FB5E7B"/>
    <w:rsid w:val="00FB6980"/>
    <w:rsid w:val="00FB7E39"/>
    <w:rsid w:val="00FC031C"/>
    <w:rsid w:val="00FC0AD9"/>
    <w:rsid w:val="00FC207A"/>
    <w:rsid w:val="00FC230C"/>
    <w:rsid w:val="00FC4044"/>
    <w:rsid w:val="00FC4828"/>
    <w:rsid w:val="00FC4E28"/>
    <w:rsid w:val="00FD0377"/>
    <w:rsid w:val="00FD0ABC"/>
    <w:rsid w:val="00FD0E7C"/>
    <w:rsid w:val="00FD275C"/>
    <w:rsid w:val="00FD2BFC"/>
    <w:rsid w:val="00FD4FBA"/>
    <w:rsid w:val="00FD5B4D"/>
    <w:rsid w:val="00FD63C9"/>
    <w:rsid w:val="00FE0FE3"/>
    <w:rsid w:val="00FE1311"/>
    <w:rsid w:val="00FE20B5"/>
    <w:rsid w:val="00FE2315"/>
    <w:rsid w:val="00FE2940"/>
    <w:rsid w:val="00FE2E17"/>
    <w:rsid w:val="00FE43F5"/>
    <w:rsid w:val="00FF0FA3"/>
    <w:rsid w:val="00FF3167"/>
    <w:rsid w:val="00FF37CB"/>
    <w:rsid w:val="00FF479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6AA4B-0BF2-4066-83F3-52482E50A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9632</TotalTime>
  <Pages>26</Pages>
  <Words>1832</Words>
  <Characters>10447</Characters>
  <Application>Microsoft Office Word</Application>
  <DocSecurity>0</DocSecurity>
  <Lines>87</Lines>
  <Paragraphs>24</Paragraphs>
  <ScaleCrop>false</ScaleCrop>
  <Company>烽火星空</Company>
  <LinksUpToDate>false</LinksUpToDate>
  <CharactersWithSpaces>12255</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xiayang</cp:lastModifiedBy>
  <cp:revision>627</cp:revision>
  <dcterms:created xsi:type="dcterms:W3CDTF">2015-03-30T02:01:00Z</dcterms:created>
  <dcterms:modified xsi:type="dcterms:W3CDTF">2016-12-14T05:41:00Z</dcterms:modified>
</cp:coreProperties>
</file>