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49AC3EC5" w:rsidR="00DF2BC8" w:rsidRPr="00A52EAF" w:rsidRDefault="006D1C09" w:rsidP="006838B8">
      <w:pPr>
        <w:spacing w:line="360" w:lineRule="auto"/>
        <w:jc w:val="center"/>
        <w:rPr>
          <w:rFonts w:ascii="Times New Roman" w:eastAsia="黑体" w:hAnsi="Times New Roman"/>
          <w:b/>
          <w:sz w:val="56"/>
          <w:szCs w:val="72"/>
        </w:rPr>
      </w:pPr>
      <w:r>
        <w:rPr>
          <w:rFonts w:ascii="Times New Roman" w:eastAsia="微软雅黑" w:hAnsi="Times New Roman" w:hint="eastAsia"/>
          <w:b/>
          <w:color w:val="FF6600"/>
          <w:sz w:val="56"/>
          <w:szCs w:val="72"/>
        </w:rPr>
        <w:t>活动</w:t>
      </w:r>
      <w:r w:rsidR="006D54AC">
        <w:rPr>
          <w:rFonts w:ascii="Times New Roman" w:eastAsia="微软雅黑" w:hAnsi="Times New Roman" w:hint="eastAsia"/>
          <w:b/>
          <w:color w:val="FF6600"/>
          <w:sz w:val="56"/>
          <w:szCs w:val="72"/>
        </w:rPr>
        <w:t>轻应用</w:t>
      </w:r>
      <w:r w:rsidR="006838B8" w:rsidRPr="00A52EAF">
        <w:rPr>
          <w:rFonts w:ascii="Times New Roman" w:eastAsia="微软雅黑" w:hAnsi="Times New Roman"/>
          <w:b/>
          <w:color w:val="FF6600"/>
          <w:sz w:val="56"/>
          <w:szCs w:val="72"/>
        </w:rPr>
        <w:t>产品需求文档</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9"/>
        <w:jc w:val="both"/>
        <w:rPr>
          <w:rFonts w:ascii="Times New Roman" w:hAnsi="Times New Roman"/>
        </w:rPr>
      </w:pPr>
    </w:p>
    <w:p w14:paraId="5AF3C0A6" w14:textId="77777777" w:rsidR="00DF2BC8" w:rsidRPr="00A52EAF" w:rsidRDefault="00DF2BC8" w:rsidP="00B71283">
      <w:pPr>
        <w:pStyle w:val="afff9"/>
        <w:rPr>
          <w:rFonts w:ascii="Times New Roman" w:hAnsi="Times New Roman"/>
        </w:rPr>
      </w:pPr>
      <w:r w:rsidRPr="00A52EAF">
        <w:rPr>
          <w:rFonts w:ascii="Times New Roman" w:hAnsi="Times New Roman"/>
        </w:rPr>
        <w:t>南京烽火星空通信发展有限公司</w:t>
      </w:r>
    </w:p>
    <w:p w14:paraId="54328109" w14:textId="19E93FF2" w:rsidR="00DF2BC8" w:rsidRPr="00A52EAF" w:rsidRDefault="00DE7F17" w:rsidP="00B71283">
      <w:pPr>
        <w:pStyle w:val="afff9"/>
        <w:rPr>
          <w:rFonts w:ascii="Times New Roman" w:hAnsi="Times New Roman"/>
          <w:b w:val="0"/>
          <w:sz w:val="28"/>
          <w:szCs w:val="28"/>
        </w:rPr>
      </w:pPr>
      <w:r w:rsidRPr="00A52EAF">
        <w:rPr>
          <w:rFonts w:ascii="Times New Roman" w:hAnsi="Times New Roman"/>
          <w:b w:val="0"/>
          <w:sz w:val="28"/>
          <w:szCs w:val="28"/>
        </w:rPr>
        <w:t>201</w:t>
      </w:r>
      <w:r w:rsidR="00462258">
        <w:rPr>
          <w:rFonts w:ascii="Times New Roman" w:hAnsi="Times New Roman"/>
          <w:b w:val="0"/>
          <w:sz w:val="28"/>
          <w:szCs w:val="28"/>
        </w:rPr>
        <w:t>6</w:t>
      </w:r>
      <w:r w:rsidR="00DF2BC8" w:rsidRPr="00A52EAF">
        <w:rPr>
          <w:rFonts w:ascii="Times New Roman" w:hAnsi="Times New Roman"/>
          <w:b w:val="0"/>
          <w:sz w:val="28"/>
          <w:szCs w:val="28"/>
        </w:rPr>
        <w:t>年</w:t>
      </w:r>
      <w:r w:rsidR="00A2688E">
        <w:rPr>
          <w:rFonts w:ascii="Times New Roman" w:hAnsi="Times New Roman" w:hint="eastAsia"/>
          <w:b w:val="0"/>
          <w:sz w:val="28"/>
          <w:szCs w:val="28"/>
        </w:rPr>
        <w:t>1</w:t>
      </w:r>
      <w:r w:rsidR="00462258">
        <w:rPr>
          <w:rFonts w:ascii="Times New Roman" w:hAnsi="Times New Roman"/>
          <w:b w:val="0"/>
          <w:sz w:val="28"/>
          <w:szCs w:val="28"/>
        </w:rPr>
        <w:t>2</w:t>
      </w:r>
      <w:r w:rsidR="00F025F7" w:rsidRPr="00A52EAF">
        <w:rPr>
          <w:rFonts w:ascii="Times New Roman" w:hAnsi="Times New Roman"/>
          <w:b w:val="0"/>
          <w:sz w:val="28"/>
          <w:szCs w:val="28"/>
        </w:rPr>
        <w:t>月</w:t>
      </w:r>
    </w:p>
    <w:p w14:paraId="5B1D58E9" w14:textId="7639107C" w:rsidR="00210A80" w:rsidRPr="00A52EAF" w:rsidRDefault="00210A80" w:rsidP="00CC1382">
      <w:pPr>
        <w:tabs>
          <w:tab w:val="right" w:leader="dot" w:pos="8222"/>
          <w:tab w:val="right" w:leader="dot" w:pos="8296"/>
        </w:tabs>
        <w:ind w:rightChars="492" w:right="1033"/>
        <w:jc w:val="center"/>
        <w:rPr>
          <w:rFonts w:ascii="Times New Roman" w:hAnsi="Times New Roman"/>
          <w:noProof/>
        </w:rPr>
      </w:pPr>
    </w:p>
    <w:p w14:paraId="77554BF8" w14:textId="77777777" w:rsidR="00280365" w:rsidRDefault="00280365">
      <w:pPr>
        <w:widowControl/>
        <w:jc w:val="left"/>
        <w:rPr>
          <w:rFonts w:ascii="Times New Roman" w:hAnsi="Times New Roman"/>
          <w:noProof/>
          <w:sz w:val="24"/>
          <w:szCs w:val="24"/>
        </w:rPr>
      </w:pPr>
      <w:bookmarkStart w:id="0" w:name="_Toc312265588"/>
    </w:p>
    <w:p w14:paraId="0F79A80D" w14:textId="77777777" w:rsidR="00280365" w:rsidRDefault="00280365">
      <w:pPr>
        <w:widowControl/>
        <w:jc w:val="left"/>
        <w:rPr>
          <w:rFonts w:ascii="Times New Roman" w:hAnsi="Times New Roman"/>
          <w:noProof/>
          <w:sz w:val="24"/>
          <w:szCs w:val="24"/>
        </w:rPr>
      </w:pPr>
      <w:r>
        <w:rPr>
          <w:rFonts w:ascii="Times New Roman" w:hAnsi="Times New Roman"/>
          <w:noProof/>
          <w:sz w:val="24"/>
          <w:szCs w:val="24"/>
        </w:rPr>
        <w:br w:type="page"/>
      </w:r>
    </w:p>
    <w:p w14:paraId="0C696008" w14:textId="1305390A" w:rsidR="00280365" w:rsidRDefault="00280365">
      <w:pPr>
        <w:widowControl/>
        <w:jc w:val="left"/>
        <w:rPr>
          <w:rFonts w:ascii="Times New Roman" w:hAnsi="Times New Roman"/>
          <w:noProof/>
          <w:sz w:val="24"/>
          <w:szCs w:val="24"/>
        </w:rPr>
      </w:pPr>
      <w:r>
        <w:rPr>
          <w:rFonts w:ascii="Times New Roman" w:hAnsi="Times New Roman" w:hint="eastAsia"/>
          <w:noProof/>
          <w:sz w:val="24"/>
          <w:szCs w:val="24"/>
        </w:rPr>
        <w:lastRenderedPageBreak/>
        <w:t>修订记录：</w:t>
      </w:r>
    </w:p>
    <w:p w14:paraId="4A69F11A" w14:textId="77777777" w:rsidR="00552EFF" w:rsidRDefault="00552EFF">
      <w:pPr>
        <w:widowControl/>
        <w:jc w:val="left"/>
        <w:rPr>
          <w:rFonts w:ascii="Times New Roman" w:hAnsi="Times New Roman" w:hint="eastAsia"/>
          <w:noProof/>
          <w:sz w:val="24"/>
          <w:szCs w:val="24"/>
        </w:rPr>
      </w:pPr>
    </w:p>
    <w:tbl>
      <w:tblPr>
        <w:tblStyle w:val="aff3"/>
        <w:tblW w:w="0" w:type="auto"/>
        <w:tblInd w:w="0" w:type="dxa"/>
        <w:tblLook w:val="04A0" w:firstRow="1" w:lastRow="0" w:firstColumn="1" w:lastColumn="0" w:noHBand="0" w:noVBand="1"/>
      </w:tblPr>
      <w:tblGrid>
        <w:gridCol w:w="1526"/>
        <w:gridCol w:w="1417"/>
        <w:gridCol w:w="1418"/>
        <w:gridCol w:w="3751"/>
      </w:tblGrid>
      <w:tr w:rsidR="00552EFF" w:rsidRPr="00552EFF" w14:paraId="66C33500" w14:textId="77777777" w:rsidTr="00C7117F">
        <w:tc>
          <w:tcPr>
            <w:tcW w:w="1526" w:type="dxa"/>
          </w:tcPr>
          <w:p w14:paraId="458A8720"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修订版本：</w:t>
            </w:r>
          </w:p>
        </w:tc>
        <w:tc>
          <w:tcPr>
            <w:tcW w:w="1417" w:type="dxa"/>
          </w:tcPr>
          <w:p w14:paraId="6E6E9E7B"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修订时间：</w:t>
            </w:r>
          </w:p>
        </w:tc>
        <w:tc>
          <w:tcPr>
            <w:tcW w:w="1418" w:type="dxa"/>
          </w:tcPr>
          <w:p w14:paraId="24C2B5F1"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修订人：</w:t>
            </w:r>
          </w:p>
        </w:tc>
        <w:tc>
          <w:tcPr>
            <w:tcW w:w="3751" w:type="dxa"/>
          </w:tcPr>
          <w:p w14:paraId="5CCAAFB2" w14:textId="77777777" w:rsidR="00552EFF" w:rsidRPr="00552EFF" w:rsidRDefault="00552EFF" w:rsidP="00552EFF">
            <w:pPr>
              <w:widowControl/>
              <w:tabs>
                <w:tab w:val="clear" w:pos="839"/>
                <w:tab w:val="clear" w:pos="1680"/>
              </w:tabs>
              <w:jc w:val="left"/>
              <w:rPr>
                <w:noProof/>
                <w:sz w:val="24"/>
                <w:szCs w:val="24"/>
              </w:rPr>
            </w:pPr>
            <w:r w:rsidRPr="00552EFF">
              <w:rPr>
                <w:rFonts w:hint="eastAsia"/>
                <w:noProof/>
                <w:sz w:val="24"/>
                <w:szCs w:val="24"/>
              </w:rPr>
              <w:t>修订原因：</w:t>
            </w:r>
          </w:p>
        </w:tc>
      </w:tr>
      <w:tr w:rsidR="00552EFF" w:rsidRPr="00552EFF" w14:paraId="27FD3819" w14:textId="77777777" w:rsidTr="00C7117F">
        <w:tc>
          <w:tcPr>
            <w:tcW w:w="1526" w:type="dxa"/>
          </w:tcPr>
          <w:p w14:paraId="69D52C12"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V1.1</w:t>
            </w:r>
          </w:p>
        </w:tc>
        <w:tc>
          <w:tcPr>
            <w:tcW w:w="1417" w:type="dxa"/>
          </w:tcPr>
          <w:p w14:paraId="32089E09"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02.</w:t>
            </w:r>
            <w:r w:rsidRPr="00D000F2">
              <w:rPr>
                <w:noProof/>
                <w:szCs w:val="24"/>
              </w:rPr>
              <w:t>13</w:t>
            </w:r>
          </w:p>
        </w:tc>
        <w:tc>
          <w:tcPr>
            <w:tcW w:w="1418" w:type="dxa"/>
          </w:tcPr>
          <w:p w14:paraId="0FA37D8A" w14:textId="77777777" w:rsidR="00552EFF" w:rsidRPr="00D000F2" w:rsidRDefault="00552EFF" w:rsidP="00552EFF">
            <w:pPr>
              <w:widowControl/>
              <w:tabs>
                <w:tab w:val="clear" w:pos="839"/>
                <w:tab w:val="clear" w:pos="1680"/>
              </w:tabs>
              <w:jc w:val="left"/>
              <w:rPr>
                <w:noProof/>
                <w:szCs w:val="24"/>
              </w:rPr>
            </w:pPr>
            <w:r w:rsidRPr="00D000F2">
              <w:rPr>
                <w:rFonts w:hint="eastAsia"/>
                <w:noProof/>
                <w:szCs w:val="24"/>
              </w:rPr>
              <w:t>蔡逸秋</w:t>
            </w:r>
          </w:p>
        </w:tc>
        <w:tc>
          <w:tcPr>
            <w:tcW w:w="3751" w:type="dxa"/>
          </w:tcPr>
          <w:p w14:paraId="62B44B50" w14:textId="77777777" w:rsidR="00280365" w:rsidRDefault="00D000F2" w:rsidP="00552EFF">
            <w:pPr>
              <w:widowControl/>
              <w:numPr>
                <w:ilvl w:val="0"/>
                <w:numId w:val="65"/>
              </w:numPr>
              <w:tabs>
                <w:tab w:val="clear" w:pos="839"/>
                <w:tab w:val="clear" w:pos="1680"/>
              </w:tabs>
              <w:jc w:val="left"/>
              <w:rPr>
                <w:noProof/>
                <w:szCs w:val="24"/>
              </w:rPr>
            </w:pPr>
            <w:r w:rsidRPr="00D000F2">
              <w:rPr>
                <w:rFonts w:hint="eastAsia"/>
                <w:noProof/>
                <w:szCs w:val="24"/>
              </w:rPr>
              <w:t>调整首页</w:t>
            </w:r>
            <w:r w:rsidRPr="00D000F2">
              <w:rPr>
                <w:rFonts w:hint="eastAsia"/>
                <w:noProof/>
                <w:szCs w:val="24"/>
              </w:rPr>
              <w:t>banner</w:t>
            </w:r>
            <w:r w:rsidRPr="00D000F2">
              <w:rPr>
                <w:rFonts w:hint="eastAsia"/>
                <w:noProof/>
                <w:szCs w:val="24"/>
              </w:rPr>
              <w:t>和活动部分间隙</w:t>
            </w:r>
          </w:p>
          <w:p w14:paraId="5C5C3E72"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调整活动介绍内容文本框和图片框、删除垃圾箱图标、修改仅支持</w:t>
            </w:r>
            <w:r>
              <w:rPr>
                <w:rFonts w:hint="eastAsia"/>
                <w:noProof/>
                <w:szCs w:val="24"/>
              </w:rPr>
              <w:t>9</w:t>
            </w:r>
            <w:r>
              <w:rPr>
                <w:rFonts w:hint="eastAsia"/>
                <w:noProof/>
                <w:szCs w:val="24"/>
              </w:rPr>
              <w:t>张图片为最大支持九张图片</w:t>
            </w:r>
          </w:p>
          <w:p w14:paraId="76256A3F"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支持插入的图片调换顺序</w:t>
            </w:r>
          </w:p>
          <w:p w14:paraId="1EB4413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修改已报名改为报名人数</w:t>
            </w:r>
          </w:p>
          <w:p w14:paraId="10EE45A7"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删除邀请好友功能</w:t>
            </w:r>
          </w:p>
          <w:p w14:paraId="27A6D4E6"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报名界面必填项去除姓名选项</w:t>
            </w:r>
          </w:p>
          <w:p w14:paraId="33CA83CE" w14:textId="77777777" w:rsidR="00C7117F" w:rsidRDefault="00C7117F" w:rsidP="00552EFF">
            <w:pPr>
              <w:widowControl/>
              <w:numPr>
                <w:ilvl w:val="0"/>
                <w:numId w:val="65"/>
              </w:numPr>
              <w:tabs>
                <w:tab w:val="clear" w:pos="839"/>
                <w:tab w:val="clear" w:pos="1680"/>
              </w:tabs>
              <w:jc w:val="left"/>
              <w:rPr>
                <w:noProof/>
                <w:szCs w:val="24"/>
              </w:rPr>
            </w:pPr>
            <w:r>
              <w:rPr>
                <w:rFonts w:hint="eastAsia"/>
                <w:noProof/>
                <w:szCs w:val="24"/>
              </w:rPr>
              <w:t>新增后台导出活动报名信息到我的邮箱</w:t>
            </w:r>
          </w:p>
          <w:p w14:paraId="0E13C870" w14:textId="3DFB56F1" w:rsidR="00C7117F" w:rsidRPr="00D000F2" w:rsidRDefault="00C7117F" w:rsidP="00552EFF">
            <w:pPr>
              <w:widowControl/>
              <w:numPr>
                <w:ilvl w:val="0"/>
                <w:numId w:val="65"/>
              </w:numPr>
              <w:tabs>
                <w:tab w:val="clear" w:pos="839"/>
                <w:tab w:val="clear" w:pos="1680"/>
              </w:tabs>
              <w:jc w:val="left"/>
              <w:rPr>
                <w:noProof/>
                <w:szCs w:val="24"/>
              </w:rPr>
            </w:pPr>
            <w:r>
              <w:rPr>
                <w:rFonts w:hint="eastAsia"/>
                <w:noProof/>
                <w:szCs w:val="24"/>
              </w:rPr>
              <w:t>新增活动可见性设置</w:t>
            </w:r>
            <w:r w:rsidR="00A53988">
              <w:rPr>
                <w:rFonts w:hint="eastAsia"/>
                <w:noProof/>
                <w:szCs w:val="24"/>
              </w:rPr>
              <w:t>，仅允许的部门或个人可以报名活动</w:t>
            </w:r>
          </w:p>
        </w:tc>
      </w:tr>
      <w:tr w:rsidR="00552EFF" w:rsidRPr="00552EFF" w14:paraId="4212E401" w14:textId="77777777" w:rsidTr="00C7117F">
        <w:tc>
          <w:tcPr>
            <w:tcW w:w="1526" w:type="dxa"/>
          </w:tcPr>
          <w:p w14:paraId="385DCE88" w14:textId="77777777" w:rsidR="00552EFF" w:rsidRPr="00552EFF" w:rsidRDefault="00552EFF" w:rsidP="00552EFF">
            <w:pPr>
              <w:widowControl/>
              <w:tabs>
                <w:tab w:val="clear" w:pos="839"/>
                <w:tab w:val="clear" w:pos="1680"/>
              </w:tabs>
              <w:jc w:val="left"/>
              <w:rPr>
                <w:noProof/>
                <w:sz w:val="24"/>
                <w:szCs w:val="24"/>
              </w:rPr>
            </w:pPr>
          </w:p>
        </w:tc>
        <w:tc>
          <w:tcPr>
            <w:tcW w:w="1417" w:type="dxa"/>
          </w:tcPr>
          <w:p w14:paraId="01C8FAC5" w14:textId="77777777" w:rsidR="00552EFF" w:rsidRPr="00552EFF" w:rsidRDefault="00552EFF" w:rsidP="00552EFF">
            <w:pPr>
              <w:widowControl/>
              <w:tabs>
                <w:tab w:val="clear" w:pos="839"/>
                <w:tab w:val="clear" w:pos="1680"/>
              </w:tabs>
              <w:jc w:val="left"/>
              <w:rPr>
                <w:noProof/>
                <w:sz w:val="24"/>
                <w:szCs w:val="24"/>
              </w:rPr>
            </w:pPr>
          </w:p>
        </w:tc>
        <w:tc>
          <w:tcPr>
            <w:tcW w:w="1418" w:type="dxa"/>
          </w:tcPr>
          <w:p w14:paraId="1649165C" w14:textId="77777777" w:rsidR="00552EFF" w:rsidRPr="00552EFF" w:rsidRDefault="00552EFF" w:rsidP="00552EFF">
            <w:pPr>
              <w:widowControl/>
              <w:tabs>
                <w:tab w:val="clear" w:pos="839"/>
                <w:tab w:val="clear" w:pos="1680"/>
              </w:tabs>
              <w:jc w:val="left"/>
              <w:rPr>
                <w:noProof/>
                <w:sz w:val="24"/>
                <w:szCs w:val="24"/>
              </w:rPr>
            </w:pPr>
          </w:p>
        </w:tc>
        <w:tc>
          <w:tcPr>
            <w:tcW w:w="3751" w:type="dxa"/>
          </w:tcPr>
          <w:p w14:paraId="0CEB8325" w14:textId="77777777" w:rsidR="00552EFF" w:rsidRPr="00552EFF" w:rsidRDefault="00552EFF" w:rsidP="00552EFF">
            <w:pPr>
              <w:widowControl/>
              <w:tabs>
                <w:tab w:val="clear" w:pos="839"/>
                <w:tab w:val="clear" w:pos="1680"/>
              </w:tabs>
              <w:jc w:val="left"/>
              <w:rPr>
                <w:noProof/>
                <w:sz w:val="24"/>
                <w:szCs w:val="24"/>
              </w:rPr>
            </w:pPr>
          </w:p>
        </w:tc>
      </w:tr>
      <w:tr w:rsidR="00552EFF" w:rsidRPr="00552EFF" w14:paraId="19B7B5FA" w14:textId="77777777" w:rsidTr="00C7117F">
        <w:tc>
          <w:tcPr>
            <w:tcW w:w="1526" w:type="dxa"/>
          </w:tcPr>
          <w:p w14:paraId="69C1D1BA" w14:textId="77777777" w:rsidR="00552EFF" w:rsidRPr="00552EFF" w:rsidRDefault="00552EFF" w:rsidP="00552EFF">
            <w:pPr>
              <w:widowControl/>
              <w:tabs>
                <w:tab w:val="clear" w:pos="839"/>
                <w:tab w:val="clear" w:pos="1680"/>
              </w:tabs>
              <w:jc w:val="left"/>
              <w:rPr>
                <w:noProof/>
                <w:sz w:val="24"/>
                <w:szCs w:val="24"/>
              </w:rPr>
            </w:pPr>
          </w:p>
        </w:tc>
        <w:tc>
          <w:tcPr>
            <w:tcW w:w="1417" w:type="dxa"/>
          </w:tcPr>
          <w:p w14:paraId="4B97C4D4" w14:textId="77777777" w:rsidR="00552EFF" w:rsidRPr="00552EFF" w:rsidRDefault="00552EFF" w:rsidP="00552EFF">
            <w:pPr>
              <w:widowControl/>
              <w:tabs>
                <w:tab w:val="clear" w:pos="839"/>
                <w:tab w:val="clear" w:pos="1680"/>
              </w:tabs>
              <w:jc w:val="left"/>
              <w:rPr>
                <w:noProof/>
                <w:sz w:val="24"/>
                <w:szCs w:val="24"/>
              </w:rPr>
            </w:pPr>
          </w:p>
        </w:tc>
        <w:tc>
          <w:tcPr>
            <w:tcW w:w="1418" w:type="dxa"/>
          </w:tcPr>
          <w:p w14:paraId="1866E750" w14:textId="77777777" w:rsidR="00552EFF" w:rsidRPr="00552EFF" w:rsidRDefault="00552EFF" w:rsidP="00552EFF">
            <w:pPr>
              <w:widowControl/>
              <w:tabs>
                <w:tab w:val="clear" w:pos="839"/>
                <w:tab w:val="clear" w:pos="1680"/>
              </w:tabs>
              <w:jc w:val="left"/>
              <w:rPr>
                <w:noProof/>
                <w:sz w:val="24"/>
                <w:szCs w:val="24"/>
              </w:rPr>
            </w:pPr>
          </w:p>
        </w:tc>
        <w:tc>
          <w:tcPr>
            <w:tcW w:w="3751" w:type="dxa"/>
          </w:tcPr>
          <w:p w14:paraId="3EC4A9ED" w14:textId="77777777" w:rsidR="00552EFF" w:rsidRPr="00552EFF" w:rsidRDefault="00552EFF" w:rsidP="00552EFF">
            <w:pPr>
              <w:widowControl/>
              <w:tabs>
                <w:tab w:val="clear" w:pos="839"/>
                <w:tab w:val="clear" w:pos="1680"/>
              </w:tabs>
              <w:jc w:val="left"/>
              <w:rPr>
                <w:noProof/>
                <w:sz w:val="24"/>
                <w:szCs w:val="24"/>
              </w:rPr>
            </w:pPr>
          </w:p>
        </w:tc>
      </w:tr>
    </w:tbl>
    <w:p w14:paraId="7173919C" w14:textId="37CCF93C" w:rsidR="00D04022" w:rsidRPr="00A52EAF" w:rsidRDefault="00552EFF">
      <w:pPr>
        <w:widowControl/>
        <w:jc w:val="left"/>
        <w:rPr>
          <w:rFonts w:ascii="Times New Roman" w:hAnsi="Times New Roman"/>
          <w:noProof/>
          <w:sz w:val="24"/>
          <w:szCs w:val="24"/>
        </w:rPr>
      </w:pPr>
      <w:r w:rsidRPr="00552EFF">
        <w:rPr>
          <w:rFonts w:ascii="Times New Roman" w:hAnsi="Times New Roman"/>
          <w:noProof/>
          <w:sz w:val="24"/>
          <w:szCs w:val="24"/>
        </w:rPr>
        <w:t xml:space="preserve"> </w:t>
      </w:r>
      <w:r w:rsidR="00D04022" w:rsidRPr="00A52EAF">
        <w:rPr>
          <w:rFonts w:ascii="Times New Roman" w:hAnsi="Times New Roman"/>
          <w:noProof/>
          <w:sz w:val="24"/>
          <w:szCs w:val="24"/>
        </w:rPr>
        <w:br w:type="page"/>
      </w:r>
    </w:p>
    <w:p w14:paraId="6794785B" w14:textId="10DE5257" w:rsidR="00C82D1B" w:rsidRDefault="003D1505" w:rsidP="00B37E1B">
      <w:pPr>
        <w:pStyle w:val="1"/>
        <w:ind w:left="0" w:firstLine="0"/>
      </w:pPr>
      <w:bookmarkStart w:id="1" w:name="_Toc404756771"/>
      <w:bookmarkEnd w:id="0"/>
      <w:r>
        <w:rPr>
          <w:rFonts w:hint="eastAsia"/>
        </w:rPr>
        <w:lastRenderedPageBreak/>
        <w:t>总</w:t>
      </w:r>
      <w:r w:rsidR="0058422A">
        <w:rPr>
          <w:rFonts w:hint="eastAsia"/>
        </w:rPr>
        <w:t>体说明</w:t>
      </w:r>
    </w:p>
    <w:p w14:paraId="583F4104" w14:textId="77777777" w:rsidR="006D1C09" w:rsidRDefault="006D1C09" w:rsidP="006D1C09">
      <w:pPr>
        <w:spacing w:line="360" w:lineRule="auto"/>
        <w:ind w:firstLineChars="200" w:firstLine="420"/>
        <w:outlineLvl w:val="1"/>
        <w:rPr>
          <w:rFonts w:ascii="Times New Roman" w:hAnsi="Times New Roman"/>
        </w:rPr>
      </w:pPr>
      <w:r w:rsidRPr="006D1C09">
        <w:rPr>
          <w:rFonts w:ascii="Times New Roman" w:hAnsi="Times New Roman" w:hint="eastAsia"/>
        </w:rPr>
        <w:t>为了增强</w:t>
      </w:r>
      <w:r w:rsidRPr="006D1C09">
        <w:rPr>
          <w:rFonts w:ascii="Times New Roman" w:hAnsi="Times New Roman" w:hint="eastAsia"/>
        </w:rPr>
        <w:t>M-Plus</w:t>
      </w:r>
      <w:r w:rsidRPr="006D1C09">
        <w:rPr>
          <w:rFonts w:ascii="Times New Roman" w:hAnsi="Times New Roman" w:hint="eastAsia"/>
        </w:rPr>
        <w:t>平台产品的总体能力，并且增加用户的粘性</w:t>
      </w:r>
      <w:r>
        <w:rPr>
          <w:rFonts w:ascii="Times New Roman" w:hAnsi="Times New Roman" w:hint="eastAsia"/>
        </w:rPr>
        <w:t>。</w:t>
      </w:r>
    </w:p>
    <w:p w14:paraId="193F0901" w14:textId="697A9410" w:rsidR="003A7976" w:rsidRDefault="006D1C09" w:rsidP="00462258">
      <w:pPr>
        <w:spacing w:line="360" w:lineRule="auto"/>
        <w:ind w:firstLineChars="200" w:firstLine="420"/>
        <w:outlineLvl w:val="1"/>
      </w:pPr>
      <w:r w:rsidRPr="006D1C09">
        <w:rPr>
          <w:rFonts w:ascii="Times New Roman" w:hAnsi="Times New Roman" w:hint="eastAsia"/>
        </w:rPr>
        <w:t>活动轻应用在工作台发布，可以直接在工作台中发布活动轻应用，进入活动轻应用后可以查看所有相关活动的情况，并且可以报名参与所有可以参加的活动，并且也可以作为活动的发起者创建一个活动，进行募集活动人员，规划活动具体内容等。</w:t>
      </w:r>
      <w:r w:rsidR="007A3CBC">
        <w:rPr>
          <w:rFonts w:hint="eastAsia"/>
        </w:rPr>
        <w:t>移动客户端</w:t>
      </w:r>
    </w:p>
    <w:p w14:paraId="055DB1BB" w14:textId="573B70DE" w:rsidR="00E56D8C" w:rsidRPr="003A7976" w:rsidRDefault="003A7976" w:rsidP="003A797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1、</w:t>
      </w:r>
      <w:r w:rsidR="00637A8B" w:rsidRPr="003A7976">
        <w:rPr>
          <w:rFonts w:asciiTheme="minorEastAsia" w:eastAsiaTheme="minorEastAsia" w:hAnsiTheme="minorEastAsia" w:hint="eastAsia"/>
          <w:b/>
          <w:sz w:val="24"/>
          <w:szCs w:val="24"/>
        </w:rPr>
        <w:t>首页</w:t>
      </w:r>
      <w:r w:rsidR="005C29F6" w:rsidRPr="003A7976">
        <w:rPr>
          <w:rFonts w:asciiTheme="minorEastAsia" w:eastAsiaTheme="minorEastAsia" w:hAnsiTheme="minorEastAsia"/>
          <w:b/>
          <w:sz w:val="24"/>
          <w:szCs w:val="24"/>
        </w:rPr>
        <w:t xml:space="preserve"> </w:t>
      </w:r>
    </w:p>
    <w:p w14:paraId="6FE24942" w14:textId="23DA691C" w:rsidR="00320B45" w:rsidRDefault="00DD7900" w:rsidP="00407DCC">
      <w:pPr>
        <w:numPr>
          <w:ilvl w:val="0"/>
          <w:numId w:val="37"/>
        </w:numPr>
        <w:spacing w:line="360" w:lineRule="auto"/>
        <w:jc w:val="left"/>
        <w:rPr>
          <w:rFonts w:ascii="Times New Roman" w:hAnsi="Times New Roman"/>
          <w:b/>
        </w:rPr>
      </w:pPr>
      <w:r>
        <w:rPr>
          <w:rFonts w:ascii="Times New Roman" w:hAnsi="Times New Roman"/>
          <w:b/>
        </w:rPr>
        <w:t>页面初始化</w:t>
      </w:r>
    </w:p>
    <w:p w14:paraId="651DD44F" w14:textId="712CA011" w:rsidR="000620B6" w:rsidRDefault="00556A39" w:rsidP="000620B6">
      <w:pPr>
        <w:spacing w:line="360" w:lineRule="auto"/>
        <w:jc w:val="center"/>
        <w:rPr>
          <w:noProof/>
        </w:rPr>
      </w:pPr>
      <w:r>
        <w:rPr>
          <w:noProof/>
        </w:rPr>
        <w:drawing>
          <wp:inline distT="0" distB="0" distL="0" distR="0" wp14:anchorId="580ACAF1" wp14:editId="36D05B49">
            <wp:extent cx="3063162" cy="5443268"/>
            <wp:effectExtent l="0" t="0" r="4445" b="5080"/>
            <wp:docPr id="15" name="图片 15" descr="C:\Users\CYQ\AppData\Local\Microsoft\Windows\INetCacheContent.Word\2017-2-8-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Q\AppData\Local\Microsoft\Windows\INetCacheContent.Word\2017-2-8-首页.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7795" cy="5451501"/>
                    </a:xfrm>
                    <a:prstGeom prst="rect">
                      <a:avLst/>
                    </a:prstGeom>
                    <a:noFill/>
                    <a:ln>
                      <a:noFill/>
                    </a:ln>
                  </pic:spPr>
                </pic:pic>
              </a:graphicData>
            </a:graphic>
          </wp:inline>
        </w:drawing>
      </w:r>
    </w:p>
    <w:p w14:paraId="75099A41" w14:textId="0B1E5603" w:rsid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返回就是返回工作台</w:t>
      </w:r>
    </w:p>
    <w:p w14:paraId="7EE4F1F5" w14:textId="719C45AE" w:rsidR="00D24235" w:rsidRDefault="00D24235" w:rsidP="00D24235">
      <w:pPr>
        <w:numPr>
          <w:ilvl w:val="0"/>
          <w:numId w:val="35"/>
        </w:numPr>
        <w:spacing w:line="360" w:lineRule="auto"/>
        <w:jc w:val="left"/>
        <w:rPr>
          <w:rFonts w:ascii="Times New Roman" w:hAnsi="Times New Roman"/>
        </w:rPr>
      </w:pPr>
      <w:r>
        <w:rPr>
          <w:rFonts w:ascii="Times New Roman" w:hAnsi="Times New Roman" w:hint="eastAsia"/>
        </w:rPr>
        <w:t>首页右上角显示</w:t>
      </w:r>
      <w:r>
        <w:rPr>
          <w:noProof/>
        </w:rPr>
        <w:drawing>
          <wp:inline distT="0" distB="0" distL="0" distR="0" wp14:anchorId="30233A64" wp14:editId="5283E7DE">
            <wp:extent cx="156886" cy="151075"/>
            <wp:effectExtent l="0" t="0" r="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685" cy="152807"/>
                    </a:xfrm>
                    <a:prstGeom prst="rect">
                      <a:avLst/>
                    </a:prstGeom>
                  </pic:spPr>
                </pic:pic>
              </a:graphicData>
            </a:graphic>
          </wp:inline>
        </w:drawing>
      </w:r>
      <w:r>
        <w:rPr>
          <w:rFonts w:ascii="Times New Roman" w:hAnsi="Times New Roman" w:hint="eastAsia"/>
        </w:rPr>
        <w:t>搜索和</w:t>
      </w:r>
      <w:r>
        <w:rPr>
          <w:noProof/>
        </w:rPr>
        <w:drawing>
          <wp:inline distT="0" distB="0" distL="0" distR="0" wp14:anchorId="29630BD0" wp14:editId="57C8EE12">
            <wp:extent cx="171260" cy="159027"/>
            <wp:effectExtent l="0" t="0" r="63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Pr>
          <w:rFonts w:ascii="Times New Roman" w:hAnsi="Times New Roman" w:hint="eastAsia"/>
        </w:rPr>
        <w:t>新增功能键。</w:t>
      </w:r>
    </w:p>
    <w:p w14:paraId="7A49311F" w14:textId="77777777" w:rsidR="002737C2" w:rsidRPr="00D24235" w:rsidRDefault="002737C2" w:rsidP="002737C2">
      <w:pPr>
        <w:numPr>
          <w:ilvl w:val="0"/>
          <w:numId w:val="35"/>
        </w:numPr>
        <w:spacing w:line="360" w:lineRule="auto"/>
        <w:jc w:val="left"/>
        <w:rPr>
          <w:rFonts w:ascii="Times New Roman" w:hAnsi="Times New Roman"/>
        </w:rPr>
      </w:pPr>
      <w:r w:rsidRPr="00D24235">
        <w:rPr>
          <w:rFonts w:ascii="Times New Roman" w:hAnsi="Times New Roman" w:hint="eastAsia"/>
        </w:rPr>
        <w:t>筛选排序</w:t>
      </w:r>
      <w:r>
        <w:rPr>
          <w:noProof/>
        </w:rPr>
        <w:drawing>
          <wp:inline distT="0" distB="0" distL="0" distR="0" wp14:anchorId="64EE66A0" wp14:editId="28E3E56A">
            <wp:extent cx="180073" cy="122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79760" cy="122237"/>
                    </a:xfrm>
                    <a:prstGeom prst="rect">
                      <a:avLst/>
                    </a:prstGeom>
                  </pic:spPr>
                </pic:pic>
              </a:graphicData>
            </a:graphic>
          </wp:inline>
        </w:drawing>
      </w:r>
      <w:r w:rsidRPr="00D24235">
        <w:rPr>
          <w:rFonts w:ascii="Times New Roman" w:hAnsi="Times New Roman" w:hint="eastAsia"/>
        </w:rPr>
        <w:t>按钮点击之后可以根据不同的条件进行筛选排序</w:t>
      </w:r>
    </w:p>
    <w:p w14:paraId="0C6FB896" w14:textId="242DAAE1"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lastRenderedPageBreak/>
        <w:t>首页展示的是该用户登录后所有权限内可以看到的活动的列表（</w:t>
      </w:r>
      <w:r w:rsidRPr="00D24235">
        <w:rPr>
          <w:rFonts w:ascii="Times New Roman" w:hAnsi="Times New Roman"/>
        </w:rPr>
        <w:t>只显示</w:t>
      </w:r>
      <w:r w:rsidRPr="00D24235">
        <w:rPr>
          <w:rFonts w:ascii="Times New Roman" w:hAnsi="Times New Roman" w:hint="eastAsia"/>
        </w:rPr>
        <w:t>活动</w:t>
      </w:r>
      <w:r w:rsidRPr="00D24235">
        <w:rPr>
          <w:rFonts w:ascii="Times New Roman" w:hAnsi="Times New Roman"/>
        </w:rPr>
        <w:t>状态有效，即当前时间在活动开始时间之前的</w:t>
      </w:r>
      <w:r w:rsidRPr="00D24235">
        <w:rPr>
          <w:rFonts w:ascii="Times New Roman" w:hAnsi="Times New Roman" w:hint="eastAsia"/>
        </w:rPr>
        <w:t>）</w:t>
      </w:r>
    </w:p>
    <w:p w14:paraId="39625D80" w14:textId="41F7FCA2" w:rsidR="00D24235" w:rsidRPr="00D24235" w:rsidRDefault="002737C2" w:rsidP="00D24235">
      <w:pPr>
        <w:numPr>
          <w:ilvl w:val="0"/>
          <w:numId w:val="35"/>
        </w:numPr>
        <w:spacing w:line="360" w:lineRule="auto"/>
        <w:jc w:val="left"/>
        <w:rPr>
          <w:rFonts w:ascii="Times New Roman" w:hAnsi="Times New Roman"/>
        </w:rPr>
      </w:pPr>
      <w:r>
        <w:rPr>
          <w:rFonts w:ascii="Times New Roman" w:hAnsi="Times New Roman" w:hint="eastAsia"/>
        </w:rPr>
        <w:t>状态筛选栏</w:t>
      </w:r>
      <w:r w:rsidR="00D24235" w:rsidRPr="00D24235">
        <w:rPr>
          <w:rFonts w:ascii="Times New Roman" w:hAnsi="Times New Roman" w:hint="eastAsia"/>
        </w:rPr>
        <w:t>下面为横向滑动</w:t>
      </w:r>
      <w:r w:rsidR="00D24235" w:rsidRPr="00D24235">
        <w:rPr>
          <w:rFonts w:ascii="Times New Roman" w:hAnsi="Times New Roman" w:hint="eastAsia"/>
        </w:rPr>
        <w:t>banner</w:t>
      </w:r>
      <w:r w:rsidR="00D24235" w:rsidRPr="00D24235">
        <w:rPr>
          <w:rFonts w:ascii="Times New Roman" w:hAnsi="Times New Roman" w:hint="eastAsia"/>
        </w:rPr>
        <w:t>，用于展示参与率（报名人数和可报名人数的比值）最高的活动，即最火的活动（参与度相同的时候按照发布时间</w:t>
      </w:r>
      <w:r w:rsidR="009B4B86">
        <w:rPr>
          <w:rFonts w:ascii="Times New Roman" w:hAnsi="Times New Roman" w:hint="eastAsia"/>
        </w:rPr>
        <w:t>降序</w:t>
      </w:r>
      <w:r w:rsidR="00D24235" w:rsidRPr="00D24235">
        <w:rPr>
          <w:rFonts w:ascii="Times New Roman" w:hAnsi="Times New Roman" w:hint="eastAsia"/>
        </w:rPr>
        <w:t>排序）</w:t>
      </w:r>
    </w:p>
    <w:p w14:paraId="0DA9C98D" w14:textId="259DAC39" w:rsidR="00D24235" w:rsidRPr="00D24235" w:rsidRDefault="00D24235" w:rsidP="00D24235">
      <w:pPr>
        <w:numPr>
          <w:ilvl w:val="0"/>
          <w:numId w:val="35"/>
        </w:numPr>
        <w:spacing w:line="360" w:lineRule="auto"/>
        <w:jc w:val="left"/>
        <w:rPr>
          <w:rFonts w:ascii="Times New Roman" w:hAnsi="Times New Roman"/>
        </w:rPr>
      </w:pPr>
      <w:r w:rsidRPr="00D24235">
        <w:rPr>
          <w:rFonts w:ascii="Times New Roman" w:hAnsi="Times New Roman" w:hint="eastAsia"/>
        </w:rPr>
        <w:t>下方</w:t>
      </w:r>
      <w:r w:rsidRPr="00D24235">
        <w:rPr>
          <w:rFonts w:ascii="Times New Roman" w:hAnsi="Times New Roman"/>
        </w:rPr>
        <w:t>展示活动列表，包括活动海报</w:t>
      </w:r>
      <w:r w:rsidRPr="00D24235">
        <w:rPr>
          <w:rFonts w:ascii="Times New Roman" w:hAnsi="Times New Roman" w:hint="eastAsia"/>
        </w:rPr>
        <w:t>，</w:t>
      </w:r>
      <w:r w:rsidRPr="00D24235">
        <w:rPr>
          <w:rFonts w:ascii="Times New Roman" w:hAnsi="Times New Roman"/>
        </w:rPr>
        <w:t>活动主题，活动时间，活动地址。默认</w:t>
      </w:r>
      <w:r w:rsidRPr="00D24235">
        <w:rPr>
          <w:rFonts w:ascii="Times New Roman" w:hAnsi="Times New Roman" w:hint="eastAsia"/>
        </w:rPr>
        <w:t>排序</w:t>
      </w:r>
      <w:r w:rsidRPr="00D24235">
        <w:rPr>
          <w:rFonts w:ascii="Times New Roman" w:hAnsi="Times New Roman"/>
        </w:rPr>
        <w:t>为发布时间</w:t>
      </w:r>
      <w:r w:rsidR="002737C2">
        <w:rPr>
          <w:rFonts w:ascii="Times New Roman" w:hAnsi="Times New Roman" w:hint="eastAsia"/>
        </w:rPr>
        <w:t>降序。</w:t>
      </w:r>
    </w:p>
    <w:p w14:paraId="23717F33" w14:textId="696C85A9" w:rsidR="0025175E" w:rsidRPr="003A5C9A" w:rsidRDefault="00320B45" w:rsidP="003A5C9A">
      <w:pPr>
        <w:numPr>
          <w:ilvl w:val="0"/>
          <w:numId w:val="37"/>
        </w:numPr>
        <w:spacing w:line="360" w:lineRule="auto"/>
        <w:jc w:val="left"/>
        <w:rPr>
          <w:rFonts w:ascii="Times New Roman" w:hAnsi="Times New Roman"/>
          <w:b/>
        </w:rPr>
      </w:pPr>
      <w:r w:rsidRPr="00A52EAF">
        <w:rPr>
          <w:rFonts w:ascii="Times New Roman" w:hAnsi="Times New Roman"/>
          <w:b/>
        </w:rPr>
        <w:t>功能描述：</w:t>
      </w:r>
    </w:p>
    <w:p w14:paraId="3A757423" w14:textId="07912EF0" w:rsidR="0025175E" w:rsidRDefault="00F94A9B" w:rsidP="00407DCC">
      <w:pPr>
        <w:numPr>
          <w:ilvl w:val="0"/>
          <w:numId w:val="36"/>
        </w:numPr>
        <w:spacing w:line="360" w:lineRule="auto"/>
        <w:jc w:val="left"/>
        <w:rPr>
          <w:rFonts w:ascii="Times New Roman" w:hAnsi="Times New Roman"/>
        </w:rPr>
      </w:pPr>
      <w:r>
        <w:rPr>
          <w:rFonts w:ascii="Times New Roman" w:hAnsi="Times New Roman" w:hint="eastAsia"/>
        </w:rPr>
        <w:t>点击“搜索”进入</w:t>
      </w:r>
      <w:r w:rsidR="0025175E">
        <w:rPr>
          <w:rFonts w:ascii="Times New Roman" w:hAnsi="Times New Roman" w:hint="eastAsia"/>
        </w:rPr>
        <w:t>搜索页面</w:t>
      </w:r>
      <w:r>
        <w:rPr>
          <w:rFonts w:ascii="Times New Roman" w:hAnsi="Times New Roman" w:hint="eastAsia"/>
        </w:rPr>
        <w:t>。</w:t>
      </w:r>
    </w:p>
    <w:p w14:paraId="52F47246" w14:textId="720AB8A9" w:rsidR="00A00968" w:rsidRDefault="0025175E" w:rsidP="00407DCC">
      <w:pPr>
        <w:numPr>
          <w:ilvl w:val="0"/>
          <w:numId w:val="36"/>
        </w:numPr>
        <w:spacing w:line="360" w:lineRule="auto"/>
        <w:jc w:val="left"/>
        <w:rPr>
          <w:rFonts w:ascii="Times New Roman" w:hAnsi="Times New Roman"/>
        </w:rPr>
      </w:pPr>
      <w:r>
        <w:rPr>
          <w:rFonts w:ascii="Times New Roman" w:hAnsi="Times New Roman" w:hint="eastAsia"/>
        </w:rPr>
        <w:t>点击</w:t>
      </w:r>
      <w:r w:rsidR="00BF3816">
        <w:rPr>
          <w:noProof/>
        </w:rPr>
        <w:drawing>
          <wp:inline distT="0" distB="0" distL="0" distR="0" wp14:anchorId="4F1F4EE5" wp14:editId="7F2283E0">
            <wp:extent cx="171260" cy="159027"/>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065" cy="159775"/>
                    </a:xfrm>
                    <a:prstGeom prst="rect">
                      <a:avLst/>
                    </a:prstGeom>
                  </pic:spPr>
                </pic:pic>
              </a:graphicData>
            </a:graphic>
          </wp:inline>
        </w:drawing>
      </w:r>
      <w:r w:rsidR="00F061D4">
        <w:rPr>
          <w:rFonts w:ascii="Times New Roman" w:hAnsi="Times New Roman" w:hint="eastAsia"/>
        </w:rPr>
        <w:t>点击创建新的活动</w:t>
      </w:r>
      <w:r w:rsidR="001E2068">
        <w:rPr>
          <w:rFonts w:ascii="Times New Roman" w:hAnsi="Times New Roman" w:hint="eastAsia"/>
        </w:rPr>
        <w:t>。</w:t>
      </w:r>
    </w:p>
    <w:p w14:paraId="1050A501" w14:textId="22E0F76E" w:rsidR="00F061D4" w:rsidRDefault="00F061D4" w:rsidP="00F061D4">
      <w:pPr>
        <w:numPr>
          <w:ilvl w:val="0"/>
          <w:numId w:val="37"/>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06C3B8E5" w14:textId="314927FF"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活动主界面搜索框限制输入字符数，超过</w:t>
      </w:r>
      <w:r w:rsidR="005F1907">
        <w:rPr>
          <w:rFonts w:ascii="Times New Roman" w:hAnsi="Times New Roman"/>
        </w:rPr>
        <w:t>50</w:t>
      </w:r>
      <w:r w:rsidRPr="00F061D4">
        <w:rPr>
          <w:rFonts w:ascii="Times New Roman" w:hAnsi="Times New Roman" w:hint="eastAsia"/>
        </w:rPr>
        <w:t>字符不能继续输入</w:t>
      </w:r>
    </w:p>
    <w:p w14:paraId="1D98DBB2" w14:textId="77777777"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活动主界面横向滑动</w:t>
      </w:r>
      <w:r w:rsidRPr="00F061D4">
        <w:rPr>
          <w:rFonts w:ascii="Times New Roman" w:hAnsi="Times New Roman" w:hint="eastAsia"/>
        </w:rPr>
        <w:t>banner</w:t>
      </w:r>
      <w:r w:rsidRPr="00F061D4">
        <w:rPr>
          <w:rFonts w:ascii="Times New Roman" w:hAnsi="Times New Roman" w:hint="eastAsia"/>
        </w:rPr>
        <w:t>标题限制特殊字符，超过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”显示，地点超过显示字符多余的以“</w:t>
      </w:r>
      <w:r w:rsidRPr="00F061D4">
        <w:rPr>
          <w:rFonts w:ascii="Times New Roman" w:hAnsi="Times New Roman" w:hint="eastAsia"/>
        </w:rPr>
        <w:t>..</w:t>
      </w:r>
      <w:r w:rsidRPr="00F061D4">
        <w:rPr>
          <w:rFonts w:ascii="Times New Roman" w:hAnsi="Times New Roman" w:hint="eastAsia"/>
        </w:rPr>
        <w:t>”显示，点击进入显示详细情况</w:t>
      </w:r>
    </w:p>
    <w:p w14:paraId="0C30FF7A" w14:textId="77777777" w:rsidR="00F061D4" w:rsidRPr="00F061D4" w:rsidRDefault="00F061D4" w:rsidP="00C45C10">
      <w:pPr>
        <w:numPr>
          <w:ilvl w:val="0"/>
          <w:numId w:val="41"/>
        </w:numPr>
        <w:spacing w:line="360" w:lineRule="auto"/>
        <w:jc w:val="left"/>
        <w:rPr>
          <w:rFonts w:ascii="Times New Roman" w:hAnsi="Times New Roman"/>
        </w:rPr>
      </w:pPr>
      <w:r w:rsidRPr="00F061D4">
        <w:rPr>
          <w:rFonts w:ascii="Times New Roman" w:hAnsi="Times New Roman" w:hint="eastAsia"/>
        </w:rPr>
        <w:t>活动主界面活动标题不超过时间显示，最多</w:t>
      </w:r>
      <w:r w:rsidRPr="00F061D4">
        <w:rPr>
          <w:rFonts w:ascii="Times New Roman" w:hAnsi="Times New Roman" w:hint="eastAsia"/>
        </w:rPr>
        <w:t>XX</w:t>
      </w:r>
      <w:r w:rsidRPr="00F061D4">
        <w:rPr>
          <w:rFonts w:ascii="Times New Roman" w:hAnsi="Times New Roman" w:hint="eastAsia"/>
        </w:rPr>
        <w:t>字符；地点不超过</w:t>
      </w:r>
      <w:r w:rsidRPr="00F061D4">
        <w:rPr>
          <w:rFonts w:ascii="Times New Roman" w:hAnsi="Times New Roman" w:hint="eastAsia"/>
        </w:rPr>
        <w:t>XX</w:t>
      </w:r>
      <w:r w:rsidRPr="00F061D4">
        <w:rPr>
          <w:rFonts w:ascii="Times New Roman" w:hAnsi="Times New Roman" w:hint="eastAsia"/>
        </w:rPr>
        <w:t>字符，超过</w:t>
      </w:r>
      <w:r w:rsidRPr="00F061D4">
        <w:rPr>
          <w:rFonts w:ascii="Times New Roman" w:hAnsi="Times New Roman" w:hint="eastAsia"/>
        </w:rPr>
        <w:t>XX</w:t>
      </w:r>
      <w:r w:rsidRPr="00F061D4">
        <w:rPr>
          <w:rFonts w:ascii="Times New Roman" w:hAnsi="Times New Roman" w:hint="eastAsia"/>
        </w:rPr>
        <w:t>字符以“</w:t>
      </w:r>
      <w:r w:rsidRPr="00F061D4">
        <w:rPr>
          <w:rFonts w:ascii="Times New Roman" w:hAnsi="Times New Roman" w:hint="eastAsia"/>
        </w:rPr>
        <w:t>..</w:t>
      </w:r>
      <w:r w:rsidRPr="00F061D4">
        <w:rPr>
          <w:rFonts w:ascii="Times New Roman" w:hAnsi="Times New Roman" w:hint="eastAsia"/>
        </w:rPr>
        <w:t>”显示</w:t>
      </w:r>
    </w:p>
    <w:p w14:paraId="2B4DDBC8" w14:textId="77777777" w:rsidR="009B3DC4" w:rsidRPr="005F13F6" w:rsidRDefault="009B3DC4" w:rsidP="009B3DC4">
      <w:pPr>
        <w:spacing w:line="360" w:lineRule="auto"/>
        <w:jc w:val="left"/>
        <w:rPr>
          <w:rFonts w:ascii="Times New Roman" w:hAnsi="Times New Roman"/>
        </w:rPr>
      </w:pPr>
      <w:bookmarkStart w:id="2" w:name="_Toc460838748"/>
    </w:p>
    <w:p w14:paraId="4F6BAE98" w14:textId="77777777" w:rsidR="00BF44F5" w:rsidRPr="003A7976" w:rsidRDefault="00BF44F5" w:rsidP="00BF44F5">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2、活动</w:t>
      </w:r>
      <w:r w:rsidRPr="003A7976">
        <w:rPr>
          <w:rFonts w:asciiTheme="minorEastAsia" w:eastAsiaTheme="minorEastAsia" w:hAnsiTheme="minorEastAsia" w:hint="eastAsia"/>
          <w:b/>
          <w:sz w:val="24"/>
          <w:szCs w:val="24"/>
        </w:rPr>
        <w:t>搜索</w:t>
      </w:r>
    </w:p>
    <w:p w14:paraId="7115CF7D" w14:textId="77777777" w:rsidR="00BF44F5" w:rsidRDefault="00BF44F5" w:rsidP="00BF44F5">
      <w:pPr>
        <w:pStyle w:val="afa"/>
        <w:ind w:firstLineChars="0" w:firstLine="0"/>
        <w:jc w:val="center"/>
      </w:pPr>
      <w:r>
        <w:rPr>
          <w:rFonts w:hint="eastAsia"/>
        </w:rPr>
        <w:t xml:space="preserve"> </w:t>
      </w:r>
    </w:p>
    <w:p w14:paraId="6CC5D92E" w14:textId="77777777" w:rsidR="00BF44F5" w:rsidRDefault="00BF44F5" w:rsidP="00BF44F5">
      <w:pPr>
        <w:pStyle w:val="afa"/>
        <w:ind w:firstLineChars="0" w:firstLine="0"/>
        <w:jc w:val="center"/>
      </w:pPr>
      <w:r>
        <w:rPr>
          <w:noProof/>
        </w:rPr>
        <w:lastRenderedPageBreak/>
        <w:drawing>
          <wp:inline distT="0" distB="0" distL="0" distR="0" wp14:anchorId="3CEABD94" wp14:editId="685CD0E0">
            <wp:extent cx="3144328" cy="5589917"/>
            <wp:effectExtent l="0" t="0" r="0" b="0"/>
            <wp:docPr id="3" name="图片 3" descr="C:\Users\CYQ\AppData\Local\Microsoft\Windows\INetCacheContent.Word\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Q\AppData\Local\Microsoft\Windows\INetCacheContent.Word\搜索.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2682" cy="5604769"/>
                    </a:xfrm>
                    <a:prstGeom prst="rect">
                      <a:avLst/>
                    </a:prstGeom>
                    <a:noFill/>
                    <a:ln>
                      <a:noFill/>
                    </a:ln>
                  </pic:spPr>
                </pic:pic>
              </a:graphicData>
            </a:graphic>
          </wp:inline>
        </w:drawing>
      </w:r>
      <w:r>
        <w:rPr>
          <w:rFonts w:hint="eastAsia"/>
        </w:rPr>
        <w:t xml:space="preserve"> </w:t>
      </w:r>
    </w:p>
    <w:p w14:paraId="7D29B3C4" w14:textId="77777777" w:rsidR="00BF44F5" w:rsidRPr="00A52EAF" w:rsidRDefault="00BF44F5" w:rsidP="00BF44F5">
      <w:pPr>
        <w:numPr>
          <w:ilvl w:val="0"/>
          <w:numId w:val="4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3E2625C" w14:textId="0CB99342" w:rsidR="00BF44F5" w:rsidRPr="0000243E" w:rsidRDefault="00BF44F5" w:rsidP="00BF44F5">
      <w:pPr>
        <w:numPr>
          <w:ilvl w:val="0"/>
          <w:numId w:val="38"/>
        </w:numPr>
        <w:spacing w:line="360" w:lineRule="auto"/>
        <w:jc w:val="left"/>
        <w:rPr>
          <w:rFonts w:ascii="Times New Roman" w:hAnsi="Times New Roman"/>
        </w:rPr>
      </w:pPr>
      <w:r>
        <w:rPr>
          <w:rFonts w:hint="eastAsia"/>
          <w:noProof/>
        </w:rPr>
        <w:t>点击选中搜索栏，可搜索</w:t>
      </w:r>
      <w:r w:rsidR="00606CD6">
        <w:rPr>
          <w:rFonts w:hint="eastAsia"/>
          <w:noProof/>
        </w:rPr>
        <w:t>对应的</w:t>
      </w:r>
      <w:r>
        <w:rPr>
          <w:rFonts w:hint="eastAsia"/>
          <w:noProof/>
        </w:rPr>
        <w:t>活动，可以通过排序条件筛选对应状态的活动。</w:t>
      </w:r>
    </w:p>
    <w:p w14:paraId="5EE43C83" w14:textId="77777777" w:rsidR="00BF44F5" w:rsidRPr="0000243E" w:rsidRDefault="00BF44F5" w:rsidP="00BF44F5">
      <w:pPr>
        <w:numPr>
          <w:ilvl w:val="0"/>
          <w:numId w:val="38"/>
        </w:numPr>
        <w:spacing w:line="360" w:lineRule="auto"/>
        <w:jc w:val="left"/>
        <w:rPr>
          <w:rFonts w:ascii="Times New Roman" w:hAnsi="Times New Roman"/>
        </w:rPr>
      </w:pPr>
      <w:r>
        <w:rPr>
          <w:rFonts w:hint="eastAsia"/>
          <w:noProof/>
        </w:rPr>
        <w:t>点击搜索结果中的活动，进入该活动详情页面。</w:t>
      </w:r>
    </w:p>
    <w:p w14:paraId="74F2464D" w14:textId="77777777" w:rsidR="00BF44F5" w:rsidRPr="00A52EAF" w:rsidRDefault="00BF44F5" w:rsidP="00BF44F5">
      <w:pPr>
        <w:numPr>
          <w:ilvl w:val="0"/>
          <w:numId w:val="40"/>
        </w:numPr>
        <w:spacing w:line="360" w:lineRule="auto"/>
        <w:jc w:val="left"/>
        <w:rPr>
          <w:rFonts w:ascii="Times New Roman" w:hAnsi="Times New Roman"/>
          <w:b/>
        </w:rPr>
      </w:pPr>
      <w:r w:rsidRPr="00A52EAF">
        <w:rPr>
          <w:rFonts w:ascii="Times New Roman" w:hAnsi="Times New Roman"/>
          <w:b/>
        </w:rPr>
        <w:t>异常处理：</w:t>
      </w:r>
    </w:p>
    <w:p w14:paraId="0D7FFA93" w14:textId="77777777" w:rsidR="00BF44F5" w:rsidRPr="00F061D4" w:rsidRDefault="00BF44F5" w:rsidP="00BF44F5">
      <w:pPr>
        <w:numPr>
          <w:ilvl w:val="0"/>
          <w:numId w:val="39"/>
        </w:numPr>
        <w:spacing w:line="360" w:lineRule="auto"/>
        <w:jc w:val="left"/>
        <w:rPr>
          <w:rFonts w:ascii="Times New Roman" w:hAnsi="Times New Roman"/>
        </w:rPr>
      </w:pPr>
      <w:r>
        <w:rPr>
          <w:rFonts w:hint="eastAsia"/>
          <w:noProof/>
        </w:rPr>
        <w:t>搜索或筛选没有符合条件的活动，搜索栏下方显示“无符合条件的搜索结果”</w:t>
      </w:r>
      <w:r>
        <w:rPr>
          <w:noProof/>
        </w:rPr>
        <w:t>。</w:t>
      </w:r>
    </w:p>
    <w:p w14:paraId="01BCA3F6" w14:textId="77777777" w:rsidR="00BF44F5" w:rsidRPr="005F13F6" w:rsidRDefault="00BF44F5" w:rsidP="00BF44F5">
      <w:pPr>
        <w:spacing w:line="360" w:lineRule="auto"/>
        <w:ind w:left="1260"/>
        <w:jc w:val="left"/>
        <w:rPr>
          <w:rFonts w:ascii="Times New Roman" w:hAnsi="Times New Roman"/>
        </w:rPr>
      </w:pPr>
    </w:p>
    <w:p w14:paraId="2E51CC05" w14:textId="23B175CE" w:rsidR="00A00968" w:rsidRPr="003A7976" w:rsidRDefault="00A00968" w:rsidP="00A00968">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3、新增</w:t>
      </w:r>
      <w:r w:rsidR="00F061D4">
        <w:rPr>
          <w:rFonts w:asciiTheme="minorEastAsia" w:eastAsiaTheme="minorEastAsia" w:hAnsiTheme="minorEastAsia" w:hint="eastAsia"/>
          <w:b/>
          <w:sz w:val="24"/>
          <w:szCs w:val="24"/>
        </w:rPr>
        <w:t>活动</w:t>
      </w:r>
    </w:p>
    <w:p w14:paraId="130C9FC8" w14:textId="1F41C0CF" w:rsidR="00A00968" w:rsidRDefault="00A00968" w:rsidP="00A00968">
      <w:pPr>
        <w:spacing w:line="360" w:lineRule="auto"/>
        <w:jc w:val="center"/>
        <w:rPr>
          <w:noProof/>
        </w:rPr>
      </w:pPr>
      <w:r>
        <w:rPr>
          <w:rFonts w:hint="eastAsia"/>
          <w:noProof/>
        </w:rPr>
        <w:lastRenderedPageBreak/>
        <w:t xml:space="preserve"> </w:t>
      </w:r>
      <w:r w:rsidR="002B557C">
        <w:rPr>
          <w:noProof/>
        </w:rPr>
        <w:drawing>
          <wp:inline distT="0" distB="0" distL="0" distR="0" wp14:anchorId="2B300C9C" wp14:editId="7D0FD468">
            <wp:extent cx="3286507" cy="8695426"/>
            <wp:effectExtent l="0" t="0" r="9525" b="0"/>
            <wp:docPr id="16" name="图片 16" descr="C:\Users\CYQ\AppData\Local\Microsoft\Windows\INetCacheContent.Word\发布活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Q\AppData\Local\Microsoft\Windows\INetCacheContent.Word\发布活动.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63" cy="8709596"/>
                    </a:xfrm>
                    <a:prstGeom prst="rect">
                      <a:avLst/>
                    </a:prstGeom>
                    <a:noFill/>
                    <a:ln>
                      <a:noFill/>
                    </a:ln>
                  </pic:spPr>
                </pic:pic>
              </a:graphicData>
            </a:graphic>
          </wp:inline>
        </w:drawing>
      </w:r>
      <w:r w:rsidR="008F7DCA">
        <w:rPr>
          <w:noProof/>
        </w:rPr>
        <w:t xml:space="preserve"> </w:t>
      </w:r>
      <w:r w:rsidR="006B1870">
        <w:rPr>
          <w:noProof/>
        </w:rPr>
        <w:t xml:space="preserve"> </w:t>
      </w:r>
    </w:p>
    <w:p w14:paraId="5188AE5F" w14:textId="77777777" w:rsidR="008F7DCA" w:rsidRPr="00A52EAF" w:rsidRDefault="008F7DCA" w:rsidP="00C45C10">
      <w:pPr>
        <w:numPr>
          <w:ilvl w:val="0"/>
          <w:numId w:val="42"/>
        </w:numPr>
        <w:spacing w:line="360" w:lineRule="auto"/>
        <w:jc w:val="left"/>
        <w:rPr>
          <w:rFonts w:ascii="Times New Roman" w:hAnsi="Times New Roman"/>
          <w:b/>
        </w:rPr>
      </w:pPr>
      <w:r>
        <w:rPr>
          <w:rFonts w:ascii="Times New Roman" w:hAnsi="Times New Roman" w:hint="eastAsia"/>
          <w:b/>
        </w:rPr>
        <w:lastRenderedPageBreak/>
        <w:t>功能描述</w:t>
      </w:r>
      <w:r w:rsidRPr="00A52EAF">
        <w:rPr>
          <w:rFonts w:ascii="Times New Roman" w:hAnsi="Times New Roman"/>
          <w:b/>
        </w:rPr>
        <w:t>：</w:t>
      </w:r>
    </w:p>
    <w:p w14:paraId="3FA88D32" w14:textId="27A5151C" w:rsidR="008F7DCA" w:rsidRDefault="008F7DCA" w:rsidP="00C45C10">
      <w:pPr>
        <w:numPr>
          <w:ilvl w:val="0"/>
          <w:numId w:val="43"/>
        </w:numPr>
        <w:spacing w:line="360" w:lineRule="auto"/>
        <w:jc w:val="left"/>
        <w:rPr>
          <w:noProof/>
        </w:rPr>
      </w:pPr>
      <w:r>
        <w:rPr>
          <w:rFonts w:hint="eastAsia"/>
          <w:noProof/>
        </w:rPr>
        <w:t>点击首页的</w:t>
      </w:r>
      <w:r>
        <w:rPr>
          <w:rFonts w:hint="eastAsia"/>
          <w:noProof/>
        </w:rPr>
        <w:t>+</w:t>
      </w:r>
      <w:r>
        <w:rPr>
          <w:rFonts w:hint="eastAsia"/>
          <w:noProof/>
        </w:rPr>
        <w:t>号选择创建新的活动。</w:t>
      </w:r>
    </w:p>
    <w:p w14:paraId="403D8DC8" w14:textId="533E1AA2" w:rsidR="008F7DCA" w:rsidRDefault="008F7DCA" w:rsidP="00C45C10">
      <w:pPr>
        <w:numPr>
          <w:ilvl w:val="0"/>
          <w:numId w:val="43"/>
        </w:numPr>
        <w:spacing w:line="360" w:lineRule="auto"/>
        <w:jc w:val="left"/>
        <w:rPr>
          <w:noProof/>
        </w:rPr>
      </w:pPr>
      <w:r>
        <w:rPr>
          <w:rFonts w:hint="eastAsia"/>
          <w:noProof/>
        </w:rPr>
        <w:t>活动里需要添加的内容从上到下有活动海报（添加了可以删除后重新添加），活动标题，活动主题</w:t>
      </w:r>
      <w:r>
        <w:rPr>
          <w:rFonts w:hint="eastAsia"/>
          <w:noProof/>
        </w:rPr>
        <w:t>(</w:t>
      </w:r>
      <w:r>
        <w:rPr>
          <w:rFonts w:hint="eastAsia"/>
          <w:noProof/>
        </w:rPr>
        <w:t>其中又分为活动详情</w:t>
      </w:r>
      <w:r>
        <w:rPr>
          <w:rFonts w:hint="eastAsia"/>
          <w:noProof/>
        </w:rPr>
        <w:t>1500</w:t>
      </w:r>
      <w:r>
        <w:rPr>
          <w:rFonts w:hint="eastAsia"/>
          <w:noProof/>
        </w:rPr>
        <w:t>字以内和活动照片最多支持</w:t>
      </w:r>
      <w:r>
        <w:rPr>
          <w:rFonts w:hint="eastAsia"/>
          <w:noProof/>
        </w:rPr>
        <w:t>9</w:t>
      </w:r>
      <w:r>
        <w:rPr>
          <w:rFonts w:hint="eastAsia"/>
          <w:noProof/>
        </w:rPr>
        <w:t>张，支持每一张删除</w:t>
      </w:r>
      <w:r>
        <w:rPr>
          <w:rFonts w:hint="eastAsia"/>
          <w:noProof/>
        </w:rPr>
        <w:t>)</w:t>
      </w:r>
      <w:r>
        <w:rPr>
          <w:rFonts w:hint="eastAsia"/>
          <w:noProof/>
        </w:rPr>
        <w:t>，活动开始时间，结束时间（精确到年月日时分），地址（</w:t>
      </w:r>
      <w:r w:rsidR="00A04284">
        <w:rPr>
          <w:rFonts w:hint="eastAsia"/>
          <w:noProof/>
        </w:rPr>
        <w:t>采用第三方地图</w:t>
      </w:r>
      <w:r w:rsidR="00A04284">
        <w:rPr>
          <w:rFonts w:hint="eastAsia"/>
          <w:noProof/>
        </w:rPr>
        <w:t>api</w:t>
      </w:r>
      <w:r w:rsidR="00A04284">
        <w:rPr>
          <w:rFonts w:hint="eastAsia"/>
          <w:noProof/>
        </w:rPr>
        <w:t>进行地址搜索</w:t>
      </w:r>
      <w:r>
        <w:rPr>
          <w:rFonts w:hint="eastAsia"/>
          <w:noProof/>
        </w:rPr>
        <w:t>），报名截止时间（精确到年月日时分），活动咨询电话</w:t>
      </w:r>
      <w:r>
        <w:rPr>
          <w:rFonts w:hint="eastAsia"/>
          <w:noProof/>
        </w:rPr>
        <w:t>(</w:t>
      </w:r>
      <w:r>
        <w:rPr>
          <w:rFonts w:hint="eastAsia"/>
          <w:noProof/>
        </w:rPr>
        <w:t>手动输入电话号码</w:t>
      </w:r>
      <w:r>
        <w:rPr>
          <w:rFonts w:hint="eastAsia"/>
          <w:noProof/>
        </w:rPr>
        <w:t>)</w:t>
      </w:r>
      <w:r>
        <w:rPr>
          <w:rFonts w:hint="eastAsia"/>
          <w:noProof/>
        </w:rPr>
        <w:t>，人数限制</w:t>
      </w:r>
      <w:r>
        <w:rPr>
          <w:rFonts w:hint="eastAsia"/>
          <w:noProof/>
        </w:rPr>
        <w:t>(</w:t>
      </w:r>
      <w:r>
        <w:rPr>
          <w:rFonts w:hint="eastAsia"/>
          <w:noProof/>
        </w:rPr>
        <w:t>手动输入数字</w:t>
      </w:r>
      <w:r>
        <w:rPr>
          <w:rFonts w:hint="eastAsia"/>
          <w:noProof/>
        </w:rPr>
        <w:t>)</w:t>
      </w:r>
      <w:r w:rsidR="009B3F37">
        <w:rPr>
          <w:rFonts w:hint="eastAsia"/>
          <w:noProof/>
        </w:rPr>
        <w:t>，选择活动可报名人</w:t>
      </w:r>
      <w:r w:rsidR="008D1BFA">
        <w:rPr>
          <w:rFonts w:hint="eastAsia"/>
          <w:noProof/>
        </w:rPr>
        <w:t>（点击按钮进入选择人员界面）</w:t>
      </w:r>
      <w:r w:rsidR="009B3F37">
        <w:rPr>
          <w:rFonts w:hint="eastAsia"/>
          <w:noProof/>
        </w:rPr>
        <w:t>，用户报名必填项</w:t>
      </w:r>
      <w:r w:rsidR="008D1BFA">
        <w:rPr>
          <w:rFonts w:hint="eastAsia"/>
          <w:noProof/>
        </w:rPr>
        <w:t>（可选项）</w:t>
      </w:r>
      <w:r w:rsidR="009F329D">
        <w:rPr>
          <w:rFonts w:hint="eastAsia"/>
          <w:noProof/>
        </w:rPr>
        <w:t>。</w:t>
      </w:r>
    </w:p>
    <w:p w14:paraId="567F54AD" w14:textId="0AABBCDF" w:rsidR="00CA2008" w:rsidRDefault="00CA2008" w:rsidP="00C45C10">
      <w:pPr>
        <w:numPr>
          <w:ilvl w:val="0"/>
          <w:numId w:val="43"/>
        </w:numPr>
        <w:spacing w:line="360" w:lineRule="auto"/>
        <w:jc w:val="left"/>
        <w:rPr>
          <w:noProof/>
        </w:rPr>
      </w:pPr>
      <w:r>
        <w:rPr>
          <w:rFonts w:hint="eastAsia"/>
          <w:noProof/>
        </w:rPr>
        <w:t>添加活动海报为可选项，海报图片可选本地相册或拍照，用户不主动添加照片默认从后台图库中随机选取一张图片作为海报图片。</w:t>
      </w:r>
    </w:p>
    <w:p w14:paraId="7289D097" w14:textId="4633CEEB" w:rsidR="00EB3A46" w:rsidRDefault="006E13F9" w:rsidP="00C45C10">
      <w:pPr>
        <w:numPr>
          <w:ilvl w:val="0"/>
          <w:numId w:val="43"/>
        </w:numPr>
        <w:spacing w:line="360" w:lineRule="auto"/>
        <w:jc w:val="left"/>
        <w:rPr>
          <w:noProof/>
        </w:rPr>
      </w:pPr>
      <w:r>
        <w:rPr>
          <w:rFonts w:hint="eastAsia"/>
          <w:noProof/>
        </w:rPr>
        <w:t>活动详情中的</w:t>
      </w:r>
      <w:r w:rsidR="00EB3A46">
        <w:rPr>
          <w:rFonts w:hint="eastAsia"/>
          <w:noProof/>
        </w:rPr>
        <w:t>支持按住图片拖拽调整图片顺序。</w:t>
      </w:r>
    </w:p>
    <w:p w14:paraId="37F28A10" w14:textId="531BC37B" w:rsidR="007E00AE" w:rsidRDefault="007E00AE" w:rsidP="00C45C10">
      <w:pPr>
        <w:numPr>
          <w:ilvl w:val="0"/>
          <w:numId w:val="43"/>
        </w:numPr>
        <w:spacing w:line="360" w:lineRule="auto"/>
        <w:jc w:val="left"/>
        <w:rPr>
          <w:noProof/>
        </w:rPr>
      </w:pPr>
      <w:r>
        <w:rPr>
          <w:rFonts w:hint="eastAsia"/>
          <w:noProof/>
        </w:rPr>
        <w:t>图片右上角</w:t>
      </w:r>
      <w:r>
        <w:rPr>
          <w:rFonts w:hint="eastAsia"/>
          <w:noProof/>
        </w:rPr>
        <w:t>X</w:t>
      </w:r>
      <w:r>
        <w:rPr>
          <w:rFonts w:hint="eastAsia"/>
          <w:noProof/>
        </w:rPr>
        <w:t>为删除图片按钮，点击</w:t>
      </w:r>
      <w:r>
        <w:rPr>
          <w:rFonts w:hint="eastAsia"/>
          <w:noProof/>
        </w:rPr>
        <w:t>X</w:t>
      </w:r>
      <w:r>
        <w:rPr>
          <w:rFonts w:hint="eastAsia"/>
          <w:noProof/>
        </w:rPr>
        <w:t>按钮即可</w:t>
      </w:r>
      <w:r w:rsidR="00483A20">
        <w:rPr>
          <w:rFonts w:hint="eastAsia"/>
          <w:noProof/>
        </w:rPr>
        <w:t>单独</w:t>
      </w:r>
      <w:r>
        <w:rPr>
          <w:rFonts w:hint="eastAsia"/>
          <w:noProof/>
        </w:rPr>
        <w:t>删除对应的图片</w:t>
      </w:r>
      <w:r w:rsidR="00A05F4B">
        <w:rPr>
          <w:rFonts w:hint="eastAsia"/>
          <w:noProof/>
        </w:rPr>
        <w:t>。</w:t>
      </w:r>
    </w:p>
    <w:p w14:paraId="14750A99" w14:textId="5F92410B" w:rsidR="008F7DCA" w:rsidRDefault="005C629B" w:rsidP="00C45C10">
      <w:pPr>
        <w:numPr>
          <w:ilvl w:val="0"/>
          <w:numId w:val="43"/>
        </w:numPr>
        <w:spacing w:line="360" w:lineRule="auto"/>
        <w:jc w:val="left"/>
        <w:rPr>
          <w:noProof/>
        </w:rPr>
      </w:pPr>
      <w:r>
        <w:rPr>
          <w:rFonts w:hint="eastAsia"/>
          <w:noProof/>
        </w:rPr>
        <w:t>用户必填项，</w:t>
      </w:r>
      <w:r w:rsidR="008F7DCA">
        <w:rPr>
          <w:rFonts w:hint="eastAsia"/>
          <w:noProof/>
        </w:rPr>
        <w:t>点击则为选中，用户报名的时候则需要填写该项目，</w:t>
      </w:r>
      <w:r w:rsidR="00C14565">
        <w:rPr>
          <w:rFonts w:hint="eastAsia"/>
          <w:noProof/>
        </w:rPr>
        <w:t>用户必填项</w:t>
      </w:r>
      <w:r w:rsidR="00B3742B">
        <w:rPr>
          <w:rFonts w:hint="eastAsia"/>
          <w:noProof/>
        </w:rPr>
        <w:t>可选</w:t>
      </w:r>
      <w:r w:rsidR="00101FC5">
        <w:rPr>
          <w:rFonts w:hint="eastAsia"/>
          <w:noProof/>
        </w:rPr>
        <w:t>手机号</w:t>
      </w:r>
      <w:r w:rsidR="008F7DCA">
        <w:rPr>
          <w:rFonts w:hint="eastAsia"/>
          <w:noProof/>
        </w:rPr>
        <w:t>，身份证</w:t>
      </w:r>
      <w:r w:rsidR="00B3742B">
        <w:rPr>
          <w:rFonts w:hint="eastAsia"/>
          <w:noProof/>
        </w:rPr>
        <w:t>，性别和备注</w:t>
      </w:r>
    </w:p>
    <w:p w14:paraId="31FC1E09" w14:textId="65C845E8" w:rsidR="00C42E4E" w:rsidRDefault="00C42E4E" w:rsidP="00C45C10">
      <w:pPr>
        <w:numPr>
          <w:ilvl w:val="0"/>
          <w:numId w:val="43"/>
        </w:numPr>
        <w:spacing w:line="360" w:lineRule="auto"/>
        <w:jc w:val="left"/>
        <w:rPr>
          <w:noProof/>
        </w:rPr>
      </w:pPr>
      <w:r>
        <w:rPr>
          <w:rFonts w:hint="eastAsia"/>
          <w:noProof/>
        </w:rPr>
        <w:t>点击返回</w:t>
      </w:r>
      <w:r w:rsidR="005813DB">
        <w:rPr>
          <w:rFonts w:hint="eastAsia"/>
          <w:noProof/>
        </w:rPr>
        <w:t>按钮</w:t>
      </w:r>
      <w:r>
        <w:rPr>
          <w:rFonts w:hint="eastAsia"/>
          <w:noProof/>
        </w:rPr>
        <w:t>弹出是否退出</w:t>
      </w:r>
      <w:r w:rsidR="00FD15EB">
        <w:rPr>
          <w:rFonts w:hint="eastAsia"/>
          <w:noProof/>
        </w:rPr>
        <w:t>编辑的</w:t>
      </w:r>
      <w:r>
        <w:rPr>
          <w:rFonts w:hint="eastAsia"/>
          <w:noProof/>
        </w:rPr>
        <w:t>确认界面</w:t>
      </w:r>
    </w:p>
    <w:p w14:paraId="09A0CFCE" w14:textId="77777777" w:rsidR="008F7DCA" w:rsidRPr="00A52EAF" w:rsidRDefault="008F7DCA" w:rsidP="00C45C10">
      <w:pPr>
        <w:numPr>
          <w:ilvl w:val="0"/>
          <w:numId w:val="42"/>
        </w:numPr>
        <w:spacing w:line="360" w:lineRule="auto"/>
        <w:jc w:val="left"/>
        <w:rPr>
          <w:rFonts w:ascii="Times New Roman" w:hAnsi="Times New Roman"/>
          <w:b/>
        </w:rPr>
      </w:pPr>
      <w:r w:rsidRPr="00A52EAF">
        <w:rPr>
          <w:rFonts w:ascii="Times New Roman" w:hAnsi="Times New Roman"/>
          <w:b/>
        </w:rPr>
        <w:t>异常处理：</w:t>
      </w:r>
    </w:p>
    <w:p w14:paraId="3CA028D6" w14:textId="0576D13D" w:rsidR="00B3742B" w:rsidRDefault="009729C9" w:rsidP="00C45C10">
      <w:pPr>
        <w:numPr>
          <w:ilvl w:val="0"/>
          <w:numId w:val="44"/>
        </w:numPr>
        <w:spacing w:line="360" w:lineRule="auto"/>
        <w:jc w:val="left"/>
        <w:rPr>
          <w:noProof/>
        </w:rPr>
      </w:pPr>
      <w:r>
        <w:rPr>
          <w:rFonts w:hint="eastAsia"/>
          <w:noProof/>
        </w:rPr>
        <w:t>活动开始时间结束时间和报名截止时间不能在</w:t>
      </w:r>
      <w:r w:rsidR="00465C83">
        <w:rPr>
          <w:rFonts w:hint="eastAsia"/>
          <w:noProof/>
        </w:rPr>
        <w:t>当前</w:t>
      </w:r>
      <w:r w:rsidR="00B3742B">
        <w:rPr>
          <w:rFonts w:hint="eastAsia"/>
          <w:noProof/>
        </w:rPr>
        <w:t>时间</w:t>
      </w:r>
      <w:r>
        <w:rPr>
          <w:rFonts w:hint="eastAsia"/>
          <w:noProof/>
        </w:rPr>
        <w:t>之前</w:t>
      </w:r>
      <w:r w:rsidR="00B3742B">
        <w:rPr>
          <w:rFonts w:hint="eastAsia"/>
          <w:noProof/>
        </w:rPr>
        <w:t>。</w:t>
      </w:r>
    </w:p>
    <w:p w14:paraId="5AC8FE6F" w14:textId="6CBA2812" w:rsidR="008F7DCA" w:rsidRDefault="008F7DCA" w:rsidP="00C45C10">
      <w:pPr>
        <w:numPr>
          <w:ilvl w:val="0"/>
          <w:numId w:val="44"/>
        </w:numPr>
        <w:spacing w:line="360" w:lineRule="auto"/>
        <w:jc w:val="left"/>
        <w:rPr>
          <w:noProof/>
        </w:rPr>
      </w:pPr>
      <w:r>
        <w:rPr>
          <w:rFonts w:hint="eastAsia"/>
          <w:noProof/>
        </w:rPr>
        <w:t>活动咨询电话框内仅能输入数字且不能超过</w:t>
      </w:r>
      <w:r>
        <w:rPr>
          <w:rFonts w:hint="eastAsia"/>
          <w:noProof/>
        </w:rPr>
        <w:t>11</w:t>
      </w:r>
      <w:r>
        <w:rPr>
          <w:rFonts w:hint="eastAsia"/>
          <w:noProof/>
        </w:rPr>
        <w:t>位数。</w:t>
      </w:r>
    </w:p>
    <w:p w14:paraId="6BD5DB43" w14:textId="6AC54E70" w:rsidR="008F7DCA" w:rsidRDefault="008F7DCA" w:rsidP="00C45C10">
      <w:pPr>
        <w:numPr>
          <w:ilvl w:val="0"/>
          <w:numId w:val="44"/>
        </w:numPr>
        <w:spacing w:line="360" w:lineRule="auto"/>
        <w:jc w:val="left"/>
        <w:rPr>
          <w:noProof/>
        </w:rPr>
      </w:pPr>
      <w:r>
        <w:rPr>
          <w:rFonts w:hint="eastAsia"/>
          <w:noProof/>
        </w:rPr>
        <w:t>人数限制输入框仅能输入数字且不能超过</w:t>
      </w:r>
      <w:r w:rsidR="00A04284">
        <w:rPr>
          <w:rFonts w:hint="eastAsia"/>
          <w:noProof/>
        </w:rPr>
        <w:t>4</w:t>
      </w:r>
      <w:r>
        <w:rPr>
          <w:rFonts w:hint="eastAsia"/>
          <w:noProof/>
        </w:rPr>
        <w:t>位数。</w:t>
      </w:r>
    </w:p>
    <w:p w14:paraId="0A561105" w14:textId="0E57EB38" w:rsidR="00F56A8C" w:rsidRDefault="005A074E" w:rsidP="0020725D">
      <w:pPr>
        <w:numPr>
          <w:ilvl w:val="0"/>
          <w:numId w:val="44"/>
        </w:numPr>
        <w:spacing w:line="360" w:lineRule="auto"/>
        <w:jc w:val="left"/>
        <w:rPr>
          <w:noProof/>
        </w:rPr>
      </w:pPr>
      <w:r>
        <w:rPr>
          <w:rFonts w:hint="eastAsia"/>
          <w:noProof/>
        </w:rPr>
        <w:t>新增图片总数不超过</w:t>
      </w:r>
      <w:r>
        <w:rPr>
          <w:rFonts w:hint="eastAsia"/>
          <w:noProof/>
        </w:rPr>
        <w:t>9</w:t>
      </w:r>
      <w:r w:rsidR="005E2E40">
        <w:rPr>
          <w:rFonts w:hint="eastAsia"/>
          <w:noProof/>
        </w:rPr>
        <w:t>张，选择图片时超过</w:t>
      </w:r>
      <w:r w:rsidR="005E2E40">
        <w:rPr>
          <w:rFonts w:hint="eastAsia"/>
          <w:noProof/>
        </w:rPr>
        <w:t>9</w:t>
      </w:r>
      <w:r w:rsidR="005E2E40">
        <w:rPr>
          <w:rFonts w:hint="eastAsia"/>
          <w:noProof/>
        </w:rPr>
        <w:t>张图片</w:t>
      </w:r>
      <w:r w:rsidR="00A05F4B">
        <w:rPr>
          <w:rFonts w:hint="eastAsia"/>
          <w:noProof/>
        </w:rPr>
        <w:t>提示</w:t>
      </w:r>
      <w:r>
        <w:rPr>
          <w:rFonts w:hint="eastAsia"/>
          <w:noProof/>
        </w:rPr>
        <w:t>“无法选择更多</w:t>
      </w:r>
      <w:r w:rsidR="002F7290">
        <w:rPr>
          <w:rFonts w:hint="eastAsia"/>
          <w:noProof/>
        </w:rPr>
        <w:t>图片</w:t>
      </w:r>
      <w:r w:rsidR="007E00AE">
        <w:rPr>
          <w:rFonts w:hint="eastAsia"/>
          <w:noProof/>
        </w:rPr>
        <w:t>”。</w:t>
      </w:r>
    </w:p>
    <w:p w14:paraId="02CFAFFB" w14:textId="3AED25FD" w:rsidR="007E00AE" w:rsidRDefault="007E00AE" w:rsidP="00EC7E33">
      <w:pPr>
        <w:numPr>
          <w:ilvl w:val="0"/>
          <w:numId w:val="44"/>
        </w:numPr>
        <w:spacing w:line="360" w:lineRule="auto"/>
        <w:jc w:val="left"/>
        <w:rPr>
          <w:noProof/>
        </w:rPr>
      </w:pPr>
      <w:r>
        <w:rPr>
          <w:rFonts w:hint="eastAsia"/>
          <w:noProof/>
        </w:rPr>
        <w:t>误按</w:t>
      </w:r>
      <w:r>
        <w:rPr>
          <w:noProof/>
        </w:rPr>
        <w:t>H</w:t>
      </w:r>
      <w:r>
        <w:rPr>
          <w:rFonts w:hint="eastAsia"/>
          <w:noProof/>
        </w:rPr>
        <w:t>ome</w:t>
      </w:r>
      <w:r>
        <w:rPr>
          <w:rFonts w:hint="eastAsia"/>
          <w:noProof/>
        </w:rPr>
        <w:t>键或电话等异常情况下</w:t>
      </w:r>
      <w:r w:rsidR="00E220F8">
        <w:rPr>
          <w:rFonts w:hint="eastAsia"/>
          <w:noProof/>
        </w:rPr>
        <w:t>进入到设备主界面</w:t>
      </w:r>
      <w:r>
        <w:rPr>
          <w:rFonts w:hint="eastAsia"/>
          <w:noProof/>
        </w:rPr>
        <w:t>，点击</w:t>
      </w:r>
      <w:r>
        <w:rPr>
          <w:rFonts w:hint="eastAsia"/>
          <w:noProof/>
        </w:rPr>
        <w:t>mplus</w:t>
      </w:r>
      <w:r>
        <w:rPr>
          <w:rFonts w:hint="eastAsia"/>
          <w:noProof/>
        </w:rPr>
        <w:t>软件</w:t>
      </w:r>
      <w:r w:rsidR="00B366A6">
        <w:rPr>
          <w:rFonts w:hint="eastAsia"/>
          <w:noProof/>
        </w:rPr>
        <w:t>直接</w:t>
      </w:r>
      <w:r>
        <w:rPr>
          <w:rFonts w:hint="eastAsia"/>
          <w:noProof/>
        </w:rPr>
        <w:t>返回到编辑前界面。</w:t>
      </w:r>
    </w:p>
    <w:p w14:paraId="36D7295C" w14:textId="77777777" w:rsidR="00C36DA6" w:rsidRDefault="00C36DA6" w:rsidP="00C36DA6">
      <w:pPr>
        <w:spacing w:line="360" w:lineRule="auto"/>
        <w:ind w:left="1260"/>
        <w:jc w:val="left"/>
        <w:rPr>
          <w:noProof/>
        </w:rPr>
      </w:pPr>
    </w:p>
    <w:p w14:paraId="1A8C83B1" w14:textId="662EA3E7" w:rsidR="001D6926" w:rsidRPr="003A7976" w:rsidRDefault="001D6926" w:rsidP="001D6926">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4、选择活动</w:t>
      </w:r>
      <w:r w:rsidR="00541F96">
        <w:rPr>
          <w:rFonts w:asciiTheme="minorEastAsia" w:eastAsiaTheme="minorEastAsia" w:hAnsiTheme="minorEastAsia" w:hint="eastAsia"/>
          <w:b/>
          <w:sz w:val="24"/>
          <w:szCs w:val="24"/>
        </w:rPr>
        <w:t>可</w:t>
      </w:r>
      <w:r>
        <w:rPr>
          <w:rFonts w:asciiTheme="minorEastAsia" w:eastAsiaTheme="minorEastAsia" w:hAnsiTheme="minorEastAsia" w:hint="eastAsia"/>
          <w:b/>
          <w:sz w:val="24"/>
          <w:szCs w:val="24"/>
        </w:rPr>
        <w:t>报名人</w:t>
      </w:r>
    </w:p>
    <w:p w14:paraId="1BA4E9A8" w14:textId="54B85BF0" w:rsidR="001D6926" w:rsidRDefault="001D6926" w:rsidP="001D6926">
      <w:pPr>
        <w:spacing w:line="360" w:lineRule="auto"/>
        <w:jc w:val="center"/>
        <w:rPr>
          <w:noProof/>
        </w:rPr>
      </w:pPr>
      <w:r>
        <w:rPr>
          <w:rFonts w:hint="eastAsia"/>
          <w:noProof/>
        </w:rPr>
        <w:lastRenderedPageBreak/>
        <w:t xml:space="preserve"> </w:t>
      </w:r>
      <w:r w:rsidR="00C36DA6">
        <w:rPr>
          <w:noProof/>
        </w:rPr>
        <w:drawing>
          <wp:inline distT="0" distB="0" distL="0" distR="0" wp14:anchorId="69646143" wp14:editId="0668D354">
            <wp:extent cx="2745482" cy="4882101"/>
            <wp:effectExtent l="0" t="0" r="0" b="0"/>
            <wp:docPr id="5" name="图片 5" descr="C:\Users\CYQ\AppData\Local\Microsoft\Windows\INetCacheContent.Word\888550079563227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Q\AppData\Local\Microsoft\Windows\INetCacheContent.Word\88855007956322766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893" cy="4895280"/>
                    </a:xfrm>
                    <a:prstGeom prst="rect">
                      <a:avLst/>
                    </a:prstGeom>
                    <a:noFill/>
                    <a:ln>
                      <a:noFill/>
                    </a:ln>
                  </pic:spPr>
                </pic:pic>
              </a:graphicData>
            </a:graphic>
          </wp:inline>
        </w:drawing>
      </w:r>
      <w:r>
        <w:rPr>
          <w:noProof/>
        </w:rPr>
        <w:t xml:space="preserve"> </w:t>
      </w:r>
    </w:p>
    <w:p w14:paraId="20A48908" w14:textId="77777777" w:rsidR="001D6926" w:rsidRPr="00A52EAF" w:rsidRDefault="001D6926" w:rsidP="000A27D8">
      <w:pPr>
        <w:numPr>
          <w:ilvl w:val="0"/>
          <w:numId w:val="59"/>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6329B7D1" w14:textId="2E6BBA77" w:rsidR="001D6926" w:rsidRDefault="001D6926" w:rsidP="000A27D8">
      <w:pPr>
        <w:numPr>
          <w:ilvl w:val="0"/>
          <w:numId w:val="60"/>
        </w:numPr>
        <w:spacing w:line="360" w:lineRule="auto"/>
        <w:jc w:val="left"/>
        <w:rPr>
          <w:noProof/>
        </w:rPr>
      </w:pPr>
      <w:r>
        <w:rPr>
          <w:rFonts w:hint="eastAsia"/>
          <w:noProof/>
        </w:rPr>
        <w:t>点击</w:t>
      </w:r>
      <w:r w:rsidR="00541F96">
        <w:rPr>
          <w:rFonts w:hint="eastAsia"/>
          <w:noProof/>
        </w:rPr>
        <w:t>发布活动界面的邀请人员即可选择活动可报名人</w:t>
      </w:r>
    </w:p>
    <w:p w14:paraId="3EDA20AB" w14:textId="77777777" w:rsidR="001D6926" w:rsidRDefault="001D6926" w:rsidP="000A27D8">
      <w:pPr>
        <w:numPr>
          <w:ilvl w:val="0"/>
          <w:numId w:val="60"/>
        </w:numPr>
        <w:spacing w:line="360" w:lineRule="auto"/>
        <w:jc w:val="left"/>
        <w:rPr>
          <w:noProof/>
        </w:rPr>
      </w:pPr>
      <w:r>
        <w:rPr>
          <w:rFonts w:hint="eastAsia"/>
          <w:noProof/>
        </w:rPr>
        <w:t>点击</w:t>
      </w:r>
      <w:r>
        <w:rPr>
          <w:rFonts w:hint="eastAsia"/>
          <w:noProof/>
        </w:rPr>
        <w:t>+</w:t>
      </w:r>
      <w:r>
        <w:rPr>
          <w:rFonts w:hint="eastAsia"/>
          <w:noProof/>
        </w:rPr>
        <w:t>按钮选中部门或人员</w:t>
      </w:r>
    </w:p>
    <w:p w14:paraId="5124262C" w14:textId="7F579E96" w:rsidR="001D6926" w:rsidRDefault="001D6926" w:rsidP="000A27D8">
      <w:pPr>
        <w:numPr>
          <w:ilvl w:val="0"/>
          <w:numId w:val="60"/>
        </w:numPr>
        <w:spacing w:line="360" w:lineRule="auto"/>
        <w:jc w:val="left"/>
        <w:rPr>
          <w:noProof/>
        </w:rPr>
      </w:pPr>
      <w:r>
        <w:rPr>
          <w:rFonts w:hint="eastAsia"/>
          <w:noProof/>
        </w:rPr>
        <w:t>点击确定按钮，向所勾选的部门或个人发出活动邀请；点击返回按钮返回活动详情页</w:t>
      </w:r>
    </w:p>
    <w:p w14:paraId="5F6BD3BB" w14:textId="185464B0" w:rsidR="00DC6C82" w:rsidRDefault="00DC6C82" w:rsidP="000A27D8">
      <w:pPr>
        <w:numPr>
          <w:ilvl w:val="0"/>
          <w:numId w:val="60"/>
        </w:numPr>
        <w:spacing w:line="360" w:lineRule="auto"/>
        <w:jc w:val="left"/>
        <w:rPr>
          <w:noProof/>
        </w:rPr>
      </w:pPr>
      <w:r>
        <w:rPr>
          <w:rFonts w:hint="eastAsia"/>
          <w:noProof/>
        </w:rPr>
        <w:t>点击左侧返回按钮返回到发布活动界面</w:t>
      </w:r>
    </w:p>
    <w:p w14:paraId="78A77F2A" w14:textId="77777777" w:rsidR="004470DC" w:rsidRDefault="004470DC" w:rsidP="004470DC">
      <w:pPr>
        <w:spacing w:line="360" w:lineRule="auto"/>
        <w:ind w:left="1260"/>
        <w:jc w:val="left"/>
        <w:rPr>
          <w:noProof/>
        </w:rPr>
      </w:pPr>
    </w:p>
    <w:p w14:paraId="77825DA0" w14:textId="6A575316" w:rsidR="00462CCE" w:rsidRPr="00462CCE" w:rsidRDefault="001D6926" w:rsidP="00462CCE">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5</w:t>
      </w:r>
      <w:r w:rsidR="008055AB">
        <w:rPr>
          <w:rFonts w:asciiTheme="minorEastAsia" w:eastAsiaTheme="minorEastAsia" w:hAnsiTheme="minorEastAsia" w:hint="eastAsia"/>
          <w:b/>
          <w:sz w:val="24"/>
          <w:szCs w:val="24"/>
        </w:rPr>
        <w:t>、排序条件</w:t>
      </w:r>
    </w:p>
    <w:p w14:paraId="19799903" w14:textId="5939DFF2"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即将开始</w:t>
      </w:r>
      <w:r w:rsidR="00A55E1C">
        <w:rPr>
          <w:rFonts w:asciiTheme="minorEastAsia" w:eastAsiaTheme="minorEastAsia" w:hAnsiTheme="minorEastAsia" w:hint="eastAsia"/>
          <w:b/>
          <w:sz w:val="24"/>
          <w:szCs w:val="24"/>
        </w:rPr>
        <w:t xml:space="preserve">                                                                                                                                                                                                                                                                                                                                                                                                                                                                                                                                                                                                                                                                                                                                                                                                                                                                                      </w:t>
      </w:r>
      <w:r w:rsidR="00A55E1C">
        <w:rPr>
          <w:rFonts w:asciiTheme="minorEastAsia" w:eastAsiaTheme="minorEastAsia" w:hAnsiTheme="minorEastAsia"/>
          <w:b/>
          <w:sz w:val="24"/>
          <w:szCs w:val="24"/>
        </w:rPr>
        <w:t xml:space="preserve">                                                                                                                                                                                                                                                                                                                                                                                                                                                                                                                                                                                                             </w:t>
      </w:r>
    </w:p>
    <w:p w14:paraId="691D6161" w14:textId="482B27A9" w:rsidR="00062F7F" w:rsidRDefault="008055AB" w:rsidP="008055AB">
      <w:pPr>
        <w:spacing w:line="360" w:lineRule="auto"/>
        <w:jc w:val="center"/>
        <w:rPr>
          <w:noProof/>
        </w:rPr>
      </w:pPr>
      <w:r>
        <w:rPr>
          <w:rFonts w:hint="eastAsia"/>
          <w:noProof/>
        </w:rPr>
        <w:lastRenderedPageBreak/>
        <w:t xml:space="preserve"> </w:t>
      </w:r>
      <w:r>
        <w:rPr>
          <w:noProof/>
        </w:rPr>
        <w:t xml:space="preserve"> </w:t>
      </w:r>
      <w:r w:rsidR="00B37C9A">
        <w:rPr>
          <w:noProof/>
        </w:rPr>
        <w:drawing>
          <wp:inline distT="0" distB="0" distL="0" distR="0" wp14:anchorId="415DAC41" wp14:editId="26733052">
            <wp:extent cx="4120158" cy="7324725"/>
            <wp:effectExtent l="0" t="0" r="0" b="0"/>
            <wp:docPr id="4" name="图片 4" descr="C:\Users\CYQ\AppData\Local\Microsoft\Windows\INetCacheContent.Word\即将开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Q\AppData\Local\Microsoft\Windows\INetCacheContent.Word\即将开始.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3084" cy="7329927"/>
                    </a:xfrm>
                    <a:prstGeom prst="rect">
                      <a:avLst/>
                    </a:prstGeom>
                    <a:noFill/>
                    <a:ln>
                      <a:noFill/>
                    </a:ln>
                  </pic:spPr>
                </pic:pic>
              </a:graphicData>
            </a:graphic>
          </wp:inline>
        </w:drawing>
      </w:r>
      <w:r w:rsidR="00062F7F" w:rsidRPr="00062F7F">
        <w:rPr>
          <w:noProof/>
        </w:rPr>
        <w:t xml:space="preserve"> </w:t>
      </w:r>
    </w:p>
    <w:p w14:paraId="51D39DF7" w14:textId="77777777" w:rsidR="00062F7F" w:rsidRPr="00A52EAF" w:rsidRDefault="00062F7F" w:rsidP="00C45C10">
      <w:pPr>
        <w:numPr>
          <w:ilvl w:val="0"/>
          <w:numId w:val="45"/>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3E5FE0CD" w14:textId="77777777" w:rsidR="00062F7F" w:rsidRDefault="00062F7F" w:rsidP="00C45C10">
      <w:pPr>
        <w:numPr>
          <w:ilvl w:val="0"/>
          <w:numId w:val="46"/>
        </w:numPr>
        <w:spacing w:line="360" w:lineRule="auto"/>
        <w:jc w:val="left"/>
        <w:rPr>
          <w:noProof/>
        </w:rPr>
      </w:pPr>
      <w:r>
        <w:rPr>
          <w:rFonts w:hint="eastAsia"/>
          <w:noProof/>
        </w:rPr>
        <w:t>选择条件为即将开始是页面总体和首页保持一致</w:t>
      </w:r>
    </w:p>
    <w:p w14:paraId="7F3FEAAA" w14:textId="77777777" w:rsidR="00062F7F" w:rsidRDefault="00062F7F" w:rsidP="00C45C10">
      <w:pPr>
        <w:numPr>
          <w:ilvl w:val="0"/>
          <w:numId w:val="46"/>
        </w:numPr>
        <w:spacing w:line="360" w:lineRule="auto"/>
        <w:jc w:val="left"/>
        <w:rPr>
          <w:noProof/>
        </w:rPr>
      </w:pPr>
      <w:r>
        <w:rPr>
          <w:rFonts w:hint="eastAsia"/>
          <w:noProof/>
        </w:rPr>
        <w:t>列表的排序是按照活动开始的时间进行降序排列的，开始时间早的在列表的上面显示</w:t>
      </w:r>
    </w:p>
    <w:p w14:paraId="521A85ED" w14:textId="77777777" w:rsidR="00062F7F" w:rsidRDefault="00062F7F" w:rsidP="00C45C10">
      <w:pPr>
        <w:numPr>
          <w:ilvl w:val="0"/>
          <w:numId w:val="46"/>
        </w:numPr>
        <w:spacing w:line="360" w:lineRule="auto"/>
        <w:jc w:val="left"/>
        <w:rPr>
          <w:noProof/>
        </w:rPr>
      </w:pPr>
      <w:r>
        <w:rPr>
          <w:rFonts w:hint="eastAsia"/>
          <w:noProof/>
        </w:rPr>
        <w:t>展示内容为活动的封面，活动标题，活动的地点，活动的开始时间（精确到年</w:t>
      </w:r>
      <w:r>
        <w:rPr>
          <w:rFonts w:hint="eastAsia"/>
          <w:noProof/>
        </w:rPr>
        <w:lastRenderedPageBreak/>
        <w:t>月日），活动报名人数</w:t>
      </w:r>
    </w:p>
    <w:p w14:paraId="58433973" w14:textId="100FE8DC" w:rsidR="00062F7F" w:rsidRDefault="00062F7F" w:rsidP="00C45C10">
      <w:pPr>
        <w:numPr>
          <w:ilvl w:val="0"/>
          <w:numId w:val="46"/>
        </w:numPr>
        <w:spacing w:line="360" w:lineRule="auto"/>
        <w:jc w:val="left"/>
        <w:rPr>
          <w:noProof/>
        </w:rPr>
      </w:pPr>
      <w:r>
        <w:rPr>
          <w:rFonts w:hint="eastAsia"/>
          <w:noProof/>
        </w:rPr>
        <w:t>点击任意一条列表进入活动，点击返回按键返回到活动首页</w:t>
      </w:r>
    </w:p>
    <w:p w14:paraId="4D6501B5" w14:textId="77777777" w:rsidR="00062F7F" w:rsidRDefault="00062F7F" w:rsidP="00062F7F">
      <w:pPr>
        <w:spacing w:line="360" w:lineRule="auto"/>
        <w:ind w:left="840"/>
        <w:jc w:val="left"/>
        <w:rPr>
          <w:noProof/>
        </w:rPr>
      </w:pPr>
    </w:p>
    <w:p w14:paraId="4D54A844" w14:textId="65EC27C6" w:rsidR="00062F7F" w:rsidRPr="00062F7F" w:rsidRDefault="00062F7F"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最新发布</w:t>
      </w:r>
    </w:p>
    <w:p w14:paraId="04F97A81" w14:textId="77777777" w:rsidR="00062F7F" w:rsidRPr="00062F7F" w:rsidRDefault="00062F7F" w:rsidP="008055AB">
      <w:pPr>
        <w:spacing w:line="360" w:lineRule="auto"/>
        <w:jc w:val="center"/>
        <w:rPr>
          <w:noProof/>
        </w:rPr>
      </w:pPr>
    </w:p>
    <w:p w14:paraId="66AA86BA" w14:textId="0015EE4A" w:rsidR="00062F7F" w:rsidRDefault="00B37C9A" w:rsidP="008055AB">
      <w:pPr>
        <w:spacing w:line="360" w:lineRule="auto"/>
        <w:jc w:val="center"/>
        <w:rPr>
          <w:noProof/>
        </w:rPr>
      </w:pPr>
      <w:r>
        <w:rPr>
          <w:noProof/>
        </w:rPr>
        <w:drawing>
          <wp:inline distT="0" distB="0" distL="0" distR="0" wp14:anchorId="44964D51" wp14:editId="0D4B9F49">
            <wp:extent cx="3321844" cy="5905500"/>
            <wp:effectExtent l="0" t="0" r="0" b="0"/>
            <wp:docPr id="7" name="图片 7" descr="C:\Users\CYQ\AppData\Local\Microsoft\Windows\INetCacheContent.Word\最新发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Q\AppData\Local\Microsoft\Windows\INetCacheContent.Word\最新发布.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769" cy="5910700"/>
                    </a:xfrm>
                    <a:prstGeom prst="rect">
                      <a:avLst/>
                    </a:prstGeom>
                    <a:noFill/>
                    <a:ln>
                      <a:noFill/>
                    </a:ln>
                  </pic:spPr>
                </pic:pic>
              </a:graphicData>
            </a:graphic>
          </wp:inline>
        </w:drawing>
      </w:r>
    </w:p>
    <w:p w14:paraId="00C71589" w14:textId="77777777" w:rsidR="00062F7F" w:rsidRPr="00A52EAF" w:rsidRDefault="00062F7F" w:rsidP="00C45C10">
      <w:pPr>
        <w:numPr>
          <w:ilvl w:val="0"/>
          <w:numId w:val="4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2BC6C3B" w14:textId="1E716327" w:rsidR="00062F7F" w:rsidRDefault="00062F7F" w:rsidP="00C45C10">
      <w:pPr>
        <w:numPr>
          <w:ilvl w:val="0"/>
          <w:numId w:val="49"/>
        </w:numPr>
        <w:spacing w:line="360" w:lineRule="auto"/>
        <w:jc w:val="left"/>
        <w:rPr>
          <w:noProof/>
        </w:rPr>
      </w:pPr>
      <w:r>
        <w:rPr>
          <w:rFonts w:hint="eastAsia"/>
          <w:noProof/>
        </w:rPr>
        <w:t>最新发布是按照活动发布的时间降序排列，最新发布的在上面</w:t>
      </w:r>
    </w:p>
    <w:p w14:paraId="41910F24" w14:textId="77777777" w:rsidR="00062F7F" w:rsidRDefault="00062F7F" w:rsidP="00C45C10">
      <w:pPr>
        <w:numPr>
          <w:ilvl w:val="0"/>
          <w:numId w:val="49"/>
        </w:numPr>
        <w:spacing w:line="360" w:lineRule="auto"/>
        <w:jc w:val="left"/>
        <w:rPr>
          <w:noProof/>
        </w:rPr>
      </w:pPr>
      <w:r>
        <w:rPr>
          <w:rFonts w:hint="eastAsia"/>
          <w:noProof/>
        </w:rPr>
        <w:t>列表展示的内容有活动的封面，活动的主题（</w:t>
      </w:r>
      <w:r>
        <w:rPr>
          <w:rFonts w:hint="eastAsia"/>
          <w:noProof/>
        </w:rPr>
        <w:t>10</w:t>
      </w:r>
      <w:r>
        <w:rPr>
          <w:rFonts w:hint="eastAsia"/>
          <w:noProof/>
        </w:rPr>
        <w:t>个字），活动的地点（</w:t>
      </w:r>
      <w:r>
        <w:rPr>
          <w:rFonts w:hint="eastAsia"/>
          <w:noProof/>
        </w:rPr>
        <w:t>10</w:t>
      </w:r>
      <w:r>
        <w:rPr>
          <w:rFonts w:hint="eastAsia"/>
          <w:noProof/>
        </w:rPr>
        <w:t>个字），活动的创建时间（精确到年月日），已报名人数</w:t>
      </w:r>
    </w:p>
    <w:p w14:paraId="67C3DC23" w14:textId="77777777" w:rsidR="00062F7F" w:rsidRDefault="00062F7F" w:rsidP="00C45C10">
      <w:pPr>
        <w:numPr>
          <w:ilvl w:val="0"/>
          <w:numId w:val="49"/>
        </w:numPr>
        <w:spacing w:line="360" w:lineRule="auto"/>
        <w:jc w:val="left"/>
        <w:rPr>
          <w:noProof/>
        </w:rPr>
      </w:pPr>
      <w:r>
        <w:rPr>
          <w:rFonts w:hint="eastAsia"/>
          <w:noProof/>
        </w:rPr>
        <w:t>点击任意一条列表进入活动，点击返回按键返回到活动首页</w:t>
      </w:r>
    </w:p>
    <w:p w14:paraId="0D191C23" w14:textId="02961174" w:rsidR="00062F7F" w:rsidRPr="00062F7F" w:rsidRDefault="002719DF" w:rsidP="008055AB">
      <w:pPr>
        <w:spacing w:line="360" w:lineRule="auto"/>
        <w:jc w:val="center"/>
        <w:rPr>
          <w:noProof/>
        </w:rPr>
      </w:pPr>
      <w:r>
        <w:rPr>
          <w:rFonts w:hint="eastAsia"/>
          <w:noProof/>
        </w:rPr>
        <w:lastRenderedPageBreak/>
        <w:t xml:space="preserve"> </w:t>
      </w:r>
    </w:p>
    <w:p w14:paraId="345FDA52" w14:textId="32C517A1" w:rsidR="00062F7F"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人气最高</w:t>
      </w:r>
    </w:p>
    <w:p w14:paraId="6E762610" w14:textId="77777777" w:rsidR="00062F7F" w:rsidRDefault="00062F7F" w:rsidP="008055AB">
      <w:pPr>
        <w:spacing w:line="360" w:lineRule="auto"/>
        <w:jc w:val="center"/>
        <w:rPr>
          <w:noProof/>
        </w:rPr>
      </w:pPr>
      <w:r w:rsidRPr="00062F7F">
        <w:rPr>
          <w:noProof/>
        </w:rPr>
        <w:t xml:space="preserve"> </w:t>
      </w:r>
    </w:p>
    <w:p w14:paraId="7466D014" w14:textId="31FB0327" w:rsidR="00062F7F" w:rsidRDefault="00B37C9A" w:rsidP="008055AB">
      <w:pPr>
        <w:spacing w:line="360" w:lineRule="auto"/>
        <w:jc w:val="center"/>
        <w:rPr>
          <w:noProof/>
        </w:rPr>
      </w:pPr>
      <w:r>
        <w:rPr>
          <w:noProof/>
        </w:rPr>
        <w:drawing>
          <wp:inline distT="0" distB="0" distL="0" distR="0" wp14:anchorId="6B3AA83A" wp14:editId="6B9FC0FD">
            <wp:extent cx="3321844" cy="5905500"/>
            <wp:effectExtent l="0" t="0" r="0" b="0"/>
            <wp:docPr id="9" name="图片 9" descr="C:\Users\CYQ\AppData\Local\Microsoft\Windows\INetCacheContent.Word\人气最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YQ\AppData\Local\Microsoft\Windows\INetCacheContent.Word\人气最高.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4866" cy="5910873"/>
                    </a:xfrm>
                    <a:prstGeom prst="rect">
                      <a:avLst/>
                    </a:prstGeom>
                    <a:noFill/>
                    <a:ln>
                      <a:noFill/>
                    </a:ln>
                  </pic:spPr>
                </pic:pic>
              </a:graphicData>
            </a:graphic>
          </wp:inline>
        </w:drawing>
      </w:r>
    </w:p>
    <w:p w14:paraId="4B3FA01C" w14:textId="77777777" w:rsidR="00062F7F" w:rsidRPr="00A52EAF" w:rsidRDefault="00062F7F" w:rsidP="00C45C10">
      <w:pPr>
        <w:numPr>
          <w:ilvl w:val="0"/>
          <w:numId w:val="50"/>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53F2D3B5" w14:textId="52891B17" w:rsidR="00062F7F" w:rsidRDefault="00062F7F" w:rsidP="00C45C10">
      <w:pPr>
        <w:numPr>
          <w:ilvl w:val="0"/>
          <w:numId w:val="51"/>
        </w:numPr>
        <w:spacing w:line="360" w:lineRule="auto"/>
        <w:jc w:val="left"/>
        <w:rPr>
          <w:noProof/>
        </w:rPr>
      </w:pPr>
      <w:r>
        <w:rPr>
          <w:rFonts w:hint="eastAsia"/>
          <w:noProof/>
        </w:rPr>
        <w:t>人气最高的排序项选中之后是按照活动的人气率（</w:t>
      </w:r>
      <w:r w:rsidR="00F735FC">
        <w:rPr>
          <w:rFonts w:hint="eastAsia"/>
          <w:noProof/>
        </w:rPr>
        <w:t>参与人数</w:t>
      </w:r>
      <w:r>
        <w:rPr>
          <w:rFonts w:hint="eastAsia"/>
          <w:noProof/>
        </w:rPr>
        <w:t>）进行降序排序的，报名的人数多的在上面</w:t>
      </w:r>
    </w:p>
    <w:p w14:paraId="25B0B02E" w14:textId="721A4FD4" w:rsidR="00062F7F" w:rsidRDefault="00062F7F" w:rsidP="00C45C10">
      <w:pPr>
        <w:numPr>
          <w:ilvl w:val="0"/>
          <w:numId w:val="51"/>
        </w:numPr>
        <w:spacing w:line="360" w:lineRule="auto"/>
        <w:jc w:val="left"/>
        <w:rPr>
          <w:noProof/>
        </w:rPr>
      </w:pPr>
      <w:r>
        <w:rPr>
          <w:rFonts w:hint="eastAsia"/>
          <w:noProof/>
        </w:rPr>
        <w:t>列表展示的内容为活动的封面，活动的主题，活动的地点，活动的创建时间，已报名人数</w:t>
      </w:r>
    </w:p>
    <w:p w14:paraId="7675718C" w14:textId="2E9E8C92" w:rsidR="00062F7F" w:rsidRDefault="00062F7F" w:rsidP="00C45C10">
      <w:pPr>
        <w:numPr>
          <w:ilvl w:val="0"/>
          <w:numId w:val="51"/>
        </w:numPr>
        <w:spacing w:line="360" w:lineRule="auto"/>
        <w:jc w:val="left"/>
        <w:rPr>
          <w:noProof/>
        </w:rPr>
      </w:pPr>
      <w:r>
        <w:rPr>
          <w:rFonts w:hint="eastAsia"/>
          <w:noProof/>
        </w:rPr>
        <w:t>点击任意一条列表进入活动，点击返回按键返回到活动首页</w:t>
      </w:r>
    </w:p>
    <w:p w14:paraId="13838127" w14:textId="48A5F411" w:rsidR="00B03A00" w:rsidRDefault="00B03A00" w:rsidP="00B03A00">
      <w:pPr>
        <w:spacing w:line="360" w:lineRule="auto"/>
        <w:jc w:val="left"/>
        <w:rPr>
          <w:noProof/>
        </w:rPr>
      </w:pPr>
    </w:p>
    <w:p w14:paraId="4FFCA270" w14:textId="649348B5" w:rsidR="00B03A00" w:rsidRPr="00062F7F" w:rsidRDefault="00B03A00" w:rsidP="00C45C10">
      <w:pPr>
        <w:pStyle w:val="afe"/>
        <w:numPr>
          <w:ilvl w:val="0"/>
          <w:numId w:val="47"/>
        </w:numPr>
        <w:spacing w:line="360" w:lineRule="auto"/>
        <w:ind w:firstLineChars="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lastRenderedPageBreak/>
        <w:t>我参与的</w:t>
      </w:r>
    </w:p>
    <w:p w14:paraId="2A6FAEB9" w14:textId="77777777" w:rsidR="00062F7F" w:rsidRPr="00062F7F" w:rsidRDefault="00062F7F" w:rsidP="00062F7F">
      <w:pPr>
        <w:spacing w:line="360" w:lineRule="auto"/>
        <w:jc w:val="left"/>
        <w:rPr>
          <w:noProof/>
        </w:rPr>
      </w:pPr>
    </w:p>
    <w:p w14:paraId="16D427C1" w14:textId="758D4AD5" w:rsidR="008055AB" w:rsidRDefault="00062F7F" w:rsidP="008055AB">
      <w:pPr>
        <w:spacing w:line="360" w:lineRule="auto"/>
        <w:jc w:val="center"/>
        <w:rPr>
          <w:noProof/>
        </w:rPr>
      </w:pPr>
      <w:r w:rsidRPr="00062F7F">
        <w:rPr>
          <w:noProof/>
        </w:rPr>
        <w:t xml:space="preserve"> </w:t>
      </w:r>
      <w:r w:rsidR="00B37C9A">
        <w:rPr>
          <w:noProof/>
        </w:rPr>
        <w:drawing>
          <wp:inline distT="0" distB="0" distL="0" distR="0" wp14:anchorId="5BEACA75" wp14:editId="25F5C720">
            <wp:extent cx="3223974" cy="5731510"/>
            <wp:effectExtent l="0" t="0" r="0" b="2540"/>
            <wp:docPr id="10" name="图片 10" descr="C:\Users\CYQ\AppData\Local\Microsoft\Windows\INetCacheContent.Word\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Q\AppData\Local\Microsoft\Windows\INetCacheContent.Word\我参与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807" cy="5747213"/>
                    </a:xfrm>
                    <a:prstGeom prst="rect">
                      <a:avLst/>
                    </a:prstGeom>
                    <a:noFill/>
                    <a:ln>
                      <a:noFill/>
                    </a:ln>
                  </pic:spPr>
                </pic:pic>
              </a:graphicData>
            </a:graphic>
          </wp:inline>
        </w:drawing>
      </w:r>
    </w:p>
    <w:p w14:paraId="37180742" w14:textId="77777777" w:rsidR="00B03A00" w:rsidRPr="00A52EAF" w:rsidRDefault="00B03A00" w:rsidP="00C45C10">
      <w:pPr>
        <w:numPr>
          <w:ilvl w:val="0"/>
          <w:numId w:val="52"/>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523D23A" w14:textId="36EAB383" w:rsidR="00B03A00" w:rsidRDefault="00B03A00" w:rsidP="00C45C10">
      <w:pPr>
        <w:numPr>
          <w:ilvl w:val="0"/>
          <w:numId w:val="53"/>
        </w:numPr>
        <w:spacing w:line="360" w:lineRule="auto"/>
        <w:jc w:val="left"/>
        <w:rPr>
          <w:noProof/>
        </w:rPr>
      </w:pPr>
      <w:r>
        <w:rPr>
          <w:rFonts w:hint="eastAsia"/>
          <w:noProof/>
        </w:rPr>
        <w:t>我参与的就是我报名参加的活动展示，所有该用户报名参加的活动都按照发布时间降序排序，新发布的在上面</w:t>
      </w:r>
    </w:p>
    <w:p w14:paraId="6A44B117" w14:textId="77777777" w:rsidR="00B03A00" w:rsidRDefault="00B03A00" w:rsidP="00C45C10">
      <w:pPr>
        <w:numPr>
          <w:ilvl w:val="0"/>
          <w:numId w:val="53"/>
        </w:numPr>
        <w:spacing w:line="360" w:lineRule="auto"/>
        <w:jc w:val="left"/>
        <w:rPr>
          <w:noProof/>
        </w:rPr>
      </w:pPr>
      <w:r>
        <w:rPr>
          <w:rFonts w:hint="eastAsia"/>
          <w:noProof/>
        </w:rPr>
        <w:t>其中展示的内容有活动的封面，活动的主题，活动的地点，活动的创建时间，活动的报名数</w:t>
      </w:r>
    </w:p>
    <w:p w14:paraId="684ABE22" w14:textId="62A3F77A" w:rsidR="00B03A00" w:rsidRDefault="00B03A00" w:rsidP="00C45C10">
      <w:pPr>
        <w:numPr>
          <w:ilvl w:val="0"/>
          <w:numId w:val="53"/>
        </w:numPr>
        <w:spacing w:line="360" w:lineRule="auto"/>
        <w:jc w:val="left"/>
        <w:rPr>
          <w:noProof/>
        </w:rPr>
      </w:pPr>
      <w:r>
        <w:rPr>
          <w:rFonts w:hint="eastAsia"/>
          <w:noProof/>
        </w:rPr>
        <w:t>点击进入我参加的活动详情页面，从活动活动详情页面中返回，返回到活动首页</w:t>
      </w:r>
    </w:p>
    <w:p w14:paraId="166D0515" w14:textId="4CAB3638" w:rsidR="00B03A00" w:rsidRDefault="00B03A00" w:rsidP="00C45C10">
      <w:pPr>
        <w:numPr>
          <w:ilvl w:val="0"/>
          <w:numId w:val="53"/>
        </w:numPr>
        <w:spacing w:line="360" w:lineRule="auto"/>
        <w:jc w:val="left"/>
        <w:rPr>
          <w:noProof/>
        </w:rPr>
      </w:pPr>
      <w:r>
        <w:rPr>
          <w:rFonts w:hint="eastAsia"/>
          <w:noProof/>
        </w:rPr>
        <w:t>最下面有一个查看往期活动的按钮，点击后可以查看往期活动（已经过期的自</w:t>
      </w:r>
      <w:r>
        <w:rPr>
          <w:rFonts w:hint="eastAsia"/>
          <w:noProof/>
        </w:rPr>
        <w:lastRenderedPageBreak/>
        <w:t>己参与的活动）</w:t>
      </w:r>
    </w:p>
    <w:p w14:paraId="5F4BE519" w14:textId="4F598404" w:rsidR="00B03A00" w:rsidRDefault="00B03A00" w:rsidP="00B03A00">
      <w:pPr>
        <w:spacing w:line="360" w:lineRule="auto"/>
        <w:jc w:val="left"/>
        <w:rPr>
          <w:noProof/>
        </w:rPr>
      </w:pPr>
    </w:p>
    <w:p w14:paraId="5C52E33E" w14:textId="77777777" w:rsidR="009A3ABE" w:rsidRDefault="009A3ABE" w:rsidP="009A3ABE">
      <w:pPr>
        <w:pStyle w:val="afe"/>
        <w:numPr>
          <w:ilvl w:val="0"/>
          <w:numId w:val="47"/>
        </w:numPr>
        <w:spacing w:line="360" w:lineRule="auto"/>
        <w:ind w:firstLineChars="0"/>
        <w:jc w:val="left"/>
        <w:outlineLvl w:val="1"/>
        <w:rPr>
          <w:noProof/>
        </w:rPr>
      </w:pPr>
      <w:r w:rsidRPr="00B03A00">
        <w:rPr>
          <w:rFonts w:asciiTheme="minorEastAsia" w:eastAsiaTheme="minorEastAsia" w:hAnsiTheme="minorEastAsia" w:hint="eastAsia"/>
          <w:b/>
          <w:sz w:val="24"/>
          <w:szCs w:val="24"/>
        </w:rPr>
        <w:t>我</w:t>
      </w:r>
      <w:r>
        <w:rPr>
          <w:rFonts w:asciiTheme="minorEastAsia" w:eastAsiaTheme="minorEastAsia" w:hAnsiTheme="minorEastAsia" w:hint="eastAsia"/>
          <w:b/>
          <w:sz w:val="24"/>
          <w:szCs w:val="24"/>
        </w:rPr>
        <w:t>创建</w:t>
      </w:r>
      <w:r w:rsidRPr="00B03A00">
        <w:rPr>
          <w:rFonts w:asciiTheme="minorEastAsia" w:eastAsiaTheme="minorEastAsia" w:hAnsiTheme="minorEastAsia" w:hint="eastAsia"/>
          <w:b/>
          <w:sz w:val="24"/>
          <w:szCs w:val="24"/>
        </w:rPr>
        <w:t>的</w:t>
      </w:r>
    </w:p>
    <w:p w14:paraId="72E4B1D7" w14:textId="402B80FB" w:rsidR="009A3ABE" w:rsidRDefault="009A3ABE" w:rsidP="00531A59">
      <w:pPr>
        <w:spacing w:line="360" w:lineRule="auto"/>
        <w:jc w:val="center"/>
        <w:rPr>
          <w:noProof/>
        </w:rPr>
      </w:pPr>
      <w:r>
        <w:rPr>
          <w:noProof/>
        </w:rPr>
        <w:drawing>
          <wp:inline distT="0" distB="0" distL="0" distR="0" wp14:anchorId="0E1038ED" wp14:editId="757BCFBD">
            <wp:extent cx="2562044" cy="4554748"/>
            <wp:effectExtent l="0" t="0" r="0" b="0"/>
            <wp:docPr id="20" name="图片 20" descr="C:\Users\CYQ\AppData\Local\Microsoft\Windows\INetCacheContent.Word\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YQ\AppData\Local\Microsoft\Windows\INetCacheContent.Word\我创建的.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1626" cy="4571782"/>
                    </a:xfrm>
                    <a:prstGeom prst="rect">
                      <a:avLst/>
                    </a:prstGeom>
                    <a:noFill/>
                    <a:ln>
                      <a:noFill/>
                    </a:ln>
                  </pic:spPr>
                </pic:pic>
              </a:graphicData>
            </a:graphic>
          </wp:inline>
        </w:drawing>
      </w:r>
      <w:r w:rsidR="00531A59">
        <w:rPr>
          <w:noProof/>
        </w:rPr>
        <w:drawing>
          <wp:inline distT="0" distB="0" distL="0" distR="0" wp14:anchorId="5DD7DC7D" wp14:editId="35BD8926">
            <wp:extent cx="2553019" cy="4536740"/>
            <wp:effectExtent l="0" t="0" r="0" b="0"/>
            <wp:docPr id="23" name="图片 23" descr="C:\Users\CYQ\AppData\Local\Microsoft\Windows\INetCacheContent.Word\我创建的-p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Q\AppData\Local\Microsoft\Windows\INetCacheContent.Word\我创建的-po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022" cy="4552739"/>
                    </a:xfrm>
                    <a:prstGeom prst="rect">
                      <a:avLst/>
                    </a:prstGeom>
                    <a:noFill/>
                    <a:ln>
                      <a:noFill/>
                    </a:ln>
                  </pic:spPr>
                </pic:pic>
              </a:graphicData>
            </a:graphic>
          </wp:inline>
        </w:drawing>
      </w:r>
    </w:p>
    <w:p w14:paraId="4A8769A9" w14:textId="77777777" w:rsidR="009A3ABE" w:rsidRPr="00A52EAF" w:rsidRDefault="009A3ABE" w:rsidP="009A3ABE">
      <w:pPr>
        <w:numPr>
          <w:ilvl w:val="0"/>
          <w:numId w:val="54"/>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47ED493E" w14:textId="77777777" w:rsidR="009A3ABE" w:rsidRDefault="009A3ABE" w:rsidP="009A3ABE">
      <w:pPr>
        <w:numPr>
          <w:ilvl w:val="0"/>
          <w:numId w:val="55"/>
        </w:numPr>
        <w:spacing w:line="360" w:lineRule="auto"/>
        <w:jc w:val="left"/>
        <w:rPr>
          <w:noProof/>
        </w:rPr>
      </w:pPr>
      <w:r>
        <w:rPr>
          <w:rFonts w:hint="eastAsia"/>
          <w:noProof/>
        </w:rPr>
        <w:t>我创建的和我参与的展现形式相同。</w:t>
      </w:r>
    </w:p>
    <w:p w14:paraId="751FA8FC" w14:textId="77777777" w:rsidR="009A3ABE" w:rsidRDefault="009A3ABE" w:rsidP="009A3ABE">
      <w:pPr>
        <w:numPr>
          <w:ilvl w:val="0"/>
          <w:numId w:val="55"/>
        </w:numPr>
        <w:spacing w:line="360" w:lineRule="auto"/>
        <w:jc w:val="left"/>
        <w:rPr>
          <w:noProof/>
        </w:rPr>
      </w:pPr>
      <w:r>
        <w:rPr>
          <w:rFonts w:hint="eastAsia"/>
          <w:noProof/>
        </w:rPr>
        <w:t>选中我创建的这个筛选项，出现的都是我创建的活动（均为没有过期的活动），，我创建的活动按已创建时间降序排序，新创建的出现在上方。</w:t>
      </w:r>
    </w:p>
    <w:p w14:paraId="5AA2C71A" w14:textId="77777777" w:rsidR="009A3ABE" w:rsidRDefault="009A3ABE" w:rsidP="009A3ABE">
      <w:pPr>
        <w:numPr>
          <w:ilvl w:val="0"/>
          <w:numId w:val="55"/>
        </w:numPr>
        <w:spacing w:line="360" w:lineRule="auto"/>
        <w:jc w:val="left"/>
        <w:rPr>
          <w:noProof/>
        </w:rPr>
      </w:pPr>
      <w:r>
        <w:rPr>
          <w:rFonts w:hint="eastAsia"/>
          <w:noProof/>
        </w:rPr>
        <w:t>列表展示项有活动的封面，活动的标题，活动的地点，活动创建的时间和活动已报名的人数。</w:t>
      </w:r>
    </w:p>
    <w:p w14:paraId="31BD1E84" w14:textId="3E35C9B8" w:rsidR="009A3ABE" w:rsidRDefault="009A3ABE" w:rsidP="009A3ABE">
      <w:pPr>
        <w:numPr>
          <w:ilvl w:val="0"/>
          <w:numId w:val="55"/>
        </w:numPr>
        <w:spacing w:line="360" w:lineRule="auto"/>
        <w:jc w:val="left"/>
        <w:rPr>
          <w:noProof/>
        </w:rPr>
      </w:pPr>
      <w:r>
        <w:rPr>
          <w:rFonts w:hint="eastAsia"/>
          <w:noProof/>
        </w:rPr>
        <w:t>活动右上角</w:t>
      </w:r>
      <w:r>
        <w:rPr>
          <w:rFonts w:hint="eastAsia"/>
          <w:noProof/>
        </w:rPr>
        <w:t>X</w:t>
      </w:r>
      <w:r>
        <w:rPr>
          <w:rFonts w:hint="eastAsia"/>
          <w:noProof/>
        </w:rPr>
        <w:t>删除符号，点击</w:t>
      </w:r>
      <w:r>
        <w:rPr>
          <w:rFonts w:hint="eastAsia"/>
          <w:noProof/>
        </w:rPr>
        <w:t>X</w:t>
      </w:r>
      <w:r w:rsidRPr="00E61321">
        <w:t xml:space="preserve"> </w:t>
      </w:r>
      <w:r w:rsidR="006D1C21">
        <w:rPr>
          <w:rFonts w:hint="eastAsia"/>
          <w:noProof/>
        </w:rPr>
        <w:t>删除对应的活动并弹出</w:t>
      </w:r>
      <w:r w:rsidR="00EF5C2C">
        <w:rPr>
          <w:rFonts w:hint="eastAsia"/>
          <w:noProof/>
        </w:rPr>
        <w:t>确认删除</w:t>
      </w:r>
      <w:r>
        <w:rPr>
          <w:rFonts w:hint="eastAsia"/>
          <w:noProof/>
        </w:rPr>
        <w:t>的提示框。</w:t>
      </w:r>
    </w:p>
    <w:p w14:paraId="3F488146" w14:textId="77777777" w:rsidR="009A3ABE" w:rsidRDefault="009A3ABE" w:rsidP="009A3ABE">
      <w:pPr>
        <w:numPr>
          <w:ilvl w:val="0"/>
          <w:numId w:val="55"/>
        </w:numPr>
        <w:spacing w:line="360" w:lineRule="auto"/>
        <w:jc w:val="left"/>
        <w:rPr>
          <w:noProof/>
        </w:rPr>
      </w:pPr>
      <w:r>
        <w:rPr>
          <w:rFonts w:hint="eastAsia"/>
          <w:noProof/>
        </w:rPr>
        <w:t>点击查看往期活动，出现的就是往期自己创建的活动的列表。</w:t>
      </w:r>
    </w:p>
    <w:p w14:paraId="5B9433AB" w14:textId="77777777" w:rsidR="009A3ABE" w:rsidRPr="002D0A20" w:rsidRDefault="009A3ABE" w:rsidP="009A3ABE">
      <w:pPr>
        <w:spacing w:line="360" w:lineRule="auto"/>
        <w:ind w:left="840"/>
        <w:jc w:val="left"/>
        <w:rPr>
          <w:rFonts w:ascii="Times New Roman" w:hAnsi="Times New Roman"/>
          <w:b/>
        </w:rPr>
      </w:pPr>
    </w:p>
    <w:p w14:paraId="5F8F0DC5" w14:textId="77777777" w:rsidR="009A3ABE" w:rsidRPr="00B03A00" w:rsidRDefault="009A3ABE" w:rsidP="009A3ABE">
      <w:pPr>
        <w:spacing w:line="360" w:lineRule="auto"/>
        <w:rPr>
          <w:noProof/>
        </w:rPr>
      </w:pPr>
    </w:p>
    <w:p w14:paraId="20D79CAC" w14:textId="08CFD7E1" w:rsidR="00B03A00" w:rsidRPr="00B03A00" w:rsidRDefault="001D6926"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6</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w:t>
      </w:r>
      <w:r w:rsidR="00015A52">
        <w:rPr>
          <w:rFonts w:asciiTheme="minorEastAsia" w:eastAsiaTheme="minorEastAsia" w:hAnsiTheme="minorEastAsia" w:hint="eastAsia"/>
          <w:b/>
          <w:sz w:val="24"/>
          <w:szCs w:val="24"/>
        </w:rPr>
        <w:t>页</w:t>
      </w:r>
      <w:r w:rsidR="00B03A00" w:rsidRPr="00B03A00">
        <w:rPr>
          <w:rFonts w:asciiTheme="minorEastAsia" w:eastAsiaTheme="minorEastAsia" w:hAnsiTheme="minorEastAsia" w:hint="eastAsia"/>
          <w:b/>
          <w:sz w:val="24"/>
          <w:szCs w:val="24"/>
        </w:rPr>
        <w:t>（未报名页面）</w:t>
      </w:r>
    </w:p>
    <w:p w14:paraId="0AA24103" w14:textId="768CA39C" w:rsidR="00B03A00" w:rsidRDefault="00B03A00" w:rsidP="00B03A00">
      <w:pPr>
        <w:spacing w:line="360" w:lineRule="auto"/>
        <w:jc w:val="center"/>
        <w:rPr>
          <w:noProof/>
        </w:rPr>
      </w:pPr>
      <w:r>
        <w:rPr>
          <w:rFonts w:hint="eastAsia"/>
          <w:noProof/>
        </w:rPr>
        <w:lastRenderedPageBreak/>
        <w:t xml:space="preserve"> </w:t>
      </w:r>
      <w:r>
        <w:rPr>
          <w:noProof/>
        </w:rPr>
        <w:t xml:space="preserve"> </w:t>
      </w:r>
      <w:r w:rsidR="002B557C">
        <w:rPr>
          <w:noProof/>
        </w:rPr>
        <w:drawing>
          <wp:inline distT="0" distB="0" distL="0" distR="0" wp14:anchorId="72BD4D11" wp14:editId="3601E5A5">
            <wp:extent cx="3119437" cy="5796951"/>
            <wp:effectExtent l="0" t="0" r="5080" b="0"/>
            <wp:docPr id="18" name="图片 18" descr="C:\Users\CYQ\AppData\Local\Microsoft\Windows\INetCacheContent.Word\活动详情（未报名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YQ\AppData\Local\Microsoft\Windows\INetCacheContent.Word\活动详情（未报名页面）.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4411" cy="5806193"/>
                    </a:xfrm>
                    <a:prstGeom prst="rect">
                      <a:avLst/>
                    </a:prstGeom>
                    <a:noFill/>
                    <a:ln>
                      <a:noFill/>
                    </a:ln>
                  </pic:spPr>
                </pic:pic>
              </a:graphicData>
            </a:graphic>
          </wp:inline>
        </w:drawing>
      </w:r>
      <w:r w:rsidRPr="00062F7F">
        <w:rPr>
          <w:noProof/>
        </w:rPr>
        <w:t xml:space="preserve"> </w:t>
      </w:r>
    </w:p>
    <w:p w14:paraId="0DA4D15B" w14:textId="77777777" w:rsidR="00B03A00" w:rsidRPr="00A52EAF" w:rsidRDefault="00B03A00" w:rsidP="00C45C10">
      <w:pPr>
        <w:numPr>
          <w:ilvl w:val="0"/>
          <w:numId w:val="56"/>
        </w:numPr>
        <w:spacing w:line="360" w:lineRule="auto"/>
        <w:jc w:val="left"/>
        <w:rPr>
          <w:rFonts w:ascii="Times New Roman" w:hAnsi="Times New Roman"/>
          <w:b/>
        </w:rPr>
      </w:pPr>
      <w:commentRangeStart w:id="3"/>
      <w:r>
        <w:rPr>
          <w:rFonts w:ascii="Times New Roman" w:hAnsi="Times New Roman" w:hint="eastAsia"/>
          <w:b/>
        </w:rPr>
        <w:t>功能描述</w:t>
      </w:r>
      <w:commentRangeEnd w:id="3"/>
      <w:r w:rsidR="003A42AB">
        <w:rPr>
          <w:rStyle w:val="affff0"/>
        </w:rPr>
        <w:commentReference w:id="3"/>
      </w:r>
      <w:r w:rsidRPr="00A52EAF">
        <w:rPr>
          <w:rFonts w:ascii="Times New Roman" w:hAnsi="Times New Roman"/>
          <w:b/>
        </w:rPr>
        <w:t>：</w:t>
      </w:r>
    </w:p>
    <w:p w14:paraId="6E06A7C0" w14:textId="77777777" w:rsidR="00B03A00" w:rsidRDefault="00B03A00" w:rsidP="00C45C10">
      <w:pPr>
        <w:numPr>
          <w:ilvl w:val="0"/>
          <w:numId w:val="57"/>
        </w:numPr>
        <w:spacing w:line="360" w:lineRule="auto"/>
        <w:jc w:val="left"/>
        <w:rPr>
          <w:noProof/>
        </w:rPr>
      </w:pPr>
      <w:r>
        <w:rPr>
          <w:rFonts w:hint="eastAsia"/>
          <w:noProof/>
        </w:rPr>
        <w:t>点击任意一个我可以参与非我创建的活动列表，进入活动详情页面</w:t>
      </w:r>
      <w:r>
        <w:rPr>
          <w:rFonts w:hint="eastAsia"/>
          <w:noProof/>
        </w:rPr>
        <w:t>(</w:t>
      </w:r>
      <w:r>
        <w:rPr>
          <w:rFonts w:hint="eastAsia"/>
          <w:noProof/>
        </w:rPr>
        <w:t>正在进行中的活动详情页面</w:t>
      </w:r>
      <w:r>
        <w:rPr>
          <w:rFonts w:hint="eastAsia"/>
          <w:noProof/>
        </w:rPr>
        <w:t>)</w:t>
      </w:r>
    </w:p>
    <w:p w14:paraId="0E76FC8D" w14:textId="041E9758" w:rsidR="00B03A00" w:rsidRDefault="00B03A00" w:rsidP="00C45C10">
      <w:pPr>
        <w:numPr>
          <w:ilvl w:val="0"/>
          <w:numId w:val="57"/>
        </w:numPr>
        <w:spacing w:line="360" w:lineRule="auto"/>
        <w:jc w:val="left"/>
        <w:rPr>
          <w:noProof/>
        </w:rPr>
      </w:pPr>
      <w:r>
        <w:rPr>
          <w:rFonts w:hint="eastAsia"/>
          <w:noProof/>
        </w:rPr>
        <w:t>活动详情的上方有活动的封面和活动的主题</w:t>
      </w:r>
      <w:r>
        <w:rPr>
          <w:noProof/>
        </w:rPr>
        <w:t>，</w:t>
      </w:r>
      <w:r>
        <w:rPr>
          <w:rFonts w:hint="eastAsia"/>
          <w:noProof/>
        </w:rPr>
        <w:t>和活动报名的人数</w:t>
      </w:r>
    </w:p>
    <w:p w14:paraId="05C367F8" w14:textId="77777777" w:rsidR="00B03A00" w:rsidRDefault="00B03A00" w:rsidP="00C45C10">
      <w:pPr>
        <w:numPr>
          <w:ilvl w:val="0"/>
          <w:numId w:val="57"/>
        </w:numPr>
        <w:spacing w:line="360" w:lineRule="auto"/>
        <w:jc w:val="left"/>
        <w:rPr>
          <w:noProof/>
        </w:rPr>
      </w:pPr>
      <w:r>
        <w:rPr>
          <w:rFonts w:hint="eastAsia"/>
          <w:noProof/>
        </w:rPr>
        <w:t>活动详情页面中间为活动的说明详情，最多展示</w:t>
      </w:r>
      <w:r>
        <w:rPr>
          <w:rFonts w:hint="eastAsia"/>
          <w:noProof/>
        </w:rPr>
        <w:t>6</w:t>
      </w:r>
      <w:r>
        <w:rPr>
          <w:rFonts w:hint="eastAsia"/>
          <w:noProof/>
        </w:rPr>
        <w:t>行，超出的有显示全部的按钮，点击可以展开看到全部内容</w:t>
      </w:r>
    </w:p>
    <w:p w14:paraId="34785828" w14:textId="77777777" w:rsidR="00B03A00" w:rsidRDefault="00B03A00" w:rsidP="00C45C10">
      <w:pPr>
        <w:numPr>
          <w:ilvl w:val="0"/>
          <w:numId w:val="57"/>
        </w:numPr>
        <w:spacing w:line="360" w:lineRule="auto"/>
        <w:jc w:val="left"/>
        <w:rPr>
          <w:noProof/>
        </w:rPr>
      </w:pPr>
      <w:r>
        <w:rPr>
          <w:rFonts w:hint="eastAsia"/>
          <w:noProof/>
        </w:rPr>
        <w:t>再往下是活动的开始结束时间和活动的地点，还有活动的发起者</w:t>
      </w:r>
      <w:r>
        <w:rPr>
          <w:rFonts w:hint="eastAsia"/>
          <w:noProof/>
        </w:rPr>
        <w:t>(</w:t>
      </w:r>
      <w:r>
        <w:rPr>
          <w:rFonts w:hint="eastAsia"/>
          <w:noProof/>
        </w:rPr>
        <w:t>创建者</w:t>
      </w:r>
      <w:r>
        <w:rPr>
          <w:rFonts w:hint="eastAsia"/>
          <w:noProof/>
        </w:rPr>
        <w:t>)</w:t>
      </w:r>
      <w:r>
        <w:rPr>
          <w:rFonts w:hint="eastAsia"/>
          <w:noProof/>
        </w:rPr>
        <w:t>，可以点击活动创建者后面的聊天按钮，直接跳转到</w:t>
      </w:r>
      <w:r>
        <w:rPr>
          <w:rFonts w:hint="eastAsia"/>
          <w:noProof/>
        </w:rPr>
        <w:t>IM</w:t>
      </w:r>
      <w:r>
        <w:rPr>
          <w:rFonts w:hint="eastAsia"/>
          <w:noProof/>
        </w:rPr>
        <w:t>中跟其进行</w:t>
      </w:r>
      <w:r>
        <w:rPr>
          <w:rFonts w:hint="eastAsia"/>
          <w:noProof/>
        </w:rPr>
        <w:t>1</w:t>
      </w:r>
      <w:r>
        <w:rPr>
          <w:rFonts w:hint="eastAsia"/>
          <w:noProof/>
        </w:rPr>
        <w:t>对</w:t>
      </w:r>
      <w:r>
        <w:rPr>
          <w:rFonts w:hint="eastAsia"/>
          <w:noProof/>
        </w:rPr>
        <w:t>1</w:t>
      </w:r>
      <w:r>
        <w:rPr>
          <w:rFonts w:hint="eastAsia"/>
          <w:noProof/>
        </w:rPr>
        <w:t>单聊</w:t>
      </w:r>
    </w:p>
    <w:p w14:paraId="2B8FE0A1" w14:textId="0911DB10" w:rsidR="00B03A00" w:rsidRDefault="00B03A00" w:rsidP="00C45C10">
      <w:pPr>
        <w:numPr>
          <w:ilvl w:val="0"/>
          <w:numId w:val="57"/>
        </w:numPr>
        <w:spacing w:line="360" w:lineRule="auto"/>
        <w:jc w:val="left"/>
        <w:rPr>
          <w:noProof/>
        </w:rPr>
      </w:pPr>
      <w:r>
        <w:rPr>
          <w:rFonts w:hint="eastAsia"/>
          <w:noProof/>
        </w:rPr>
        <w:t>最下面是报名按钮，点击之后可以填写相关信息进行报名（没有必填项可以不填写）</w:t>
      </w:r>
      <w:r w:rsidR="003E7E69">
        <w:rPr>
          <w:rFonts w:hint="eastAsia"/>
          <w:noProof/>
        </w:rPr>
        <w:t>，点击报名后提示报名成功。</w:t>
      </w:r>
    </w:p>
    <w:p w14:paraId="2EDA7ACD" w14:textId="6A84F112" w:rsidR="00062F7F" w:rsidRPr="00B03A00" w:rsidRDefault="00062F7F" w:rsidP="00B03A00">
      <w:pPr>
        <w:spacing w:line="360" w:lineRule="auto"/>
        <w:ind w:left="840"/>
        <w:jc w:val="left"/>
        <w:rPr>
          <w:noProof/>
        </w:rPr>
      </w:pPr>
    </w:p>
    <w:p w14:paraId="2A3B3931" w14:textId="67582DAC" w:rsidR="00BF21EA" w:rsidRPr="00B03A00" w:rsidRDefault="00BF21EA" w:rsidP="00BF21EA">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7、 </w:t>
      </w:r>
      <w:r w:rsidRPr="00B03A00">
        <w:rPr>
          <w:rFonts w:asciiTheme="minorEastAsia" w:eastAsiaTheme="minorEastAsia" w:hAnsiTheme="minorEastAsia" w:hint="eastAsia"/>
          <w:b/>
          <w:sz w:val="24"/>
          <w:szCs w:val="24"/>
        </w:rPr>
        <w:t>活动</w:t>
      </w:r>
      <w:r>
        <w:rPr>
          <w:rFonts w:asciiTheme="minorEastAsia" w:eastAsiaTheme="minorEastAsia" w:hAnsiTheme="minorEastAsia" w:hint="eastAsia"/>
          <w:b/>
          <w:sz w:val="24"/>
          <w:szCs w:val="24"/>
        </w:rPr>
        <w:t>报名页面</w:t>
      </w:r>
      <w:r w:rsidR="00302B4B">
        <w:rPr>
          <w:rFonts w:asciiTheme="minorEastAsia" w:eastAsiaTheme="minorEastAsia" w:hAnsiTheme="minorEastAsia" w:hint="eastAsia"/>
          <w:b/>
          <w:sz w:val="24"/>
          <w:szCs w:val="24"/>
        </w:rPr>
        <w:t>（有用户必填项）</w:t>
      </w:r>
    </w:p>
    <w:p w14:paraId="3D0DDE19" w14:textId="73730596" w:rsidR="00BF21EA" w:rsidRDefault="00BF21EA" w:rsidP="00BF21EA">
      <w:pPr>
        <w:spacing w:line="360" w:lineRule="auto"/>
        <w:jc w:val="center"/>
        <w:rPr>
          <w:noProof/>
        </w:rPr>
      </w:pPr>
      <w:r>
        <w:rPr>
          <w:rFonts w:hint="eastAsia"/>
          <w:noProof/>
        </w:rPr>
        <w:t xml:space="preserve"> </w:t>
      </w:r>
      <w:r>
        <w:rPr>
          <w:noProof/>
        </w:rPr>
        <w:t xml:space="preserve"> </w:t>
      </w:r>
      <w:r w:rsidR="002B557C">
        <w:rPr>
          <w:noProof/>
        </w:rPr>
        <w:drawing>
          <wp:inline distT="0" distB="0" distL="0" distR="0" wp14:anchorId="5795155A" wp14:editId="42010BA8">
            <wp:extent cx="3106851" cy="5520906"/>
            <wp:effectExtent l="0" t="0" r="0" b="3810"/>
            <wp:docPr id="17" name="图片 17" descr="C:\Users\CYQ\AppData\Local\Microsoft\Windows\INetCacheContent.Word\活动报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Q\AppData\Local\Microsoft\Windows\INetCacheContent.Word\活动报名.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9824" cy="5526190"/>
                    </a:xfrm>
                    <a:prstGeom prst="rect">
                      <a:avLst/>
                    </a:prstGeom>
                    <a:noFill/>
                    <a:ln>
                      <a:noFill/>
                    </a:ln>
                  </pic:spPr>
                </pic:pic>
              </a:graphicData>
            </a:graphic>
          </wp:inline>
        </w:drawing>
      </w:r>
      <w:r w:rsidRPr="00062F7F">
        <w:rPr>
          <w:noProof/>
        </w:rPr>
        <w:t xml:space="preserve"> </w:t>
      </w:r>
      <w:r>
        <w:rPr>
          <w:noProof/>
        </w:rPr>
        <w:t xml:space="preserve">  </w:t>
      </w:r>
    </w:p>
    <w:p w14:paraId="5C46F98A" w14:textId="77777777"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26C7A560" w14:textId="517D1C42" w:rsidR="00302B4B" w:rsidRDefault="00302B4B" w:rsidP="00302B4B">
      <w:pPr>
        <w:numPr>
          <w:ilvl w:val="0"/>
          <w:numId w:val="62"/>
        </w:numPr>
        <w:spacing w:line="360" w:lineRule="auto"/>
        <w:jc w:val="left"/>
        <w:rPr>
          <w:noProof/>
        </w:rPr>
      </w:pPr>
      <w:r>
        <w:rPr>
          <w:rFonts w:hint="eastAsia"/>
          <w:noProof/>
        </w:rPr>
        <w:t>报名界面</w:t>
      </w:r>
      <w:r w:rsidR="00EA4562">
        <w:rPr>
          <w:rFonts w:hint="eastAsia"/>
          <w:noProof/>
        </w:rPr>
        <w:t>输入发布活动时勾选的用户必填项如手机号、性别、身份证号和备注。</w:t>
      </w:r>
    </w:p>
    <w:p w14:paraId="47B1E6D1" w14:textId="7D6BF4EB" w:rsidR="003C6616" w:rsidRDefault="003C6616" w:rsidP="00302B4B">
      <w:pPr>
        <w:numPr>
          <w:ilvl w:val="0"/>
          <w:numId w:val="62"/>
        </w:numPr>
        <w:spacing w:line="360" w:lineRule="auto"/>
        <w:jc w:val="left"/>
        <w:rPr>
          <w:noProof/>
        </w:rPr>
      </w:pPr>
      <w:r>
        <w:rPr>
          <w:rFonts w:hint="eastAsia"/>
          <w:noProof/>
        </w:rPr>
        <w:t>点击立即报名按钮报名成功后提示报名成功。</w:t>
      </w:r>
      <w:r w:rsidR="004C41AC">
        <w:rPr>
          <w:rFonts w:hint="eastAsia"/>
          <w:noProof/>
        </w:rPr>
        <w:t xml:space="preserve"> </w:t>
      </w:r>
      <w:r w:rsidR="00F95BC2">
        <w:rPr>
          <w:noProof/>
        </w:rPr>
        <w:t xml:space="preserve"> </w:t>
      </w:r>
    </w:p>
    <w:p w14:paraId="3DB4189D" w14:textId="760E4AB6" w:rsidR="00302B4B" w:rsidRPr="00A52EAF" w:rsidRDefault="00302B4B" w:rsidP="00302B4B">
      <w:pPr>
        <w:numPr>
          <w:ilvl w:val="0"/>
          <w:numId w:val="58"/>
        </w:numPr>
        <w:spacing w:line="360" w:lineRule="auto"/>
        <w:jc w:val="left"/>
        <w:rPr>
          <w:rFonts w:ascii="Times New Roman" w:hAnsi="Times New Roman"/>
          <w:b/>
        </w:rPr>
      </w:pPr>
      <w:r>
        <w:rPr>
          <w:rFonts w:ascii="Times New Roman" w:hAnsi="Times New Roman" w:hint="eastAsia"/>
          <w:b/>
        </w:rPr>
        <w:t>异常处理</w:t>
      </w:r>
      <w:r w:rsidRPr="00A52EAF">
        <w:rPr>
          <w:rFonts w:ascii="Times New Roman" w:hAnsi="Times New Roman"/>
          <w:b/>
        </w:rPr>
        <w:t>：</w:t>
      </w:r>
    </w:p>
    <w:p w14:paraId="412102FF" w14:textId="2C4EC3F2" w:rsidR="00302B4B" w:rsidRDefault="00302B4B" w:rsidP="00302B4B">
      <w:pPr>
        <w:numPr>
          <w:ilvl w:val="0"/>
          <w:numId w:val="66"/>
        </w:numPr>
        <w:spacing w:line="360" w:lineRule="auto"/>
        <w:jc w:val="left"/>
        <w:rPr>
          <w:rFonts w:hint="eastAsia"/>
          <w:noProof/>
        </w:rPr>
      </w:pPr>
      <w:r>
        <w:rPr>
          <w:rFonts w:hint="eastAsia"/>
          <w:noProof/>
        </w:rPr>
        <w:t>报名界面手机号仅能输入</w:t>
      </w:r>
      <w:r>
        <w:rPr>
          <w:rFonts w:hint="eastAsia"/>
          <w:noProof/>
        </w:rPr>
        <w:t>11</w:t>
      </w:r>
      <w:r>
        <w:rPr>
          <w:rFonts w:hint="eastAsia"/>
          <w:noProof/>
        </w:rPr>
        <w:t>位数字</w:t>
      </w:r>
      <w:r w:rsidR="006509BD">
        <w:rPr>
          <w:rFonts w:hint="eastAsia"/>
          <w:noProof/>
        </w:rPr>
        <w:t>，超过提示</w:t>
      </w:r>
      <w:r w:rsidR="000F158F">
        <w:rPr>
          <w:rFonts w:hint="eastAsia"/>
          <w:noProof/>
        </w:rPr>
        <w:t>“</w:t>
      </w:r>
      <w:r w:rsidR="000F158F">
        <w:rPr>
          <w:rFonts w:hint="eastAsia"/>
          <w:noProof/>
        </w:rPr>
        <w:t>不符合要求</w:t>
      </w:r>
      <w:r w:rsidR="000F158F">
        <w:rPr>
          <w:rFonts w:hint="eastAsia"/>
          <w:noProof/>
        </w:rPr>
        <w:t>”</w:t>
      </w:r>
    </w:p>
    <w:p w14:paraId="1274C9AE" w14:textId="4696F30E" w:rsidR="00302B4B" w:rsidRDefault="00302B4B" w:rsidP="00302B4B">
      <w:pPr>
        <w:numPr>
          <w:ilvl w:val="0"/>
          <w:numId w:val="66"/>
        </w:numPr>
        <w:spacing w:line="360" w:lineRule="auto"/>
        <w:jc w:val="left"/>
        <w:rPr>
          <w:noProof/>
        </w:rPr>
      </w:pPr>
      <w:r>
        <w:rPr>
          <w:rFonts w:hint="eastAsia"/>
          <w:noProof/>
        </w:rPr>
        <w:t>身份证号输入框仅能输入</w:t>
      </w:r>
      <w:r>
        <w:rPr>
          <w:rFonts w:hint="eastAsia"/>
          <w:noProof/>
        </w:rPr>
        <w:t>16</w:t>
      </w:r>
      <w:r>
        <w:rPr>
          <w:rFonts w:hint="eastAsia"/>
          <w:noProof/>
        </w:rPr>
        <w:t>位字符</w:t>
      </w:r>
      <w:r w:rsidR="000F158F">
        <w:rPr>
          <w:rFonts w:hint="eastAsia"/>
          <w:noProof/>
        </w:rPr>
        <w:t>，超过提示“</w:t>
      </w:r>
      <w:r w:rsidR="000F158F">
        <w:rPr>
          <w:rFonts w:hint="eastAsia"/>
          <w:noProof/>
        </w:rPr>
        <w:t>不符合要求</w:t>
      </w:r>
      <w:r w:rsidR="000F158F">
        <w:rPr>
          <w:rFonts w:hint="eastAsia"/>
          <w:noProof/>
        </w:rPr>
        <w:t>”</w:t>
      </w:r>
    </w:p>
    <w:p w14:paraId="6B148D50" w14:textId="5D2AA33D" w:rsidR="00302B4B" w:rsidRDefault="00302B4B" w:rsidP="00302B4B">
      <w:pPr>
        <w:numPr>
          <w:ilvl w:val="0"/>
          <w:numId w:val="66"/>
        </w:numPr>
        <w:spacing w:line="360" w:lineRule="auto"/>
        <w:jc w:val="left"/>
        <w:rPr>
          <w:noProof/>
        </w:rPr>
      </w:pPr>
      <w:r>
        <w:rPr>
          <w:rFonts w:hint="eastAsia"/>
          <w:noProof/>
        </w:rPr>
        <w:t>备注输入字符不能超过</w:t>
      </w:r>
      <w:r>
        <w:rPr>
          <w:rFonts w:hint="eastAsia"/>
          <w:noProof/>
        </w:rPr>
        <w:t>100</w:t>
      </w:r>
      <w:r>
        <w:rPr>
          <w:rFonts w:hint="eastAsia"/>
          <w:noProof/>
        </w:rPr>
        <w:t>字，超过提示超出字数限制</w:t>
      </w:r>
    </w:p>
    <w:p w14:paraId="2C270E66" w14:textId="77777777" w:rsidR="00302B4B" w:rsidRPr="00302B4B" w:rsidRDefault="00302B4B" w:rsidP="00302B4B">
      <w:pPr>
        <w:spacing w:line="360" w:lineRule="auto"/>
        <w:jc w:val="left"/>
        <w:rPr>
          <w:rFonts w:hint="eastAsia"/>
          <w:noProof/>
        </w:rPr>
      </w:pPr>
    </w:p>
    <w:p w14:paraId="2F14F0F7" w14:textId="3A3489AE" w:rsidR="00B03A00" w:rsidRPr="00B03A00" w:rsidRDefault="00BF21EA" w:rsidP="00B03A00">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8</w:t>
      </w:r>
      <w:r w:rsidR="00B03A00">
        <w:rPr>
          <w:rFonts w:asciiTheme="minorEastAsia" w:eastAsiaTheme="minorEastAsia" w:hAnsiTheme="minorEastAsia" w:hint="eastAsia"/>
          <w:b/>
          <w:sz w:val="24"/>
          <w:szCs w:val="24"/>
        </w:rPr>
        <w:t>、</w:t>
      </w:r>
      <w:r w:rsidR="00B03A00" w:rsidRPr="00B03A00">
        <w:rPr>
          <w:rFonts w:asciiTheme="minorEastAsia" w:eastAsiaTheme="minorEastAsia" w:hAnsiTheme="minorEastAsia" w:hint="eastAsia"/>
          <w:b/>
          <w:sz w:val="24"/>
          <w:szCs w:val="24"/>
        </w:rPr>
        <w:tab/>
        <w:t>活动详情页（我参与的）</w:t>
      </w:r>
    </w:p>
    <w:p w14:paraId="516CFAE9" w14:textId="53C6CCDE" w:rsidR="00B03A00" w:rsidRDefault="00B03A00" w:rsidP="00B03A00">
      <w:pPr>
        <w:spacing w:line="360" w:lineRule="auto"/>
        <w:jc w:val="center"/>
        <w:rPr>
          <w:noProof/>
        </w:rPr>
      </w:pPr>
      <w:r>
        <w:rPr>
          <w:rFonts w:hint="eastAsia"/>
          <w:noProof/>
        </w:rPr>
        <w:lastRenderedPageBreak/>
        <w:t xml:space="preserve"> </w:t>
      </w:r>
      <w:r>
        <w:rPr>
          <w:noProof/>
        </w:rPr>
        <w:t xml:space="preserve"> </w:t>
      </w:r>
      <w:r w:rsidR="002B557C">
        <w:rPr>
          <w:noProof/>
        </w:rPr>
        <w:drawing>
          <wp:inline distT="0" distB="0" distL="0" distR="0" wp14:anchorId="20664E08" wp14:editId="2AF4399B">
            <wp:extent cx="3110152" cy="5779698"/>
            <wp:effectExtent l="0" t="0" r="0" b="0"/>
            <wp:docPr id="21" name="图片 21" descr="C:\Users\CYQ\AppData\Local\Microsoft\Windows\INetCacheContent.Word\活动详情（我参与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YQ\AppData\Local\Microsoft\Windows\INetCacheContent.Word\活动详情（我参与的）.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4458" cy="5787700"/>
                    </a:xfrm>
                    <a:prstGeom prst="rect">
                      <a:avLst/>
                    </a:prstGeom>
                    <a:noFill/>
                    <a:ln>
                      <a:noFill/>
                    </a:ln>
                  </pic:spPr>
                </pic:pic>
              </a:graphicData>
            </a:graphic>
          </wp:inline>
        </w:drawing>
      </w:r>
      <w:r w:rsidRPr="00062F7F">
        <w:rPr>
          <w:noProof/>
        </w:rPr>
        <w:t xml:space="preserve"> </w:t>
      </w:r>
      <w:r w:rsidR="00656FDD">
        <w:rPr>
          <w:noProof/>
        </w:rPr>
        <w:t xml:space="preserve">  </w:t>
      </w:r>
    </w:p>
    <w:p w14:paraId="5CE2ABE9" w14:textId="77777777" w:rsidR="00B03A00" w:rsidRPr="00A52EAF" w:rsidRDefault="00B03A00" w:rsidP="00C45C10">
      <w:pPr>
        <w:numPr>
          <w:ilvl w:val="0"/>
          <w:numId w:val="58"/>
        </w:numPr>
        <w:spacing w:line="360" w:lineRule="auto"/>
        <w:jc w:val="left"/>
        <w:rPr>
          <w:rFonts w:ascii="Times New Roman" w:hAnsi="Times New Roman"/>
          <w:b/>
        </w:rPr>
      </w:pPr>
      <w:commentRangeStart w:id="4"/>
      <w:r>
        <w:rPr>
          <w:rFonts w:ascii="Times New Roman" w:hAnsi="Times New Roman" w:hint="eastAsia"/>
          <w:b/>
        </w:rPr>
        <w:t>功能描述</w:t>
      </w:r>
      <w:commentRangeEnd w:id="4"/>
      <w:r w:rsidR="003A42AB">
        <w:rPr>
          <w:rStyle w:val="affff0"/>
        </w:rPr>
        <w:commentReference w:id="4"/>
      </w:r>
      <w:r w:rsidRPr="00A52EAF">
        <w:rPr>
          <w:rFonts w:ascii="Times New Roman" w:hAnsi="Times New Roman"/>
          <w:b/>
        </w:rPr>
        <w:t>：</w:t>
      </w:r>
    </w:p>
    <w:p w14:paraId="0533AFC3" w14:textId="77777777" w:rsidR="00B03A00" w:rsidRDefault="00B03A00" w:rsidP="00302B4B">
      <w:pPr>
        <w:numPr>
          <w:ilvl w:val="0"/>
          <w:numId w:val="66"/>
        </w:numPr>
        <w:spacing w:line="360" w:lineRule="auto"/>
        <w:jc w:val="left"/>
        <w:rPr>
          <w:noProof/>
        </w:rPr>
      </w:pPr>
      <w:r>
        <w:rPr>
          <w:rFonts w:hint="eastAsia"/>
          <w:noProof/>
        </w:rPr>
        <w:t>我参与的和未报名的基本相同</w:t>
      </w:r>
    </w:p>
    <w:p w14:paraId="003482D6" w14:textId="69B2E2EE" w:rsidR="00B03A00" w:rsidRDefault="00B03A00" w:rsidP="00302B4B">
      <w:pPr>
        <w:numPr>
          <w:ilvl w:val="0"/>
          <w:numId w:val="66"/>
        </w:numPr>
        <w:spacing w:line="360" w:lineRule="auto"/>
        <w:jc w:val="left"/>
        <w:rPr>
          <w:noProof/>
        </w:rPr>
      </w:pPr>
      <w:r>
        <w:rPr>
          <w:rFonts w:hint="eastAsia"/>
          <w:noProof/>
        </w:rPr>
        <w:t>上方页面有活动的封面和活动的主题，和活动报名的人数。</w:t>
      </w:r>
    </w:p>
    <w:p w14:paraId="798BFB8B" w14:textId="70C22192" w:rsidR="00B03A00" w:rsidRDefault="002A58DE" w:rsidP="00302B4B">
      <w:pPr>
        <w:numPr>
          <w:ilvl w:val="0"/>
          <w:numId w:val="66"/>
        </w:numPr>
        <w:spacing w:line="360" w:lineRule="auto"/>
        <w:jc w:val="left"/>
        <w:rPr>
          <w:noProof/>
        </w:rPr>
      </w:pPr>
      <w:r>
        <w:rPr>
          <w:rFonts w:hint="eastAsia"/>
          <w:noProof/>
        </w:rPr>
        <w:t>活动详情页面中间有活动的详情描述，描述</w:t>
      </w:r>
      <w:r w:rsidR="00B03A00">
        <w:rPr>
          <w:rFonts w:hint="eastAsia"/>
          <w:noProof/>
        </w:rPr>
        <w:t>只展示</w:t>
      </w:r>
      <w:r w:rsidR="00B03A00">
        <w:rPr>
          <w:rFonts w:hint="eastAsia"/>
          <w:noProof/>
        </w:rPr>
        <w:t>6</w:t>
      </w:r>
      <w:r w:rsidR="00B03A00">
        <w:rPr>
          <w:rFonts w:hint="eastAsia"/>
          <w:noProof/>
        </w:rPr>
        <w:t>行，超过部分自动收起，点击查看全部，可以展开所有描述。</w:t>
      </w:r>
    </w:p>
    <w:p w14:paraId="077A11AA" w14:textId="2136FA04" w:rsidR="00B03A00" w:rsidRDefault="00B03A00" w:rsidP="00302B4B">
      <w:pPr>
        <w:numPr>
          <w:ilvl w:val="0"/>
          <w:numId w:val="66"/>
        </w:numPr>
        <w:spacing w:line="360" w:lineRule="auto"/>
        <w:jc w:val="left"/>
        <w:rPr>
          <w:noProof/>
        </w:rPr>
      </w:pPr>
      <w:r>
        <w:rPr>
          <w:rFonts w:hint="eastAsia"/>
          <w:noProof/>
        </w:rPr>
        <w:t>详情页面下方区域有活动开始</w:t>
      </w:r>
      <w:r w:rsidR="00DB33B5">
        <w:rPr>
          <w:rFonts w:hint="eastAsia"/>
          <w:noProof/>
        </w:rPr>
        <w:t>，</w:t>
      </w:r>
      <w:r>
        <w:rPr>
          <w:rFonts w:hint="eastAsia"/>
          <w:noProof/>
        </w:rPr>
        <w:t>结束时间</w:t>
      </w:r>
      <w:r w:rsidR="00DB33B5">
        <w:rPr>
          <w:rFonts w:hint="eastAsia"/>
          <w:noProof/>
        </w:rPr>
        <w:t>和</w:t>
      </w:r>
      <w:r>
        <w:rPr>
          <w:rFonts w:hint="eastAsia"/>
          <w:noProof/>
        </w:rPr>
        <w:t>活动地点</w:t>
      </w:r>
    </w:p>
    <w:p w14:paraId="710464CC" w14:textId="77777777" w:rsidR="00B03A00" w:rsidRDefault="00B03A00" w:rsidP="00302B4B">
      <w:pPr>
        <w:numPr>
          <w:ilvl w:val="0"/>
          <w:numId w:val="66"/>
        </w:numPr>
        <w:spacing w:line="360" w:lineRule="auto"/>
        <w:jc w:val="left"/>
        <w:rPr>
          <w:noProof/>
        </w:rPr>
      </w:pPr>
      <w:r>
        <w:rPr>
          <w:rFonts w:hint="eastAsia"/>
          <w:noProof/>
        </w:rPr>
        <w:t>有活动发起者，点击后面的聊天按钮，可以直接跳转到</w:t>
      </w:r>
      <w:r>
        <w:rPr>
          <w:rFonts w:hint="eastAsia"/>
          <w:noProof/>
        </w:rPr>
        <w:t>IM</w:t>
      </w:r>
      <w:r>
        <w:rPr>
          <w:rFonts w:hint="eastAsia"/>
          <w:noProof/>
        </w:rPr>
        <w:t>跟其进行一对一单聊。</w:t>
      </w:r>
    </w:p>
    <w:p w14:paraId="7240EB3B" w14:textId="260414AA" w:rsidR="00B03A00" w:rsidRDefault="0022596F" w:rsidP="00302B4B">
      <w:pPr>
        <w:numPr>
          <w:ilvl w:val="0"/>
          <w:numId w:val="66"/>
        </w:numPr>
        <w:spacing w:line="360" w:lineRule="auto"/>
        <w:jc w:val="left"/>
        <w:rPr>
          <w:noProof/>
        </w:rPr>
      </w:pPr>
      <w:r>
        <w:rPr>
          <w:rFonts w:hint="eastAsia"/>
          <w:noProof/>
        </w:rPr>
        <w:t>下面有进入讨论组，点击则可以进入</w:t>
      </w:r>
      <w:r w:rsidR="00B03A00">
        <w:rPr>
          <w:rFonts w:hint="eastAsia"/>
          <w:noProof/>
        </w:rPr>
        <w:t>活动群组，进行群聊天</w:t>
      </w:r>
    </w:p>
    <w:p w14:paraId="5578E240" w14:textId="77777777" w:rsidR="00B03A00" w:rsidRPr="00B03A00" w:rsidRDefault="00B03A00" w:rsidP="00B03A00">
      <w:pPr>
        <w:spacing w:line="360" w:lineRule="auto"/>
        <w:ind w:left="840"/>
        <w:jc w:val="left"/>
        <w:rPr>
          <w:noProof/>
        </w:rPr>
      </w:pPr>
    </w:p>
    <w:p w14:paraId="3D9EE0E0" w14:textId="2DD353A6" w:rsidR="00CF3D7C" w:rsidRDefault="00BF21EA" w:rsidP="00BD19EB">
      <w:pPr>
        <w:spacing w:line="360" w:lineRule="auto"/>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lastRenderedPageBreak/>
        <w:t>9</w:t>
      </w:r>
      <w:r w:rsidR="00BD19EB" w:rsidRPr="00BD19EB">
        <w:rPr>
          <w:rFonts w:asciiTheme="minorEastAsia" w:eastAsiaTheme="minorEastAsia" w:hAnsiTheme="minorEastAsia" w:hint="eastAsia"/>
          <w:b/>
          <w:sz w:val="24"/>
          <w:szCs w:val="24"/>
        </w:rPr>
        <w:t>、</w:t>
      </w:r>
      <w:r w:rsidR="00462CCE">
        <w:rPr>
          <w:rFonts w:asciiTheme="minorEastAsia" w:eastAsiaTheme="minorEastAsia" w:hAnsiTheme="minorEastAsia" w:hint="eastAsia"/>
          <w:b/>
          <w:sz w:val="24"/>
          <w:szCs w:val="24"/>
        </w:rPr>
        <w:t xml:space="preserve"> </w:t>
      </w:r>
      <w:r w:rsidR="00BD19EB" w:rsidRPr="00BD19EB">
        <w:rPr>
          <w:rFonts w:asciiTheme="minorEastAsia" w:eastAsiaTheme="minorEastAsia" w:hAnsiTheme="minorEastAsia" w:hint="eastAsia"/>
          <w:b/>
          <w:sz w:val="24"/>
          <w:szCs w:val="24"/>
        </w:rPr>
        <w:t>活动详情页（我创建的）</w:t>
      </w:r>
    </w:p>
    <w:p w14:paraId="1F82B804" w14:textId="4849B1F4" w:rsidR="00CF3D7C" w:rsidRPr="00CF3D7C" w:rsidRDefault="00D06CBB" w:rsidP="00CF3D7C">
      <w:pPr>
        <w:spacing w:line="360" w:lineRule="auto"/>
        <w:jc w:val="center"/>
        <w:rPr>
          <w:rFonts w:asciiTheme="minorEastAsia" w:eastAsiaTheme="minorEastAsia" w:hAnsiTheme="minorEastAsia"/>
          <w:b/>
          <w:sz w:val="24"/>
          <w:szCs w:val="24"/>
        </w:rPr>
      </w:pPr>
      <w:r>
        <w:rPr>
          <w:noProof/>
        </w:rPr>
        <w:drawing>
          <wp:inline distT="0" distB="0" distL="0" distR="0" wp14:anchorId="5E89AF63" wp14:editId="5210BD09">
            <wp:extent cx="2988268" cy="5555412"/>
            <wp:effectExtent l="0" t="0" r="3175" b="7620"/>
            <wp:docPr id="24" name="图片 24" descr="C:\Users\CYQ\AppData\Local\Microsoft\Windows\INetCacheContent.Word\活动详情（我创建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YQ\AppData\Local\Microsoft\Windows\INetCacheContent.Word\活动详情（我创建的）.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1877" cy="5562121"/>
                    </a:xfrm>
                    <a:prstGeom prst="rect">
                      <a:avLst/>
                    </a:prstGeom>
                    <a:noFill/>
                    <a:ln>
                      <a:noFill/>
                    </a:ln>
                  </pic:spPr>
                </pic:pic>
              </a:graphicData>
            </a:graphic>
          </wp:inline>
        </w:drawing>
      </w:r>
    </w:p>
    <w:p w14:paraId="2CAC812D" w14:textId="3EED8A32" w:rsidR="00BD19EB" w:rsidRPr="00A52EAF" w:rsidRDefault="00BD19EB" w:rsidP="000A27D8">
      <w:pPr>
        <w:numPr>
          <w:ilvl w:val="0"/>
          <w:numId w:val="61"/>
        </w:numPr>
        <w:spacing w:line="360" w:lineRule="auto"/>
        <w:jc w:val="left"/>
        <w:rPr>
          <w:rFonts w:ascii="Times New Roman" w:hAnsi="Times New Roman"/>
          <w:b/>
        </w:rPr>
      </w:pPr>
      <w:r>
        <w:rPr>
          <w:rFonts w:ascii="Times New Roman" w:hAnsi="Times New Roman" w:hint="eastAsia"/>
          <w:b/>
        </w:rPr>
        <w:t>功能描述</w:t>
      </w:r>
      <w:r w:rsidRPr="00A52EAF">
        <w:rPr>
          <w:rFonts w:ascii="Times New Roman" w:hAnsi="Times New Roman"/>
          <w:b/>
        </w:rPr>
        <w:t>：</w:t>
      </w:r>
    </w:p>
    <w:p w14:paraId="701F941F" w14:textId="2B818AB6" w:rsidR="002F5F8D" w:rsidRDefault="00C63051" w:rsidP="000A27D8">
      <w:pPr>
        <w:numPr>
          <w:ilvl w:val="0"/>
          <w:numId w:val="63"/>
        </w:numPr>
        <w:spacing w:line="360" w:lineRule="auto"/>
        <w:jc w:val="left"/>
        <w:rPr>
          <w:noProof/>
        </w:rPr>
      </w:pPr>
      <w:r>
        <w:rPr>
          <w:rFonts w:hint="eastAsia"/>
          <w:noProof/>
        </w:rPr>
        <w:t>我创建</w:t>
      </w:r>
      <w:r w:rsidR="002F5F8D">
        <w:rPr>
          <w:rFonts w:hint="eastAsia"/>
          <w:noProof/>
        </w:rPr>
        <w:t>的和</w:t>
      </w:r>
      <w:r>
        <w:rPr>
          <w:rFonts w:hint="eastAsia"/>
          <w:noProof/>
        </w:rPr>
        <w:t>我参与</w:t>
      </w:r>
      <w:r w:rsidR="002F5F8D">
        <w:rPr>
          <w:rFonts w:hint="eastAsia"/>
          <w:noProof/>
        </w:rPr>
        <w:t>的</w:t>
      </w:r>
      <w:r>
        <w:rPr>
          <w:rFonts w:hint="eastAsia"/>
          <w:noProof/>
        </w:rPr>
        <w:t>界面</w:t>
      </w:r>
      <w:r w:rsidR="002F5F8D">
        <w:rPr>
          <w:rFonts w:hint="eastAsia"/>
          <w:noProof/>
        </w:rPr>
        <w:t>基本相同</w:t>
      </w:r>
    </w:p>
    <w:p w14:paraId="06825157" w14:textId="34D3607D" w:rsidR="002F5F8D" w:rsidRDefault="00564605" w:rsidP="000A27D8">
      <w:pPr>
        <w:numPr>
          <w:ilvl w:val="0"/>
          <w:numId w:val="63"/>
        </w:numPr>
        <w:spacing w:line="360" w:lineRule="auto"/>
        <w:jc w:val="left"/>
        <w:rPr>
          <w:noProof/>
        </w:rPr>
      </w:pPr>
      <w:r>
        <w:rPr>
          <w:rFonts w:hint="eastAsia"/>
          <w:noProof/>
        </w:rPr>
        <w:t>页面右上角有导出活动报名人信息按钮，点击按钮后</w:t>
      </w:r>
      <w:r w:rsidR="00243929">
        <w:rPr>
          <w:rFonts w:hint="eastAsia"/>
          <w:noProof/>
        </w:rPr>
        <w:t>发送</w:t>
      </w:r>
      <w:r w:rsidR="000864D6">
        <w:rPr>
          <w:rFonts w:hint="eastAsia"/>
          <w:noProof/>
        </w:rPr>
        <w:t>报名</w:t>
      </w:r>
      <w:bookmarkStart w:id="5" w:name="_GoBack"/>
      <w:bookmarkEnd w:id="5"/>
      <w:r w:rsidR="000864D6">
        <w:rPr>
          <w:rFonts w:hint="eastAsia"/>
          <w:noProof/>
        </w:rPr>
        <w:t>信息</w:t>
      </w:r>
      <w:r w:rsidR="00DE6F13">
        <w:rPr>
          <w:rFonts w:hint="eastAsia"/>
          <w:noProof/>
        </w:rPr>
        <w:t>表格</w:t>
      </w:r>
      <w:r w:rsidR="000864D6">
        <w:rPr>
          <w:rFonts w:hint="eastAsia"/>
          <w:noProof/>
        </w:rPr>
        <w:t>到</w:t>
      </w:r>
      <w:r w:rsidR="00243929">
        <w:rPr>
          <w:rFonts w:hint="eastAsia"/>
          <w:noProof/>
        </w:rPr>
        <w:t>邮箱</w:t>
      </w:r>
      <w:r w:rsidR="000864D6">
        <w:rPr>
          <w:rFonts w:hint="eastAsia"/>
          <w:noProof/>
        </w:rPr>
        <w:t>。</w:t>
      </w:r>
      <w:r w:rsidR="00A40452">
        <w:rPr>
          <w:rFonts w:hint="eastAsia"/>
          <w:noProof/>
        </w:rPr>
        <w:t>（导出信息包括活动名称、活动报名人数、活动时间、活动地点、活动报名人</w:t>
      </w:r>
      <w:r w:rsidR="00130FCC">
        <w:rPr>
          <w:rFonts w:hint="eastAsia"/>
          <w:noProof/>
        </w:rPr>
        <w:t>信息</w:t>
      </w:r>
      <w:r w:rsidR="00BF3D5B">
        <w:rPr>
          <w:rFonts w:hint="eastAsia"/>
          <w:noProof/>
        </w:rPr>
        <w:t>，</w:t>
      </w:r>
      <w:r w:rsidR="004E32A1">
        <w:rPr>
          <w:rFonts w:hint="eastAsia"/>
          <w:noProof/>
        </w:rPr>
        <w:t>调用系统邮件发送报名信息表格发送到邮箱</w:t>
      </w:r>
      <w:r w:rsidR="00BF3D5B">
        <w:rPr>
          <w:rFonts w:hint="eastAsia"/>
          <w:noProof/>
        </w:rPr>
        <w:t>，创建人可以打印表格线下签到</w:t>
      </w:r>
      <w:r w:rsidR="00A40452">
        <w:rPr>
          <w:rFonts w:hint="eastAsia"/>
          <w:noProof/>
        </w:rPr>
        <w:t>）</w:t>
      </w:r>
      <w:r w:rsidR="00AB6552">
        <w:rPr>
          <w:rFonts w:hint="eastAsia"/>
          <w:noProof/>
        </w:rPr>
        <w:t>。</w:t>
      </w:r>
    </w:p>
    <w:p w14:paraId="5077359F" w14:textId="2A8D81B1" w:rsidR="002F5F8D" w:rsidRDefault="002F5F8D" w:rsidP="000A27D8">
      <w:pPr>
        <w:numPr>
          <w:ilvl w:val="0"/>
          <w:numId w:val="63"/>
        </w:numPr>
        <w:spacing w:line="360" w:lineRule="auto"/>
        <w:jc w:val="left"/>
        <w:rPr>
          <w:noProof/>
        </w:rPr>
      </w:pPr>
      <w:r>
        <w:rPr>
          <w:rFonts w:hint="eastAsia"/>
          <w:noProof/>
        </w:rPr>
        <w:t>上方页面有活动的封面和活动的主题，和活动</w:t>
      </w:r>
      <w:r w:rsidR="00EA7D7D">
        <w:rPr>
          <w:rFonts w:hint="eastAsia"/>
          <w:noProof/>
        </w:rPr>
        <w:t>报名</w:t>
      </w:r>
      <w:r>
        <w:rPr>
          <w:rFonts w:hint="eastAsia"/>
          <w:noProof/>
        </w:rPr>
        <w:t>人数。</w:t>
      </w:r>
    </w:p>
    <w:p w14:paraId="0850E563" w14:textId="77777777" w:rsidR="002F5F8D" w:rsidRDefault="002F5F8D" w:rsidP="000A27D8">
      <w:pPr>
        <w:numPr>
          <w:ilvl w:val="0"/>
          <w:numId w:val="63"/>
        </w:numPr>
        <w:spacing w:line="360" w:lineRule="auto"/>
        <w:jc w:val="left"/>
        <w:rPr>
          <w:noProof/>
        </w:rPr>
      </w:pPr>
      <w:r>
        <w:rPr>
          <w:rFonts w:hint="eastAsia"/>
          <w:noProof/>
        </w:rPr>
        <w:t>活动详情页面中间有活动的详情描述，描述只展示</w:t>
      </w:r>
      <w:r>
        <w:rPr>
          <w:rFonts w:hint="eastAsia"/>
          <w:noProof/>
        </w:rPr>
        <w:t>6</w:t>
      </w:r>
      <w:r>
        <w:rPr>
          <w:rFonts w:hint="eastAsia"/>
          <w:noProof/>
        </w:rPr>
        <w:t>行，超过部分自动收起，点击查看全部，可以展开所有描述。</w:t>
      </w:r>
    </w:p>
    <w:p w14:paraId="227CCB87" w14:textId="56D06920" w:rsidR="002F5F8D" w:rsidRDefault="002F5F8D" w:rsidP="000A27D8">
      <w:pPr>
        <w:numPr>
          <w:ilvl w:val="0"/>
          <w:numId w:val="63"/>
        </w:numPr>
        <w:spacing w:line="360" w:lineRule="auto"/>
        <w:jc w:val="left"/>
        <w:rPr>
          <w:noProof/>
        </w:rPr>
      </w:pPr>
      <w:r>
        <w:rPr>
          <w:rFonts w:hint="eastAsia"/>
          <w:noProof/>
        </w:rPr>
        <w:lastRenderedPageBreak/>
        <w:t>详情页面下方区域有活动开始，结束时间和活动地点</w:t>
      </w:r>
      <w:r w:rsidR="00AB6552">
        <w:rPr>
          <w:rFonts w:hint="eastAsia"/>
          <w:noProof/>
        </w:rPr>
        <w:t>。</w:t>
      </w:r>
    </w:p>
    <w:p w14:paraId="5B064C9A" w14:textId="1D7AF644" w:rsidR="009A3ABE" w:rsidRDefault="00C63051" w:rsidP="000A27D8">
      <w:pPr>
        <w:numPr>
          <w:ilvl w:val="0"/>
          <w:numId w:val="63"/>
        </w:numPr>
        <w:spacing w:line="360" w:lineRule="auto"/>
        <w:jc w:val="left"/>
        <w:rPr>
          <w:noProof/>
        </w:rPr>
      </w:pPr>
      <w:r>
        <w:rPr>
          <w:rFonts w:hint="eastAsia"/>
          <w:noProof/>
        </w:rPr>
        <w:t>最下方</w:t>
      </w:r>
      <w:r w:rsidR="002F5F8D">
        <w:rPr>
          <w:rFonts w:hint="eastAsia"/>
          <w:noProof/>
        </w:rPr>
        <w:t>有进入讨论组</w:t>
      </w:r>
      <w:r w:rsidR="009A3ABE">
        <w:rPr>
          <w:rFonts w:hint="eastAsia"/>
          <w:noProof/>
        </w:rPr>
        <w:t>按钮</w:t>
      </w:r>
      <w:r w:rsidR="002F5F8D">
        <w:rPr>
          <w:rFonts w:hint="eastAsia"/>
          <w:noProof/>
        </w:rPr>
        <w:t>，点击则可以进入活动群组，进行群聊天</w:t>
      </w:r>
      <w:r w:rsidR="00AB6552">
        <w:rPr>
          <w:rFonts w:hint="eastAsia"/>
          <w:noProof/>
        </w:rPr>
        <w:t>。</w:t>
      </w:r>
    </w:p>
    <w:p w14:paraId="6E12BC1E" w14:textId="77777777" w:rsidR="009A3ABE" w:rsidRPr="00A52EAF" w:rsidRDefault="009A3ABE" w:rsidP="000A27D8">
      <w:pPr>
        <w:numPr>
          <w:ilvl w:val="0"/>
          <w:numId w:val="61"/>
        </w:numPr>
        <w:spacing w:line="360" w:lineRule="auto"/>
        <w:jc w:val="left"/>
        <w:rPr>
          <w:rFonts w:ascii="Times New Roman" w:hAnsi="Times New Roman"/>
          <w:b/>
        </w:rPr>
      </w:pPr>
      <w:r w:rsidRPr="00A52EAF">
        <w:rPr>
          <w:rFonts w:ascii="Times New Roman" w:hAnsi="Times New Roman"/>
          <w:b/>
        </w:rPr>
        <w:t>异常处理：</w:t>
      </w:r>
    </w:p>
    <w:p w14:paraId="4FE12943" w14:textId="58572E04" w:rsidR="009A3ABE" w:rsidRDefault="009A3ABE" w:rsidP="000A27D8">
      <w:pPr>
        <w:numPr>
          <w:ilvl w:val="0"/>
          <w:numId w:val="64"/>
        </w:numPr>
        <w:spacing w:line="360" w:lineRule="auto"/>
        <w:jc w:val="left"/>
        <w:rPr>
          <w:noProof/>
        </w:rPr>
      </w:pPr>
      <w:r>
        <w:rPr>
          <w:rFonts w:hint="eastAsia"/>
          <w:noProof/>
        </w:rPr>
        <w:t>我创建的活动详情页，与发起者聊天按钮变为灰色，无法进行聊天</w:t>
      </w:r>
      <w:bookmarkEnd w:id="1"/>
      <w:bookmarkEnd w:id="2"/>
    </w:p>
    <w:sectPr w:rsidR="009A3ABE" w:rsidSect="00EB0C34">
      <w:footerReference w:type="default" r:id="rId28"/>
      <w:pgSz w:w="11906" w:h="16838"/>
      <w:pgMar w:top="1440" w:right="1700" w:bottom="1440" w:left="1800" w:header="850"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逸秋 蔡" w:date="2017-01-18T15:04:00Z" w:initials="逸秋">
    <w:p w14:paraId="42A4FBA0" w14:textId="059ED6A7" w:rsidR="003A42AB" w:rsidRDefault="003A42AB">
      <w:pPr>
        <w:pStyle w:val="affff1"/>
      </w:pPr>
      <w:r>
        <w:rPr>
          <w:rStyle w:val="affff0"/>
        </w:rPr>
        <w:annotationRef/>
      </w:r>
      <w:r>
        <w:rPr>
          <w:rFonts w:hint="eastAsia"/>
        </w:rPr>
        <w:t>您有</w:t>
      </w:r>
      <w:r>
        <w:rPr>
          <w:rFonts w:hint="eastAsia"/>
        </w:rPr>
        <w:t>X</w:t>
      </w:r>
      <w:r>
        <w:rPr>
          <w:rFonts w:hint="eastAsia"/>
        </w:rPr>
        <w:t>位好友参加功能</w:t>
      </w:r>
      <w:r w:rsidR="003E0F88">
        <w:t>—</w:t>
      </w:r>
      <w:r w:rsidR="003E0F88">
        <w:rPr>
          <w:rFonts w:hint="eastAsia"/>
        </w:rPr>
        <w:t>二期实现</w:t>
      </w:r>
    </w:p>
  </w:comment>
  <w:comment w:id="4" w:author="逸秋 蔡" w:date="2017-01-18T15:06:00Z" w:initials="逸秋">
    <w:p w14:paraId="77372D2F" w14:textId="5AC61A35" w:rsidR="003A42AB" w:rsidRDefault="003A42AB">
      <w:pPr>
        <w:pStyle w:val="affff1"/>
      </w:pPr>
      <w:r>
        <w:rPr>
          <w:rStyle w:val="affff0"/>
        </w:rPr>
        <w:annotationRef/>
      </w:r>
      <w:r>
        <w:rPr>
          <w:rFonts w:hint="eastAsia"/>
        </w:rPr>
        <w:t>二维码功能</w:t>
      </w:r>
      <w:r>
        <w:rPr>
          <w:rFonts w:hint="eastAsia"/>
        </w:rPr>
        <w:t>----</w:t>
      </w:r>
      <w:r>
        <w:rPr>
          <w:rFonts w:hint="eastAsia"/>
        </w:rPr>
        <w:t>二期</w:t>
      </w:r>
    </w:p>
    <w:p w14:paraId="316232D3" w14:textId="1C4F8D03" w:rsidR="003A42AB" w:rsidRDefault="003A42AB">
      <w:pPr>
        <w:pStyle w:val="affff1"/>
      </w:pPr>
      <w:r>
        <w:rPr>
          <w:rFonts w:hint="eastAsia"/>
        </w:rPr>
        <w:t>线下活动签到</w:t>
      </w:r>
      <w:r>
        <w:t>—</w:t>
      </w:r>
      <w:r>
        <w:rPr>
          <w:rFonts w:hint="eastAsia"/>
        </w:rPr>
        <w:t>参与人信息表格打印导出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A4FBA0" w15:done="0"/>
  <w15:commentEx w15:paraId="316232D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7E5DD" w14:textId="77777777" w:rsidR="00CA2EA9" w:rsidRDefault="00CA2EA9" w:rsidP="00145ADF">
      <w:r>
        <w:separator/>
      </w:r>
    </w:p>
  </w:endnote>
  <w:endnote w:type="continuationSeparator" w:id="0">
    <w:p w14:paraId="7F9593C5" w14:textId="77777777" w:rsidR="00CA2EA9" w:rsidRDefault="00CA2EA9"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DFKai-SB">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324C6" w14:textId="4F5588F9" w:rsidR="008E22D0" w:rsidRDefault="008E22D0" w:rsidP="002A649E">
    <w:pPr>
      <w:pStyle w:val="affc"/>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D06CBB">
      <w:rPr>
        <w:b/>
        <w:noProof/>
        <w:sz w:val="20"/>
      </w:rPr>
      <w:t>18</w:t>
    </w:r>
    <w:r w:rsidRPr="00975B16">
      <w:rPr>
        <w:b/>
        <w:sz w:val="28"/>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A0D6F8" w14:textId="77777777" w:rsidR="00CA2EA9" w:rsidRDefault="00CA2EA9" w:rsidP="00145ADF">
      <w:r>
        <w:separator/>
      </w:r>
    </w:p>
  </w:footnote>
  <w:footnote w:type="continuationSeparator" w:id="0">
    <w:p w14:paraId="4718D133" w14:textId="77777777" w:rsidR="00CA2EA9" w:rsidRDefault="00CA2EA9" w:rsidP="00145A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15:restartNumberingAfterBreak="0">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2" w15:restartNumberingAfterBreak="0">
    <w:nsid w:val="02CC6AE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347BD9"/>
    <w:multiLevelType w:val="multilevel"/>
    <w:tmpl w:val="2ED06CC4"/>
    <w:lvl w:ilvl="0">
      <w:start w:val="1"/>
      <w:numFmt w:val="chineseCountingThousand"/>
      <w:pStyle w:val="1"/>
      <w:lvlText w:val="%1、"/>
      <w:lvlJc w:val="left"/>
      <w:pPr>
        <w:ind w:left="574" w:hanging="432"/>
      </w:pPr>
      <w:rPr>
        <w:rFonts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15:restartNumberingAfterBreak="0">
    <w:nsid w:val="0BD47C6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5357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0919E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0F13F2"/>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0" w15:restartNumberingAfterBreak="0">
    <w:nsid w:val="13FD78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446798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3" w15:restartNumberingAfterBreak="0">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5" w15:restartNumberingAfterBreak="0">
    <w:nsid w:val="1E8C25C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7" w15:restartNumberingAfterBreak="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216555FB"/>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0" w15:restartNumberingAfterBreak="0">
    <w:nsid w:val="2538016A"/>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64D2116"/>
    <w:multiLevelType w:val="hybridMultilevel"/>
    <w:tmpl w:val="E0C44B4A"/>
    <w:lvl w:ilvl="0" w:tplc="815E9A12">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2CAC7929"/>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E8850CC"/>
    <w:multiLevelType w:val="hybridMultilevel"/>
    <w:tmpl w:val="ACB8BBB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474C7F"/>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8" w15:restartNumberingAfterBreak="0">
    <w:nsid w:val="38066CC7"/>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0" w15:restartNumberingAfterBreak="0">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1" w15:restartNumberingAfterBreak="0">
    <w:nsid w:val="3B804FC9"/>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CF13C7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4" w15:restartNumberingAfterBreak="0">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35" w15:restartNumberingAfterBreak="0">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6" w15:restartNumberingAfterBreak="0">
    <w:nsid w:val="44163D8B"/>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9" w15:restartNumberingAfterBreak="0">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0" w15:restartNumberingAfterBreak="0">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496D25EA"/>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9D93D24"/>
    <w:multiLevelType w:val="hybridMultilevel"/>
    <w:tmpl w:val="9FBC93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46" w15:restartNumberingAfterBreak="0">
    <w:nsid w:val="50982E54"/>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8" w15:restartNumberingAfterBreak="0">
    <w:nsid w:val="5354046E"/>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56604BA"/>
    <w:multiLevelType w:val="hybridMultilevel"/>
    <w:tmpl w:val="FD903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6D61804"/>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2" w15:restartNumberingAfterBreak="0">
    <w:nsid w:val="57F05DAD"/>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4" w15:restartNumberingAfterBreak="0">
    <w:nsid w:val="5CC94BA3"/>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56" w15:restartNumberingAfterBreak="0">
    <w:nsid w:val="5EB75547"/>
    <w:multiLevelType w:val="hybridMultilevel"/>
    <w:tmpl w:val="A55A0FD4"/>
    <w:lvl w:ilvl="0" w:tplc="3B0C9454">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15:restartNumberingAfterBreak="0">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7027DCE"/>
    <w:multiLevelType w:val="hybridMultilevel"/>
    <w:tmpl w:val="56FC7118"/>
    <w:lvl w:ilvl="0" w:tplc="EA14BFA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FF42B7F"/>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4" w15:restartNumberingAfterBreak="0">
    <w:nsid w:val="75AC2605"/>
    <w:multiLevelType w:val="hybridMultilevel"/>
    <w:tmpl w:val="B7606C3A"/>
    <w:lvl w:ilvl="0" w:tplc="B71AE20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F582316"/>
    <w:multiLevelType w:val="hybridMultilevel"/>
    <w:tmpl w:val="238E87DA"/>
    <w:lvl w:ilvl="0" w:tplc="49E40E8C">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9"/>
  </w:num>
  <w:num w:numId="3">
    <w:abstractNumId w:val="8"/>
  </w:num>
  <w:num w:numId="4">
    <w:abstractNumId w:val="43"/>
  </w:num>
  <w:num w:numId="5">
    <w:abstractNumId w:val="57"/>
  </w:num>
  <w:num w:numId="6">
    <w:abstractNumId w:val="38"/>
  </w:num>
  <w:num w:numId="7">
    <w:abstractNumId w:val="40"/>
  </w:num>
  <w:num w:numId="8">
    <w:abstractNumId w:val="9"/>
  </w:num>
  <w:num w:numId="9">
    <w:abstractNumId w:val="55"/>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8"/>
  </w:num>
  <w:num w:numId="12">
    <w:abstractNumId w:val="29"/>
  </w:num>
  <w:num w:numId="13">
    <w:abstractNumId w:val="33"/>
  </w:num>
  <w:num w:numId="14">
    <w:abstractNumId w:val="1"/>
  </w:num>
  <w:num w:numId="15">
    <w:abstractNumId w:val="51"/>
  </w:num>
  <w:num w:numId="16">
    <w:abstractNumId w:val="14"/>
  </w:num>
  <w:num w:numId="17">
    <w:abstractNumId w:val="0"/>
  </w:num>
  <w:num w:numId="18">
    <w:abstractNumId w:val="34"/>
  </w:num>
  <w:num w:numId="19">
    <w:abstractNumId w:val="13"/>
  </w:num>
  <w:num w:numId="20">
    <w:abstractNumId w:val="47"/>
  </w:num>
  <w:num w:numId="21">
    <w:abstractNumId w:val="19"/>
  </w:num>
  <w:num w:numId="22">
    <w:abstractNumId w:val="17"/>
  </w:num>
  <w:num w:numId="23">
    <w:abstractNumId w:val="37"/>
  </w:num>
  <w:num w:numId="24">
    <w:abstractNumId w:val="26"/>
  </w:num>
  <w:num w:numId="25">
    <w:abstractNumId w:val="12"/>
  </w:num>
  <w:num w:numId="26">
    <w:abstractNumId w:val="45"/>
  </w:num>
  <w:num w:numId="27">
    <w:abstractNumId w:val="22"/>
  </w:num>
  <w:num w:numId="28">
    <w:abstractNumId w:val="39"/>
  </w:num>
  <w:num w:numId="29">
    <w:abstractNumId w:val="63"/>
  </w:num>
  <w:num w:numId="30">
    <w:abstractNumId w:val="16"/>
  </w:num>
  <w:num w:numId="31">
    <w:abstractNumId w:val="35"/>
  </w:num>
  <w:num w:numId="32">
    <w:abstractNumId w:val="44"/>
  </w:num>
  <w:num w:numId="33">
    <w:abstractNumId w:val="27"/>
  </w:num>
  <w:num w:numId="34">
    <w:abstractNumId w:val="53"/>
  </w:num>
  <w:num w:numId="35">
    <w:abstractNumId w:val="21"/>
  </w:num>
  <w:num w:numId="36">
    <w:abstractNumId w:val="61"/>
  </w:num>
  <w:num w:numId="37">
    <w:abstractNumId w:val="56"/>
  </w:num>
  <w:num w:numId="38">
    <w:abstractNumId w:val="60"/>
  </w:num>
  <w:num w:numId="39">
    <w:abstractNumId w:val="20"/>
  </w:num>
  <w:num w:numId="40">
    <w:abstractNumId w:val="24"/>
  </w:num>
  <w:num w:numId="41">
    <w:abstractNumId w:val="31"/>
  </w:num>
  <w:num w:numId="42">
    <w:abstractNumId w:val="36"/>
  </w:num>
  <w:num w:numId="43">
    <w:abstractNumId w:val="52"/>
  </w:num>
  <w:num w:numId="44">
    <w:abstractNumId w:val="48"/>
  </w:num>
  <w:num w:numId="45">
    <w:abstractNumId w:val="10"/>
  </w:num>
  <w:num w:numId="46">
    <w:abstractNumId w:val="6"/>
  </w:num>
  <w:num w:numId="47">
    <w:abstractNumId w:val="49"/>
  </w:num>
  <w:num w:numId="48">
    <w:abstractNumId w:val="23"/>
  </w:num>
  <w:num w:numId="49">
    <w:abstractNumId w:val="46"/>
  </w:num>
  <w:num w:numId="50">
    <w:abstractNumId w:val="11"/>
  </w:num>
  <w:num w:numId="51">
    <w:abstractNumId w:val="64"/>
  </w:num>
  <w:num w:numId="52">
    <w:abstractNumId w:val="2"/>
  </w:num>
  <w:num w:numId="53">
    <w:abstractNumId w:val="28"/>
  </w:num>
  <w:num w:numId="54">
    <w:abstractNumId w:val="41"/>
  </w:num>
  <w:num w:numId="55">
    <w:abstractNumId w:val="18"/>
  </w:num>
  <w:num w:numId="56">
    <w:abstractNumId w:val="50"/>
  </w:num>
  <w:num w:numId="57">
    <w:abstractNumId w:val="54"/>
  </w:num>
  <w:num w:numId="58">
    <w:abstractNumId w:val="7"/>
  </w:num>
  <w:num w:numId="59">
    <w:abstractNumId w:val="62"/>
  </w:num>
  <w:num w:numId="60">
    <w:abstractNumId w:val="4"/>
  </w:num>
  <w:num w:numId="61">
    <w:abstractNumId w:val="65"/>
  </w:num>
  <w:num w:numId="62">
    <w:abstractNumId w:val="5"/>
  </w:num>
  <w:num w:numId="63">
    <w:abstractNumId w:val="15"/>
  </w:num>
  <w:num w:numId="64">
    <w:abstractNumId w:val="25"/>
  </w:num>
  <w:num w:numId="65">
    <w:abstractNumId w:val="42"/>
  </w:num>
  <w:num w:numId="66">
    <w:abstractNumId w:val="32"/>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逸秋 蔡">
    <w15:presenceInfo w15:providerId="None" w15:userId="逸秋 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818"/>
    <w:rsid w:val="000009F9"/>
    <w:rsid w:val="00000F02"/>
    <w:rsid w:val="0000243E"/>
    <w:rsid w:val="000028CE"/>
    <w:rsid w:val="00003966"/>
    <w:rsid w:val="00004B3A"/>
    <w:rsid w:val="00005775"/>
    <w:rsid w:val="00005E7B"/>
    <w:rsid w:val="000060DD"/>
    <w:rsid w:val="00006F11"/>
    <w:rsid w:val="00010A0B"/>
    <w:rsid w:val="00011CE2"/>
    <w:rsid w:val="00012703"/>
    <w:rsid w:val="00012E25"/>
    <w:rsid w:val="00013B86"/>
    <w:rsid w:val="000145DB"/>
    <w:rsid w:val="00015573"/>
    <w:rsid w:val="00015A52"/>
    <w:rsid w:val="00016820"/>
    <w:rsid w:val="00016C66"/>
    <w:rsid w:val="00016E24"/>
    <w:rsid w:val="00017657"/>
    <w:rsid w:val="000203C3"/>
    <w:rsid w:val="00023D72"/>
    <w:rsid w:val="00023FD2"/>
    <w:rsid w:val="00024415"/>
    <w:rsid w:val="000250B8"/>
    <w:rsid w:val="00026B6C"/>
    <w:rsid w:val="000277CF"/>
    <w:rsid w:val="0003047E"/>
    <w:rsid w:val="00030B92"/>
    <w:rsid w:val="00032B22"/>
    <w:rsid w:val="00032FB5"/>
    <w:rsid w:val="0003341F"/>
    <w:rsid w:val="00033881"/>
    <w:rsid w:val="000341BF"/>
    <w:rsid w:val="000355C9"/>
    <w:rsid w:val="0003575B"/>
    <w:rsid w:val="00035EB5"/>
    <w:rsid w:val="000368E2"/>
    <w:rsid w:val="000372A9"/>
    <w:rsid w:val="00041C93"/>
    <w:rsid w:val="00041EE5"/>
    <w:rsid w:val="00042504"/>
    <w:rsid w:val="000429B1"/>
    <w:rsid w:val="00042A56"/>
    <w:rsid w:val="00043843"/>
    <w:rsid w:val="0004386F"/>
    <w:rsid w:val="00043D13"/>
    <w:rsid w:val="00043D15"/>
    <w:rsid w:val="00043EC6"/>
    <w:rsid w:val="000446EC"/>
    <w:rsid w:val="0004513B"/>
    <w:rsid w:val="00046C21"/>
    <w:rsid w:val="0004732E"/>
    <w:rsid w:val="0004749D"/>
    <w:rsid w:val="0004753E"/>
    <w:rsid w:val="00047C0F"/>
    <w:rsid w:val="00051264"/>
    <w:rsid w:val="00053151"/>
    <w:rsid w:val="00053462"/>
    <w:rsid w:val="00053CF0"/>
    <w:rsid w:val="00054B62"/>
    <w:rsid w:val="00055054"/>
    <w:rsid w:val="000554D4"/>
    <w:rsid w:val="000558F9"/>
    <w:rsid w:val="0005591F"/>
    <w:rsid w:val="00055E01"/>
    <w:rsid w:val="0006119B"/>
    <w:rsid w:val="00061A2B"/>
    <w:rsid w:val="00061D76"/>
    <w:rsid w:val="000620B6"/>
    <w:rsid w:val="0006284F"/>
    <w:rsid w:val="00062F7F"/>
    <w:rsid w:val="00064379"/>
    <w:rsid w:val="000643A7"/>
    <w:rsid w:val="0006509E"/>
    <w:rsid w:val="00065754"/>
    <w:rsid w:val="000657F6"/>
    <w:rsid w:val="00065943"/>
    <w:rsid w:val="00066BB3"/>
    <w:rsid w:val="00066CAD"/>
    <w:rsid w:val="0006702C"/>
    <w:rsid w:val="00067313"/>
    <w:rsid w:val="0007167E"/>
    <w:rsid w:val="0007203A"/>
    <w:rsid w:val="000724E9"/>
    <w:rsid w:val="00072831"/>
    <w:rsid w:val="00073666"/>
    <w:rsid w:val="00073856"/>
    <w:rsid w:val="00074597"/>
    <w:rsid w:val="00074C5C"/>
    <w:rsid w:val="0007552F"/>
    <w:rsid w:val="00075EA8"/>
    <w:rsid w:val="00076137"/>
    <w:rsid w:val="00077953"/>
    <w:rsid w:val="00081057"/>
    <w:rsid w:val="00081F17"/>
    <w:rsid w:val="00082189"/>
    <w:rsid w:val="00083F01"/>
    <w:rsid w:val="0008456B"/>
    <w:rsid w:val="00084BAE"/>
    <w:rsid w:val="00084D52"/>
    <w:rsid w:val="000864D6"/>
    <w:rsid w:val="000868FF"/>
    <w:rsid w:val="0008697A"/>
    <w:rsid w:val="000869CC"/>
    <w:rsid w:val="00086F78"/>
    <w:rsid w:val="00087A8B"/>
    <w:rsid w:val="000902C8"/>
    <w:rsid w:val="0009124F"/>
    <w:rsid w:val="00092AC4"/>
    <w:rsid w:val="00093AE3"/>
    <w:rsid w:val="000943DD"/>
    <w:rsid w:val="00095653"/>
    <w:rsid w:val="00096759"/>
    <w:rsid w:val="00096B4B"/>
    <w:rsid w:val="00096B7E"/>
    <w:rsid w:val="000970F6"/>
    <w:rsid w:val="000A1523"/>
    <w:rsid w:val="000A27D8"/>
    <w:rsid w:val="000A3422"/>
    <w:rsid w:val="000A35A5"/>
    <w:rsid w:val="000A38FB"/>
    <w:rsid w:val="000A40EC"/>
    <w:rsid w:val="000A5780"/>
    <w:rsid w:val="000A605E"/>
    <w:rsid w:val="000A6768"/>
    <w:rsid w:val="000A6D2B"/>
    <w:rsid w:val="000B01C2"/>
    <w:rsid w:val="000B284E"/>
    <w:rsid w:val="000B3061"/>
    <w:rsid w:val="000B3119"/>
    <w:rsid w:val="000B332B"/>
    <w:rsid w:val="000B35E1"/>
    <w:rsid w:val="000B3688"/>
    <w:rsid w:val="000B519E"/>
    <w:rsid w:val="000B5AC1"/>
    <w:rsid w:val="000B5AEB"/>
    <w:rsid w:val="000B6615"/>
    <w:rsid w:val="000B687B"/>
    <w:rsid w:val="000B7FE2"/>
    <w:rsid w:val="000C21FD"/>
    <w:rsid w:val="000C3AE5"/>
    <w:rsid w:val="000C47CD"/>
    <w:rsid w:val="000C50E3"/>
    <w:rsid w:val="000C5153"/>
    <w:rsid w:val="000C58DF"/>
    <w:rsid w:val="000C5B5A"/>
    <w:rsid w:val="000C6817"/>
    <w:rsid w:val="000C6ED6"/>
    <w:rsid w:val="000D0D63"/>
    <w:rsid w:val="000D174F"/>
    <w:rsid w:val="000D323A"/>
    <w:rsid w:val="000D514D"/>
    <w:rsid w:val="000D5B6E"/>
    <w:rsid w:val="000D6CC3"/>
    <w:rsid w:val="000D795A"/>
    <w:rsid w:val="000E06D9"/>
    <w:rsid w:val="000E10DA"/>
    <w:rsid w:val="000E216E"/>
    <w:rsid w:val="000E2BD5"/>
    <w:rsid w:val="000E31CE"/>
    <w:rsid w:val="000E44EA"/>
    <w:rsid w:val="000E47C0"/>
    <w:rsid w:val="000E59BF"/>
    <w:rsid w:val="000E7904"/>
    <w:rsid w:val="000F158F"/>
    <w:rsid w:val="000F16B7"/>
    <w:rsid w:val="000F17B9"/>
    <w:rsid w:val="000F1B12"/>
    <w:rsid w:val="000F232C"/>
    <w:rsid w:val="000F2651"/>
    <w:rsid w:val="000F4759"/>
    <w:rsid w:val="000F593F"/>
    <w:rsid w:val="000F6408"/>
    <w:rsid w:val="000F6451"/>
    <w:rsid w:val="000F734E"/>
    <w:rsid w:val="000F73D5"/>
    <w:rsid w:val="000F7806"/>
    <w:rsid w:val="000F7C85"/>
    <w:rsid w:val="0010159E"/>
    <w:rsid w:val="001016DC"/>
    <w:rsid w:val="00101E70"/>
    <w:rsid w:val="00101FC5"/>
    <w:rsid w:val="00102139"/>
    <w:rsid w:val="00102A9F"/>
    <w:rsid w:val="0010553B"/>
    <w:rsid w:val="00107054"/>
    <w:rsid w:val="001100F5"/>
    <w:rsid w:val="00110412"/>
    <w:rsid w:val="001113D5"/>
    <w:rsid w:val="001126E3"/>
    <w:rsid w:val="00113411"/>
    <w:rsid w:val="00113E73"/>
    <w:rsid w:val="001141B1"/>
    <w:rsid w:val="001157B6"/>
    <w:rsid w:val="00116133"/>
    <w:rsid w:val="00117740"/>
    <w:rsid w:val="00120672"/>
    <w:rsid w:val="00121667"/>
    <w:rsid w:val="00122804"/>
    <w:rsid w:val="00122BC7"/>
    <w:rsid w:val="00124554"/>
    <w:rsid w:val="00124AB4"/>
    <w:rsid w:val="00127013"/>
    <w:rsid w:val="00127063"/>
    <w:rsid w:val="001270EF"/>
    <w:rsid w:val="0012729C"/>
    <w:rsid w:val="001276CF"/>
    <w:rsid w:val="00127EF8"/>
    <w:rsid w:val="001301F1"/>
    <w:rsid w:val="00130FCC"/>
    <w:rsid w:val="00131677"/>
    <w:rsid w:val="001320B3"/>
    <w:rsid w:val="00132BED"/>
    <w:rsid w:val="00133480"/>
    <w:rsid w:val="00133AC0"/>
    <w:rsid w:val="001340AF"/>
    <w:rsid w:val="00140ECF"/>
    <w:rsid w:val="00140FC6"/>
    <w:rsid w:val="001418C2"/>
    <w:rsid w:val="00142A76"/>
    <w:rsid w:val="00143253"/>
    <w:rsid w:val="001441C7"/>
    <w:rsid w:val="00145ADF"/>
    <w:rsid w:val="00146E26"/>
    <w:rsid w:val="00147DA7"/>
    <w:rsid w:val="00152AC5"/>
    <w:rsid w:val="00152D57"/>
    <w:rsid w:val="00154C93"/>
    <w:rsid w:val="00155EE3"/>
    <w:rsid w:val="00156906"/>
    <w:rsid w:val="0015794D"/>
    <w:rsid w:val="0016296F"/>
    <w:rsid w:val="001638FD"/>
    <w:rsid w:val="001643BD"/>
    <w:rsid w:val="001645D8"/>
    <w:rsid w:val="0016465D"/>
    <w:rsid w:val="00164A4A"/>
    <w:rsid w:val="00167A60"/>
    <w:rsid w:val="001705E4"/>
    <w:rsid w:val="00171255"/>
    <w:rsid w:val="00173489"/>
    <w:rsid w:val="00173F02"/>
    <w:rsid w:val="0017412D"/>
    <w:rsid w:val="00174D77"/>
    <w:rsid w:val="00175A6B"/>
    <w:rsid w:val="001760DA"/>
    <w:rsid w:val="00176C4C"/>
    <w:rsid w:val="00177215"/>
    <w:rsid w:val="00177B83"/>
    <w:rsid w:val="0018142D"/>
    <w:rsid w:val="0018150C"/>
    <w:rsid w:val="0018188A"/>
    <w:rsid w:val="00181FB8"/>
    <w:rsid w:val="00182257"/>
    <w:rsid w:val="00185B8E"/>
    <w:rsid w:val="00186D84"/>
    <w:rsid w:val="001870ED"/>
    <w:rsid w:val="00187414"/>
    <w:rsid w:val="0019033B"/>
    <w:rsid w:val="00190651"/>
    <w:rsid w:val="0019067E"/>
    <w:rsid w:val="00192088"/>
    <w:rsid w:val="00192F3D"/>
    <w:rsid w:val="00192F6F"/>
    <w:rsid w:val="00193E43"/>
    <w:rsid w:val="001945F8"/>
    <w:rsid w:val="00195333"/>
    <w:rsid w:val="00195D51"/>
    <w:rsid w:val="0019687A"/>
    <w:rsid w:val="0019695D"/>
    <w:rsid w:val="00197097"/>
    <w:rsid w:val="001A0B7B"/>
    <w:rsid w:val="001A1C9D"/>
    <w:rsid w:val="001A3189"/>
    <w:rsid w:val="001A3874"/>
    <w:rsid w:val="001A3AED"/>
    <w:rsid w:val="001A3B48"/>
    <w:rsid w:val="001A4460"/>
    <w:rsid w:val="001A4BBF"/>
    <w:rsid w:val="001A5F5C"/>
    <w:rsid w:val="001B131C"/>
    <w:rsid w:val="001B192F"/>
    <w:rsid w:val="001B1C69"/>
    <w:rsid w:val="001B266D"/>
    <w:rsid w:val="001B2839"/>
    <w:rsid w:val="001B2DB2"/>
    <w:rsid w:val="001B393C"/>
    <w:rsid w:val="001B42F0"/>
    <w:rsid w:val="001B67C9"/>
    <w:rsid w:val="001B6B66"/>
    <w:rsid w:val="001B7D65"/>
    <w:rsid w:val="001C003B"/>
    <w:rsid w:val="001C023E"/>
    <w:rsid w:val="001C12AD"/>
    <w:rsid w:val="001C22C9"/>
    <w:rsid w:val="001C2675"/>
    <w:rsid w:val="001C2840"/>
    <w:rsid w:val="001C2EEC"/>
    <w:rsid w:val="001C31E5"/>
    <w:rsid w:val="001C3E59"/>
    <w:rsid w:val="001C5099"/>
    <w:rsid w:val="001C5284"/>
    <w:rsid w:val="001C5350"/>
    <w:rsid w:val="001C55F4"/>
    <w:rsid w:val="001C6FD8"/>
    <w:rsid w:val="001C7335"/>
    <w:rsid w:val="001D0911"/>
    <w:rsid w:val="001D120A"/>
    <w:rsid w:val="001D245F"/>
    <w:rsid w:val="001D2C85"/>
    <w:rsid w:val="001D3DFA"/>
    <w:rsid w:val="001D44E0"/>
    <w:rsid w:val="001D49C6"/>
    <w:rsid w:val="001D55F6"/>
    <w:rsid w:val="001D6417"/>
    <w:rsid w:val="001D6476"/>
    <w:rsid w:val="001D66B7"/>
    <w:rsid w:val="001D6926"/>
    <w:rsid w:val="001D6994"/>
    <w:rsid w:val="001D6C11"/>
    <w:rsid w:val="001D6C56"/>
    <w:rsid w:val="001E0481"/>
    <w:rsid w:val="001E2068"/>
    <w:rsid w:val="001E3CDC"/>
    <w:rsid w:val="001E3E39"/>
    <w:rsid w:val="001E47BD"/>
    <w:rsid w:val="001E4B4C"/>
    <w:rsid w:val="001E6563"/>
    <w:rsid w:val="001E6FDB"/>
    <w:rsid w:val="001F0ECB"/>
    <w:rsid w:val="001F1A27"/>
    <w:rsid w:val="001F2A3F"/>
    <w:rsid w:val="001F2D39"/>
    <w:rsid w:val="001F2D8B"/>
    <w:rsid w:val="001F3127"/>
    <w:rsid w:val="001F493F"/>
    <w:rsid w:val="001F5E09"/>
    <w:rsid w:val="001F7191"/>
    <w:rsid w:val="0020086E"/>
    <w:rsid w:val="00202286"/>
    <w:rsid w:val="002038A3"/>
    <w:rsid w:val="00203CF3"/>
    <w:rsid w:val="00203F27"/>
    <w:rsid w:val="00204B65"/>
    <w:rsid w:val="002063C9"/>
    <w:rsid w:val="0020777A"/>
    <w:rsid w:val="0021019D"/>
    <w:rsid w:val="00210A3C"/>
    <w:rsid w:val="00210A80"/>
    <w:rsid w:val="00210EC3"/>
    <w:rsid w:val="002124BC"/>
    <w:rsid w:val="00213B0F"/>
    <w:rsid w:val="00214216"/>
    <w:rsid w:val="002148F3"/>
    <w:rsid w:val="00214C1A"/>
    <w:rsid w:val="00214CE2"/>
    <w:rsid w:val="00215166"/>
    <w:rsid w:val="002169CF"/>
    <w:rsid w:val="00217C37"/>
    <w:rsid w:val="00220847"/>
    <w:rsid w:val="00220A90"/>
    <w:rsid w:val="00220AAC"/>
    <w:rsid w:val="002211A6"/>
    <w:rsid w:val="002215C6"/>
    <w:rsid w:val="00221BD9"/>
    <w:rsid w:val="00222071"/>
    <w:rsid w:val="00222171"/>
    <w:rsid w:val="00222EA0"/>
    <w:rsid w:val="0022596F"/>
    <w:rsid w:val="00225EB5"/>
    <w:rsid w:val="0022608A"/>
    <w:rsid w:val="00226A8A"/>
    <w:rsid w:val="00226CA7"/>
    <w:rsid w:val="00226E56"/>
    <w:rsid w:val="00226EC5"/>
    <w:rsid w:val="002274A9"/>
    <w:rsid w:val="00231F04"/>
    <w:rsid w:val="00233995"/>
    <w:rsid w:val="00233C84"/>
    <w:rsid w:val="00233D6D"/>
    <w:rsid w:val="00235265"/>
    <w:rsid w:val="002355A1"/>
    <w:rsid w:val="00235D8E"/>
    <w:rsid w:val="00236846"/>
    <w:rsid w:val="00236BC6"/>
    <w:rsid w:val="00237871"/>
    <w:rsid w:val="00237A70"/>
    <w:rsid w:val="00240006"/>
    <w:rsid w:val="00240C68"/>
    <w:rsid w:val="00240C9D"/>
    <w:rsid w:val="0024132D"/>
    <w:rsid w:val="002418A9"/>
    <w:rsid w:val="00241E44"/>
    <w:rsid w:val="002427C7"/>
    <w:rsid w:val="00243929"/>
    <w:rsid w:val="00243983"/>
    <w:rsid w:val="00243A37"/>
    <w:rsid w:val="00244BF0"/>
    <w:rsid w:val="00244FF9"/>
    <w:rsid w:val="002454C6"/>
    <w:rsid w:val="00245926"/>
    <w:rsid w:val="002463F2"/>
    <w:rsid w:val="00246D6E"/>
    <w:rsid w:val="00247439"/>
    <w:rsid w:val="002475F9"/>
    <w:rsid w:val="002503D1"/>
    <w:rsid w:val="0025175E"/>
    <w:rsid w:val="00252489"/>
    <w:rsid w:val="00252BA0"/>
    <w:rsid w:val="00253A14"/>
    <w:rsid w:val="00253C58"/>
    <w:rsid w:val="00254466"/>
    <w:rsid w:val="00254E9F"/>
    <w:rsid w:val="002557E3"/>
    <w:rsid w:val="00257020"/>
    <w:rsid w:val="00257F04"/>
    <w:rsid w:val="00260E74"/>
    <w:rsid w:val="00261440"/>
    <w:rsid w:val="00261FD5"/>
    <w:rsid w:val="002620AF"/>
    <w:rsid w:val="00262782"/>
    <w:rsid w:val="00262897"/>
    <w:rsid w:val="002628CE"/>
    <w:rsid w:val="0026368B"/>
    <w:rsid w:val="002637EB"/>
    <w:rsid w:val="0026476F"/>
    <w:rsid w:val="00265408"/>
    <w:rsid w:val="00265425"/>
    <w:rsid w:val="0026585B"/>
    <w:rsid w:val="00265B33"/>
    <w:rsid w:val="00266019"/>
    <w:rsid w:val="0026764B"/>
    <w:rsid w:val="002719DF"/>
    <w:rsid w:val="00273003"/>
    <w:rsid w:val="002737C2"/>
    <w:rsid w:val="00273998"/>
    <w:rsid w:val="002770DF"/>
    <w:rsid w:val="00277650"/>
    <w:rsid w:val="00277D08"/>
    <w:rsid w:val="00277EB3"/>
    <w:rsid w:val="002801EC"/>
    <w:rsid w:val="00280365"/>
    <w:rsid w:val="00280E12"/>
    <w:rsid w:val="0028127F"/>
    <w:rsid w:val="0028140D"/>
    <w:rsid w:val="00281A83"/>
    <w:rsid w:val="00281FBB"/>
    <w:rsid w:val="00281FE8"/>
    <w:rsid w:val="00282802"/>
    <w:rsid w:val="00282DED"/>
    <w:rsid w:val="00284CC8"/>
    <w:rsid w:val="002854D8"/>
    <w:rsid w:val="002864B2"/>
    <w:rsid w:val="002909B2"/>
    <w:rsid w:val="002927CA"/>
    <w:rsid w:val="002930D6"/>
    <w:rsid w:val="00293597"/>
    <w:rsid w:val="00294850"/>
    <w:rsid w:val="0029567C"/>
    <w:rsid w:val="002A0C82"/>
    <w:rsid w:val="002A10CB"/>
    <w:rsid w:val="002A1664"/>
    <w:rsid w:val="002A2A75"/>
    <w:rsid w:val="002A36FC"/>
    <w:rsid w:val="002A47E7"/>
    <w:rsid w:val="002A58DE"/>
    <w:rsid w:val="002A5C56"/>
    <w:rsid w:val="002A649E"/>
    <w:rsid w:val="002A68C6"/>
    <w:rsid w:val="002A7840"/>
    <w:rsid w:val="002A7E10"/>
    <w:rsid w:val="002B19C4"/>
    <w:rsid w:val="002B21E8"/>
    <w:rsid w:val="002B2969"/>
    <w:rsid w:val="002B3548"/>
    <w:rsid w:val="002B557C"/>
    <w:rsid w:val="002B5D89"/>
    <w:rsid w:val="002B7706"/>
    <w:rsid w:val="002C1C1E"/>
    <w:rsid w:val="002C2FDB"/>
    <w:rsid w:val="002C38DB"/>
    <w:rsid w:val="002C3975"/>
    <w:rsid w:val="002C41E1"/>
    <w:rsid w:val="002C4962"/>
    <w:rsid w:val="002C4B7C"/>
    <w:rsid w:val="002C63ED"/>
    <w:rsid w:val="002C66EA"/>
    <w:rsid w:val="002D0A20"/>
    <w:rsid w:val="002D1C30"/>
    <w:rsid w:val="002D1D51"/>
    <w:rsid w:val="002D1ED2"/>
    <w:rsid w:val="002D2326"/>
    <w:rsid w:val="002D32DA"/>
    <w:rsid w:val="002D35CB"/>
    <w:rsid w:val="002D3A8C"/>
    <w:rsid w:val="002D44EB"/>
    <w:rsid w:val="002D5108"/>
    <w:rsid w:val="002D5D0E"/>
    <w:rsid w:val="002D6FA1"/>
    <w:rsid w:val="002D7440"/>
    <w:rsid w:val="002D7D95"/>
    <w:rsid w:val="002E1C65"/>
    <w:rsid w:val="002E2BE5"/>
    <w:rsid w:val="002E302B"/>
    <w:rsid w:val="002E3D01"/>
    <w:rsid w:val="002E3EDA"/>
    <w:rsid w:val="002E68E9"/>
    <w:rsid w:val="002E6FEE"/>
    <w:rsid w:val="002E7684"/>
    <w:rsid w:val="002E76A4"/>
    <w:rsid w:val="002E774D"/>
    <w:rsid w:val="002F20C2"/>
    <w:rsid w:val="002F3F4D"/>
    <w:rsid w:val="002F565C"/>
    <w:rsid w:val="002F5F8D"/>
    <w:rsid w:val="002F6618"/>
    <w:rsid w:val="002F6A08"/>
    <w:rsid w:val="002F7290"/>
    <w:rsid w:val="002F752D"/>
    <w:rsid w:val="002F7C8B"/>
    <w:rsid w:val="0030004A"/>
    <w:rsid w:val="00300697"/>
    <w:rsid w:val="00302633"/>
    <w:rsid w:val="00302B4B"/>
    <w:rsid w:val="00302B52"/>
    <w:rsid w:val="00302BF1"/>
    <w:rsid w:val="0030324C"/>
    <w:rsid w:val="00303CE1"/>
    <w:rsid w:val="00303CEF"/>
    <w:rsid w:val="003044B8"/>
    <w:rsid w:val="00304F96"/>
    <w:rsid w:val="003061CF"/>
    <w:rsid w:val="0030651D"/>
    <w:rsid w:val="003074B3"/>
    <w:rsid w:val="00307AB2"/>
    <w:rsid w:val="00307B82"/>
    <w:rsid w:val="00307C3A"/>
    <w:rsid w:val="00307C89"/>
    <w:rsid w:val="0031058B"/>
    <w:rsid w:val="0031061B"/>
    <w:rsid w:val="00310E6D"/>
    <w:rsid w:val="00310F1E"/>
    <w:rsid w:val="00310FA7"/>
    <w:rsid w:val="0031127C"/>
    <w:rsid w:val="00312731"/>
    <w:rsid w:val="00312830"/>
    <w:rsid w:val="00312D4E"/>
    <w:rsid w:val="00313B54"/>
    <w:rsid w:val="00315F77"/>
    <w:rsid w:val="00315F92"/>
    <w:rsid w:val="00316899"/>
    <w:rsid w:val="0031692D"/>
    <w:rsid w:val="00316A42"/>
    <w:rsid w:val="00316CE7"/>
    <w:rsid w:val="00316F60"/>
    <w:rsid w:val="00317C9F"/>
    <w:rsid w:val="00320B45"/>
    <w:rsid w:val="00320E7D"/>
    <w:rsid w:val="00320E83"/>
    <w:rsid w:val="00321AF5"/>
    <w:rsid w:val="00321E0C"/>
    <w:rsid w:val="003221F4"/>
    <w:rsid w:val="003223E7"/>
    <w:rsid w:val="00322CF7"/>
    <w:rsid w:val="00324731"/>
    <w:rsid w:val="00325E01"/>
    <w:rsid w:val="00330053"/>
    <w:rsid w:val="00330BB8"/>
    <w:rsid w:val="00330E63"/>
    <w:rsid w:val="00331430"/>
    <w:rsid w:val="00331D9B"/>
    <w:rsid w:val="0033657A"/>
    <w:rsid w:val="00337411"/>
    <w:rsid w:val="00341DB4"/>
    <w:rsid w:val="0034204A"/>
    <w:rsid w:val="00343366"/>
    <w:rsid w:val="00343CBA"/>
    <w:rsid w:val="00343CD6"/>
    <w:rsid w:val="00344C6F"/>
    <w:rsid w:val="00347BBF"/>
    <w:rsid w:val="003502BB"/>
    <w:rsid w:val="00350DDD"/>
    <w:rsid w:val="00351FA4"/>
    <w:rsid w:val="00352286"/>
    <w:rsid w:val="00353072"/>
    <w:rsid w:val="003536A0"/>
    <w:rsid w:val="00353E1D"/>
    <w:rsid w:val="0035471E"/>
    <w:rsid w:val="003613A5"/>
    <w:rsid w:val="00362FC9"/>
    <w:rsid w:val="003648D6"/>
    <w:rsid w:val="003650BD"/>
    <w:rsid w:val="0036523D"/>
    <w:rsid w:val="003677C1"/>
    <w:rsid w:val="003701B8"/>
    <w:rsid w:val="00370C7D"/>
    <w:rsid w:val="00370D08"/>
    <w:rsid w:val="003711F6"/>
    <w:rsid w:val="00371BA0"/>
    <w:rsid w:val="00372988"/>
    <w:rsid w:val="003730AC"/>
    <w:rsid w:val="00373978"/>
    <w:rsid w:val="003741FF"/>
    <w:rsid w:val="00376B80"/>
    <w:rsid w:val="00377306"/>
    <w:rsid w:val="0038067F"/>
    <w:rsid w:val="00380A18"/>
    <w:rsid w:val="00382384"/>
    <w:rsid w:val="003827A6"/>
    <w:rsid w:val="00382911"/>
    <w:rsid w:val="00383374"/>
    <w:rsid w:val="00383991"/>
    <w:rsid w:val="003844C3"/>
    <w:rsid w:val="00384EA8"/>
    <w:rsid w:val="00385538"/>
    <w:rsid w:val="0038681F"/>
    <w:rsid w:val="0039074A"/>
    <w:rsid w:val="00390C2D"/>
    <w:rsid w:val="003914C4"/>
    <w:rsid w:val="00392055"/>
    <w:rsid w:val="00393C1D"/>
    <w:rsid w:val="00393D7F"/>
    <w:rsid w:val="00395186"/>
    <w:rsid w:val="00395288"/>
    <w:rsid w:val="0039540D"/>
    <w:rsid w:val="00395E48"/>
    <w:rsid w:val="00395F12"/>
    <w:rsid w:val="0039687F"/>
    <w:rsid w:val="00397E08"/>
    <w:rsid w:val="003A1E2D"/>
    <w:rsid w:val="003A42AB"/>
    <w:rsid w:val="003A56BF"/>
    <w:rsid w:val="003A594D"/>
    <w:rsid w:val="003A5C9A"/>
    <w:rsid w:val="003A5FAB"/>
    <w:rsid w:val="003A6457"/>
    <w:rsid w:val="003A69ED"/>
    <w:rsid w:val="003A6DDD"/>
    <w:rsid w:val="003A7976"/>
    <w:rsid w:val="003A7BAC"/>
    <w:rsid w:val="003B06E1"/>
    <w:rsid w:val="003B0C2A"/>
    <w:rsid w:val="003B14A6"/>
    <w:rsid w:val="003B17C9"/>
    <w:rsid w:val="003B242E"/>
    <w:rsid w:val="003B2448"/>
    <w:rsid w:val="003B3502"/>
    <w:rsid w:val="003B4883"/>
    <w:rsid w:val="003B4A9C"/>
    <w:rsid w:val="003B6261"/>
    <w:rsid w:val="003B66F1"/>
    <w:rsid w:val="003B7BA6"/>
    <w:rsid w:val="003C04FD"/>
    <w:rsid w:val="003C0550"/>
    <w:rsid w:val="003C18A1"/>
    <w:rsid w:val="003C2656"/>
    <w:rsid w:val="003C2975"/>
    <w:rsid w:val="003C2D89"/>
    <w:rsid w:val="003C3DD8"/>
    <w:rsid w:val="003C4CFE"/>
    <w:rsid w:val="003C5B8A"/>
    <w:rsid w:val="003C6616"/>
    <w:rsid w:val="003C678B"/>
    <w:rsid w:val="003C79E1"/>
    <w:rsid w:val="003C7C5A"/>
    <w:rsid w:val="003C7CB3"/>
    <w:rsid w:val="003D1505"/>
    <w:rsid w:val="003D1624"/>
    <w:rsid w:val="003D1817"/>
    <w:rsid w:val="003D181B"/>
    <w:rsid w:val="003D1AA9"/>
    <w:rsid w:val="003D2BD0"/>
    <w:rsid w:val="003D2ED2"/>
    <w:rsid w:val="003D4585"/>
    <w:rsid w:val="003D4593"/>
    <w:rsid w:val="003D47A6"/>
    <w:rsid w:val="003D4A5E"/>
    <w:rsid w:val="003D4B37"/>
    <w:rsid w:val="003D616A"/>
    <w:rsid w:val="003D7787"/>
    <w:rsid w:val="003D7AF8"/>
    <w:rsid w:val="003E02FF"/>
    <w:rsid w:val="003E0DC5"/>
    <w:rsid w:val="003E0F88"/>
    <w:rsid w:val="003E1313"/>
    <w:rsid w:val="003E3385"/>
    <w:rsid w:val="003E38BD"/>
    <w:rsid w:val="003E4C09"/>
    <w:rsid w:val="003E5631"/>
    <w:rsid w:val="003E5A11"/>
    <w:rsid w:val="003E78B2"/>
    <w:rsid w:val="003E7E69"/>
    <w:rsid w:val="003F04B3"/>
    <w:rsid w:val="003F1F69"/>
    <w:rsid w:val="003F33BB"/>
    <w:rsid w:val="003F373C"/>
    <w:rsid w:val="003F3963"/>
    <w:rsid w:val="003F4538"/>
    <w:rsid w:val="003F639F"/>
    <w:rsid w:val="003F662D"/>
    <w:rsid w:val="003F6AC1"/>
    <w:rsid w:val="00400332"/>
    <w:rsid w:val="00401048"/>
    <w:rsid w:val="00401FCA"/>
    <w:rsid w:val="00403445"/>
    <w:rsid w:val="0040573F"/>
    <w:rsid w:val="0040593E"/>
    <w:rsid w:val="00405B3E"/>
    <w:rsid w:val="004070BD"/>
    <w:rsid w:val="00407421"/>
    <w:rsid w:val="00407DCC"/>
    <w:rsid w:val="00410917"/>
    <w:rsid w:val="00411D2A"/>
    <w:rsid w:val="004123F8"/>
    <w:rsid w:val="0041277F"/>
    <w:rsid w:val="00412D3C"/>
    <w:rsid w:val="00412DD2"/>
    <w:rsid w:val="004130E5"/>
    <w:rsid w:val="004136B8"/>
    <w:rsid w:val="00413D27"/>
    <w:rsid w:val="004141E6"/>
    <w:rsid w:val="004143B5"/>
    <w:rsid w:val="00414521"/>
    <w:rsid w:val="004147D4"/>
    <w:rsid w:val="00414D44"/>
    <w:rsid w:val="0041769E"/>
    <w:rsid w:val="004176F4"/>
    <w:rsid w:val="00417D3D"/>
    <w:rsid w:val="004204AD"/>
    <w:rsid w:val="00420E85"/>
    <w:rsid w:val="004213A6"/>
    <w:rsid w:val="00422205"/>
    <w:rsid w:val="004227B1"/>
    <w:rsid w:val="00422D89"/>
    <w:rsid w:val="004241F5"/>
    <w:rsid w:val="00424855"/>
    <w:rsid w:val="00426026"/>
    <w:rsid w:val="004278F6"/>
    <w:rsid w:val="00430895"/>
    <w:rsid w:val="004325C6"/>
    <w:rsid w:val="004334A9"/>
    <w:rsid w:val="0043389F"/>
    <w:rsid w:val="00433F2F"/>
    <w:rsid w:val="0043476A"/>
    <w:rsid w:val="004351F1"/>
    <w:rsid w:val="0043618F"/>
    <w:rsid w:val="00437EF7"/>
    <w:rsid w:val="00441898"/>
    <w:rsid w:val="00442DC0"/>
    <w:rsid w:val="00443CB5"/>
    <w:rsid w:val="00443F00"/>
    <w:rsid w:val="004443E1"/>
    <w:rsid w:val="00445337"/>
    <w:rsid w:val="0044548C"/>
    <w:rsid w:val="004458A6"/>
    <w:rsid w:val="0044687B"/>
    <w:rsid w:val="00446AEB"/>
    <w:rsid w:val="004470DC"/>
    <w:rsid w:val="00447438"/>
    <w:rsid w:val="00447AF1"/>
    <w:rsid w:val="00451646"/>
    <w:rsid w:val="00451791"/>
    <w:rsid w:val="00451A57"/>
    <w:rsid w:val="0045421A"/>
    <w:rsid w:val="00454A75"/>
    <w:rsid w:val="004552AB"/>
    <w:rsid w:val="004562A3"/>
    <w:rsid w:val="00456A23"/>
    <w:rsid w:val="00456CE2"/>
    <w:rsid w:val="0045720F"/>
    <w:rsid w:val="00460095"/>
    <w:rsid w:val="004613AF"/>
    <w:rsid w:val="00462258"/>
    <w:rsid w:val="004622F8"/>
    <w:rsid w:val="00462C74"/>
    <w:rsid w:val="00462CCE"/>
    <w:rsid w:val="00464D4D"/>
    <w:rsid w:val="0046526C"/>
    <w:rsid w:val="00465C83"/>
    <w:rsid w:val="004678B7"/>
    <w:rsid w:val="00467D2D"/>
    <w:rsid w:val="00470540"/>
    <w:rsid w:val="00470B0B"/>
    <w:rsid w:val="00470E2C"/>
    <w:rsid w:val="004721E4"/>
    <w:rsid w:val="0047279D"/>
    <w:rsid w:val="00473CD6"/>
    <w:rsid w:val="0047419A"/>
    <w:rsid w:val="00474BE6"/>
    <w:rsid w:val="00476395"/>
    <w:rsid w:val="00476540"/>
    <w:rsid w:val="00481FB4"/>
    <w:rsid w:val="00482624"/>
    <w:rsid w:val="0048297B"/>
    <w:rsid w:val="00482CE9"/>
    <w:rsid w:val="004837CF"/>
    <w:rsid w:val="00483A20"/>
    <w:rsid w:val="00483A7D"/>
    <w:rsid w:val="00483B19"/>
    <w:rsid w:val="00483BE2"/>
    <w:rsid w:val="004854A4"/>
    <w:rsid w:val="0048589C"/>
    <w:rsid w:val="00486033"/>
    <w:rsid w:val="00486885"/>
    <w:rsid w:val="00486BB4"/>
    <w:rsid w:val="0048724B"/>
    <w:rsid w:val="0048753C"/>
    <w:rsid w:val="004912FD"/>
    <w:rsid w:val="00492186"/>
    <w:rsid w:val="004927FA"/>
    <w:rsid w:val="004929A0"/>
    <w:rsid w:val="004942CB"/>
    <w:rsid w:val="00496072"/>
    <w:rsid w:val="004960C8"/>
    <w:rsid w:val="00496F44"/>
    <w:rsid w:val="00497E0D"/>
    <w:rsid w:val="004A0937"/>
    <w:rsid w:val="004A13A2"/>
    <w:rsid w:val="004A2B7F"/>
    <w:rsid w:val="004A2C11"/>
    <w:rsid w:val="004A2C73"/>
    <w:rsid w:val="004A2ECE"/>
    <w:rsid w:val="004A39EF"/>
    <w:rsid w:val="004A42C9"/>
    <w:rsid w:val="004A5C13"/>
    <w:rsid w:val="004A5C24"/>
    <w:rsid w:val="004A62BA"/>
    <w:rsid w:val="004A654E"/>
    <w:rsid w:val="004A6956"/>
    <w:rsid w:val="004A7BF2"/>
    <w:rsid w:val="004B0259"/>
    <w:rsid w:val="004B1793"/>
    <w:rsid w:val="004B355B"/>
    <w:rsid w:val="004B387B"/>
    <w:rsid w:val="004B4D55"/>
    <w:rsid w:val="004B6031"/>
    <w:rsid w:val="004B610E"/>
    <w:rsid w:val="004B6F85"/>
    <w:rsid w:val="004B727C"/>
    <w:rsid w:val="004B7733"/>
    <w:rsid w:val="004C017A"/>
    <w:rsid w:val="004C0E2F"/>
    <w:rsid w:val="004C0E39"/>
    <w:rsid w:val="004C10A5"/>
    <w:rsid w:val="004C26A4"/>
    <w:rsid w:val="004C3E55"/>
    <w:rsid w:val="004C41A4"/>
    <w:rsid w:val="004C41AC"/>
    <w:rsid w:val="004C50DC"/>
    <w:rsid w:val="004C608E"/>
    <w:rsid w:val="004C6AB8"/>
    <w:rsid w:val="004C7B36"/>
    <w:rsid w:val="004C7E33"/>
    <w:rsid w:val="004D21A8"/>
    <w:rsid w:val="004D38CE"/>
    <w:rsid w:val="004D3CCF"/>
    <w:rsid w:val="004D3E6A"/>
    <w:rsid w:val="004D494F"/>
    <w:rsid w:val="004D568F"/>
    <w:rsid w:val="004E0F23"/>
    <w:rsid w:val="004E0F64"/>
    <w:rsid w:val="004E1598"/>
    <w:rsid w:val="004E202B"/>
    <w:rsid w:val="004E32A1"/>
    <w:rsid w:val="004E4F9A"/>
    <w:rsid w:val="004E545E"/>
    <w:rsid w:val="004E56EF"/>
    <w:rsid w:val="004E6B65"/>
    <w:rsid w:val="004E7B51"/>
    <w:rsid w:val="004F011F"/>
    <w:rsid w:val="004F048F"/>
    <w:rsid w:val="004F0A33"/>
    <w:rsid w:val="004F11E9"/>
    <w:rsid w:val="004F1DC0"/>
    <w:rsid w:val="004F2554"/>
    <w:rsid w:val="004F2D53"/>
    <w:rsid w:val="004F4A2B"/>
    <w:rsid w:val="004F753B"/>
    <w:rsid w:val="004F7F40"/>
    <w:rsid w:val="005008FE"/>
    <w:rsid w:val="00500F9C"/>
    <w:rsid w:val="00504B4E"/>
    <w:rsid w:val="00504B63"/>
    <w:rsid w:val="00504C18"/>
    <w:rsid w:val="00504C21"/>
    <w:rsid w:val="0050527D"/>
    <w:rsid w:val="0050585D"/>
    <w:rsid w:val="00506939"/>
    <w:rsid w:val="00507145"/>
    <w:rsid w:val="0050742B"/>
    <w:rsid w:val="00510A75"/>
    <w:rsid w:val="00511069"/>
    <w:rsid w:val="00511BE8"/>
    <w:rsid w:val="005124F0"/>
    <w:rsid w:val="005158A1"/>
    <w:rsid w:val="00516CA3"/>
    <w:rsid w:val="005177F1"/>
    <w:rsid w:val="0052085E"/>
    <w:rsid w:val="00520889"/>
    <w:rsid w:val="00520E97"/>
    <w:rsid w:val="00521946"/>
    <w:rsid w:val="00522E45"/>
    <w:rsid w:val="00523BC0"/>
    <w:rsid w:val="005242BF"/>
    <w:rsid w:val="005260D0"/>
    <w:rsid w:val="005263F8"/>
    <w:rsid w:val="00526D0D"/>
    <w:rsid w:val="00527102"/>
    <w:rsid w:val="0052733D"/>
    <w:rsid w:val="00527A32"/>
    <w:rsid w:val="00530CE5"/>
    <w:rsid w:val="00531A59"/>
    <w:rsid w:val="00531F96"/>
    <w:rsid w:val="00532A93"/>
    <w:rsid w:val="0053358B"/>
    <w:rsid w:val="00533892"/>
    <w:rsid w:val="0053552E"/>
    <w:rsid w:val="00535BED"/>
    <w:rsid w:val="00536608"/>
    <w:rsid w:val="0054023E"/>
    <w:rsid w:val="00541332"/>
    <w:rsid w:val="005416AC"/>
    <w:rsid w:val="00541F96"/>
    <w:rsid w:val="005420BC"/>
    <w:rsid w:val="005428A1"/>
    <w:rsid w:val="00542B58"/>
    <w:rsid w:val="0054344A"/>
    <w:rsid w:val="00544311"/>
    <w:rsid w:val="00545E64"/>
    <w:rsid w:val="00545FB9"/>
    <w:rsid w:val="005462B1"/>
    <w:rsid w:val="005467EE"/>
    <w:rsid w:val="00546860"/>
    <w:rsid w:val="00547C46"/>
    <w:rsid w:val="00552EFF"/>
    <w:rsid w:val="00554479"/>
    <w:rsid w:val="00555FB8"/>
    <w:rsid w:val="00556364"/>
    <w:rsid w:val="00556930"/>
    <w:rsid w:val="00556A39"/>
    <w:rsid w:val="00556B7F"/>
    <w:rsid w:val="00556DB3"/>
    <w:rsid w:val="00557B38"/>
    <w:rsid w:val="00557EB8"/>
    <w:rsid w:val="00560B6B"/>
    <w:rsid w:val="00560C52"/>
    <w:rsid w:val="0056110C"/>
    <w:rsid w:val="005613F2"/>
    <w:rsid w:val="00561501"/>
    <w:rsid w:val="00561D97"/>
    <w:rsid w:val="00563570"/>
    <w:rsid w:val="0056373E"/>
    <w:rsid w:val="0056394C"/>
    <w:rsid w:val="00563E8C"/>
    <w:rsid w:val="00564605"/>
    <w:rsid w:val="005648C4"/>
    <w:rsid w:val="00564DEC"/>
    <w:rsid w:val="0056582E"/>
    <w:rsid w:val="00566F29"/>
    <w:rsid w:val="005678B4"/>
    <w:rsid w:val="00567F30"/>
    <w:rsid w:val="00570601"/>
    <w:rsid w:val="00570997"/>
    <w:rsid w:val="00570D90"/>
    <w:rsid w:val="00571765"/>
    <w:rsid w:val="005717B1"/>
    <w:rsid w:val="00572766"/>
    <w:rsid w:val="005749C5"/>
    <w:rsid w:val="005759D7"/>
    <w:rsid w:val="00575B15"/>
    <w:rsid w:val="00576287"/>
    <w:rsid w:val="00576715"/>
    <w:rsid w:val="0057698F"/>
    <w:rsid w:val="005778D0"/>
    <w:rsid w:val="005802C7"/>
    <w:rsid w:val="005803E1"/>
    <w:rsid w:val="00581277"/>
    <w:rsid w:val="005813DB"/>
    <w:rsid w:val="005813F0"/>
    <w:rsid w:val="00581D3F"/>
    <w:rsid w:val="00583711"/>
    <w:rsid w:val="00583D44"/>
    <w:rsid w:val="00583FED"/>
    <w:rsid w:val="0058422A"/>
    <w:rsid w:val="0058528C"/>
    <w:rsid w:val="005858D5"/>
    <w:rsid w:val="005878B0"/>
    <w:rsid w:val="00587A04"/>
    <w:rsid w:val="00587CBD"/>
    <w:rsid w:val="00590423"/>
    <w:rsid w:val="0059079D"/>
    <w:rsid w:val="0059098B"/>
    <w:rsid w:val="005915C5"/>
    <w:rsid w:val="0059259D"/>
    <w:rsid w:val="0059302F"/>
    <w:rsid w:val="00594919"/>
    <w:rsid w:val="00597E04"/>
    <w:rsid w:val="00597F0D"/>
    <w:rsid w:val="005A074E"/>
    <w:rsid w:val="005A2A85"/>
    <w:rsid w:val="005A31C5"/>
    <w:rsid w:val="005A3F31"/>
    <w:rsid w:val="005A43E2"/>
    <w:rsid w:val="005A4552"/>
    <w:rsid w:val="005A5452"/>
    <w:rsid w:val="005A6C2F"/>
    <w:rsid w:val="005B0636"/>
    <w:rsid w:val="005B0D0A"/>
    <w:rsid w:val="005B0FED"/>
    <w:rsid w:val="005B105F"/>
    <w:rsid w:val="005B1B95"/>
    <w:rsid w:val="005B3319"/>
    <w:rsid w:val="005B4500"/>
    <w:rsid w:val="005B5010"/>
    <w:rsid w:val="005B5072"/>
    <w:rsid w:val="005B597C"/>
    <w:rsid w:val="005B5CB9"/>
    <w:rsid w:val="005C0BE2"/>
    <w:rsid w:val="005C14F3"/>
    <w:rsid w:val="005C16C3"/>
    <w:rsid w:val="005C26B5"/>
    <w:rsid w:val="005C276A"/>
    <w:rsid w:val="005C29F6"/>
    <w:rsid w:val="005C2D80"/>
    <w:rsid w:val="005C384E"/>
    <w:rsid w:val="005C3EAF"/>
    <w:rsid w:val="005C492E"/>
    <w:rsid w:val="005C4A51"/>
    <w:rsid w:val="005C4FC1"/>
    <w:rsid w:val="005C629B"/>
    <w:rsid w:val="005C6B77"/>
    <w:rsid w:val="005C7830"/>
    <w:rsid w:val="005D0CE6"/>
    <w:rsid w:val="005D1392"/>
    <w:rsid w:val="005D3043"/>
    <w:rsid w:val="005D3774"/>
    <w:rsid w:val="005D47B4"/>
    <w:rsid w:val="005D4A5E"/>
    <w:rsid w:val="005D5B1C"/>
    <w:rsid w:val="005D6337"/>
    <w:rsid w:val="005D68AF"/>
    <w:rsid w:val="005D6947"/>
    <w:rsid w:val="005D6ACA"/>
    <w:rsid w:val="005D6DEF"/>
    <w:rsid w:val="005E02DD"/>
    <w:rsid w:val="005E2E32"/>
    <w:rsid w:val="005E2E40"/>
    <w:rsid w:val="005E45C2"/>
    <w:rsid w:val="005E545B"/>
    <w:rsid w:val="005E5E3A"/>
    <w:rsid w:val="005E6606"/>
    <w:rsid w:val="005E6F43"/>
    <w:rsid w:val="005E73DE"/>
    <w:rsid w:val="005E7A0B"/>
    <w:rsid w:val="005F1267"/>
    <w:rsid w:val="005F13F6"/>
    <w:rsid w:val="005F167F"/>
    <w:rsid w:val="005F1907"/>
    <w:rsid w:val="005F2D0B"/>
    <w:rsid w:val="005F37A5"/>
    <w:rsid w:val="005F4ABC"/>
    <w:rsid w:val="005F659C"/>
    <w:rsid w:val="005F6F5C"/>
    <w:rsid w:val="00601557"/>
    <w:rsid w:val="00601C0F"/>
    <w:rsid w:val="006022D1"/>
    <w:rsid w:val="00603164"/>
    <w:rsid w:val="006034D8"/>
    <w:rsid w:val="00603693"/>
    <w:rsid w:val="00603FBA"/>
    <w:rsid w:val="00604532"/>
    <w:rsid w:val="00604B87"/>
    <w:rsid w:val="00606061"/>
    <w:rsid w:val="00606151"/>
    <w:rsid w:val="006064F2"/>
    <w:rsid w:val="00606CD6"/>
    <w:rsid w:val="0060754F"/>
    <w:rsid w:val="0061038B"/>
    <w:rsid w:val="0061059D"/>
    <w:rsid w:val="00611511"/>
    <w:rsid w:val="00611952"/>
    <w:rsid w:val="00612706"/>
    <w:rsid w:val="00612A63"/>
    <w:rsid w:val="00612CA5"/>
    <w:rsid w:val="006136B9"/>
    <w:rsid w:val="00614CB4"/>
    <w:rsid w:val="00614F9E"/>
    <w:rsid w:val="00615F69"/>
    <w:rsid w:val="0061690A"/>
    <w:rsid w:val="00617C13"/>
    <w:rsid w:val="00620AC7"/>
    <w:rsid w:val="00620BE5"/>
    <w:rsid w:val="006212A7"/>
    <w:rsid w:val="0062184B"/>
    <w:rsid w:val="006219A9"/>
    <w:rsid w:val="00622804"/>
    <w:rsid w:val="00622D8A"/>
    <w:rsid w:val="006232A4"/>
    <w:rsid w:val="006236F0"/>
    <w:rsid w:val="00623768"/>
    <w:rsid w:val="00623EF4"/>
    <w:rsid w:val="00624AFC"/>
    <w:rsid w:val="00624E8B"/>
    <w:rsid w:val="00625384"/>
    <w:rsid w:val="006253E6"/>
    <w:rsid w:val="00627A9C"/>
    <w:rsid w:val="00627C42"/>
    <w:rsid w:val="00627D5B"/>
    <w:rsid w:val="00627EEB"/>
    <w:rsid w:val="0063054E"/>
    <w:rsid w:val="00631A43"/>
    <w:rsid w:val="00631DAE"/>
    <w:rsid w:val="00632883"/>
    <w:rsid w:val="00633B35"/>
    <w:rsid w:val="00633BFD"/>
    <w:rsid w:val="006346D7"/>
    <w:rsid w:val="006353FD"/>
    <w:rsid w:val="00635997"/>
    <w:rsid w:val="006363AE"/>
    <w:rsid w:val="006379DC"/>
    <w:rsid w:val="00637A8B"/>
    <w:rsid w:val="00640801"/>
    <w:rsid w:val="00640BB6"/>
    <w:rsid w:val="00640E30"/>
    <w:rsid w:val="00640F9F"/>
    <w:rsid w:val="0064152C"/>
    <w:rsid w:val="0064560C"/>
    <w:rsid w:val="00646D5E"/>
    <w:rsid w:val="00646EBB"/>
    <w:rsid w:val="006471B1"/>
    <w:rsid w:val="00647A8C"/>
    <w:rsid w:val="00647AD4"/>
    <w:rsid w:val="00650314"/>
    <w:rsid w:val="00650593"/>
    <w:rsid w:val="006509BD"/>
    <w:rsid w:val="0065174E"/>
    <w:rsid w:val="00652621"/>
    <w:rsid w:val="00652B4E"/>
    <w:rsid w:val="00653972"/>
    <w:rsid w:val="0065408C"/>
    <w:rsid w:val="00654F6D"/>
    <w:rsid w:val="00656301"/>
    <w:rsid w:val="00656FDD"/>
    <w:rsid w:val="006572CF"/>
    <w:rsid w:val="00657898"/>
    <w:rsid w:val="0066002F"/>
    <w:rsid w:val="006603EC"/>
    <w:rsid w:val="006604F3"/>
    <w:rsid w:val="006607E7"/>
    <w:rsid w:val="00661EF1"/>
    <w:rsid w:val="0066285E"/>
    <w:rsid w:val="00662E18"/>
    <w:rsid w:val="00663093"/>
    <w:rsid w:val="006634FF"/>
    <w:rsid w:val="0066372D"/>
    <w:rsid w:val="00663F6B"/>
    <w:rsid w:val="00664176"/>
    <w:rsid w:val="0066419C"/>
    <w:rsid w:val="0066476C"/>
    <w:rsid w:val="0066505B"/>
    <w:rsid w:val="00671C77"/>
    <w:rsid w:val="0067344F"/>
    <w:rsid w:val="00673488"/>
    <w:rsid w:val="006759C4"/>
    <w:rsid w:val="00675E34"/>
    <w:rsid w:val="00676356"/>
    <w:rsid w:val="006764A9"/>
    <w:rsid w:val="00676B22"/>
    <w:rsid w:val="00677325"/>
    <w:rsid w:val="00677EC3"/>
    <w:rsid w:val="00680AA8"/>
    <w:rsid w:val="00681108"/>
    <w:rsid w:val="006838B8"/>
    <w:rsid w:val="006842DF"/>
    <w:rsid w:val="00684390"/>
    <w:rsid w:val="0068483D"/>
    <w:rsid w:val="0068615F"/>
    <w:rsid w:val="006863C0"/>
    <w:rsid w:val="00687923"/>
    <w:rsid w:val="00687B26"/>
    <w:rsid w:val="00687D22"/>
    <w:rsid w:val="00691170"/>
    <w:rsid w:val="00692A5D"/>
    <w:rsid w:val="00692A8D"/>
    <w:rsid w:val="0069365D"/>
    <w:rsid w:val="00693D70"/>
    <w:rsid w:val="0069419B"/>
    <w:rsid w:val="00694984"/>
    <w:rsid w:val="0069619D"/>
    <w:rsid w:val="006A304F"/>
    <w:rsid w:val="006A3946"/>
    <w:rsid w:val="006A498A"/>
    <w:rsid w:val="006A5943"/>
    <w:rsid w:val="006A60B8"/>
    <w:rsid w:val="006A64E0"/>
    <w:rsid w:val="006A71A6"/>
    <w:rsid w:val="006A7E6F"/>
    <w:rsid w:val="006B08C7"/>
    <w:rsid w:val="006B0B60"/>
    <w:rsid w:val="006B1870"/>
    <w:rsid w:val="006B1BC8"/>
    <w:rsid w:val="006B1EC5"/>
    <w:rsid w:val="006B2300"/>
    <w:rsid w:val="006B2BEF"/>
    <w:rsid w:val="006B2FD0"/>
    <w:rsid w:val="006B3D81"/>
    <w:rsid w:val="006B4790"/>
    <w:rsid w:val="006B6243"/>
    <w:rsid w:val="006B7A81"/>
    <w:rsid w:val="006C1704"/>
    <w:rsid w:val="006C1D52"/>
    <w:rsid w:val="006C1DB9"/>
    <w:rsid w:val="006C2162"/>
    <w:rsid w:val="006C238F"/>
    <w:rsid w:val="006C275A"/>
    <w:rsid w:val="006C3B53"/>
    <w:rsid w:val="006C523B"/>
    <w:rsid w:val="006C58DD"/>
    <w:rsid w:val="006C5C3F"/>
    <w:rsid w:val="006C787B"/>
    <w:rsid w:val="006D1C09"/>
    <w:rsid w:val="006D1C21"/>
    <w:rsid w:val="006D1D0D"/>
    <w:rsid w:val="006D21EA"/>
    <w:rsid w:val="006D2D6D"/>
    <w:rsid w:val="006D3016"/>
    <w:rsid w:val="006D44E1"/>
    <w:rsid w:val="006D4689"/>
    <w:rsid w:val="006D4B2B"/>
    <w:rsid w:val="006D52D2"/>
    <w:rsid w:val="006D54AC"/>
    <w:rsid w:val="006D5B02"/>
    <w:rsid w:val="006D5D64"/>
    <w:rsid w:val="006D6EB1"/>
    <w:rsid w:val="006D70C6"/>
    <w:rsid w:val="006D70EC"/>
    <w:rsid w:val="006D72EB"/>
    <w:rsid w:val="006D749A"/>
    <w:rsid w:val="006D7C4A"/>
    <w:rsid w:val="006E0144"/>
    <w:rsid w:val="006E019D"/>
    <w:rsid w:val="006E135A"/>
    <w:rsid w:val="006E13F9"/>
    <w:rsid w:val="006E19F4"/>
    <w:rsid w:val="006E464F"/>
    <w:rsid w:val="006E7B6D"/>
    <w:rsid w:val="006F26BE"/>
    <w:rsid w:val="006F34CC"/>
    <w:rsid w:val="006F46D8"/>
    <w:rsid w:val="006F54CF"/>
    <w:rsid w:val="006F58E0"/>
    <w:rsid w:val="006F65DE"/>
    <w:rsid w:val="006F7374"/>
    <w:rsid w:val="006F7BE9"/>
    <w:rsid w:val="00700647"/>
    <w:rsid w:val="00700A64"/>
    <w:rsid w:val="00701FA0"/>
    <w:rsid w:val="007025C1"/>
    <w:rsid w:val="00703C68"/>
    <w:rsid w:val="00704387"/>
    <w:rsid w:val="00704D3D"/>
    <w:rsid w:val="0070517F"/>
    <w:rsid w:val="007058D1"/>
    <w:rsid w:val="00705A89"/>
    <w:rsid w:val="00705B54"/>
    <w:rsid w:val="00705CD7"/>
    <w:rsid w:val="00706D5C"/>
    <w:rsid w:val="00707307"/>
    <w:rsid w:val="007079F0"/>
    <w:rsid w:val="00710C7F"/>
    <w:rsid w:val="00711675"/>
    <w:rsid w:val="00711A3F"/>
    <w:rsid w:val="00711F30"/>
    <w:rsid w:val="00711F34"/>
    <w:rsid w:val="007126D9"/>
    <w:rsid w:val="007132D0"/>
    <w:rsid w:val="00713D5F"/>
    <w:rsid w:val="007145CD"/>
    <w:rsid w:val="0071569D"/>
    <w:rsid w:val="00715EB6"/>
    <w:rsid w:val="0071660C"/>
    <w:rsid w:val="007175BF"/>
    <w:rsid w:val="00717ADD"/>
    <w:rsid w:val="0072019F"/>
    <w:rsid w:val="00720AAB"/>
    <w:rsid w:val="007212B4"/>
    <w:rsid w:val="007224BA"/>
    <w:rsid w:val="00723231"/>
    <w:rsid w:val="00725019"/>
    <w:rsid w:val="00727031"/>
    <w:rsid w:val="007305FC"/>
    <w:rsid w:val="00731D2E"/>
    <w:rsid w:val="007356E0"/>
    <w:rsid w:val="00736434"/>
    <w:rsid w:val="007369AD"/>
    <w:rsid w:val="00737103"/>
    <w:rsid w:val="0073789A"/>
    <w:rsid w:val="00737E09"/>
    <w:rsid w:val="00740342"/>
    <w:rsid w:val="00741035"/>
    <w:rsid w:val="00741A19"/>
    <w:rsid w:val="0074273C"/>
    <w:rsid w:val="00744207"/>
    <w:rsid w:val="00746307"/>
    <w:rsid w:val="0074630F"/>
    <w:rsid w:val="00746836"/>
    <w:rsid w:val="00746F25"/>
    <w:rsid w:val="0074742D"/>
    <w:rsid w:val="00747436"/>
    <w:rsid w:val="0074783F"/>
    <w:rsid w:val="00750E12"/>
    <w:rsid w:val="00751576"/>
    <w:rsid w:val="00752321"/>
    <w:rsid w:val="00754949"/>
    <w:rsid w:val="0075505F"/>
    <w:rsid w:val="007555F7"/>
    <w:rsid w:val="007562D6"/>
    <w:rsid w:val="00756794"/>
    <w:rsid w:val="007577FB"/>
    <w:rsid w:val="00757D31"/>
    <w:rsid w:val="00757FF7"/>
    <w:rsid w:val="00760FBF"/>
    <w:rsid w:val="007615F3"/>
    <w:rsid w:val="007620C0"/>
    <w:rsid w:val="007620EC"/>
    <w:rsid w:val="0076284D"/>
    <w:rsid w:val="00763F37"/>
    <w:rsid w:val="0076477E"/>
    <w:rsid w:val="007656FF"/>
    <w:rsid w:val="00766298"/>
    <w:rsid w:val="0076633A"/>
    <w:rsid w:val="00766C14"/>
    <w:rsid w:val="007704BE"/>
    <w:rsid w:val="00772B3D"/>
    <w:rsid w:val="007737A2"/>
    <w:rsid w:val="00776018"/>
    <w:rsid w:val="007773F5"/>
    <w:rsid w:val="007775B0"/>
    <w:rsid w:val="00777AF0"/>
    <w:rsid w:val="00777C86"/>
    <w:rsid w:val="00777EC9"/>
    <w:rsid w:val="00780655"/>
    <w:rsid w:val="007814B7"/>
    <w:rsid w:val="00781E14"/>
    <w:rsid w:val="00782E25"/>
    <w:rsid w:val="00783272"/>
    <w:rsid w:val="0078371A"/>
    <w:rsid w:val="007840BD"/>
    <w:rsid w:val="0078427B"/>
    <w:rsid w:val="00784971"/>
    <w:rsid w:val="00784978"/>
    <w:rsid w:val="00785051"/>
    <w:rsid w:val="00785228"/>
    <w:rsid w:val="0078659B"/>
    <w:rsid w:val="007878AB"/>
    <w:rsid w:val="007924FB"/>
    <w:rsid w:val="00794270"/>
    <w:rsid w:val="0079427D"/>
    <w:rsid w:val="00794CB5"/>
    <w:rsid w:val="007960C8"/>
    <w:rsid w:val="0079616E"/>
    <w:rsid w:val="00797022"/>
    <w:rsid w:val="00797170"/>
    <w:rsid w:val="007A022B"/>
    <w:rsid w:val="007A07D0"/>
    <w:rsid w:val="007A1F86"/>
    <w:rsid w:val="007A2E10"/>
    <w:rsid w:val="007A2FA0"/>
    <w:rsid w:val="007A3CBC"/>
    <w:rsid w:val="007A48F7"/>
    <w:rsid w:val="007A5332"/>
    <w:rsid w:val="007A54FF"/>
    <w:rsid w:val="007A57CB"/>
    <w:rsid w:val="007A594F"/>
    <w:rsid w:val="007A5B28"/>
    <w:rsid w:val="007A70B4"/>
    <w:rsid w:val="007A7CB2"/>
    <w:rsid w:val="007B0342"/>
    <w:rsid w:val="007B354B"/>
    <w:rsid w:val="007B3861"/>
    <w:rsid w:val="007B3BAC"/>
    <w:rsid w:val="007B48F5"/>
    <w:rsid w:val="007B51B3"/>
    <w:rsid w:val="007B58C0"/>
    <w:rsid w:val="007B5D25"/>
    <w:rsid w:val="007B67A5"/>
    <w:rsid w:val="007B6B93"/>
    <w:rsid w:val="007B70F0"/>
    <w:rsid w:val="007B74F4"/>
    <w:rsid w:val="007C03E2"/>
    <w:rsid w:val="007C0A06"/>
    <w:rsid w:val="007C17FD"/>
    <w:rsid w:val="007C1891"/>
    <w:rsid w:val="007C1A90"/>
    <w:rsid w:val="007C2065"/>
    <w:rsid w:val="007C31E7"/>
    <w:rsid w:val="007C4715"/>
    <w:rsid w:val="007C5A33"/>
    <w:rsid w:val="007C5D43"/>
    <w:rsid w:val="007C5DFD"/>
    <w:rsid w:val="007C6701"/>
    <w:rsid w:val="007C7BE2"/>
    <w:rsid w:val="007C7D7D"/>
    <w:rsid w:val="007D01B9"/>
    <w:rsid w:val="007D023F"/>
    <w:rsid w:val="007D15F2"/>
    <w:rsid w:val="007D1ECC"/>
    <w:rsid w:val="007D20E6"/>
    <w:rsid w:val="007D2720"/>
    <w:rsid w:val="007D3E6C"/>
    <w:rsid w:val="007D4297"/>
    <w:rsid w:val="007D44E4"/>
    <w:rsid w:val="007D5201"/>
    <w:rsid w:val="007D52A8"/>
    <w:rsid w:val="007D6564"/>
    <w:rsid w:val="007D6E1A"/>
    <w:rsid w:val="007D72A3"/>
    <w:rsid w:val="007D7370"/>
    <w:rsid w:val="007E00AE"/>
    <w:rsid w:val="007E0980"/>
    <w:rsid w:val="007E132B"/>
    <w:rsid w:val="007E3160"/>
    <w:rsid w:val="007E448B"/>
    <w:rsid w:val="007E4EA1"/>
    <w:rsid w:val="007E6516"/>
    <w:rsid w:val="007E66DA"/>
    <w:rsid w:val="007E6A44"/>
    <w:rsid w:val="007E6DAF"/>
    <w:rsid w:val="007E7582"/>
    <w:rsid w:val="007E7689"/>
    <w:rsid w:val="007F070A"/>
    <w:rsid w:val="007F07C2"/>
    <w:rsid w:val="007F1202"/>
    <w:rsid w:val="007F1C02"/>
    <w:rsid w:val="007F24E0"/>
    <w:rsid w:val="007F3354"/>
    <w:rsid w:val="007F3621"/>
    <w:rsid w:val="007F5E6B"/>
    <w:rsid w:val="007F6107"/>
    <w:rsid w:val="007F624F"/>
    <w:rsid w:val="007F67B2"/>
    <w:rsid w:val="00800569"/>
    <w:rsid w:val="00802074"/>
    <w:rsid w:val="0080338E"/>
    <w:rsid w:val="008055AB"/>
    <w:rsid w:val="008056E4"/>
    <w:rsid w:val="0080611E"/>
    <w:rsid w:val="00806D8E"/>
    <w:rsid w:val="00810772"/>
    <w:rsid w:val="00811118"/>
    <w:rsid w:val="008116CA"/>
    <w:rsid w:val="00811A2A"/>
    <w:rsid w:val="00812025"/>
    <w:rsid w:val="0081276B"/>
    <w:rsid w:val="00813150"/>
    <w:rsid w:val="00816A66"/>
    <w:rsid w:val="00816B2D"/>
    <w:rsid w:val="00820100"/>
    <w:rsid w:val="00820E09"/>
    <w:rsid w:val="00821877"/>
    <w:rsid w:val="00821BBC"/>
    <w:rsid w:val="00822329"/>
    <w:rsid w:val="00824ED1"/>
    <w:rsid w:val="00826854"/>
    <w:rsid w:val="00830CA5"/>
    <w:rsid w:val="008312F6"/>
    <w:rsid w:val="0083224A"/>
    <w:rsid w:val="008330A0"/>
    <w:rsid w:val="0083319F"/>
    <w:rsid w:val="0083401D"/>
    <w:rsid w:val="008346C4"/>
    <w:rsid w:val="00834D5C"/>
    <w:rsid w:val="0083572C"/>
    <w:rsid w:val="0083656B"/>
    <w:rsid w:val="0083695F"/>
    <w:rsid w:val="00841AB0"/>
    <w:rsid w:val="008421A0"/>
    <w:rsid w:val="008426D0"/>
    <w:rsid w:val="00843669"/>
    <w:rsid w:val="00843A16"/>
    <w:rsid w:val="0084411F"/>
    <w:rsid w:val="00844BFC"/>
    <w:rsid w:val="00844F53"/>
    <w:rsid w:val="00846A2F"/>
    <w:rsid w:val="0084701D"/>
    <w:rsid w:val="0084798E"/>
    <w:rsid w:val="00847CE6"/>
    <w:rsid w:val="00847EE2"/>
    <w:rsid w:val="0085101C"/>
    <w:rsid w:val="008526C0"/>
    <w:rsid w:val="008528C1"/>
    <w:rsid w:val="00852A6D"/>
    <w:rsid w:val="0085304C"/>
    <w:rsid w:val="00853B9B"/>
    <w:rsid w:val="008544FD"/>
    <w:rsid w:val="00854ABA"/>
    <w:rsid w:val="00854FC4"/>
    <w:rsid w:val="0085511A"/>
    <w:rsid w:val="00856027"/>
    <w:rsid w:val="00857059"/>
    <w:rsid w:val="00860C7B"/>
    <w:rsid w:val="00861EA1"/>
    <w:rsid w:val="008629D2"/>
    <w:rsid w:val="008639F7"/>
    <w:rsid w:val="0086464D"/>
    <w:rsid w:val="00865297"/>
    <w:rsid w:val="00865B5E"/>
    <w:rsid w:val="00865C19"/>
    <w:rsid w:val="0086603B"/>
    <w:rsid w:val="008675D9"/>
    <w:rsid w:val="008707B5"/>
    <w:rsid w:val="00871011"/>
    <w:rsid w:val="0087288A"/>
    <w:rsid w:val="00873037"/>
    <w:rsid w:val="00875F1C"/>
    <w:rsid w:val="00876383"/>
    <w:rsid w:val="0087773E"/>
    <w:rsid w:val="00877D45"/>
    <w:rsid w:val="0088154C"/>
    <w:rsid w:val="00881855"/>
    <w:rsid w:val="00881927"/>
    <w:rsid w:val="008820DB"/>
    <w:rsid w:val="008822BE"/>
    <w:rsid w:val="00882761"/>
    <w:rsid w:val="0088292D"/>
    <w:rsid w:val="00882A3A"/>
    <w:rsid w:val="0088575F"/>
    <w:rsid w:val="00885B4F"/>
    <w:rsid w:val="008865E2"/>
    <w:rsid w:val="00886D61"/>
    <w:rsid w:val="00886DC0"/>
    <w:rsid w:val="00891078"/>
    <w:rsid w:val="00891B27"/>
    <w:rsid w:val="00891CA1"/>
    <w:rsid w:val="00895D39"/>
    <w:rsid w:val="00896E96"/>
    <w:rsid w:val="00897163"/>
    <w:rsid w:val="00897C93"/>
    <w:rsid w:val="008A1118"/>
    <w:rsid w:val="008A1308"/>
    <w:rsid w:val="008A1829"/>
    <w:rsid w:val="008A1913"/>
    <w:rsid w:val="008A314F"/>
    <w:rsid w:val="008A3283"/>
    <w:rsid w:val="008A3328"/>
    <w:rsid w:val="008A40F0"/>
    <w:rsid w:val="008A416F"/>
    <w:rsid w:val="008A43FA"/>
    <w:rsid w:val="008A6500"/>
    <w:rsid w:val="008A7CAC"/>
    <w:rsid w:val="008B14E7"/>
    <w:rsid w:val="008B172E"/>
    <w:rsid w:val="008B1A3D"/>
    <w:rsid w:val="008B2FCF"/>
    <w:rsid w:val="008B3789"/>
    <w:rsid w:val="008B3E72"/>
    <w:rsid w:val="008B4399"/>
    <w:rsid w:val="008B446B"/>
    <w:rsid w:val="008B7C17"/>
    <w:rsid w:val="008C05FD"/>
    <w:rsid w:val="008C08E2"/>
    <w:rsid w:val="008C10CF"/>
    <w:rsid w:val="008C121A"/>
    <w:rsid w:val="008C134B"/>
    <w:rsid w:val="008C3AD7"/>
    <w:rsid w:val="008C4436"/>
    <w:rsid w:val="008C6A23"/>
    <w:rsid w:val="008C6AC8"/>
    <w:rsid w:val="008C787C"/>
    <w:rsid w:val="008D0209"/>
    <w:rsid w:val="008D1913"/>
    <w:rsid w:val="008D1BFA"/>
    <w:rsid w:val="008D237F"/>
    <w:rsid w:val="008D2755"/>
    <w:rsid w:val="008D29BD"/>
    <w:rsid w:val="008D32B2"/>
    <w:rsid w:val="008D39B6"/>
    <w:rsid w:val="008D3D92"/>
    <w:rsid w:val="008D572D"/>
    <w:rsid w:val="008D5C52"/>
    <w:rsid w:val="008D6B3F"/>
    <w:rsid w:val="008D6B98"/>
    <w:rsid w:val="008D6FC6"/>
    <w:rsid w:val="008D7896"/>
    <w:rsid w:val="008E013C"/>
    <w:rsid w:val="008E02EA"/>
    <w:rsid w:val="008E0A01"/>
    <w:rsid w:val="008E0A1B"/>
    <w:rsid w:val="008E20CA"/>
    <w:rsid w:val="008E21B0"/>
    <w:rsid w:val="008E22D0"/>
    <w:rsid w:val="008E4EDC"/>
    <w:rsid w:val="008E590B"/>
    <w:rsid w:val="008E5CB1"/>
    <w:rsid w:val="008E6963"/>
    <w:rsid w:val="008E69A2"/>
    <w:rsid w:val="008E7A16"/>
    <w:rsid w:val="008F11F5"/>
    <w:rsid w:val="008F12E6"/>
    <w:rsid w:val="008F13A3"/>
    <w:rsid w:val="008F18A3"/>
    <w:rsid w:val="008F237C"/>
    <w:rsid w:val="008F2BD3"/>
    <w:rsid w:val="008F2E08"/>
    <w:rsid w:val="008F33B0"/>
    <w:rsid w:val="008F4876"/>
    <w:rsid w:val="008F4FD2"/>
    <w:rsid w:val="008F5748"/>
    <w:rsid w:val="008F59C6"/>
    <w:rsid w:val="008F5E1E"/>
    <w:rsid w:val="008F6674"/>
    <w:rsid w:val="008F7233"/>
    <w:rsid w:val="008F7238"/>
    <w:rsid w:val="008F7DCA"/>
    <w:rsid w:val="00900C42"/>
    <w:rsid w:val="00901117"/>
    <w:rsid w:val="00901824"/>
    <w:rsid w:val="0090193D"/>
    <w:rsid w:val="00902168"/>
    <w:rsid w:val="009034CD"/>
    <w:rsid w:val="00903688"/>
    <w:rsid w:val="009036A2"/>
    <w:rsid w:val="009046B2"/>
    <w:rsid w:val="0090555C"/>
    <w:rsid w:val="00906CCE"/>
    <w:rsid w:val="00907356"/>
    <w:rsid w:val="00907D1A"/>
    <w:rsid w:val="009102AA"/>
    <w:rsid w:val="009103D4"/>
    <w:rsid w:val="00910944"/>
    <w:rsid w:val="00912AFF"/>
    <w:rsid w:val="009137DC"/>
    <w:rsid w:val="00913B43"/>
    <w:rsid w:val="00913BE5"/>
    <w:rsid w:val="00916765"/>
    <w:rsid w:val="009208A2"/>
    <w:rsid w:val="00921273"/>
    <w:rsid w:val="00921D41"/>
    <w:rsid w:val="00923895"/>
    <w:rsid w:val="009239C4"/>
    <w:rsid w:val="009247B1"/>
    <w:rsid w:val="009247FE"/>
    <w:rsid w:val="00924D6E"/>
    <w:rsid w:val="00925B62"/>
    <w:rsid w:val="0093272C"/>
    <w:rsid w:val="0093400C"/>
    <w:rsid w:val="00936CCD"/>
    <w:rsid w:val="0093732B"/>
    <w:rsid w:val="00940D83"/>
    <w:rsid w:val="009412DD"/>
    <w:rsid w:val="00942873"/>
    <w:rsid w:val="00942F37"/>
    <w:rsid w:val="00943BBA"/>
    <w:rsid w:val="009471B3"/>
    <w:rsid w:val="00950D31"/>
    <w:rsid w:val="009514E4"/>
    <w:rsid w:val="00951614"/>
    <w:rsid w:val="00951980"/>
    <w:rsid w:val="009526FF"/>
    <w:rsid w:val="00952AC7"/>
    <w:rsid w:val="00953087"/>
    <w:rsid w:val="00953704"/>
    <w:rsid w:val="009537E9"/>
    <w:rsid w:val="00953A58"/>
    <w:rsid w:val="00954BA6"/>
    <w:rsid w:val="00955301"/>
    <w:rsid w:val="00955E57"/>
    <w:rsid w:val="0095694F"/>
    <w:rsid w:val="00956F49"/>
    <w:rsid w:val="00956F60"/>
    <w:rsid w:val="00957414"/>
    <w:rsid w:val="00957730"/>
    <w:rsid w:val="0096013E"/>
    <w:rsid w:val="00960D84"/>
    <w:rsid w:val="00961BC9"/>
    <w:rsid w:val="00961F2D"/>
    <w:rsid w:val="0096226B"/>
    <w:rsid w:val="009626AB"/>
    <w:rsid w:val="009646E4"/>
    <w:rsid w:val="00964D2F"/>
    <w:rsid w:val="0096764A"/>
    <w:rsid w:val="009701BC"/>
    <w:rsid w:val="00970CD0"/>
    <w:rsid w:val="009714C6"/>
    <w:rsid w:val="009714D7"/>
    <w:rsid w:val="009716F3"/>
    <w:rsid w:val="00971B4B"/>
    <w:rsid w:val="00971CD2"/>
    <w:rsid w:val="009729C9"/>
    <w:rsid w:val="0097338E"/>
    <w:rsid w:val="00973DF3"/>
    <w:rsid w:val="00974809"/>
    <w:rsid w:val="009748BF"/>
    <w:rsid w:val="0097509A"/>
    <w:rsid w:val="0097583F"/>
    <w:rsid w:val="00975F89"/>
    <w:rsid w:val="00977761"/>
    <w:rsid w:val="0098010C"/>
    <w:rsid w:val="009801C3"/>
    <w:rsid w:val="0098121E"/>
    <w:rsid w:val="009813E5"/>
    <w:rsid w:val="00983359"/>
    <w:rsid w:val="009835CB"/>
    <w:rsid w:val="009836D4"/>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61F"/>
    <w:rsid w:val="009968BA"/>
    <w:rsid w:val="009972FF"/>
    <w:rsid w:val="009A0BC7"/>
    <w:rsid w:val="009A10FA"/>
    <w:rsid w:val="009A248F"/>
    <w:rsid w:val="009A298D"/>
    <w:rsid w:val="009A2E8D"/>
    <w:rsid w:val="009A3123"/>
    <w:rsid w:val="009A3ABE"/>
    <w:rsid w:val="009A5175"/>
    <w:rsid w:val="009B1020"/>
    <w:rsid w:val="009B1284"/>
    <w:rsid w:val="009B1B0C"/>
    <w:rsid w:val="009B238B"/>
    <w:rsid w:val="009B392D"/>
    <w:rsid w:val="009B3C2D"/>
    <w:rsid w:val="009B3DC4"/>
    <w:rsid w:val="009B3F37"/>
    <w:rsid w:val="009B42D9"/>
    <w:rsid w:val="009B4B86"/>
    <w:rsid w:val="009B4C68"/>
    <w:rsid w:val="009B57FD"/>
    <w:rsid w:val="009B5A7C"/>
    <w:rsid w:val="009B6349"/>
    <w:rsid w:val="009B713D"/>
    <w:rsid w:val="009B7299"/>
    <w:rsid w:val="009B779D"/>
    <w:rsid w:val="009B77C9"/>
    <w:rsid w:val="009C0060"/>
    <w:rsid w:val="009C0D45"/>
    <w:rsid w:val="009C2943"/>
    <w:rsid w:val="009C3BBA"/>
    <w:rsid w:val="009C3F31"/>
    <w:rsid w:val="009C40E4"/>
    <w:rsid w:val="009C55C2"/>
    <w:rsid w:val="009C5CB4"/>
    <w:rsid w:val="009C600A"/>
    <w:rsid w:val="009D0536"/>
    <w:rsid w:val="009D0638"/>
    <w:rsid w:val="009D0678"/>
    <w:rsid w:val="009D08BB"/>
    <w:rsid w:val="009D09F1"/>
    <w:rsid w:val="009D26ED"/>
    <w:rsid w:val="009D2FAC"/>
    <w:rsid w:val="009D40FB"/>
    <w:rsid w:val="009D5189"/>
    <w:rsid w:val="009D5454"/>
    <w:rsid w:val="009D7643"/>
    <w:rsid w:val="009E0171"/>
    <w:rsid w:val="009E1D15"/>
    <w:rsid w:val="009E1E35"/>
    <w:rsid w:val="009E28E0"/>
    <w:rsid w:val="009E3912"/>
    <w:rsid w:val="009E4395"/>
    <w:rsid w:val="009E5BF1"/>
    <w:rsid w:val="009E5D09"/>
    <w:rsid w:val="009E650C"/>
    <w:rsid w:val="009E6515"/>
    <w:rsid w:val="009E74A1"/>
    <w:rsid w:val="009E78D0"/>
    <w:rsid w:val="009F073A"/>
    <w:rsid w:val="009F104B"/>
    <w:rsid w:val="009F248F"/>
    <w:rsid w:val="009F2556"/>
    <w:rsid w:val="009F255B"/>
    <w:rsid w:val="009F329D"/>
    <w:rsid w:val="009F39A0"/>
    <w:rsid w:val="009F3D0B"/>
    <w:rsid w:val="009F3EBF"/>
    <w:rsid w:val="009F3F6A"/>
    <w:rsid w:val="009F434A"/>
    <w:rsid w:val="009F45A3"/>
    <w:rsid w:val="009F4941"/>
    <w:rsid w:val="009F4F9B"/>
    <w:rsid w:val="009F5B65"/>
    <w:rsid w:val="009F5E92"/>
    <w:rsid w:val="009F6350"/>
    <w:rsid w:val="009F6A09"/>
    <w:rsid w:val="00A00231"/>
    <w:rsid w:val="00A00968"/>
    <w:rsid w:val="00A03290"/>
    <w:rsid w:val="00A037B3"/>
    <w:rsid w:val="00A040ED"/>
    <w:rsid w:val="00A04284"/>
    <w:rsid w:val="00A055AD"/>
    <w:rsid w:val="00A05721"/>
    <w:rsid w:val="00A05F4B"/>
    <w:rsid w:val="00A06325"/>
    <w:rsid w:val="00A0662E"/>
    <w:rsid w:val="00A0674E"/>
    <w:rsid w:val="00A07427"/>
    <w:rsid w:val="00A11A55"/>
    <w:rsid w:val="00A11B12"/>
    <w:rsid w:val="00A12323"/>
    <w:rsid w:val="00A1291F"/>
    <w:rsid w:val="00A12F2C"/>
    <w:rsid w:val="00A13417"/>
    <w:rsid w:val="00A13D04"/>
    <w:rsid w:val="00A14B32"/>
    <w:rsid w:val="00A15892"/>
    <w:rsid w:val="00A16C3D"/>
    <w:rsid w:val="00A1767B"/>
    <w:rsid w:val="00A206DB"/>
    <w:rsid w:val="00A20931"/>
    <w:rsid w:val="00A215E9"/>
    <w:rsid w:val="00A237DD"/>
    <w:rsid w:val="00A267EF"/>
    <w:rsid w:val="00A2688E"/>
    <w:rsid w:val="00A2785E"/>
    <w:rsid w:val="00A27FC3"/>
    <w:rsid w:val="00A30639"/>
    <w:rsid w:val="00A306CC"/>
    <w:rsid w:val="00A30FBA"/>
    <w:rsid w:val="00A3107B"/>
    <w:rsid w:val="00A31900"/>
    <w:rsid w:val="00A328F0"/>
    <w:rsid w:val="00A32D34"/>
    <w:rsid w:val="00A330D8"/>
    <w:rsid w:val="00A339FB"/>
    <w:rsid w:val="00A34ADA"/>
    <w:rsid w:val="00A36E95"/>
    <w:rsid w:val="00A37D5A"/>
    <w:rsid w:val="00A40452"/>
    <w:rsid w:val="00A40B48"/>
    <w:rsid w:val="00A40E22"/>
    <w:rsid w:val="00A41E94"/>
    <w:rsid w:val="00A435A8"/>
    <w:rsid w:val="00A43E83"/>
    <w:rsid w:val="00A440C8"/>
    <w:rsid w:val="00A453AF"/>
    <w:rsid w:val="00A45F32"/>
    <w:rsid w:val="00A46990"/>
    <w:rsid w:val="00A47095"/>
    <w:rsid w:val="00A512DA"/>
    <w:rsid w:val="00A51376"/>
    <w:rsid w:val="00A51C70"/>
    <w:rsid w:val="00A526A8"/>
    <w:rsid w:val="00A52EAF"/>
    <w:rsid w:val="00A5397E"/>
    <w:rsid w:val="00A53988"/>
    <w:rsid w:val="00A554EB"/>
    <w:rsid w:val="00A5551E"/>
    <w:rsid w:val="00A55DE3"/>
    <w:rsid w:val="00A55E1C"/>
    <w:rsid w:val="00A56432"/>
    <w:rsid w:val="00A61F1A"/>
    <w:rsid w:val="00A62131"/>
    <w:rsid w:val="00A64574"/>
    <w:rsid w:val="00A64E57"/>
    <w:rsid w:val="00A65443"/>
    <w:rsid w:val="00A65BAA"/>
    <w:rsid w:val="00A666A4"/>
    <w:rsid w:val="00A70A5B"/>
    <w:rsid w:val="00A70E73"/>
    <w:rsid w:val="00A72900"/>
    <w:rsid w:val="00A72ECD"/>
    <w:rsid w:val="00A73171"/>
    <w:rsid w:val="00A74A13"/>
    <w:rsid w:val="00A76B09"/>
    <w:rsid w:val="00A76B9B"/>
    <w:rsid w:val="00A77EA9"/>
    <w:rsid w:val="00A81609"/>
    <w:rsid w:val="00A816C3"/>
    <w:rsid w:val="00A81950"/>
    <w:rsid w:val="00A83162"/>
    <w:rsid w:val="00A83394"/>
    <w:rsid w:val="00A84782"/>
    <w:rsid w:val="00A8564D"/>
    <w:rsid w:val="00A85ADC"/>
    <w:rsid w:val="00A8646D"/>
    <w:rsid w:val="00A865BD"/>
    <w:rsid w:val="00A86FDF"/>
    <w:rsid w:val="00A90032"/>
    <w:rsid w:val="00A9043D"/>
    <w:rsid w:val="00A91E1C"/>
    <w:rsid w:val="00A925D2"/>
    <w:rsid w:val="00A93D5D"/>
    <w:rsid w:val="00A945D5"/>
    <w:rsid w:val="00A9470A"/>
    <w:rsid w:val="00A95417"/>
    <w:rsid w:val="00A96478"/>
    <w:rsid w:val="00A9676C"/>
    <w:rsid w:val="00A97760"/>
    <w:rsid w:val="00A9781A"/>
    <w:rsid w:val="00A97B6A"/>
    <w:rsid w:val="00A97FBB"/>
    <w:rsid w:val="00AA00D8"/>
    <w:rsid w:val="00AA087E"/>
    <w:rsid w:val="00AA0DA3"/>
    <w:rsid w:val="00AA1190"/>
    <w:rsid w:val="00AA1A34"/>
    <w:rsid w:val="00AA1ADC"/>
    <w:rsid w:val="00AA1CDC"/>
    <w:rsid w:val="00AA1E3C"/>
    <w:rsid w:val="00AA2056"/>
    <w:rsid w:val="00AA289E"/>
    <w:rsid w:val="00AA323F"/>
    <w:rsid w:val="00AA3B55"/>
    <w:rsid w:val="00AA3CCD"/>
    <w:rsid w:val="00AA4BBB"/>
    <w:rsid w:val="00AA526F"/>
    <w:rsid w:val="00AA5833"/>
    <w:rsid w:val="00AA7ED0"/>
    <w:rsid w:val="00AB1314"/>
    <w:rsid w:val="00AB2190"/>
    <w:rsid w:val="00AB241E"/>
    <w:rsid w:val="00AB2ADC"/>
    <w:rsid w:val="00AB2CA8"/>
    <w:rsid w:val="00AB3489"/>
    <w:rsid w:val="00AB48D0"/>
    <w:rsid w:val="00AB4C61"/>
    <w:rsid w:val="00AB6552"/>
    <w:rsid w:val="00AC03A3"/>
    <w:rsid w:val="00AC1469"/>
    <w:rsid w:val="00AC1486"/>
    <w:rsid w:val="00AC26DE"/>
    <w:rsid w:val="00AC279F"/>
    <w:rsid w:val="00AC478A"/>
    <w:rsid w:val="00AC5981"/>
    <w:rsid w:val="00AC5E91"/>
    <w:rsid w:val="00AC6D5E"/>
    <w:rsid w:val="00AC7E4D"/>
    <w:rsid w:val="00AD05EB"/>
    <w:rsid w:val="00AD1F12"/>
    <w:rsid w:val="00AD2031"/>
    <w:rsid w:val="00AD2406"/>
    <w:rsid w:val="00AD2A93"/>
    <w:rsid w:val="00AD2D3E"/>
    <w:rsid w:val="00AD302E"/>
    <w:rsid w:val="00AD30EA"/>
    <w:rsid w:val="00AD3F69"/>
    <w:rsid w:val="00AD4FD4"/>
    <w:rsid w:val="00AD50E8"/>
    <w:rsid w:val="00AD50EF"/>
    <w:rsid w:val="00AD5755"/>
    <w:rsid w:val="00AD60E8"/>
    <w:rsid w:val="00AD6546"/>
    <w:rsid w:val="00AD65AF"/>
    <w:rsid w:val="00AD6B61"/>
    <w:rsid w:val="00AD7F05"/>
    <w:rsid w:val="00AE069B"/>
    <w:rsid w:val="00AE1BDB"/>
    <w:rsid w:val="00AE314C"/>
    <w:rsid w:val="00AE3220"/>
    <w:rsid w:val="00AE3A70"/>
    <w:rsid w:val="00AE4801"/>
    <w:rsid w:val="00AE4C74"/>
    <w:rsid w:val="00AE5B37"/>
    <w:rsid w:val="00AE5C99"/>
    <w:rsid w:val="00AE5F38"/>
    <w:rsid w:val="00AE7AAA"/>
    <w:rsid w:val="00AE7C70"/>
    <w:rsid w:val="00AF12D7"/>
    <w:rsid w:val="00AF15BB"/>
    <w:rsid w:val="00AF1885"/>
    <w:rsid w:val="00AF35E1"/>
    <w:rsid w:val="00AF440E"/>
    <w:rsid w:val="00AF458E"/>
    <w:rsid w:val="00AF4F6D"/>
    <w:rsid w:val="00AF647D"/>
    <w:rsid w:val="00AF7598"/>
    <w:rsid w:val="00AF76B2"/>
    <w:rsid w:val="00B009E2"/>
    <w:rsid w:val="00B024A5"/>
    <w:rsid w:val="00B0339D"/>
    <w:rsid w:val="00B038E1"/>
    <w:rsid w:val="00B03A00"/>
    <w:rsid w:val="00B05578"/>
    <w:rsid w:val="00B057F5"/>
    <w:rsid w:val="00B1011C"/>
    <w:rsid w:val="00B1091E"/>
    <w:rsid w:val="00B10B37"/>
    <w:rsid w:val="00B114AD"/>
    <w:rsid w:val="00B114F9"/>
    <w:rsid w:val="00B11B87"/>
    <w:rsid w:val="00B12857"/>
    <w:rsid w:val="00B14C01"/>
    <w:rsid w:val="00B15056"/>
    <w:rsid w:val="00B174AA"/>
    <w:rsid w:val="00B17F18"/>
    <w:rsid w:val="00B219DD"/>
    <w:rsid w:val="00B21BA2"/>
    <w:rsid w:val="00B21DF2"/>
    <w:rsid w:val="00B21FEC"/>
    <w:rsid w:val="00B22641"/>
    <w:rsid w:val="00B23699"/>
    <w:rsid w:val="00B24A97"/>
    <w:rsid w:val="00B2673F"/>
    <w:rsid w:val="00B27164"/>
    <w:rsid w:val="00B27C7E"/>
    <w:rsid w:val="00B301BF"/>
    <w:rsid w:val="00B30424"/>
    <w:rsid w:val="00B305D7"/>
    <w:rsid w:val="00B30928"/>
    <w:rsid w:val="00B30983"/>
    <w:rsid w:val="00B31267"/>
    <w:rsid w:val="00B3311D"/>
    <w:rsid w:val="00B342D8"/>
    <w:rsid w:val="00B3498F"/>
    <w:rsid w:val="00B35334"/>
    <w:rsid w:val="00B366A6"/>
    <w:rsid w:val="00B368AD"/>
    <w:rsid w:val="00B3742B"/>
    <w:rsid w:val="00B377C4"/>
    <w:rsid w:val="00B37C7F"/>
    <w:rsid w:val="00B37C81"/>
    <w:rsid w:val="00B37C9A"/>
    <w:rsid w:val="00B37E1B"/>
    <w:rsid w:val="00B41202"/>
    <w:rsid w:val="00B414D4"/>
    <w:rsid w:val="00B41B26"/>
    <w:rsid w:val="00B4239C"/>
    <w:rsid w:val="00B428B7"/>
    <w:rsid w:val="00B44EC8"/>
    <w:rsid w:val="00B45C1F"/>
    <w:rsid w:val="00B47D12"/>
    <w:rsid w:val="00B52805"/>
    <w:rsid w:val="00B52A62"/>
    <w:rsid w:val="00B53AA0"/>
    <w:rsid w:val="00B53F12"/>
    <w:rsid w:val="00B55010"/>
    <w:rsid w:val="00B5527B"/>
    <w:rsid w:val="00B55BF0"/>
    <w:rsid w:val="00B56B81"/>
    <w:rsid w:val="00B575C9"/>
    <w:rsid w:val="00B57846"/>
    <w:rsid w:val="00B57F37"/>
    <w:rsid w:val="00B605E5"/>
    <w:rsid w:val="00B61046"/>
    <w:rsid w:val="00B61715"/>
    <w:rsid w:val="00B617F6"/>
    <w:rsid w:val="00B625D7"/>
    <w:rsid w:val="00B63290"/>
    <w:rsid w:val="00B63B3B"/>
    <w:rsid w:val="00B64CB5"/>
    <w:rsid w:val="00B6688F"/>
    <w:rsid w:val="00B66B83"/>
    <w:rsid w:val="00B66C0B"/>
    <w:rsid w:val="00B67FD1"/>
    <w:rsid w:val="00B7066F"/>
    <w:rsid w:val="00B706CA"/>
    <w:rsid w:val="00B71283"/>
    <w:rsid w:val="00B71502"/>
    <w:rsid w:val="00B729B3"/>
    <w:rsid w:val="00B73B00"/>
    <w:rsid w:val="00B73B09"/>
    <w:rsid w:val="00B74102"/>
    <w:rsid w:val="00B7494E"/>
    <w:rsid w:val="00B75227"/>
    <w:rsid w:val="00B7552F"/>
    <w:rsid w:val="00B75A86"/>
    <w:rsid w:val="00B76076"/>
    <w:rsid w:val="00B77845"/>
    <w:rsid w:val="00B77EB2"/>
    <w:rsid w:val="00B81C1E"/>
    <w:rsid w:val="00B821BC"/>
    <w:rsid w:val="00B82932"/>
    <w:rsid w:val="00B8295F"/>
    <w:rsid w:val="00B8317B"/>
    <w:rsid w:val="00B8380A"/>
    <w:rsid w:val="00B84923"/>
    <w:rsid w:val="00B85C12"/>
    <w:rsid w:val="00B86DFD"/>
    <w:rsid w:val="00B86E70"/>
    <w:rsid w:val="00B90A99"/>
    <w:rsid w:val="00B91B2D"/>
    <w:rsid w:val="00B91E88"/>
    <w:rsid w:val="00B923EA"/>
    <w:rsid w:val="00B936BE"/>
    <w:rsid w:val="00B93AA0"/>
    <w:rsid w:val="00B93AE6"/>
    <w:rsid w:val="00B93B50"/>
    <w:rsid w:val="00B959FF"/>
    <w:rsid w:val="00B9661D"/>
    <w:rsid w:val="00B9713E"/>
    <w:rsid w:val="00BA1334"/>
    <w:rsid w:val="00BA13F4"/>
    <w:rsid w:val="00BA2A5F"/>
    <w:rsid w:val="00BA45E0"/>
    <w:rsid w:val="00BA4F78"/>
    <w:rsid w:val="00BA6506"/>
    <w:rsid w:val="00BA6DDB"/>
    <w:rsid w:val="00BB02D5"/>
    <w:rsid w:val="00BB2685"/>
    <w:rsid w:val="00BB2E4A"/>
    <w:rsid w:val="00BB42B2"/>
    <w:rsid w:val="00BB45B5"/>
    <w:rsid w:val="00BB5DAD"/>
    <w:rsid w:val="00BC0959"/>
    <w:rsid w:val="00BC0F00"/>
    <w:rsid w:val="00BC17F7"/>
    <w:rsid w:val="00BC2B1F"/>
    <w:rsid w:val="00BC3E2D"/>
    <w:rsid w:val="00BC4020"/>
    <w:rsid w:val="00BC599B"/>
    <w:rsid w:val="00BC6A67"/>
    <w:rsid w:val="00BC70C3"/>
    <w:rsid w:val="00BC713D"/>
    <w:rsid w:val="00BC7D49"/>
    <w:rsid w:val="00BC7EB6"/>
    <w:rsid w:val="00BD19EB"/>
    <w:rsid w:val="00BD23C4"/>
    <w:rsid w:val="00BD2520"/>
    <w:rsid w:val="00BD41C3"/>
    <w:rsid w:val="00BD431A"/>
    <w:rsid w:val="00BD44EF"/>
    <w:rsid w:val="00BD4B49"/>
    <w:rsid w:val="00BD52B0"/>
    <w:rsid w:val="00BD5948"/>
    <w:rsid w:val="00BD7D1D"/>
    <w:rsid w:val="00BE0DE7"/>
    <w:rsid w:val="00BE1747"/>
    <w:rsid w:val="00BE239E"/>
    <w:rsid w:val="00BE34BF"/>
    <w:rsid w:val="00BE3E8F"/>
    <w:rsid w:val="00BE6E52"/>
    <w:rsid w:val="00BE7B08"/>
    <w:rsid w:val="00BF024E"/>
    <w:rsid w:val="00BF05F4"/>
    <w:rsid w:val="00BF08B3"/>
    <w:rsid w:val="00BF1C99"/>
    <w:rsid w:val="00BF21EA"/>
    <w:rsid w:val="00BF22ED"/>
    <w:rsid w:val="00BF2B59"/>
    <w:rsid w:val="00BF3816"/>
    <w:rsid w:val="00BF3D5B"/>
    <w:rsid w:val="00BF44F5"/>
    <w:rsid w:val="00BF4DD6"/>
    <w:rsid w:val="00BF62E1"/>
    <w:rsid w:val="00BF678E"/>
    <w:rsid w:val="00BF69A2"/>
    <w:rsid w:val="00BF6C42"/>
    <w:rsid w:val="00BF791D"/>
    <w:rsid w:val="00BF7CDF"/>
    <w:rsid w:val="00C022F9"/>
    <w:rsid w:val="00C025C3"/>
    <w:rsid w:val="00C045FD"/>
    <w:rsid w:val="00C0538D"/>
    <w:rsid w:val="00C054BE"/>
    <w:rsid w:val="00C05E83"/>
    <w:rsid w:val="00C06F69"/>
    <w:rsid w:val="00C07003"/>
    <w:rsid w:val="00C12699"/>
    <w:rsid w:val="00C12F70"/>
    <w:rsid w:val="00C13222"/>
    <w:rsid w:val="00C13567"/>
    <w:rsid w:val="00C13CD5"/>
    <w:rsid w:val="00C14565"/>
    <w:rsid w:val="00C14629"/>
    <w:rsid w:val="00C16163"/>
    <w:rsid w:val="00C161F1"/>
    <w:rsid w:val="00C16F54"/>
    <w:rsid w:val="00C21E44"/>
    <w:rsid w:val="00C2201B"/>
    <w:rsid w:val="00C2394E"/>
    <w:rsid w:val="00C24027"/>
    <w:rsid w:val="00C24721"/>
    <w:rsid w:val="00C25888"/>
    <w:rsid w:val="00C25DC9"/>
    <w:rsid w:val="00C25E88"/>
    <w:rsid w:val="00C260BA"/>
    <w:rsid w:val="00C26DA3"/>
    <w:rsid w:val="00C277C1"/>
    <w:rsid w:val="00C279AC"/>
    <w:rsid w:val="00C30796"/>
    <w:rsid w:val="00C308E0"/>
    <w:rsid w:val="00C316DD"/>
    <w:rsid w:val="00C31898"/>
    <w:rsid w:val="00C32D6C"/>
    <w:rsid w:val="00C338C5"/>
    <w:rsid w:val="00C36958"/>
    <w:rsid w:val="00C36A5C"/>
    <w:rsid w:val="00C36DA6"/>
    <w:rsid w:val="00C3744B"/>
    <w:rsid w:val="00C40973"/>
    <w:rsid w:val="00C411F0"/>
    <w:rsid w:val="00C413D0"/>
    <w:rsid w:val="00C41515"/>
    <w:rsid w:val="00C41AFD"/>
    <w:rsid w:val="00C41B4F"/>
    <w:rsid w:val="00C420E7"/>
    <w:rsid w:val="00C425AD"/>
    <w:rsid w:val="00C42ABA"/>
    <w:rsid w:val="00C42E4E"/>
    <w:rsid w:val="00C42EFE"/>
    <w:rsid w:val="00C43BF7"/>
    <w:rsid w:val="00C43EE5"/>
    <w:rsid w:val="00C4442F"/>
    <w:rsid w:val="00C4453B"/>
    <w:rsid w:val="00C447D9"/>
    <w:rsid w:val="00C455A9"/>
    <w:rsid w:val="00C45AD5"/>
    <w:rsid w:val="00C45C10"/>
    <w:rsid w:val="00C45DC1"/>
    <w:rsid w:val="00C4640D"/>
    <w:rsid w:val="00C47B35"/>
    <w:rsid w:val="00C47FE3"/>
    <w:rsid w:val="00C50001"/>
    <w:rsid w:val="00C509B9"/>
    <w:rsid w:val="00C50F29"/>
    <w:rsid w:val="00C51B74"/>
    <w:rsid w:val="00C531DC"/>
    <w:rsid w:val="00C53216"/>
    <w:rsid w:val="00C5335C"/>
    <w:rsid w:val="00C534BD"/>
    <w:rsid w:val="00C5363B"/>
    <w:rsid w:val="00C54735"/>
    <w:rsid w:val="00C54CC9"/>
    <w:rsid w:val="00C5543A"/>
    <w:rsid w:val="00C55985"/>
    <w:rsid w:val="00C578CB"/>
    <w:rsid w:val="00C61423"/>
    <w:rsid w:val="00C61598"/>
    <w:rsid w:val="00C62299"/>
    <w:rsid w:val="00C63051"/>
    <w:rsid w:val="00C63442"/>
    <w:rsid w:val="00C6385B"/>
    <w:rsid w:val="00C63DC6"/>
    <w:rsid w:val="00C64487"/>
    <w:rsid w:val="00C64EBD"/>
    <w:rsid w:val="00C64F47"/>
    <w:rsid w:val="00C65E79"/>
    <w:rsid w:val="00C65E9C"/>
    <w:rsid w:val="00C66CB7"/>
    <w:rsid w:val="00C670D1"/>
    <w:rsid w:val="00C70C3F"/>
    <w:rsid w:val="00C7117F"/>
    <w:rsid w:val="00C714E6"/>
    <w:rsid w:val="00C726AA"/>
    <w:rsid w:val="00C73147"/>
    <w:rsid w:val="00C735C7"/>
    <w:rsid w:val="00C73C5F"/>
    <w:rsid w:val="00C74822"/>
    <w:rsid w:val="00C75F89"/>
    <w:rsid w:val="00C75FC4"/>
    <w:rsid w:val="00C76740"/>
    <w:rsid w:val="00C7771A"/>
    <w:rsid w:val="00C77B52"/>
    <w:rsid w:val="00C77E87"/>
    <w:rsid w:val="00C804A8"/>
    <w:rsid w:val="00C80AAB"/>
    <w:rsid w:val="00C8180A"/>
    <w:rsid w:val="00C81C54"/>
    <w:rsid w:val="00C81FD9"/>
    <w:rsid w:val="00C82320"/>
    <w:rsid w:val="00C82D1B"/>
    <w:rsid w:val="00C8447C"/>
    <w:rsid w:val="00C84716"/>
    <w:rsid w:val="00C853A3"/>
    <w:rsid w:val="00C85C2E"/>
    <w:rsid w:val="00C8747F"/>
    <w:rsid w:val="00C875B0"/>
    <w:rsid w:val="00C87ECC"/>
    <w:rsid w:val="00C9130B"/>
    <w:rsid w:val="00C93B60"/>
    <w:rsid w:val="00C93F74"/>
    <w:rsid w:val="00C943EC"/>
    <w:rsid w:val="00C94874"/>
    <w:rsid w:val="00C94A17"/>
    <w:rsid w:val="00C94BA0"/>
    <w:rsid w:val="00C94DD3"/>
    <w:rsid w:val="00C95E84"/>
    <w:rsid w:val="00C9651F"/>
    <w:rsid w:val="00C9682B"/>
    <w:rsid w:val="00C96E04"/>
    <w:rsid w:val="00C97FDA"/>
    <w:rsid w:val="00CA01D4"/>
    <w:rsid w:val="00CA02A3"/>
    <w:rsid w:val="00CA0D48"/>
    <w:rsid w:val="00CA1C5D"/>
    <w:rsid w:val="00CA2008"/>
    <w:rsid w:val="00CA2534"/>
    <w:rsid w:val="00CA2940"/>
    <w:rsid w:val="00CA2A9B"/>
    <w:rsid w:val="00CA2E39"/>
    <w:rsid w:val="00CA2E86"/>
    <w:rsid w:val="00CA2EA9"/>
    <w:rsid w:val="00CA4AB8"/>
    <w:rsid w:val="00CA4C19"/>
    <w:rsid w:val="00CA6528"/>
    <w:rsid w:val="00CA6EB3"/>
    <w:rsid w:val="00CA71E6"/>
    <w:rsid w:val="00CA756C"/>
    <w:rsid w:val="00CB0057"/>
    <w:rsid w:val="00CB172F"/>
    <w:rsid w:val="00CB3D3E"/>
    <w:rsid w:val="00CB3E71"/>
    <w:rsid w:val="00CB47E1"/>
    <w:rsid w:val="00CB4E96"/>
    <w:rsid w:val="00CB5A1E"/>
    <w:rsid w:val="00CB64C8"/>
    <w:rsid w:val="00CB716A"/>
    <w:rsid w:val="00CC05B4"/>
    <w:rsid w:val="00CC1382"/>
    <w:rsid w:val="00CC1BC7"/>
    <w:rsid w:val="00CC2B55"/>
    <w:rsid w:val="00CC4357"/>
    <w:rsid w:val="00CC45A8"/>
    <w:rsid w:val="00CC460F"/>
    <w:rsid w:val="00CC4DBD"/>
    <w:rsid w:val="00CC6448"/>
    <w:rsid w:val="00CC7029"/>
    <w:rsid w:val="00CC7330"/>
    <w:rsid w:val="00CC7F65"/>
    <w:rsid w:val="00CD0D17"/>
    <w:rsid w:val="00CD1137"/>
    <w:rsid w:val="00CD1B40"/>
    <w:rsid w:val="00CD4BEB"/>
    <w:rsid w:val="00CD5C8D"/>
    <w:rsid w:val="00CD608F"/>
    <w:rsid w:val="00CD6914"/>
    <w:rsid w:val="00CD6FE6"/>
    <w:rsid w:val="00CE0EF1"/>
    <w:rsid w:val="00CE1E13"/>
    <w:rsid w:val="00CE2378"/>
    <w:rsid w:val="00CE354E"/>
    <w:rsid w:val="00CE3BFB"/>
    <w:rsid w:val="00CE44E1"/>
    <w:rsid w:val="00CE4774"/>
    <w:rsid w:val="00CE5095"/>
    <w:rsid w:val="00CE65F2"/>
    <w:rsid w:val="00CE7218"/>
    <w:rsid w:val="00CE76A3"/>
    <w:rsid w:val="00CE771E"/>
    <w:rsid w:val="00CE7940"/>
    <w:rsid w:val="00CF18E2"/>
    <w:rsid w:val="00CF2A76"/>
    <w:rsid w:val="00CF2B22"/>
    <w:rsid w:val="00CF319F"/>
    <w:rsid w:val="00CF3D7C"/>
    <w:rsid w:val="00CF4057"/>
    <w:rsid w:val="00CF5050"/>
    <w:rsid w:val="00CF570D"/>
    <w:rsid w:val="00CF5A5A"/>
    <w:rsid w:val="00CF5E84"/>
    <w:rsid w:val="00CF6213"/>
    <w:rsid w:val="00CF6E31"/>
    <w:rsid w:val="00CF76C3"/>
    <w:rsid w:val="00D000F2"/>
    <w:rsid w:val="00D019A8"/>
    <w:rsid w:val="00D02067"/>
    <w:rsid w:val="00D02599"/>
    <w:rsid w:val="00D02B0F"/>
    <w:rsid w:val="00D04022"/>
    <w:rsid w:val="00D04A1E"/>
    <w:rsid w:val="00D04DB6"/>
    <w:rsid w:val="00D05362"/>
    <w:rsid w:val="00D0577B"/>
    <w:rsid w:val="00D060B6"/>
    <w:rsid w:val="00D063BB"/>
    <w:rsid w:val="00D06422"/>
    <w:rsid w:val="00D06662"/>
    <w:rsid w:val="00D06CBB"/>
    <w:rsid w:val="00D106A8"/>
    <w:rsid w:val="00D1129F"/>
    <w:rsid w:val="00D1170B"/>
    <w:rsid w:val="00D11F19"/>
    <w:rsid w:val="00D13D3D"/>
    <w:rsid w:val="00D143B8"/>
    <w:rsid w:val="00D14B98"/>
    <w:rsid w:val="00D159A1"/>
    <w:rsid w:val="00D16693"/>
    <w:rsid w:val="00D17502"/>
    <w:rsid w:val="00D17831"/>
    <w:rsid w:val="00D203AB"/>
    <w:rsid w:val="00D203AD"/>
    <w:rsid w:val="00D204D2"/>
    <w:rsid w:val="00D207FF"/>
    <w:rsid w:val="00D21841"/>
    <w:rsid w:val="00D21C2E"/>
    <w:rsid w:val="00D21D7F"/>
    <w:rsid w:val="00D21FF7"/>
    <w:rsid w:val="00D2209A"/>
    <w:rsid w:val="00D236BB"/>
    <w:rsid w:val="00D23715"/>
    <w:rsid w:val="00D24235"/>
    <w:rsid w:val="00D2451E"/>
    <w:rsid w:val="00D24A9B"/>
    <w:rsid w:val="00D24F36"/>
    <w:rsid w:val="00D252C5"/>
    <w:rsid w:val="00D252E6"/>
    <w:rsid w:val="00D25705"/>
    <w:rsid w:val="00D257F7"/>
    <w:rsid w:val="00D25EFD"/>
    <w:rsid w:val="00D26592"/>
    <w:rsid w:val="00D2723D"/>
    <w:rsid w:val="00D3002B"/>
    <w:rsid w:val="00D30397"/>
    <w:rsid w:val="00D35971"/>
    <w:rsid w:val="00D35CC6"/>
    <w:rsid w:val="00D36883"/>
    <w:rsid w:val="00D3714A"/>
    <w:rsid w:val="00D37313"/>
    <w:rsid w:val="00D375DE"/>
    <w:rsid w:val="00D37F79"/>
    <w:rsid w:val="00D41072"/>
    <w:rsid w:val="00D416D3"/>
    <w:rsid w:val="00D4388A"/>
    <w:rsid w:val="00D44854"/>
    <w:rsid w:val="00D45CD8"/>
    <w:rsid w:val="00D461E9"/>
    <w:rsid w:val="00D46D8C"/>
    <w:rsid w:val="00D47001"/>
    <w:rsid w:val="00D47977"/>
    <w:rsid w:val="00D47AF4"/>
    <w:rsid w:val="00D50107"/>
    <w:rsid w:val="00D508EB"/>
    <w:rsid w:val="00D51CD6"/>
    <w:rsid w:val="00D51E22"/>
    <w:rsid w:val="00D51F4F"/>
    <w:rsid w:val="00D52B47"/>
    <w:rsid w:val="00D52B7F"/>
    <w:rsid w:val="00D53F61"/>
    <w:rsid w:val="00D544CA"/>
    <w:rsid w:val="00D54B4D"/>
    <w:rsid w:val="00D55283"/>
    <w:rsid w:val="00D55667"/>
    <w:rsid w:val="00D55A61"/>
    <w:rsid w:val="00D61B1E"/>
    <w:rsid w:val="00D61E41"/>
    <w:rsid w:val="00D6214B"/>
    <w:rsid w:val="00D62702"/>
    <w:rsid w:val="00D63AE8"/>
    <w:rsid w:val="00D64F86"/>
    <w:rsid w:val="00D651F3"/>
    <w:rsid w:val="00D660AB"/>
    <w:rsid w:val="00D6630F"/>
    <w:rsid w:val="00D66C13"/>
    <w:rsid w:val="00D676EF"/>
    <w:rsid w:val="00D70740"/>
    <w:rsid w:val="00D71056"/>
    <w:rsid w:val="00D71120"/>
    <w:rsid w:val="00D7190D"/>
    <w:rsid w:val="00D71B34"/>
    <w:rsid w:val="00D726F0"/>
    <w:rsid w:val="00D727B9"/>
    <w:rsid w:val="00D72BF8"/>
    <w:rsid w:val="00D72CBD"/>
    <w:rsid w:val="00D73180"/>
    <w:rsid w:val="00D731DA"/>
    <w:rsid w:val="00D75056"/>
    <w:rsid w:val="00D75305"/>
    <w:rsid w:val="00D76FE9"/>
    <w:rsid w:val="00D77896"/>
    <w:rsid w:val="00D8070C"/>
    <w:rsid w:val="00D80DC4"/>
    <w:rsid w:val="00D8195F"/>
    <w:rsid w:val="00D81AA1"/>
    <w:rsid w:val="00D81D12"/>
    <w:rsid w:val="00D824E0"/>
    <w:rsid w:val="00D83685"/>
    <w:rsid w:val="00D83E7C"/>
    <w:rsid w:val="00D84FCD"/>
    <w:rsid w:val="00D85822"/>
    <w:rsid w:val="00D861F1"/>
    <w:rsid w:val="00D8651C"/>
    <w:rsid w:val="00D91E75"/>
    <w:rsid w:val="00D94BD3"/>
    <w:rsid w:val="00D9646C"/>
    <w:rsid w:val="00D97246"/>
    <w:rsid w:val="00D97D21"/>
    <w:rsid w:val="00DA0845"/>
    <w:rsid w:val="00DA0DFD"/>
    <w:rsid w:val="00DA18F5"/>
    <w:rsid w:val="00DA28D6"/>
    <w:rsid w:val="00DA2A98"/>
    <w:rsid w:val="00DA2ED5"/>
    <w:rsid w:val="00DA34F3"/>
    <w:rsid w:val="00DA508E"/>
    <w:rsid w:val="00DA576F"/>
    <w:rsid w:val="00DA65DA"/>
    <w:rsid w:val="00DB1A73"/>
    <w:rsid w:val="00DB320B"/>
    <w:rsid w:val="00DB33B5"/>
    <w:rsid w:val="00DB436B"/>
    <w:rsid w:val="00DB46ED"/>
    <w:rsid w:val="00DB497B"/>
    <w:rsid w:val="00DB4A9F"/>
    <w:rsid w:val="00DB4B8F"/>
    <w:rsid w:val="00DB4D69"/>
    <w:rsid w:val="00DB65BE"/>
    <w:rsid w:val="00DB764A"/>
    <w:rsid w:val="00DB7722"/>
    <w:rsid w:val="00DC1A5A"/>
    <w:rsid w:val="00DC1A7B"/>
    <w:rsid w:val="00DC1FA0"/>
    <w:rsid w:val="00DC3233"/>
    <w:rsid w:val="00DC34D7"/>
    <w:rsid w:val="00DC5258"/>
    <w:rsid w:val="00DC52FE"/>
    <w:rsid w:val="00DC5353"/>
    <w:rsid w:val="00DC5DF6"/>
    <w:rsid w:val="00DC67A5"/>
    <w:rsid w:val="00DC6C82"/>
    <w:rsid w:val="00DC7181"/>
    <w:rsid w:val="00DD0448"/>
    <w:rsid w:val="00DD10CD"/>
    <w:rsid w:val="00DD116F"/>
    <w:rsid w:val="00DD1ABE"/>
    <w:rsid w:val="00DD370B"/>
    <w:rsid w:val="00DD3E38"/>
    <w:rsid w:val="00DD4045"/>
    <w:rsid w:val="00DD502C"/>
    <w:rsid w:val="00DD6596"/>
    <w:rsid w:val="00DD7563"/>
    <w:rsid w:val="00DD76A2"/>
    <w:rsid w:val="00DD7900"/>
    <w:rsid w:val="00DE0153"/>
    <w:rsid w:val="00DE01DD"/>
    <w:rsid w:val="00DE0B6F"/>
    <w:rsid w:val="00DE2445"/>
    <w:rsid w:val="00DE2963"/>
    <w:rsid w:val="00DE327C"/>
    <w:rsid w:val="00DE438E"/>
    <w:rsid w:val="00DE47A8"/>
    <w:rsid w:val="00DE4C77"/>
    <w:rsid w:val="00DE561E"/>
    <w:rsid w:val="00DE571C"/>
    <w:rsid w:val="00DE5E6C"/>
    <w:rsid w:val="00DE6A30"/>
    <w:rsid w:val="00DE6F13"/>
    <w:rsid w:val="00DE714F"/>
    <w:rsid w:val="00DE7F17"/>
    <w:rsid w:val="00DF01B7"/>
    <w:rsid w:val="00DF033A"/>
    <w:rsid w:val="00DF0B5E"/>
    <w:rsid w:val="00DF0C47"/>
    <w:rsid w:val="00DF14D5"/>
    <w:rsid w:val="00DF1B5D"/>
    <w:rsid w:val="00DF21B8"/>
    <w:rsid w:val="00DF2BC8"/>
    <w:rsid w:val="00DF3744"/>
    <w:rsid w:val="00DF3827"/>
    <w:rsid w:val="00DF43AD"/>
    <w:rsid w:val="00DF4A34"/>
    <w:rsid w:val="00DF5D78"/>
    <w:rsid w:val="00DF6A61"/>
    <w:rsid w:val="00E031B5"/>
    <w:rsid w:val="00E0430E"/>
    <w:rsid w:val="00E04EAE"/>
    <w:rsid w:val="00E04F7E"/>
    <w:rsid w:val="00E060E0"/>
    <w:rsid w:val="00E0625B"/>
    <w:rsid w:val="00E071C2"/>
    <w:rsid w:val="00E0724E"/>
    <w:rsid w:val="00E07D55"/>
    <w:rsid w:val="00E122B1"/>
    <w:rsid w:val="00E12B86"/>
    <w:rsid w:val="00E131ED"/>
    <w:rsid w:val="00E135C2"/>
    <w:rsid w:val="00E15520"/>
    <w:rsid w:val="00E15749"/>
    <w:rsid w:val="00E1658D"/>
    <w:rsid w:val="00E16A63"/>
    <w:rsid w:val="00E20368"/>
    <w:rsid w:val="00E20658"/>
    <w:rsid w:val="00E21603"/>
    <w:rsid w:val="00E21FB9"/>
    <w:rsid w:val="00E220F8"/>
    <w:rsid w:val="00E22D43"/>
    <w:rsid w:val="00E232C7"/>
    <w:rsid w:val="00E23B99"/>
    <w:rsid w:val="00E23EBD"/>
    <w:rsid w:val="00E2431B"/>
    <w:rsid w:val="00E24537"/>
    <w:rsid w:val="00E27D35"/>
    <w:rsid w:val="00E30667"/>
    <w:rsid w:val="00E307DC"/>
    <w:rsid w:val="00E316DD"/>
    <w:rsid w:val="00E3205D"/>
    <w:rsid w:val="00E320C5"/>
    <w:rsid w:val="00E32559"/>
    <w:rsid w:val="00E329CC"/>
    <w:rsid w:val="00E342DD"/>
    <w:rsid w:val="00E343D6"/>
    <w:rsid w:val="00E352A1"/>
    <w:rsid w:val="00E35AAA"/>
    <w:rsid w:val="00E35BEE"/>
    <w:rsid w:val="00E35CD8"/>
    <w:rsid w:val="00E35F6E"/>
    <w:rsid w:val="00E36A00"/>
    <w:rsid w:val="00E4047F"/>
    <w:rsid w:val="00E404DA"/>
    <w:rsid w:val="00E40943"/>
    <w:rsid w:val="00E4099A"/>
    <w:rsid w:val="00E4125C"/>
    <w:rsid w:val="00E441DD"/>
    <w:rsid w:val="00E4492A"/>
    <w:rsid w:val="00E44F05"/>
    <w:rsid w:val="00E4706D"/>
    <w:rsid w:val="00E474F9"/>
    <w:rsid w:val="00E4795E"/>
    <w:rsid w:val="00E51885"/>
    <w:rsid w:val="00E528AE"/>
    <w:rsid w:val="00E537E3"/>
    <w:rsid w:val="00E54206"/>
    <w:rsid w:val="00E5476E"/>
    <w:rsid w:val="00E55750"/>
    <w:rsid w:val="00E56D8C"/>
    <w:rsid w:val="00E57DF9"/>
    <w:rsid w:val="00E603D8"/>
    <w:rsid w:val="00E61321"/>
    <w:rsid w:val="00E61A08"/>
    <w:rsid w:val="00E629F4"/>
    <w:rsid w:val="00E62ABA"/>
    <w:rsid w:val="00E64B2B"/>
    <w:rsid w:val="00E72C20"/>
    <w:rsid w:val="00E72F2F"/>
    <w:rsid w:val="00E73FCB"/>
    <w:rsid w:val="00E7411C"/>
    <w:rsid w:val="00E74539"/>
    <w:rsid w:val="00E745AC"/>
    <w:rsid w:val="00E7599D"/>
    <w:rsid w:val="00E76EE1"/>
    <w:rsid w:val="00E8064A"/>
    <w:rsid w:val="00E80F5D"/>
    <w:rsid w:val="00E82499"/>
    <w:rsid w:val="00E82518"/>
    <w:rsid w:val="00E83E07"/>
    <w:rsid w:val="00E845EA"/>
    <w:rsid w:val="00E84800"/>
    <w:rsid w:val="00E84F0D"/>
    <w:rsid w:val="00E85696"/>
    <w:rsid w:val="00E85DFF"/>
    <w:rsid w:val="00E86888"/>
    <w:rsid w:val="00E870FB"/>
    <w:rsid w:val="00E9090E"/>
    <w:rsid w:val="00E9490A"/>
    <w:rsid w:val="00E94E9A"/>
    <w:rsid w:val="00E96D8E"/>
    <w:rsid w:val="00E973BD"/>
    <w:rsid w:val="00E976C6"/>
    <w:rsid w:val="00EA3EE0"/>
    <w:rsid w:val="00EA4352"/>
    <w:rsid w:val="00EA441E"/>
    <w:rsid w:val="00EA4562"/>
    <w:rsid w:val="00EA4744"/>
    <w:rsid w:val="00EA4D86"/>
    <w:rsid w:val="00EA536D"/>
    <w:rsid w:val="00EA6795"/>
    <w:rsid w:val="00EA6F2E"/>
    <w:rsid w:val="00EA7033"/>
    <w:rsid w:val="00EA7740"/>
    <w:rsid w:val="00EA7A13"/>
    <w:rsid w:val="00EA7D6B"/>
    <w:rsid w:val="00EA7D7D"/>
    <w:rsid w:val="00EB0092"/>
    <w:rsid w:val="00EB0499"/>
    <w:rsid w:val="00EB093E"/>
    <w:rsid w:val="00EB0C34"/>
    <w:rsid w:val="00EB174F"/>
    <w:rsid w:val="00EB1A8F"/>
    <w:rsid w:val="00EB3A46"/>
    <w:rsid w:val="00EB42EF"/>
    <w:rsid w:val="00EB4F69"/>
    <w:rsid w:val="00EB7940"/>
    <w:rsid w:val="00EC12E3"/>
    <w:rsid w:val="00EC16D7"/>
    <w:rsid w:val="00EC2AE8"/>
    <w:rsid w:val="00EC3B52"/>
    <w:rsid w:val="00EC4015"/>
    <w:rsid w:val="00EC4999"/>
    <w:rsid w:val="00EC4ADA"/>
    <w:rsid w:val="00EC4D1E"/>
    <w:rsid w:val="00EC539B"/>
    <w:rsid w:val="00EC53E0"/>
    <w:rsid w:val="00EC5D09"/>
    <w:rsid w:val="00EC73ED"/>
    <w:rsid w:val="00EC7E33"/>
    <w:rsid w:val="00ED03C1"/>
    <w:rsid w:val="00ED0D65"/>
    <w:rsid w:val="00ED2630"/>
    <w:rsid w:val="00ED397D"/>
    <w:rsid w:val="00ED5BA1"/>
    <w:rsid w:val="00ED654D"/>
    <w:rsid w:val="00ED6567"/>
    <w:rsid w:val="00ED68BF"/>
    <w:rsid w:val="00ED71AA"/>
    <w:rsid w:val="00EE20B6"/>
    <w:rsid w:val="00EE3076"/>
    <w:rsid w:val="00EE34B5"/>
    <w:rsid w:val="00EE3E70"/>
    <w:rsid w:val="00EE44C5"/>
    <w:rsid w:val="00EE4999"/>
    <w:rsid w:val="00EE57A7"/>
    <w:rsid w:val="00EE689B"/>
    <w:rsid w:val="00EE6FF1"/>
    <w:rsid w:val="00EE730A"/>
    <w:rsid w:val="00EF22D7"/>
    <w:rsid w:val="00EF2C4B"/>
    <w:rsid w:val="00EF2D5E"/>
    <w:rsid w:val="00EF30DA"/>
    <w:rsid w:val="00EF35E5"/>
    <w:rsid w:val="00EF46C0"/>
    <w:rsid w:val="00EF48BC"/>
    <w:rsid w:val="00EF5C2C"/>
    <w:rsid w:val="00EF5D4C"/>
    <w:rsid w:val="00EF60FC"/>
    <w:rsid w:val="00EF6478"/>
    <w:rsid w:val="00EF6EA4"/>
    <w:rsid w:val="00F012B7"/>
    <w:rsid w:val="00F025F7"/>
    <w:rsid w:val="00F03A0B"/>
    <w:rsid w:val="00F03F5E"/>
    <w:rsid w:val="00F05A09"/>
    <w:rsid w:val="00F061CA"/>
    <w:rsid w:val="00F061D4"/>
    <w:rsid w:val="00F06570"/>
    <w:rsid w:val="00F06EE9"/>
    <w:rsid w:val="00F0788D"/>
    <w:rsid w:val="00F07D39"/>
    <w:rsid w:val="00F102AD"/>
    <w:rsid w:val="00F11DDE"/>
    <w:rsid w:val="00F13885"/>
    <w:rsid w:val="00F14389"/>
    <w:rsid w:val="00F143A1"/>
    <w:rsid w:val="00F14910"/>
    <w:rsid w:val="00F168F9"/>
    <w:rsid w:val="00F16C8E"/>
    <w:rsid w:val="00F205F4"/>
    <w:rsid w:val="00F2064F"/>
    <w:rsid w:val="00F21AF3"/>
    <w:rsid w:val="00F23682"/>
    <w:rsid w:val="00F24B1E"/>
    <w:rsid w:val="00F25E75"/>
    <w:rsid w:val="00F2611A"/>
    <w:rsid w:val="00F269ED"/>
    <w:rsid w:val="00F311A3"/>
    <w:rsid w:val="00F33867"/>
    <w:rsid w:val="00F34B3D"/>
    <w:rsid w:val="00F3500E"/>
    <w:rsid w:val="00F35281"/>
    <w:rsid w:val="00F3627D"/>
    <w:rsid w:val="00F36E05"/>
    <w:rsid w:val="00F37747"/>
    <w:rsid w:val="00F407BA"/>
    <w:rsid w:val="00F40DEE"/>
    <w:rsid w:val="00F416C0"/>
    <w:rsid w:val="00F41CC9"/>
    <w:rsid w:val="00F41FCA"/>
    <w:rsid w:val="00F42C51"/>
    <w:rsid w:val="00F430F9"/>
    <w:rsid w:val="00F43825"/>
    <w:rsid w:val="00F4606F"/>
    <w:rsid w:val="00F4708B"/>
    <w:rsid w:val="00F50BCE"/>
    <w:rsid w:val="00F50FD4"/>
    <w:rsid w:val="00F514B8"/>
    <w:rsid w:val="00F53CBF"/>
    <w:rsid w:val="00F540E1"/>
    <w:rsid w:val="00F55809"/>
    <w:rsid w:val="00F56040"/>
    <w:rsid w:val="00F56062"/>
    <w:rsid w:val="00F56285"/>
    <w:rsid w:val="00F56A8C"/>
    <w:rsid w:val="00F56B3E"/>
    <w:rsid w:val="00F56DF6"/>
    <w:rsid w:val="00F616D4"/>
    <w:rsid w:val="00F621D3"/>
    <w:rsid w:val="00F6249E"/>
    <w:rsid w:val="00F62C17"/>
    <w:rsid w:val="00F64346"/>
    <w:rsid w:val="00F64674"/>
    <w:rsid w:val="00F6700D"/>
    <w:rsid w:val="00F67314"/>
    <w:rsid w:val="00F67B48"/>
    <w:rsid w:val="00F70349"/>
    <w:rsid w:val="00F70EB9"/>
    <w:rsid w:val="00F71672"/>
    <w:rsid w:val="00F735FC"/>
    <w:rsid w:val="00F748E0"/>
    <w:rsid w:val="00F74D5C"/>
    <w:rsid w:val="00F75030"/>
    <w:rsid w:val="00F754F6"/>
    <w:rsid w:val="00F755B1"/>
    <w:rsid w:val="00F760F3"/>
    <w:rsid w:val="00F7612D"/>
    <w:rsid w:val="00F76CDE"/>
    <w:rsid w:val="00F7721E"/>
    <w:rsid w:val="00F801B1"/>
    <w:rsid w:val="00F8090B"/>
    <w:rsid w:val="00F81254"/>
    <w:rsid w:val="00F8205E"/>
    <w:rsid w:val="00F8293D"/>
    <w:rsid w:val="00F82EE7"/>
    <w:rsid w:val="00F8520F"/>
    <w:rsid w:val="00F85D19"/>
    <w:rsid w:val="00F86310"/>
    <w:rsid w:val="00F86438"/>
    <w:rsid w:val="00F870C4"/>
    <w:rsid w:val="00F90234"/>
    <w:rsid w:val="00F90CC7"/>
    <w:rsid w:val="00F91407"/>
    <w:rsid w:val="00F917DD"/>
    <w:rsid w:val="00F92A16"/>
    <w:rsid w:val="00F92F56"/>
    <w:rsid w:val="00F937FD"/>
    <w:rsid w:val="00F93C0B"/>
    <w:rsid w:val="00F9410C"/>
    <w:rsid w:val="00F94A9B"/>
    <w:rsid w:val="00F952E5"/>
    <w:rsid w:val="00F95BC2"/>
    <w:rsid w:val="00F95F75"/>
    <w:rsid w:val="00F962C1"/>
    <w:rsid w:val="00F96B24"/>
    <w:rsid w:val="00F96BB5"/>
    <w:rsid w:val="00FA1A94"/>
    <w:rsid w:val="00FA272A"/>
    <w:rsid w:val="00FA2844"/>
    <w:rsid w:val="00FA28AD"/>
    <w:rsid w:val="00FA3053"/>
    <w:rsid w:val="00FA4292"/>
    <w:rsid w:val="00FA512B"/>
    <w:rsid w:val="00FA5321"/>
    <w:rsid w:val="00FA621B"/>
    <w:rsid w:val="00FA63BF"/>
    <w:rsid w:val="00FA657F"/>
    <w:rsid w:val="00FA6DBF"/>
    <w:rsid w:val="00FA75A4"/>
    <w:rsid w:val="00FA7A82"/>
    <w:rsid w:val="00FA7C2F"/>
    <w:rsid w:val="00FB0809"/>
    <w:rsid w:val="00FB0C8D"/>
    <w:rsid w:val="00FB11CC"/>
    <w:rsid w:val="00FB12EA"/>
    <w:rsid w:val="00FB13BF"/>
    <w:rsid w:val="00FB1AD5"/>
    <w:rsid w:val="00FB27C9"/>
    <w:rsid w:val="00FB3810"/>
    <w:rsid w:val="00FB440B"/>
    <w:rsid w:val="00FB48C6"/>
    <w:rsid w:val="00FB4F96"/>
    <w:rsid w:val="00FB5D0E"/>
    <w:rsid w:val="00FB5E7B"/>
    <w:rsid w:val="00FB6980"/>
    <w:rsid w:val="00FB7E39"/>
    <w:rsid w:val="00FB7E6A"/>
    <w:rsid w:val="00FC031C"/>
    <w:rsid w:val="00FC0890"/>
    <w:rsid w:val="00FC0AD9"/>
    <w:rsid w:val="00FC207A"/>
    <w:rsid w:val="00FC230C"/>
    <w:rsid w:val="00FC36CB"/>
    <w:rsid w:val="00FC4044"/>
    <w:rsid w:val="00FC4828"/>
    <w:rsid w:val="00FC4E28"/>
    <w:rsid w:val="00FC5AAD"/>
    <w:rsid w:val="00FD0377"/>
    <w:rsid w:val="00FD0ABC"/>
    <w:rsid w:val="00FD0E7C"/>
    <w:rsid w:val="00FD0FDD"/>
    <w:rsid w:val="00FD1177"/>
    <w:rsid w:val="00FD15EB"/>
    <w:rsid w:val="00FD275C"/>
    <w:rsid w:val="00FD2BFC"/>
    <w:rsid w:val="00FD4FBA"/>
    <w:rsid w:val="00FD5B4D"/>
    <w:rsid w:val="00FD63C9"/>
    <w:rsid w:val="00FD68D2"/>
    <w:rsid w:val="00FE0FE3"/>
    <w:rsid w:val="00FE1036"/>
    <w:rsid w:val="00FE1311"/>
    <w:rsid w:val="00FE1996"/>
    <w:rsid w:val="00FE20B5"/>
    <w:rsid w:val="00FE2315"/>
    <w:rsid w:val="00FE24B3"/>
    <w:rsid w:val="00FE2940"/>
    <w:rsid w:val="00FE2E17"/>
    <w:rsid w:val="00FE3C4C"/>
    <w:rsid w:val="00FE43F5"/>
    <w:rsid w:val="00FE5137"/>
    <w:rsid w:val="00FF0FA3"/>
    <w:rsid w:val="00FF3167"/>
    <w:rsid w:val="00FF3191"/>
    <w:rsid w:val="00FF37CB"/>
    <w:rsid w:val="00FF39B3"/>
    <w:rsid w:val="00FF479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15:docId w15:val="{CCD30F3C-A702-477A-9E4A-AE1B47647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f9">
    <w:name w:val="Normal"/>
    <w:qFormat/>
    <w:rsid w:val="003D2ED2"/>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6"/>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4"/>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2"/>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2"/>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0"/>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2"/>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0"/>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0"/>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0"/>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4">
    <w:name w:val="标题 2 字符"/>
    <w:aliases w:val="烽火标题二级 字符,烽火标题2 字符,标题 1.1 字符,H2 字符,Heading 2 Hidden 字符,Heading 2 CCBS 字符,heading 2 字符,第一章 标题 2 字符,ISO1 字符,h2 字符,sect 1.2 字符,L2 字符,Underrubrik1 字符,prop2 字符,UNDERRUBRIK 1-2 字符,Level 2 Topic Heading 字符,2nd level 字符,Titre2 字符,l2 字符,2 字符,Header 2 字符"/>
    <w:link w:val="2"/>
    <w:rsid w:val="009B42D9"/>
    <w:rPr>
      <w:rFonts w:ascii="Times New Roman" w:hAnsi="Times New Roman"/>
      <w:b/>
      <w:bCs/>
      <w:kern w:val="2"/>
      <w:sz w:val="28"/>
      <w:szCs w:val="32"/>
    </w:rPr>
  </w:style>
  <w:style w:type="character" w:customStyle="1" w:styleId="16">
    <w:name w:val="标题 1 字符"/>
    <w:aliases w:val="烽火标题一级 字符,烽火标题1 字符,H1 字符,正文一级标题 字符,Heading 0 字符,卷标题 字符,h1 字符,Level 1 Topic Heading 字符,PIM 1 字符,Section Head 字符,l1 字符,1... 字符,1 字符,level 1 字符,Level 1 Head 字符,heading 1 字符,标书1 字符,L1 字符,boc 字符,aa章标题 字符,Heading One 字符,section:1 字符,Heading 11 字符"/>
    <w:link w:val="1"/>
    <w:rsid w:val="005915C5"/>
    <w:rPr>
      <w:rFonts w:ascii="Times New Roman" w:hAnsi="Times New Roman"/>
      <w:b/>
      <w:bCs/>
      <w:kern w:val="44"/>
      <w:sz w:val="28"/>
      <w:szCs w:val="44"/>
    </w:rPr>
  </w:style>
  <w:style w:type="paragraph" w:styleId="afe">
    <w:name w:val="List Paragraph"/>
    <w:aliases w:val="列出段落1.,AAA,符号列表"/>
    <w:basedOn w:val="af9"/>
    <w:link w:val="aff"/>
    <w:uiPriority w:val="34"/>
    <w:qFormat/>
    <w:rsid w:val="007C7BE2"/>
    <w:pPr>
      <w:ind w:firstLineChars="200" w:firstLine="420"/>
    </w:pPr>
    <w:rPr>
      <w:szCs w:val="22"/>
    </w:rPr>
  </w:style>
  <w:style w:type="character" w:customStyle="1" w:styleId="32">
    <w:name w:val="标题 3 字符"/>
    <w:aliases w:val="烽火标题三级 字符,H3 字符,Heading 3 - old 字符,h3 字符,sect1.2.3 字符,BOD 0 字符,标题 3 Char Char Char Char Char Char Char Char 字符,level_3 字符,PIM 3 字符,Level 3 Head 字符,3rd level 字符,3 字符,l3 字符,13 字符,Level-3 heading 字符,heading3 字符,C Sub-Sub/Italic 字符,h3 sub heading 字符"/>
    <w:link w:val="3"/>
    <w:rsid w:val="009B42D9"/>
    <w:rPr>
      <w:rFonts w:ascii="Times New Roman" w:hAnsi="Times New Roman"/>
      <w:b/>
      <w:bCs/>
      <w:kern w:val="2"/>
      <w:sz w:val="24"/>
      <w:szCs w:val="32"/>
    </w:rPr>
  </w:style>
  <w:style w:type="character" w:customStyle="1" w:styleId="42">
    <w:name w:val="标题 4 字符"/>
    <w:aliases w:val="烽火标题四级 字符,烽火标题4 字符,1.1.1.1 Heading 4 字符,bullet 字符,bl 字符,bb 字符,PIM 4 字符,H4 字符,h4 字符,Heading Four 字符,4 字符,Alt+4 字符,H41 字符,h41 字符,H42 字符,h42 字符,H43 字符,h43 字符,H411 字符,h411 字符,H421 字符,h421 字符,H44 字符,h44 字符,H412 字符,h412 字符,H422 字符,h422 字符,H431 字符,r 字符"/>
    <w:link w:val="4"/>
    <w:rsid w:val="009B42D9"/>
    <w:rPr>
      <w:rFonts w:ascii="Times New Roman" w:hAnsi="Times New Roman"/>
      <w:b/>
      <w:bCs/>
      <w:kern w:val="2"/>
      <w:sz w:val="24"/>
      <w:szCs w:val="28"/>
    </w:rPr>
  </w:style>
  <w:style w:type="character" w:customStyle="1" w:styleId="50">
    <w:name w:val="标题 5 字符"/>
    <w:aliases w:val="烽火标题五级 字符,烽火标题5 字符,ds 字符,dd 字符,H5 字符,PIM 5 字符,h5 字符,ds1 字符,dd1 字符,ds2 字符,dd2 字符,dash3 字符,ds3 字符,dd3 字符,dash4 字符,ds4 字符,dd4 字符,dash5 字符,ds5 字符,dd5 字符,dash6 字符,ds6 字符,dd6 字符,dash7 字符,ds7 字符,dd7 字符,dash8 字符,ds8 字符,dd8 字符,dash9 字符,ds9 字符,dd9 字符,口 字符"/>
    <w:link w:val="5"/>
    <w:rsid w:val="00451791"/>
    <w:rPr>
      <w:rFonts w:ascii="Times New Roman" w:hAnsi="Times New Roman"/>
      <w:b/>
      <w:bCs/>
      <w:kern w:val="2"/>
      <w:sz w:val="21"/>
      <w:szCs w:val="28"/>
    </w:rPr>
  </w:style>
  <w:style w:type="paragraph" w:styleId="aff0">
    <w:name w:val="Document Map"/>
    <w:basedOn w:val="af9"/>
    <w:link w:val="aff1"/>
    <w:uiPriority w:val="99"/>
    <w:unhideWhenUsed/>
    <w:rsid w:val="000277CF"/>
    <w:rPr>
      <w:rFonts w:ascii="宋体"/>
      <w:sz w:val="18"/>
      <w:szCs w:val="18"/>
    </w:rPr>
  </w:style>
  <w:style w:type="character" w:customStyle="1" w:styleId="aff1">
    <w:name w:val="文档结构图 字符"/>
    <w:link w:val="aff0"/>
    <w:uiPriority w:val="99"/>
    <w:rsid w:val="000277CF"/>
    <w:rPr>
      <w:rFonts w:ascii="宋体" w:eastAsia="宋体"/>
      <w:sz w:val="18"/>
      <w:szCs w:val="18"/>
    </w:rPr>
  </w:style>
  <w:style w:type="character" w:customStyle="1" w:styleId="62">
    <w:name w:val="标题 6 字符"/>
    <w:aliases w:val="BOD 4 字符,H6 字符,PIM 6 字符,Legal Level 1. 字符,Bullet list 字符,第五层条 字符,L6 字符,h6 字符,h61 字符,heading 61 字符,Third Subheading 字符,正文六级标题 字符,Bullet (Single Lines) 字符,标题 6(ALT+6) 字符,heading 6 字符,Heading6 字符,6 字符,h62 字符,l6 字符,hsm 字符,submodule heading 字符,cnp 字符"/>
    <w:link w:val="60"/>
    <w:uiPriority w:val="9"/>
    <w:rsid w:val="00C735C7"/>
    <w:rPr>
      <w:rFonts w:ascii="Cambria" w:eastAsia="宋体" w:hAnsi="Cambria" w:cs="Times New Roman"/>
      <w:b/>
      <w:bCs/>
      <w:sz w:val="24"/>
      <w:szCs w:val="24"/>
    </w:rPr>
  </w:style>
  <w:style w:type="paragraph" w:customStyle="1" w:styleId="aff2">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3">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4">
    <w:name w:val="表头文字"/>
    <w:rsid w:val="00116133"/>
    <w:pPr>
      <w:jc w:val="center"/>
    </w:pPr>
    <w:rPr>
      <w:rFonts w:ascii="Times New Roman" w:hAnsi="Times New Roman" w:cs="宋体"/>
      <w:b/>
      <w:kern w:val="2"/>
      <w:sz w:val="21"/>
    </w:rPr>
  </w:style>
  <w:style w:type="paragraph" w:customStyle="1" w:styleId="aff5">
    <w:name w:val="表格内容"/>
    <w:rsid w:val="00116133"/>
    <w:pPr>
      <w:tabs>
        <w:tab w:val="left" w:pos="839"/>
        <w:tab w:val="left" w:pos="1680"/>
      </w:tabs>
    </w:pPr>
    <w:rPr>
      <w:rFonts w:ascii="Times New Roman" w:hAnsi="Times New Roman" w:cs="宋体"/>
      <w:kern w:val="2"/>
      <w:sz w:val="21"/>
    </w:rPr>
  </w:style>
  <w:style w:type="paragraph" w:styleId="aff6">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7">
    <w:name w:val="图片位置"/>
    <w:basedOn w:val="af9"/>
    <w:uiPriority w:val="99"/>
    <w:qFormat/>
    <w:rsid w:val="001F2D39"/>
    <w:pPr>
      <w:jc w:val="center"/>
    </w:pPr>
    <w:rPr>
      <w:noProof/>
    </w:rPr>
  </w:style>
  <w:style w:type="paragraph" w:customStyle="1" w:styleId="aff8">
    <w:name w:val="图题注"/>
    <w:basedOn w:val="aff6"/>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7">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5">
    <w:name w:val="toc 2"/>
    <w:basedOn w:val="af9"/>
    <w:next w:val="af9"/>
    <w:uiPriority w:val="39"/>
    <w:unhideWhenUsed/>
    <w:qFormat/>
    <w:rsid w:val="00E343D6"/>
    <w:pPr>
      <w:ind w:leftChars="300" w:left="300"/>
    </w:pPr>
  </w:style>
  <w:style w:type="paragraph" w:styleId="33">
    <w:name w:val="toc 3"/>
    <w:basedOn w:val="af9"/>
    <w:next w:val="af9"/>
    <w:uiPriority w:val="39"/>
    <w:unhideWhenUsed/>
    <w:qFormat/>
    <w:rsid w:val="005613F2"/>
    <w:pPr>
      <w:ind w:leftChars="400" w:left="840"/>
    </w:pPr>
  </w:style>
  <w:style w:type="character" w:styleId="aff9">
    <w:name w:val="Hyperlink"/>
    <w:aliases w:val="超级链接,上海中望标准超级链接"/>
    <w:uiPriority w:val="99"/>
    <w:unhideWhenUsed/>
    <w:rsid w:val="005613F2"/>
    <w:rPr>
      <w:color w:val="0000FF"/>
      <w:u w:val="single"/>
    </w:rPr>
  </w:style>
  <w:style w:type="paragraph" w:styleId="43">
    <w:name w:val="toc 4"/>
    <w:basedOn w:val="af9"/>
    <w:next w:val="af9"/>
    <w:uiPriority w:val="39"/>
    <w:unhideWhenUsed/>
    <w:rsid w:val="00777AF0"/>
    <w:pPr>
      <w:ind w:leftChars="500" w:left="500"/>
    </w:pPr>
  </w:style>
  <w:style w:type="paragraph" w:styleId="52">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0">
    <w:name w:val="标题 7 字符"/>
    <w:aliases w:val="PIM 7 字符,不用 字符,正文七级标题 字符,letter list 字符,（1） 字符,Alt+7 字符,sdf 字符,h7 字符,st 字符,SDL title 字符,NICMAN Heading 7 字符,Bulleted list 字符,L7 字符,图表标题 字符,H7 字符,Legal Level 1.1. 字符,1.标题 6 字符,lettered list 字符,letter list1 字符,lettered list1 字符,letter list2 字符"/>
    <w:link w:val="7"/>
    <w:rsid w:val="00210A80"/>
    <w:rPr>
      <w:rFonts w:ascii="Times New Roman" w:hAnsi="Times New Roman"/>
      <w:b/>
      <w:bCs/>
      <w:kern w:val="2"/>
      <w:sz w:val="24"/>
      <w:szCs w:val="24"/>
    </w:rPr>
  </w:style>
  <w:style w:type="character" w:customStyle="1" w:styleId="80">
    <w:name w:val="标题 8 字符"/>
    <w:aliases w:val="不用8 字符,正文八级标题 字符,注意框体 字符,插图名 字符,Alt+8 字符,AppendixSubHead 字符,附录 字符,标题6 字符,heading 8 字符,Reserved for Level 8 字符,figure title 字符,Table Heading 字符,[Heading 8] 字符,表头名称 字符,tt1 字符,Figure 字符,（A） 字符,H8 字符,Legal Level 1.1.1. 字符,action 字符,action1 字符"/>
    <w:link w:val="8"/>
    <w:rsid w:val="00210A80"/>
    <w:rPr>
      <w:rFonts w:ascii="Arial" w:eastAsia="黑体" w:hAnsi="Arial"/>
      <w:kern w:val="2"/>
      <w:sz w:val="24"/>
      <w:szCs w:val="24"/>
    </w:rPr>
  </w:style>
  <w:style w:type="character" w:customStyle="1" w:styleId="90">
    <w:name w:val="标题 9 字符"/>
    <w:aliases w:val="PIM 9 字符,三级标题 字符,不用9 字符,正文九级标题 字符,Appendix 字符,huh 字符,插表头 字符,Alt+9 字符,AppendixBodyHead 字符,h9 字符,tt 字符,table title 字符,标题 45 字符,Figure Heading 字符,FH 字符,Annex---X. Statement 字符,HF 字符,[Heading 9] 字符,Titre 10 字符"/>
    <w:link w:val="9"/>
    <w:rsid w:val="00210A80"/>
    <w:rPr>
      <w:rFonts w:ascii="Arial" w:eastAsia="黑体" w:hAnsi="Arial"/>
      <w:kern w:val="2"/>
      <w:sz w:val="21"/>
      <w:szCs w:val="21"/>
    </w:rPr>
  </w:style>
  <w:style w:type="paragraph" w:styleId="affa">
    <w:name w:val="header"/>
    <w:aliases w:val="ho,header odd,first,heading one,Odd Header,Heading,Header odd,header,header odd1,header odd2,header odd3,header odd4,header odd5,header odd6,header1,header2,header3,header odd11,header odd21,header odd7,header4,header odd8,header odd9,header5"/>
    <w:basedOn w:val="af9"/>
    <w:link w:val="affb"/>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affb">
    <w:name w:val="页眉 字符"/>
    <w:aliases w:val="ho 字符,header odd 字符,first 字符,heading one 字符,Odd Header 字符,Heading 字符,Header odd 字符,header 字符,header odd1 字符,header odd2 字符,header odd3 字符,header odd4 字符,header odd5 字符,header odd6 字符,header1 字符,header2 字符,header3 字符,header odd11 字符,header odd21 字符"/>
    <w:link w:val="affa"/>
    <w:uiPriority w:val="99"/>
    <w:rsid w:val="00145ADF"/>
    <w:rPr>
      <w:kern w:val="2"/>
      <w:sz w:val="18"/>
      <w:szCs w:val="18"/>
    </w:rPr>
  </w:style>
  <w:style w:type="paragraph" w:styleId="affc">
    <w:name w:val="footer"/>
    <w:aliases w:val="1page sec3,Footer1,Footer-Even,FtrF"/>
    <w:basedOn w:val="af9"/>
    <w:link w:val="affd"/>
    <w:unhideWhenUsed/>
    <w:rsid w:val="00145ADF"/>
    <w:pPr>
      <w:tabs>
        <w:tab w:val="center" w:pos="4153"/>
        <w:tab w:val="right" w:pos="8306"/>
      </w:tabs>
      <w:snapToGrid w:val="0"/>
      <w:jc w:val="left"/>
    </w:pPr>
    <w:rPr>
      <w:sz w:val="18"/>
      <w:szCs w:val="18"/>
    </w:rPr>
  </w:style>
  <w:style w:type="character" w:customStyle="1" w:styleId="affd">
    <w:name w:val="页脚 字符"/>
    <w:aliases w:val="1page sec3 字符,Footer1 字符,Footer-Even 字符,FtrF 字符"/>
    <w:link w:val="affc"/>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6">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e">
    <w:name w:val="列项说明二级"/>
    <w:basedOn w:val="afff"/>
    <w:qFormat/>
    <w:rsid w:val="00451791"/>
    <w:pPr>
      <w:ind w:leftChars="400" w:left="840"/>
    </w:pPr>
  </w:style>
  <w:style w:type="paragraph" w:customStyle="1" w:styleId="afff0">
    <w:name w:val="图注"/>
    <w:basedOn w:val="aff7"/>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f"/>
    <w:qFormat/>
    <w:rsid w:val="00847EE2"/>
    <w:pPr>
      <w:numPr>
        <w:numId w:val="6"/>
      </w:numPr>
      <w:ind w:firstLineChars="0" w:firstLine="0"/>
    </w:pPr>
  </w:style>
  <w:style w:type="paragraph" w:styleId="afff1">
    <w:name w:val="Balloon Text"/>
    <w:basedOn w:val="af9"/>
    <w:link w:val="afff2"/>
    <w:uiPriority w:val="99"/>
    <w:unhideWhenUsed/>
    <w:rsid w:val="006D44E1"/>
    <w:rPr>
      <w:sz w:val="18"/>
      <w:szCs w:val="18"/>
    </w:rPr>
  </w:style>
  <w:style w:type="character" w:customStyle="1" w:styleId="afff2">
    <w:name w:val="批注框文本 字符"/>
    <w:link w:val="afff1"/>
    <w:uiPriority w:val="99"/>
    <w:rsid w:val="006D44E1"/>
    <w:rPr>
      <w:kern w:val="2"/>
      <w:sz w:val="18"/>
      <w:szCs w:val="18"/>
    </w:rPr>
  </w:style>
  <w:style w:type="paragraph" w:customStyle="1" w:styleId="afff3">
    <w:name w:val="蓝色粗体样例"/>
    <w:basedOn w:val="aff2"/>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4">
    <w:name w:val="表注"/>
    <w:basedOn w:val="afa"/>
    <w:qFormat/>
    <w:rsid w:val="003E5A11"/>
    <w:pPr>
      <w:spacing w:line="240" w:lineRule="auto"/>
      <w:ind w:firstLineChars="0" w:firstLine="0"/>
    </w:pPr>
    <w:rPr>
      <w:rFonts w:ascii="黑体" w:eastAsia="黑体" w:hAnsi="黑体"/>
      <w:sz w:val="20"/>
    </w:rPr>
  </w:style>
  <w:style w:type="paragraph" w:customStyle="1" w:styleId="afff">
    <w:name w:val="列项说明一级"/>
    <w:basedOn w:val="afa"/>
    <w:qFormat/>
    <w:rsid w:val="007960C8"/>
    <w:pPr>
      <w:ind w:leftChars="200" w:left="420" w:firstLineChars="0" w:firstLine="0"/>
    </w:pPr>
  </w:style>
  <w:style w:type="paragraph" w:customStyle="1" w:styleId="afff5">
    <w:name w:val="列项说明三级"/>
    <w:basedOn w:val="afff"/>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6">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afff7"/>
    <w:unhideWhenUsed/>
    <w:qFormat/>
    <w:rsid w:val="00D71056"/>
    <w:pPr>
      <w:ind w:firstLineChars="200" w:firstLine="420"/>
    </w:pPr>
  </w:style>
  <w:style w:type="character" w:customStyle="1" w:styleId="afff7">
    <w:name w:val="正文缩进 字符"/>
    <w:aliases w:val="正文（首行缩进两字） 字符,表正文 字符,正文非缩进 字符,特点 字符,段1 字符,正文不缩进 字符,Indent 1 字符,正文对齐 字符,ALT+Z 字符,特点 Char 字符,水上软件 字符,标题4 字符,正文... 字符,正文（缩进1） 字符,正文（图说明文字居中） 字符,bt 字符,body text 字符,``` 字符,四号 字符,正文双线 字符,正文文字首行缩进 字符,正文(首行缩进两字) 字符,正文(首行缩进两字)1 字符,正文缩进（首行缩进两字） 字符,标题四 字符"/>
    <w:link w:val="afff6"/>
    <w:rsid w:val="00D71056"/>
    <w:rPr>
      <w:kern w:val="2"/>
      <w:sz w:val="21"/>
      <w:szCs w:val="21"/>
    </w:rPr>
  </w:style>
  <w:style w:type="paragraph" w:customStyle="1" w:styleId="afff8">
    <w:name w:val="封面文档名称"/>
    <w:basedOn w:val="af9"/>
    <w:qFormat/>
    <w:rsid w:val="00736434"/>
    <w:pPr>
      <w:spacing w:line="360" w:lineRule="auto"/>
      <w:jc w:val="center"/>
    </w:pPr>
    <w:rPr>
      <w:rFonts w:ascii="黑体" w:eastAsia="黑体"/>
      <w:b/>
      <w:sz w:val="96"/>
      <w:szCs w:val="72"/>
    </w:rPr>
  </w:style>
  <w:style w:type="paragraph" w:customStyle="1" w:styleId="afff9">
    <w:name w:val="封面公司名称"/>
    <w:basedOn w:val="af9"/>
    <w:qFormat/>
    <w:rsid w:val="00736434"/>
    <w:pPr>
      <w:jc w:val="center"/>
    </w:pPr>
    <w:rPr>
      <w:rFonts w:ascii="黑体" w:eastAsia="黑体" w:hAnsi="宋体"/>
      <w:b/>
      <w:sz w:val="32"/>
      <w:szCs w:val="32"/>
    </w:rPr>
  </w:style>
  <w:style w:type="paragraph" w:styleId="afffa">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b">
    <w:name w:val="封面年份时间"/>
    <w:basedOn w:val="af9"/>
    <w:qFormat/>
    <w:rsid w:val="00736434"/>
    <w:pPr>
      <w:jc w:val="center"/>
    </w:pPr>
    <w:rPr>
      <w:rFonts w:ascii="黑体" w:eastAsia="黑体"/>
      <w:b/>
      <w:sz w:val="32"/>
      <w:szCs w:val="32"/>
    </w:rPr>
  </w:style>
  <w:style w:type="character" w:styleId="afffc">
    <w:name w:val="page number"/>
    <w:rsid w:val="00736434"/>
    <w:rPr>
      <w:rFonts w:ascii="Times New Roman" w:eastAsia="宋体" w:hAnsi="Times New Roman"/>
      <w:sz w:val="18"/>
      <w:szCs w:val="18"/>
    </w:rPr>
  </w:style>
  <w:style w:type="character" w:styleId="afffd">
    <w:name w:val="Strong"/>
    <w:qFormat/>
    <w:rsid w:val="00736434"/>
    <w:rPr>
      <w:b/>
      <w:bCs/>
    </w:rPr>
  </w:style>
  <w:style w:type="paragraph" w:styleId="afffe">
    <w:name w:val="Body Text Indent"/>
    <w:basedOn w:val="af9"/>
    <w:link w:val="affff"/>
    <w:unhideWhenUsed/>
    <w:rsid w:val="00736434"/>
    <w:pPr>
      <w:spacing w:after="120"/>
      <w:ind w:leftChars="200" w:left="420"/>
    </w:pPr>
  </w:style>
  <w:style w:type="character" w:customStyle="1" w:styleId="affff">
    <w:name w:val="正文文本缩进 字符"/>
    <w:link w:val="afffe"/>
    <w:rsid w:val="00736434"/>
    <w:rPr>
      <w:kern w:val="2"/>
      <w:sz w:val="21"/>
      <w:szCs w:val="21"/>
    </w:rPr>
  </w:style>
  <w:style w:type="paragraph" w:styleId="27">
    <w:name w:val="Body Text First Indent 2"/>
    <w:basedOn w:val="afffe"/>
    <w:link w:val="28"/>
    <w:uiPriority w:val="99"/>
    <w:rsid w:val="00736434"/>
    <w:pPr>
      <w:spacing w:line="360" w:lineRule="auto"/>
      <w:ind w:firstLineChars="200" w:firstLine="420"/>
    </w:pPr>
    <w:rPr>
      <w:rFonts w:ascii="Times New Roman" w:hAnsi="Times New Roman"/>
      <w:sz w:val="24"/>
      <w:szCs w:val="24"/>
    </w:rPr>
  </w:style>
  <w:style w:type="character" w:customStyle="1" w:styleId="28">
    <w:name w:val="正文首行缩进 2 字符"/>
    <w:link w:val="27"/>
    <w:uiPriority w:val="99"/>
    <w:rsid w:val="00736434"/>
    <w:rPr>
      <w:rFonts w:ascii="Times New Roman" w:hAnsi="Times New Roman"/>
      <w:kern w:val="2"/>
      <w:sz w:val="24"/>
      <w:szCs w:val="24"/>
    </w:rPr>
  </w:style>
  <w:style w:type="character" w:styleId="affff0">
    <w:name w:val="annotation reference"/>
    <w:uiPriority w:val="99"/>
    <w:unhideWhenUsed/>
    <w:rsid w:val="00736434"/>
    <w:rPr>
      <w:sz w:val="21"/>
      <w:szCs w:val="21"/>
    </w:rPr>
  </w:style>
  <w:style w:type="paragraph" w:styleId="affff1">
    <w:name w:val="annotation text"/>
    <w:basedOn w:val="af9"/>
    <w:link w:val="affff2"/>
    <w:uiPriority w:val="99"/>
    <w:unhideWhenUsed/>
    <w:rsid w:val="00736434"/>
    <w:pPr>
      <w:jc w:val="left"/>
    </w:pPr>
  </w:style>
  <w:style w:type="character" w:customStyle="1" w:styleId="affff2">
    <w:name w:val="批注文字 字符"/>
    <w:link w:val="affff1"/>
    <w:uiPriority w:val="99"/>
    <w:rsid w:val="00736434"/>
    <w:rPr>
      <w:kern w:val="2"/>
      <w:sz w:val="21"/>
      <w:szCs w:val="21"/>
    </w:rPr>
  </w:style>
  <w:style w:type="paragraph" w:styleId="affff3">
    <w:name w:val="annotation subject"/>
    <w:basedOn w:val="affff1"/>
    <w:next w:val="affff1"/>
    <w:link w:val="affff4"/>
    <w:uiPriority w:val="99"/>
    <w:semiHidden/>
    <w:unhideWhenUsed/>
    <w:rsid w:val="00736434"/>
    <w:rPr>
      <w:b/>
      <w:bCs/>
    </w:rPr>
  </w:style>
  <w:style w:type="character" w:customStyle="1" w:styleId="affff4">
    <w:name w:val="批注主题 字符"/>
    <w:link w:val="affff3"/>
    <w:uiPriority w:val="99"/>
    <w:semiHidden/>
    <w:rsid w:val="00736434"/>
    <w:rPr>
      <w:b/>
      <w:bCs/>
      <w:kern w:val="2"/>
      <w:sz w:val="21"/>
      <w:szCs w:val="21"/>
    </w:rPr>
  </w:style>
  <w:style w:type="paragraph" w:customStyle="1" w:styleId="affff5">
    <w:name w:val="电信正文"/>
    <w:basedOn w:val="af9"/>
    <w:link w:val="Char0"/>
    <w:rsid w:val="00736434"/>
    <w:pPr>
      <w:adjustRightInd w:val="0"/>
      <w:spacing w:line="360" w:lineRule="auto"/>
      <w:ind w:firstLine="420"/>
      <w:textAlignment w:val="baseline"/>
    </w:pPr>
    <w:rPr>
      <w:rFonts w:ascii="宋体" w:hAnsi="宋体" w:cs="宋体"/>
      <w:sz w:val="24"/>
      <w:szCs w:val="20"/>
    </w:rPr>
  </w:style>
  <w:style w:type="character" w:customStyle="1" w:styleId="Char0">
    <w:name w:val="电信正文 Char"/>
    <w:link w:val="affff5"/>
    <w:rsid w:val="00736434"/>
    <w:rPr>
      <w:rFonts w:ascii="宋体" w:hAnsi="宋体" w:cs="宋体"/>
      <w:kern w:val="2"/>
      <w:sz w:val="24"/>
    </w:rPr>
  </w:style>
  <w:style w:type="paragraph" w:customStyle="1" w:styleId="affff6">
    <w:name w:val="方案正文"/>
    <w:basedOn w:val="af9"/>
    <w:link w:val="Char1"/>
    <w:qFormat/>
    <w:rsid w:val="00736434"/>
    <w:pPr>
      <w:spacing w:before="120" w:line="360" w:lineRule="auto"/>
      <w:ind w:firstLineChars="177" w:firstLine="425"/>
    </w:pPr>
    <w:rPr>
      <w:rFonts w:ascii="华文细黑" w:eastAsia="华文细黑" w:hAnsi="华文细黑"/>
      <w:sz w:val="24"/>
      <w:szCs w:val="24"/>
    </w:rPr>
  </w:style>
  <w:style w:type="character" w:customStyle="1" w:styleId="Char1">
    <w:name w:val="方案正文 Char"/>
    <w:link w:val="affff6"/>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3">
    <w:name w:val="toc 6"/>
    <w:basedOn w:val="af9"/>
    <w:next w:val="af9"/>
    <w:autoRedefine/>
    <w:uiPriority w:val="39"/>
    <w:unhideWhenUsed/>
    <w:rsid w:val="00736434"/>
    <w:pPr>
      <w:ind w:leftChars="1000" w:left="2100"/>
    </w:pPr>
    <w:rPr>
      <w:szCs w:val="22"/>
    </w:rPr>
  </w:style>
  <w:style w:type="paragraph" w:styleId="72">
    <w:name w:val="toc 7"/>
    <w:basedOn w:val="af9"/>
    <w:next w:val="af9"/>
    <w:autoRedefine/>
    <w:uiPriority w:val="39"/>
    <w:unhideWhenUsed/>
    <w:rsid w:val="00736434"/>
    <w:pPr>
      <w:ind w:leftChars="1200" w:left="2520"/>
    </w:pPr>
    <w:rPr>
      <w:szCs w:val="22"/>
    </w:rPr>
  </w:style>
  <w:style w:type="paragraph" w:styleId="82">
    <w:name w:val="toc 8"/>
    <w:basedOn w:val="af9"/>
    <w:next w:val="af9"/>
    <w:autoRedefine/>
    <w:uiPriority w:val="39"/>
    <w:unhideWhenUsed/>
    <w:rsid w:val="00736434"/>
    <w:pPr>
      <w:ind w:leftChars="1400" w:left="2940"/>
    </w:pPr>
    <w:rPr>
      <w:szCs w:val="22"/>
    </w:rPr>
  </w:style>
  <w:style w:type="paragraph" w:styleId="92">
    <w:name w:val="toc 9"/>
    <w:basedOn w:val="af9"/>
    <w:next w:val="af9"/>
    <w:autoRedefine/>
    <w:uiPriority w:val="39"/>
    <w:unhideWhenUsed/>
    <w:rsid w:val="00736434"/>
    <w:pPr>
      <w:ind w:leftChars="1600" w:left="3360"/>
    </w:pPr>
    <w:rPr>
      <w:szCs w:val="22"/>
    </w:rPr>
  </w:style>
  <w:style w:type="table" w:styleId="83">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f7">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8">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9">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a">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b">
    <w:name w:val="表格文字"/>
    <w:basedOn w:val="af9"/>
    <w:rsid w:val="00D159A1"/>
    <w:pPr>
      <w:adjustRightInd w:val="0"/>
      <w:snapToGrid w:val="0"/>
      <w:spacing w:line="120" w:lineRule="atLeast"/>
    </w:pPr>
    <w:rPr>
      <w:rFonts w:ascii="Times New Roman" w:hAnsi="Times New Roman"/>
      <w:sz w:val="24"/>
      <w:szCs w:val="20"/>
    </w:rPr>
  </w:style>
  <w:style w:type="paragraph" w:styleId="affffc">
    <w:name w:val="List Number"/>
    <w:basedOn w:val="af9"/>
    <w:link w:val="affffd"/>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e">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f">
    <w:name w:val="排列"/>
    <w:basedOn w:val="af9"/>
    <w:rsid w:val="00D159A1"/>
    <w:rPr>
      <w:rFonts w:ascii="Times New Roman" w:hAnsi="Times New Roman"/>
      <w:sz w:val="24"/>
      <w:szCs w:val="20"/>
    </w:rPr>
  </w:style>
  <w:style w:type="paragraph" w:customStyle="1" w:styleId="afffff0">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f1">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afffff2"/>
    <w:qFormat/>
    <w:rsid w:val="00D159A1"/>
    <w:pPr>
      <w:adjustRightInd w:val="0"/>
      <w:snapToGrid w:val="0"/>
      <w:spacing w:after="40" w:line="400" w:lineRule="exact"/>
      <w:ind w:firstLine="510"/>
    </w:pPr>
    <w:rPr>
      <w:rFonts w:ascii="宋体" w:hAnsi="Courier New"/>
      <w:sz w:val="24"/>
      <w:szCs w:val="20"/>
    </w:rPr>
  </w:style>
  <w:style w:type="character" w:customStyle="1" w:styleId="afffff2">
    <w:name w:val="纯文本 字符"/>
    <w:aliases w:val="普通文字 Char 字符,纯文本 Char Char 字符,普通文字 Char Char 字符,普通文字 Char Char Char 字符,普通文字 Char Char Char Char 字符,Texte 字符,普通文字1 字符,纯文本 Char Char Char 字符,纯文本 Char Char Char Char Char 字符,纯文本2 字符,普通文字 Char Char Char Char Char6 字符,纯文本21 字符,纯文本211 字符,正 文 1 字符"/>
    <w:link w:val="afffff1"/>
    <w:rsid w:val="00D159A1"/>
    <w:rPr>
      <w:rFonts w:ascii="宋体" w:hAnsi="Courier New"/>
      <w:kern w:val="2"/>
      <w:sz w:val="24"/>
    </w:rPr>
  </w:style>
  <w:style w:type="paragraph" w:customStyle="1" w:styleId="afffff3">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f4">
    <w:name w:val="标号"/>
    <w:basedOn w:val="af9"/>
    <w:rsid w:val="00D159A1"/>
    <w:pPr>
      <w:spacing w:line="360" w:lineRule="auto"/>
    </w:pPr>
    <w:rPr>
      <w:rFonts w:ascii="Times New Roman" w:hAnsi="Times New Roman"/>
      <w:sz w:val="24"/>
      <w:szCs w:val="20"/>
    </w:rPr>
  </w:style>
  <w:style w:type="paragraph" w:styleId="34">
    <w:name w:val="Body Text Indent 3"/>
    <w:basedOn w:val="af9"/>
    <w:link w:val="35"/>
    <w:rsid w:val="00D159A1"/>
    <w:pPr>
      <w:spacing w:after="120"/>
      <w:ind w:left="420"/>
    </w:pPr>
    <w:rPr>
      <w:rFonts w:ascii="Times New Roman" w:hAnsi="Times New Roman"/>
      <w:sz w:val="16"/>
      <w:szCs w:val="16"/>
    </w:rPr>
  </w:style>
  <w:style w:type="character" w:customStyle="1" w:styleId="35">
    <w:name w:val="正文文本缩进 3 字符"/>
    <w:link w:val="34"/>
    <w:rsid w:val="00D159A1"/>
    <w:rPr>
      <w:rFonts w:ascii="Times New Roman" w:hAnsi="Times New Roman"/>
      <w:kern w:val="2"/>
      <w:sz w:val="16"/>
      <w:szCs w:val="16"/>
    </w:rPr>
  </w:style>
  <w:style w:type="paragraph" w:styleId="afffff5">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afffff6"/>
    <w:uiPriority w:val="99"/>
    <w:rsid w:val="00D159A1"/>
    <w:pPr>
      <w:spacing w:line="360" w:lineRule="auto"/>
    </w:pPr>
    <w:rPr>
      <w:rFonts w:ascii="Times New Roman" w:hAnsi="Times New Roman"/>
      <w:color w:val="0000FF"/>
      <w:sz w:val="24"/>
      <w:szCs w:val="24"/>
    </w:rPr>
  </w:style>
  <w:style w:type="character" w:customStyle="1" w:styleId="afffff6">
    <w:name w:val="正文文本 字符"/>
    <w:aliases w:val="Body Text(ch) 字符,EHPT 字符,Body Text2 字符, ändrad 字符,正文文字 Char1 字符,Body Text(ch) Char 字符, ändrad Char 字符,EHPT Char 字符,Body Text2 Char 字符,楷体粗正文文字 字符,ändrad 字符,???? 字符,?y????×? 字符,正文文字 Char Char Char Char Char 字符,建议书标准 字符,居中 字符,正文内小标题 字符,b1 字符"/>
    <w:link w:val="afffff5"/>
    <w:uiPriority w:val="99"/>
    <w:rsid w:val="00D159A1"/>
    <w:rPr>
      <w:rFonts w:ascii="Times New Roman" w:hAnsi="Times New Roman"/>
      <w:color w:val="0000FF"/>
      <w:kern w:val="2"/>
      <w:sz w:val="24"/>
      <w:szCs w:val="24"/>
    </w:rPr>
  </w:style>
  <w:style w:type="paragraph" w:customStyle="1" w:styleId="1-1">
    <w:name w:val="列表1-1"/>
    <w:basedOn w:val="afffff7"/>
    <w:rsid w:val="00D159A1"/>
    <w:pPr>
      <w:numPr>
        <w:numId w:val="15"/>
      </w:numPr>
      <w:spacing w:line="360" w:lineRule="auto"/>
      <w:ind w:firstLineChars="0" w:firstLine="0"/>
    </w:pPr>
    <w:rPr>
      <w:rFonts w:ascii="宋体"/>
      <w:szCs w:val="20"/>
    </w:rPr>
  </w:style>
  <w:style w:type="paragraph" w:styleId="afffff7">
    <w:name w:val="List"/>
    <w:basedOn w:val="af9"/>
    <w:rsid w:val="00D159A1"/>
    <w:pPr>
      <w:ind w:left="200" w:hangingChars="200" w:hanging="200"/>
    </w:pPr>
    <w:rPr>
      <w:rFonts w:ascii="Times New Roman" w:hAnsi="Times New Roman"/>
      <w:sz w:val="24"/>
      <w:szCs w:val="24"/>
    </w:rPr>
  </w:style>
  <w:style w:type="paragraph" w:styleId="afffff8">
    <w:name w:val="Date"/>
    <w:basedOn w:val="af9"/>
    <w:next w:val="af9"/>
    <w:link w:val="afffff9"/>
    <w:rsid w:val="00D159A1"/>
    <w:pPr>
      <w:autoSpaceDE w:val="0"/>
      <w:autoSpaceDN w:val="0"/>
      <w:adjustRightInd w:val="0"/>
      <w:textAlignment w:val="baseline"/>
    </w:pPr>
    <w:rPr>
      <w:rFonts w:ascii="Times New Roman" w:hAnsi="Times New Roman"/>
      <w:sz w:val="24"/>
      <w:szCs w:val="20"/>
    </w:rPr>
  </w:style>
  <w:style w:type="character" w:customStyle="1" w:styleId="afffff9">
    <w:name w:val="日期 字符"/>
    <w:link w:val="afffff8"/>
    <w:rsid w:val="00D159A1"/>
    <w:rPr>
      <w:rFonts w:ascii="Times New Roman" w:hAnsi="Times New Roman"/>
      <w:kern w:val="2"/>
      <w:sz w:val="24"/>
    </w:rPr>
  </w:style>
  <w:style w:type="character" w:styleId="afffffa">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f5"/>
    <w:rsid w:val="00D159A1"/>
    <w:pPr>
      <w:spacing w:after="120"/>
      <w:ind w:firstLineChars="200" w:firstLine="476"/>
    </w:pPr>
    <w:rPr>
      <w:rFonts w:ascii="仿宋" w:hAnsi="仿宋" w:cs="宋体"/>
      <w:color w:val="000000"/>
      <w:spacing w:val="-1"/>
      <w:sz w:val="21"/>
      <w:szCs w:val="20"/>
    </w:rPr>
  </w:style>
  <w:style w:type="paragraph" w:customStyle="1" w:styleId="36">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fb">
    <w:name w:val="Body Text First Indent"/>
    <w:basedOn w:val="afffff5"/>
    <w:link w:val="afffffc"/>
    <w:uiPriority w:val="99"/>
    <w:rsid w:val="00D159A1"/>
    <w:pPr>
      <w:spacing w:after="120" w:line="240" w:lineRule="auto"/>
      <w:ind w:firstLineChars="100" w:firstLine="420"/>
    </w:pPr>
    <w:rPr>
      <w:color w:val="auto"/>
    </w:rPr>
  </w:style>
  <w:style w:type="character" w:customStyle="1" w:styleId="afffffc">
    <w:name w:val="正文首行缩进 字符"/>
    <w:basedOn w:val="afffff6"/>
    <w:link w:val="afffffb"/>
    <w:uiPriority w:val="99"/>
    <w:rsid w:val="00D159A1"/>
    <w:rPr>
      <w:rFonts w:ascii="Times New Roman" w:hAnsi="Times New Roman"/>
      <w:color w:val="0000FF"/>
      <w:kern w:val="2"/>
      <w:sz w:val="24"/>
      <w:szCs w:val="24"/>
    </w:rPr>
  </w:style>
  <w:style w:type="character" w:customStyle="1" w:styleId="aff">
    <w:name w:val="列出段落 字符"/>
    <w:aliases w:val="列出段落1. 字符,AAA 字符,符号列表 字符"/>
    <w:link w:val="afe"/>
    <w:uiPriority w:val="34"/>
    <w:rsid w:val="00D159A1"/>
    <w:rPr>
      <w:kern w:val="2"/>
      <w:sz w:val="21"/>
      <w:szCs w:val="22"/>
    </w:rPr>
  </w:style>
  <w:style w:type="paragraph" w:customStyle="1" w:styleId="a1">
    <w:name w:val="表号"/>
    <w:basedOn w:val="af9"/>
    <w:next w:val="afffffb"/>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d">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e">
    <w:name w:val="No Spacing"/>
    <w:link w:val="affffff"/>
    <w:uiPriority w:val="1"/>
    <w:qFormat/>
    <w:rsid w:val="00D159A1"/>
    <w:pPr>
      <w:widowControl w:val="0"/>
      <w:jc w:val="both"/>
    </w:pPr>
    <w:rPr>
      <w:rFonts w:ascii="Cambria" w:eastAsia="微软雅黑" w:hAnsi="Cambria"/>
      <w:kern w:val="2"/>
      <w:sz w:val="24"/>
      <w:szCs w:val="24"/>
    </w:rPr>
  </w:style>
  <w:style w:type="paragraph" w:styleId="29">
    <w:name w:val="Body Text Indent 2"/>
    <w:basedOn w:val="af9"/>
    <w:link w:val="2a"/>
    <w:uiPriority w:val="99"/>
    <w:unhideWhenUsed/>
    <w:rsid w:val="00D159A1"/>
    <w:pPr>
      <w:spacing w:after="120" w:line="480" w:lineRule="auto"/>
      <w:ind w:leftChars="200" w:left="420"/>
    </w:pPr>
    <w:rPr>
      <w:rFonts w:ascii="Cambria" w:eastAsia="微软雅黑" w:hAnsi="Cambria"/>
      <w:sz w:val="24"/>
      <w:szCs w:val="24"/>
    </w:rPr>
  </w:style>
  <w:style w:type="character" w:customStyle="1" w:styleId="2a">
    <w:name w:val="正文文本缩进 2 字符"/>
    <w:link w:val="29"/>
    <w:uiPriority w:val="99"/>
    <w:rsid w:val="00D159A1"/>
    <w:rPr>
      <w:rFonts w:ascii="Cambria" w:eastAsia="微软雅黑" w:hAnsi="Cambria"/>
      <w:kern w:val="2"/>
      <w:sz w:val="24"/>
      <w:szCs w:val="24"/>
    </w:rPr>
  </w:style>
  <w:style w:type="paragraph" w:customStyle="1" w:styleId="affffff0">
    <w:name w:val="投标文件 正文首行缩进"/>
    <w:basedOn w:val="27"/>
    <w:link w:val="Char2"/>
    <w:rsid w:val="00D159A1"/>
    <w:pPr>
      <w:spacing w:after="220"/>
      <w:ind w:leftChars="0" w:left="0" w:firstLine="200"/>
    </w:pPr>
    <w:rPr>
      <w:rFonts w:ascii="Arial" w:hAnsi="Arial"/>
      <w:sz w:val="21"/>
    </w:rPr>
  </w:style>
  <w:style w:type="character" w:customStyle="1" w:styleId="Char2">
    <w:name w:val="投标文件 正文首行缩进 Char"/>
    <w:link w:val="affffff0"/>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8"/>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6"/>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9">
    <w:name w:val="正文1"/>
    <w:rsid w:val="00D159A1"/>
    <w:pPr>
      <w:spacing w:line="276" w:lineRule="auto"/>
    </w:pPr>
    <w:rPr>
      <w:rFonts w:ascii="Arial" w:eastAsia="Arial" w:hAnsi="Arial" w:cs="Arial"/>
      <w:color w:val="000000"/>
      <w:kern w:val="2"/>
      <w:sz w:val="22"/>
      <w:szCs w:val="24"/>
    </w:rPr>
  </w:style>
  <w:style w:type="paragraph" w:styleId="affffff1">
    <w:name w:val="Title"/>
    <w:basedOn w:val="19"/>
    <w:next w:val="19"/>
    <w:link w:val="affffff2"/>
    <w:qFormat/>
    <w:rsid w:val="00D159A1"/>
    <w:pPr>
      <w:contextualSpacing/>
    </w:pPr>
    <w:rPr>
      <w:rFonts w:ascii="Trebuchet MS" w:eastAsia="Trebuchet MS" w:hAnsi="Trebuchet MS" w:cs="Trebuchet MS"/>
      <w:sz w:val="42"/>
    </w:rPr>
  </w:style>
  <w:style w:type="character" w:customStyle="1" w:styleId="affffff2">
    <w:name w:val="标题 字符"/>
    <w:link w:val="affffff1"/>
    <w:rsid w:val="00D159A1"/>
    <w:rPr>
      <w:rFonts w:ascii="Trebuchet MS" w:eastAsia="Trebuchet MS" w:hAnsi="Trebuchet MS" w:cs="Trebuchet MS"/>
      <w:color w:val="000000"/>
      <w:kern w:val="2"/>
      <w:sz w:val="42"/>
      <w:szCs w:val="24"/>
    </w:rPr>
  </w:style>
  <w:style w:type="paragraph" w:customStyle="1" w:styleId="14">
    <w:name w:val="样式1"/>
    <w:basedOn w:val="af9"/>
    <w:link w:val="1Char"/>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b">
    <w:name w:val="正文（首行缩进2字符）"/>
    <w:basedOn w:val="af9"/>
    <w:link w:val="2Char"/>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affffff">
    <w:name w:val="无间隔 字符"/>
    <w:link w:val="afffffe"/>
    <w:uiPriority w:val="1"/>
    <w:rsid w:val="00D159A1"/>
    <w:rPr>
      <w:rFonts w:ascii="Cambria" w:eastAsia="微软雅黑" w:hAnsi="Cambria"/>
      <w:kern w:val="2"/>
      <w:sz w:val="24"/>
      <w:szCs w:val="24"/>
    </w:rPr>
  </w:style>
  <w:style w:type="paragraph" w:styleId="affffff3">
    <w:name w:val="Subtitle"/>
    <w:basedOn w:val="af9"/>
    <w:next w:val="af9"/>
    <w:link w:val="affffff4"/>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affffff4">
    <w:name w:val="副标题 字符"/>
    <w:link w:val="af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f5">
    <w:name w:val="Emphasis"/>
    <w:uiPriority w:val="20"/>
    <w:qFormat/>
    <w:rsid w:val="00D159A1"/>
    <w:rPr>
      <w:caps/>
      <w:color w:val="243F60"/>
      <w:spacing w:val="5"/>
    </w:rPr>
  </w:style>
  <w:style w:type="paragraph" w:styleId="affffff6">
    <w:name w:val="Quote"/>
    <w:basedOn w:val="af9"/>
    <w:next w:val="af9"/>
    <w:link w:val="affffff7"/>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affffff7">
    <w:name w:val="引用 字符"/>
    <w:link w:val="affffff6"/>
    <w:uiPriority w:val="29"/>
    <w:rsid w:val="00D159A1"/>
    <w:rPr>
      <w:rFonts w:ascii="Times New Roman" w:hAnsi="Times New Roman"/>
      <w:i/>
      <w:iCs/>
      <w:sz w:val="21"/>
    </w:rPr>
  </w:style>
  <w:style w:type="paragraph" w:styleId="affffff8">
    <w:name w:val="Intense Quote"/>
    <w:basedOn w:val="af9"/>
    <w:next w:val="af9"/>
    <w:link w:val="affffff9"/>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affffff9">
    <w:name w:val="明显引用 字符"/>
    <w:link w:val="affffff8"/>
    <w:uiPriority w:val="30"/>
    <w:rsid w:val="00D159A1"/>
    <w:rPr>
      <w:rFonts w:ascii="Times New Roman" w:hAnsi="Times New Roman"/>
      <w:i/>
      <w:iCs/>
      <w:color w:val="4F81BD"/>
      <w:sz w:val="21"/>
    </w:rPr>
  </w:style>
  <w:style w:type="character" w:styleId="affffffa">
    <w:name w:val="Subtle Emphasis"/>
    <w:uiPriority w:val="19"/>
    <w:qFormat/>
    <w:rsid w:val="00D159A1"/>
    <w:rPr>
      <w:i/>
      <w:iCs/>
      <w:color w:val="243F60"/>
    </w:rPr>
  </w:style>
  <w:style w:type="character" w:styleId="affffffb">
    <w:name w:val="Intense Emphasis"/>
    <w:uiPriority w:val="21"/>
    <w:qFormat/>
    <w:rsid w:val="00D159A1"/>
    <w:rPr>
      <w:b/>
      <w:bCs/>
      <w:caps/>
      <w:color w:val="243F60"/>
      <w:spacing w:val="10"/>
    </w:rPr>
  </w:style>
  <w:style w:type="character" w:styleId="affffffc">
    <w:name w:val="Subtle Reference"/>
    <w:uiPriority w:val="31"/>
    <w:qFormat/>
    <w:rsid w:val="00D159A1"/>
    <w:rPr>
      <w:b/>
      <w:bCs/>
      <w:color w:val="4F81BD"/>
    </w:rPr>
  </w:style>
  <w:style w:type="character" w:styleId="affffffd">
    <w:name w:val="Intense Reference"/>
    <w:uiPriority w:val="32"/>
    <w:qFormat/>
    <w:rsid w:val="00D159A1"/>
    <w:rPr>
      <w:b/>
      <w:bCs/>
      <w:i/>
      <w:iCs/>
      <w:caps/>
      <w:color w:val="4F81BD"/>
    </w:rPr>
  </w:style>
  <w:style w:type="character" w:styleId="affffffe">
    <w:name w:val="Book Title"/>
    <w:uiPriority w:val="33"/>
    <w:qFormat/>
    <w:rsid w:val="00D159A1"/>
    <w:rPr>
      <w:b/>
      <w:bCs/>
      <w:i/>
      <w:iCs/>
      <w:spacing w:val="9"/>
    </w:rPr>
  </w:style>
  <w:style w:type="character" w:customStyle="1" w:styleId="2Char">
    <w:name w:val="正文（首行缩进2字符） Char"/>
    <w:link w:val="2b"/>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ff">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ff0">
    <w:name w:val="footnote text"/>
    <w:aliases w:val="ft,Used by Word for text of Help footnotes"/>
    <w:basedOn w:val="af9"/>
    <w:link w:val="afffffff1"/>
    <w:rsid w:val="00D159A1"/>
    <w:pPr>
      <w:snapToGrid w:val="0"/>
      <w:jc w:val="left"/>
    </w:pPr>
    <w:rPr>
      <w:rFonts w:ascii="Times New Roman" w:hAnsi="Times New Roman"/>
      <w:sz w:val="18"/>
      <w:szCs w:val="18"/>
    </w:rPr>
  </w:style>
  <w:style w:type="character" w:customStyle="1" w:styleId="afffffff1">
    <w:name w:val="脚注文本 字符"/>
    <w:aliases w:val="ft 字符,Used by Word for text of Help footnotes 字符"/>
    <w:link w:val="afffffff0"/>
    <w:rsid w:val="00D159A1"/>
    <w:rPr>
      <w:rFonts w:ascii="Times New Roman" w:hAnsi="Times New Roman"/>
      <w:kern w:val="2"/>
      <w:sz w:val="18"/>
      <w:szCs w:val="18"/>
    </w:rPr>
  </w:style>
  <w:style w:type="character" w:styleId="afffffff2">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c">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affffd">
    <w:name w:val="列表编号 字符"/>
    <w:link w:val="affffc"/>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f3">
    <w:name w:val="图题"/>
    <w:basedOn w:val="af9"/>
    <w:next w:val="af9"/>
    <w:rsid w:val="00D159A1"/>
    <w:pPr>
      <w:spacing w:line="360" w:lineRule="auto"/>
      <w:ind w:firstLineChars="200" w:firstLine="482"/>
      <w:jc w:val="center"/>
    </w:pPr>
    <w:rPr>
      <w:b/>
      <w:sz w:val="24"/>
    </w:rPr>
  </w:style>
  <w:style w:type="paragraph" w:styleId="afffffff4">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f5">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f6">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a">
    <w:name w:val="列出段落1"/>
    <w:basedOn w:val="af9"/>
    <w:rsid w:val="00D159A1"/>
    <w:pPr>
      <w:spacing w:line="360" w:lineRule="auto"/>
      <w:ind w:firstLineChars="200" w:firstLine="420"/>
    </w:pPr>
    <w:rPr>
      <w:sz w:val="24"/>
      <w:szCs w:val="24"/>
    </w:rPr>
  </w:style>
  <w:style w:type="paragraph" w:customStyle="1" w:styleId="afffffff7">
    <w:name w:val="一级标题"/>
    <w:basedOn w:val="af9"/>
    <w:link w:val="CharChar"/>
    <w:rsid w:val="00D159A1"/>
    <w:rPr>
      <w:rFonts w:ascii="Cambria" w:hAnsi="Cambria"/>
      <w:b/>
      <w:sz w:val="28"/>
      <w:szCs w:val="52"/>
    </w:rPr>
  </w:style>
  <w:style w:type="character" w:customStyle="1" w:styleId="18">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f7"/>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7"/>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f8">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b">
    <w:name w:val="1.正文"/>
    <w:basedOn w:val="af9"/>
    <w:link w:val="1Char0"/>
    <w:rsid w:val="00D159A1"/>
    <w:pPr>
      <w:spacing w:line="360" w:lineRule="auto"/>
      <w:ind w:leftChars="225" w:left="540" w:firstLineChars="225" w:firstLine="540"/>
    </w:pPr>
    <w:rPr>
      <w:rFonts w:ascii="Times New Roman" w:hAnsi="Times New Roman"/>
      <w:sz w:val="24"/>
      <w:szCs w:val="24"/>
    </w:rPr>
  </w:style>
  <w:style w:type="character" w:customStyle="1" w:styleId="1Char0">
    <w:name w:val="1.正文 Char"/>
    <w:link w:val="1b"/>
    <w:rsid w:val="00D159A1"/>
    <w:rPr>
      <w:rFonts w:ascii="Times New Roman" w:hAnsi="Times New Roman"/>
      <w:kern w:val="2"/>
      <w:sz w:val="24"/>
      <w:szCs w:val="24"/>
    </w:rPr>
  </w:style>
  <w:style w:type="paragraph" w:customStyle="1" w:styleId="1CharCharChar1Char">
    <w:name w:val="1 Char Char Char1 Char"/>
    <w:basedOn w:val="aff0"/>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d">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f9">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fa">
    <w:name w:val="样式 小四 加粗"/>
    <w:rsid w:val="00D159A1"/>
    <w:rPr>
      <w:b/>
      <w:bCs/>
      <w:sz w:val="24"/>
    </w:rPr>
  </w:style>
  <w:style w:type="paragraph" w:customStyle="1" w:styleId="37">
    <w:name w:val="3级标题"/>
    <w:basedOn w:val="afffffffb"/>
    <w:rsid w:val="00D159A1"/>
    <w:rPr>
      <w:rFonts w:ascii="Arial" w:hAnsi="Arial" w:cs="Arial"/>
      <w:b w:val="0"/>
      <w:sz w:val="24"/>
      <w:szCs w:val="24"/>
    </w:rPr>
  </w:style>
  <w:style w:type="paragraph" w:styleId="1c">
    <w:name w:val="index 1"/>
    <w:basedOn w:val="af9"/>
    <w:next w:val="af9"/>
    <w:autoRedefine/>
    <w:semiHidden/>
    <w:unhideWhenUsed/>
    <w:rsid w:val="00D159A1"/>
    <w:rPr>
      <w:szCs w:val="22"/>
    </w:rPr>
  </w:style>
  <w:style w:type="paragraph" w:styleId="afffffffb">
    <w:name w:val="index heading"/>
    <w:basedOn w:val="af9"/>
    <w:next w:val="1c"/>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3"/>
    <w:rsid w:val="00D159A1"/>
    <w:pPr>
      <w:numPr>
        <w:numId w:val="27"/>
      </w:numPr>
      <w:spacing w:line="360" w:lineRule="auto"/>
    </w:pPr>
    <w:rPr>
      <w:rFonts w:ascii="宋体" w:hAnsi="Times New Roman"/>
      <w:sz w:val="24"/>
      <w:szCs w:val="24"/>
    </w:rPr>
  </w:style>
  <w:style w:type="character" w:customStyle="1" w:styleId="Char3">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
    <w:name w:val="样式1 Char"/>
    <w:link w:val="14"/>
    <w:rsid w:val="00D159A1"/>
    <w:rPr>
      <w:rFonts w:ascii="宋体" w:hAnsi="宋体"/>
      <w:sz w:val="21"/>
      <w:szCs w:val="21"/>
    </w:rPr>
  </w:style>
  <w:style w:type="paragraph" w:customStyle="1" w:styleId="2e">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fc">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6"/>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fd">
    <w:name w:val="文本正文"/>
    <w:basedOn w:val="af9"/>
    <w:link w:val="Char4"/>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4">
    <w:name w:val="文本正文 Char"/>
    <w:link w:val="afffffffd"/>
    <w:rsid w:val="00D159A1"/>
    <w:rPr>
      <w:rFonts w:ascii="Times New Roman" w:hAnsi="Times New Roman"/>
      <w:sz w:val="21"/>
      <w:lang w:val="x-none" w:eastAsia="en-US"/>
    </w:rPr>
  </w:style>
  <w:style w:type="paragraph" w:customStyle="1" w:styleId="afffffffe">
    <w:name w:val="标准正文"/>
    <w:basedOn w:val="37"/>
    <w:next w:val="afffffffb"/>
    <w:link w:val="Char5"/>
    <w:rsid w:val="00D159A1"/>
    <w:pPr>
      <w:spacing w:before="60" w:after="60" w:line="480" w:lineRule="auto"/>
      <w:ind w:firstLineChars="200" w:firstLine="200"/>
    </w:pPr>
    <w:rPr>
      <w:rFonts w:cs="Times New Roman"/>
      <w:bCs w:val="0"/>
      <w:color w:val="000000"/>
      <w:szCs w:val="20"/>
    </w:rPr>
  </w:style>
  <w:style w:type="character" w:customStyle="1" w:styleId="Char5">
    <w:name w:val="标准正文 Char"/>
    <w:link w:val="afffffffe"/>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6">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f">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7"/>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8"/>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ff">
    <w:name w:val="主内容"/>
    <w:basedOn w:val="af9"/>
    <w:link w:val="Char9"/>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9">
    <w:name w:val="主内容 Char"/>
    <w:link w:val="affffffff"/>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ff0">
    <w:name w:val="二级编号"/>
    <w:basedOn w:val="afffffffd"/>
    <w:rsid w:val="00D159A1"/>
  </w:style>
  <w:style w:type="paragraph" w:customStyle="1" w:styleId="1d">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e">
    <w:name w:val="表格内容1"/>
    <w:basedOn w:val="af9"/>
    <w:rsid w:val="00D159A1"/>
    <w:rPr>
      <w:rFonts w:ascii="宋体" w:hAnsi="Times New Roman"/>
      <w:sz w:val="24"/>
      <w:szCs w:val="20"/>
    </w:rPr>
  </w:style>
  <w:style w:type="paragraph" w:customStyle="1" w:styleId="affffffff1">
    <w:name w:val="普通正文"/>
    <w:basedOn w:val="af9"/>
    <w:link w:val="Chara"/>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a">
    <w:name w:val="普通正文 Char"/>
    <w:link w:val="affffffff1"/>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ff2">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f3">
    <w:name w:val="缩进两个字的特殊正文"/>
    <w:basedOn w:val="af9"/>
    <w:link w:val="Charb"/>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b">
    <w:name w:val="缩进两个字的特殊正文 Char"/>
    <w:link w:val="affffffff3"/>
    <w:rsid w:val="00D159A1"/>
    <w:rPr>
      <w:rFonts w:ascii="Times New Roman" w:hAnsi="Times New Roman"/>
      <w:szCs w:val="24"/>
      <w:lang w:val="x-none" w:eastAsia="x-none"/>
    </w:rPr>
  </w:style>
  <w:style w:type="paragraph" w:styleId="HTML">
    <w:name w:val="HTML Preformatted"/>
    <w:basedOn w:val="af9"/>
    <w:link w:val="HTML0"/>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0">
    <w:name w:val="HTML 预设格式 字符"/>
    <w:link w:val="HTML"/>
    <w:uiPriority w:val="99"/>
    <w:semiHidden/>
    <w:rsid w:val="00D159A1"/>
    <w:rPr>
      <w:rFonts w:ascii="Arial" w:hAnsi="Arial" w:cs="Arial"/>
      <w:sz w:val="24"/>
      <w:szCs w:val="24"/>
    </w:rPr>
  </w:style>
  <w:style w:type="paragraph" w:customStyle="1" w:styleId="2f0">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f1">
    <w:name w:val="样式 正文缩进 + 首行缩进:  2 字符"/>
    <w:basedOn w:val="afff6"/>
    <w:link w:val="2Char0"/>
    <w:rsid w:val="00D159A1"/>
    <w:pPr>
      <w:spacing w:line="360" w:lineRule="auto"/>
      <w:ind w:firstLine="200"/>
    </w:pPr>
    <w:rPr>
      <w:rFonts w:ascii="Times New Roman" w:hAnsi="Times New Roman"/>
      <w:kern w:val="0"/>
      <w:sz w:val="24"/>
      <w:szCs w:val="20"/>
      <w:lang w:val="x-none" w:eastAsia="x-none"/>
    </w:rPr>
  </w:style>
  <w:style w:type="character" w:customStyle="1" w:styleId="2Char0">
    <w:name w:val="样式 正文缩进 + 首行缩进:  2 字符 Char"/>
    <w:link w:val="2f1"/>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0"/>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8">
    <w:name w:val="Body Text 3"/>
    <w:basedOn w:val="af9"/>
    <w:link w:val="39"/>
    <w:rsid w:val="00D159A1"/>
    <w:pPr>
      <w:spacing w:line="240" w:lineRule="exact"/>
    </w:pPr>
    <w:rPr>
      <w:rFonts w:ascii="Times New Roman" w:hAnsi="Times New Roman"/>
      <w:color w:val="CCFFFF"/>
      <w:sz w:val="18"/>
      <w:szCs w:val="18"/>
    </w:rPr>
  </w:style>
  <w:style w:type="character" w:customStyle="1" w:styleId="39">
    <w:name w:val="正文文本 3 字符"/>
    <w:link w:val="38"/>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f">
    <w:name w:val="图注1"/>
    <w:basedOn w:val="afffff1"/>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f4">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f5"/>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f5">
    <w:name w:val="标书正文"/>
    <w:basedOn w:val="af9"/>
    <w:link w:val="Charc"/>
    <w:rsid w:val="00737103"/>
    <w:pPr>
      <w:spacing w:line="360" w:lineRule="auto"/>
      <w:ind w:firstLineChars="200" w:firstLine="200"/>
    </w:pPr>
    <w:rPr>
      <w:rFonts w:ascii="Times New Roman" w:hAnsi="Times New Roman"/>
      <w:sz w:val="24"/>
      <w:szCs w:val="24"/>
    </w:rPr>
  </w:style>
  <w:style w:type="character" w:customStyle="1" w:styleId="Charc">
    <w:name w:val="标书正文 Char"/>
    <w:link w:val="affffffff5"/>
    <w:rsid w:val="00737103"/>
    <w:rPr>
      <w:rFonts w:ascii="Times New Roman" w:hAnsi="Times New Roman"/>
      <w:kern w:val="2"/>
      <w:sz w:val="24"/>
      <w:szCs w:val="24"/>
    </w:rPr>
  </w:style>
  <w:style w:type="character" w:customStyle="1" w:styleId="Char7">
    <w:name w:val="二级目录 Char"/>
    <w:link w:val="a2"/>
    <w:rsid w:val="00737103"/>
    <w:rPr>
      <w:rFonts w:ascii="Cambria" w:hAnsi="Cambria"/>
      <w:b/>
      <w:kern w:val="2"/>
      <w:sz w:val="28"/>
      <w:szCs w:val="21"/>
    </w:rPr>
  </w:style>
  <w:style w:type="character" w:customStyle="1" w:styleId="Char8">
    <w:name w:val="三级目录 Char"/>
    <w:link w:val="a3"/>
    <w:rsid w:val="00737103"/>
    <w:rPr>
      <w:rFonts w:ascii="Cambria" w:hAnsi="Cambria"/>
      <w:b/>
      <w:kern w:val="2"/>
      <w:sz w:val="24"/>
      <w:szCs w:val="21"/>
    </w:rPr>
  </w:style>
  <w:style w:type="paragraph" w:customStyle="1" w:styleId="affffffff6">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f7">
    <w:name w:val="List Bullet"/>
    <w:basedOn w:val="af9"/>
    <w:link w:val="affffffff8"/>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affffffff8">
    <w:name w:val="列表项目符号 字符"/>
    <w:link w:val="affffffff7"/>
    <w:rsid w:val="00AC6D5E"/>
    <w:rPr>
      <w:rFonts w:ascii="Times New Roman" w:hAnsi="Times New Roman"/>
      <w:spacing w:val="20"/>
    </w:rPr>
  </w:style>
  <w:style w:type="paragraph" w:customStyle="1" w:styleId="a9">
    <w:name w:val="项目标号点"/>
    <w:basedOn w:val="afff6"/>
    <w:link w:val="Chard"/>
    <w:rsid w:val="00AC6D5E"/>
    <w:pPr>
      <w:numPr>
        <w:numId w:val="33"/>
      </w:numPr>
      <w:spacing w:afterLines="50" w:line="360" w:lineRule="auto"/>
      <w:ind w:firstLineChars="0" w:firstLine="0"/>
    </w:pPr>
    <w:rPr>
      <w:rFonts w:ascii="Times New Roman" w:hAnsi="Times New Roman"/>
      <w:szCs w:val="24"/>
    </w:rPr>
  </w:style>
  <w:style w:type="character" w:customStyle="1" w:styleId="Chard">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0">
    <w:name w:val="网格型1"/>
    <w:basedOn w:val="afc"/>
    <w:next w:val="aff3"/>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49656142">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763036016">
      <w:bodyDiv w:val="1"/>
      <w:marLeft w:val="0"/>
      <w:marRight w:val="0"/>
      <w:marTop w:val="0"/>
      <w:marBottom w:val="0"/>
      <w:divBdr>
        <w:top w:val="none" w:sz="0" w:space="0" w:color="auto"/>
        <w:left w:val="none" w:sz="0" w:space="0" w:color="auto"/>
        <w:bottom w:val="none" w:sz="0" w:space="0" w:color="auto"/>
        <w:right w:val="none" w:sz="0" w:space="0" w:color="auto"/>
      </w:divBdr>
      <w:divsChild>
        <w:div w:id="1493184700">
          <w:marLeft w:val="0"/>
          <w:marRight w:val="0"/>
          <w:marTop w:val="0"/>
          <w:marBottom w:val="0"/>
          <w:divBdr>
            <w:top w:val="none" w:sz="0" w:space="0" w:color="auto"/>
            <w:left w:val="none" w:sz="0" w:space="0" w:color="auto"/>
            <w:bottom w:val="none" w:sz="0" w:space="0" w:color="auto"/>
            <w:right w:val="none" w:sz="0" w:space="0" w:color="auto"/>
          </w:divBdr>
        </w:div>
      </w:divsChild>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2B0A6-02F8-4ED8-B9E7-405D56343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26347</TotalTime>
  <Pages>18</Pages>
  <Words>730</Words>
  <Characters>4165</Characters>
  <Application>Microsoft Office Word</Application>
  <DocSecurity>0</DocSecurity>
  <Lines>34</Lines>
  <Paragraphs>9</Paragraphs>
  <ScaleCrop>false</ScaleCrop>
  <Company>烽火星空</Company>
  <LinksUpToDate>false</LinksUpToDate>
  <CharactersWithSpaces>4886</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逸秋 蔡</cp:lastModifiedBy>
  <cp:revision>1203</cp:revision>
  <dcterms:created xsi:type="dcterms:W3CDTF">2015-03-30T02:01:00Z</dcterms:created>
  <dcterms:modified xsi:type="dcterms:W3CDTF">2017-02-21T06:21:00Z</dcterms:modified>
</cp:coreProperties>
</file>