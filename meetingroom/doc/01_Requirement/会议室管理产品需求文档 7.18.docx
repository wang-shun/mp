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718458C" w:rsidR="00DF2BC8" w:rsidRPr="00A52EAF" w:rsidRDefault="00B86DFD" w:rsidP="006838B8">
      <w:pPr>
        <w:spacing w:line="360" w:lineRule="auto"/>
        <w:jc w:val="center"/>
        <w:rPr>
          <w:rFonts w:ascii="Times New Roman" w:eastAsia="黑体" w:hAnsi="Times New Roman"/>
          <w:b/>
          <w:sz w:val="56"/>
          <w:szCs w:val="72"/>
        </w:rPr>
      </w:pPr>
      <w:r w:rsidRPr="00B86DFD">
        <w:rPr>
          <w:rFonts w:ascii="Times New Roman" w:eastAsia="微软雅黑" w:hAnsi="Times New Roman" w:hint="eastAsia"/>
          <w:b/>
          <w:color w:val="FF6600"/>
          <w:sz w:val="56"/>
          <w:szCs w:val="72"/>
        </w:rPr>
        <w:t>会议室管理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3E210F7D"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B86DFD">
        <w:rPr>
          <w:rFonts w:ascii="Times New Roman" w:hAnsi="Times New Roman" w:hint="eastAsia"/>
          <w:b w:val="0"/>
          <w:sz w:val="28"/>
          <w:szCs w:val="28"/>
        </w:rPr>
        <w:t>6</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12D1A3D" w14:textId="77777777" w:rsidR="00485E6B" w:rsidRDefault="00777AF0" w:rsidP="00485E6B">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5147626" w:history="1">
        <w:r w:rsidR="00485E6B" w:rsidRPr="006F760D">
          <w:rPr>
            <w:rStyle w:val="aff7"/>
          </w:rPr>
          <w:t>1</w:t>
        </w:r>
        <w:r w:rsidR="00485E6B" w:rsidRPr="006F760D">
          <w:rPr>
            <w:rStyle w:val="aff7"/>
            <w:rFonts w:hint="eastAsia"/>
          </w:rPr>
          <w:t xml:space="preserve"> </w:t>
        </w:r>
        <w:r w:rsidR="00485E6B" w:rsidRPr="006F760D">
          <w:rPr>
            <w:rStyle w:val="aff7"/>
            <w:rFonts w:hint="eastAsia"/>
          </w:rPr>
          <w:t>功能全局说明</w:t>
        </w:r>
        <w:r w:rsidR="00485E6B">
          <w:rPr>
            <w:webHidden/>
          </w:rPr>
          <w:tab/>
        </w:r>
        <w:r w:rsidR="00485E6B">
          <w:rPr>
            <w:webHidden/>
          </w:rPr>
          <w:fldChar w:fldCharType="begin"/>
        </w:r>
        <w:r w:rsidR="00485E6B">
          <w:rPr>
            <w:webHidden/>
          </w:rPr>
          <w:instrText xml:space="preserve"> PAGEREF _Toc455147626 \h </w:instrText>
        </w:r>
        <w:r w:rsidR="00485E6B">
          <w:rPr>
            <w:webHidden/>
          </w:rPr>
        </w:r>
        <w:r w:rsidR="00485E6B">
          <w:rPr>
            <w:webHidden/>
          </w:rPr>
          <w:fldChar w:fldCharType="separate"/>
        </w:r>
        <w:r w:rsidR="00485E6B">
          <w:rPr>
            <w:webHidden/>
          </w:rPr>
          <w:t>3</w:t>
        </w:r>
        <w:r w:rsidR="00485E6B">
          <w:rPr>
            <w:webHidden/>
          </w:rPr>
          <w:fldChar w:fldCharType="end"/>
        </w:r>
      </w:hyperlink>
    </w:p>
    <w:p w14:paraId="3A543914" w14:textId="77777777" w:rsidR="00485E6B" w:rsidRDefault="002B1241">
      <w:pPr>
        <w:pStyle w:val="16"/>
        <w:rPr>
          <w:rFonts w:asciiTheme="minorHAnsi" w:eastAsiaTheme="minorEastAsia" w:hAnsiTheme="minorHAnsi" w:cstheme="minorBidi"/>
          <w:b w:val="0"/>
          <w:szCs w:val="22"/>
        </w:rPr>
      </w:pPr>
      <w:hyperlink w:anchor="_Toc455147627" w:history="1">
        <w:r w:rsidR="00485E6B" w:rsidRPr="006F760D">
          <w:rPr>
            <w:rStyle w:val="aff7"/>
          </w:rPr>
          <w:t>2</w:t>
        </w:r>
        <w:r w:rsidR="00485E6B" w:rsidRPr="006F760D">
          <w:rPr>
            <w:rStyle w:val="aff7"/>
            <w:rFonts w:hint="eastAsia"/>
          </w:rPr>
          <w:t xml:space="preserve"> </w:t>
        </w:r>
        <w:r w:rsidR="00485E6B" w:rsidRPr="006F760D">
          <w:rPr>
            <w:rStyle w:val="aff7"/>
            <w:rFonts w:hint="eastAsia"/>
          </w:rPr>
          <w:t>客户端</w:t>
        </w:r>
        <w:r w:rsidR="00485E6B">
          <w:rPr>
            <w:webHidden/>
          </w:rPr>
          <w:tab/>
        </w:r>
        <w:r w:rsidR="00485E6B">
          <w:rPr>
            <w:webHidden/>
          </w:rPr>
          <w:fldChar w:fldCharType="begin"/>
        </w:r>
        <w:r w:rsidR="00485E6B">
          <w:rPr>
            <w:webHidden/>
          </w:rPr>
          <w:instrText xml:space="preserve"> PAGEREF _Toc455147627 \h </w:instrText>
        </w:r>
        <w:r w:rsidR="00485E6B">
          <w:rPr>
            <w:webHidden/>
          </w:rPr>
        </w:r>
        <w:r w:rsidR="00485E6B">
          <w:rPr>
            <w:webHidden/>
          </w:rPr>
          <w:fldChar w:fldCharType="separate"/>
        </w:r>
        <w:r w:rsidR="00485E6B">
          <w:rPr>
            <w:webHidden/>
          </w:rPr>
          <w:t>4</w:t>
        </w:r>
        <w:r w:rsidR="00485E6B">
          <w:rPr>
            <w:webHidden/>
          </w:rPr>
          <w:fldChar w:fldCharType="end"/>
        </w:r>
      </w:hyperlink>
    </w:p>
    <w:p w14:paraId="4C1E8078"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28" w:history="1">
        <w:r w:rsidR="00485E6B" w:rsidRPr="006F760D">
          <w:rPr>
            <w:rStyle w:val="aff7"/>
            <w:rFonts w:asciiTheme="minorEastAsia" w:hAnsiTheme="minorEastAsia"/>
            <w:b/>
            <w:noProof/>
          </w:rPr>
          <w:t xml:space="preserve">2.1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_Toc455147628 \h </w:instrText>
        </w:r>
        <w:r w:rsidR="00485E6B">
          <w:rPr>
            <w:noProof/>
            <w:webHidden/>
          </w:rPr>
        </w:r>
        <w:r w:rsidR="00485E6B">
          <w:rPr>
            <w:noProof/>
            <w:webHidden/>
          </w:rPr>
          <w:fldChar w:fldCharType="separate"/>
        </w:r>
        <w:r w:rsidR="00485E6B">
          <w:rPr>
            <w:noProof/>
            <w:webHidden/>
          </w:rPr>
          <w:t>4</w:t>
        </w:r>
        <w:r w:rsidR="00485E6B">
          <w:rPr>
            <w:noProof/>
            <w:webHidden/>
          </w:rPr>
          <w:fldChar w:fldCharType="end"/>
        </w:r>
      </w:hyperlink>
    </w:p>
    <w:p w14:paraId="4933567B"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29" w:history="1">
        <w:r w:rsidR="00485E6B" w:rsidRPr="006F760D">
          <w:rPr>
            <w:rStyle w:val="aff7"/>
            <w:rFonts w:eastAsiaTheme="majorEastAsia"/>
            <w:b/>
            <w:noProof/>
          </w:rPr>
          <w:t xml:space="preserve">2.1.1 </w:t>
        </w:r>
        <w:r w:rsidR="00485E6B" w:rsidRPr="006F760D">
          <w:rPr>
            <w:rStyle w:val="aff7"/>
            <w:rFonts w:asciiTheme="minorEastAsia" w:hAnsiTheme="minorEastAsia" w:hint="eastAsia"/>
            <w:b/>
            <w:noProof/>
          </w:rPr>
          <w:t>筛选</w:t>
        </w:r>
        <w:r w:rsidR="00485E6B">
          <w:rPr>
            <w:noProof/>
            <w:webHidden/>
          </w:rPr>
          <w:tab/>
        </w:r>
        <w:r w:rsidR="00485E6B">
          <w:rPr>
            <w:noProof/>
            <w:webHidden/>
          </w:rPr>
          <w:fldChar w:fldCharType="begin"/>
        </w:r>
        <w:r w:rsidR="00485E6B">
          <w:rPr>
            <w:noProof/>
            <w:webHidden/>
          </w:rPr>
          <w:instrText xml:space="preserve"> PAGEREF _Toc455147629 \h </w:instrText>
        </w:r>
        <w:r w:rsidR="00485E6B">
          <w:rPr>
            <w:noProof/>
            <w:webHidden/>
          </w:rPr>
        </w:r>
        <w:r w:rsidR="00485E6B">
          <w:rPr>
            <w:noProof/>
            <w:webHidden/>
          </w:rPr>
          <w:fldChar w:fldCharType="separate"/>
        </w:r>
        <w:r w:rsidR="00485E6B">
          <w:rPr>
            <w:noProof/>
            <w:webHidden/>
          </w:rPr>
          <w:t>5</w:t>
        </w:r>
        <w:r w:rsidR="00485E6B">
          <w:rPr>
            <w:noProof/>
            <w:webHidden/>
          </w:rPr>
          <w:fldChar w:fldCharType="end"/>
        </w:r>
      </w:hyperlink>
    </w:p>
    <w:p w14:paraId="5189932F"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30" w:history="1">
        <w:r w:rsidR="00485E6B" w:rsidRPr="006F760D">
          <w:rPr>
            <w:rStyle w:val="aff7"/>
            <w:rFonts w:eastAsiaTheme="majorEastAsia"/>
            <w:b/>
            <w:noProof/>
          </w:rPr>
          <w:t xml:space="preserve">2.1.2 </w:t>
        </w:r>
        <w:r w:rsidR="00485E6B" w:rsidRPr="006F760D">
          <w:rPr>
            <w:rStyle w:val="aff7"/>
            <w:rFonts w:eastAsiaTheme="majorEastAsia" w:hint="eastAsia"/>
            <w:b/>
            <w:noProof/>
          </w:rPr>
          <w:t>排序</w:t>
        </w:r>
        <w:r w:rsidR="00485E6B">
          <w:rPr>
            <w:noProof/>
            <w:webHidden/>
          </w:rPr>
          <w:tab/>
        </w:r>
        <w:r w:rsidR="00485E6B">
          <w:rPr>
            <w:noProof/>
            <w:webHidden/>
          </w:rPr>
          <w:fldChar w:fldCharType="begin"/>
        </w:r>
        <w:r w:rsidR="00485E6B">
          <w:rPr>
            <w:noProof/>
            <w:webHidden/>
          </w:rPr>
          <w:instrText xml:space="preserve"> PAGEREF _Toc455147630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5E05E7F"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31" w:history="1">
        <w:r w:rsidR="00485E6B" w:rsidRPr="006F760D">
          <w:rPr>
            <w:rStyle w:val="aff7"/>
            <w:rFonts w:asciiTheme="minorEastAsia" w:hAnsiTheme="minorEastAsia"/>
            <w:b/>
            <w:noProof/>
          </w:rPr>
          <w:t xml:space="preserve">2.2 </w:t>
        </w:r>
        <w:r w:rsidR="00485E6B" w:rsidRPr="006F760D">
          <w:rPr>
            <w:rStyle w:val="aff7"/>
            <w:rFonts w:asciiTheme="minorEastAsia" w:hAnsiTheme="minorEastAsia" w:hint="eastAsia"/>
            <w:b/>
            <w:noProof/>
          </w:rPr>
          <w:t>会议室详情</w:t>
        </w:r>
        <w:r w:rsidR="00485E6B">
          <w:rPr>
            <w:noProof/>
            <w:webHidden/>
          </w:rPr>
          <w:tab/>
        </w:r>
        <w:r w:rsidR="00485E6B">
          <w:rPr>
            <w:noProof/>
            <w:webHidden/>
          </w:rPr>
          <w:fldChar w:fldCharType="begin"/>
        </w:r>
        <w:r w:rsidR="00485E6B">
          <w:rPr>
            <w:noProof/>
            <w:webHidden/>
          </w:rPr>
          <w:instrText xml:space="preserve"> PAGEREF _Toc455147631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B96019C"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32" w:history="1">
        <w:r w:rsidR="00485E6B" w:rsidRPr="006F760D">
          <w:rPr>
            <w:rStyle w:val="aff7"/>
            <w:rFonts w:asciiTheme="minorEastAsia" w:hAnsiTheme="minorEastAsia"/>
            <w:b/>
            <w:noProof/>
          </w:rPr>
          <w:t xml:space="preserve">2.3 </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_Toc455147632 \h </w:instrText>
        </w:r>
        <w:r w:rsidR="00485E6B">
          <w:rPr>
            <w:noProof/>
            <w:webHidden/>
          </w:rPr>
        </w:r>
        <w:r w:rsidR="00485E6B">
          <w:rPr>
            <w:noProof/>
            <w:webHidden/>
          </w:rPr>
          <w:fldChar w:fldCharType="separate"/>
        </w:r>
        <w:r w:rsidR="00485E6B">
          <w:rPr>
            <w:noProof/>
            <w:webHidden/>
          </w:rPr>
          <w:t>9</w:t>
        </w:r>
        <w:r w:rsidR="00485E6B">
          <w:rPr>
            <w:noProof/>
            <w:webHidden/>
          </w:rPr>
          <w:fldChar w:fldCharType="end"/>
        </w:r>
      </w:hyperlink>
    </w:p>
    <w:p w14:paraId="34C87E7C"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33" w:history="1">
        <w:r w:rsidR="00485E6B" w:rsidRPr="006F760D">
          <w:rPr>
            <w:rStyle w:val="aff7"/>
            <w:rFonts w:asciiTheme="minorEastAsia" w:hAnsiTheme="minorEastAsia"/>
            <w:b/>
            <w:noProof/>
          </w:rPr>
          <w:t xml:space="preserve">2.4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_Toc455147633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0AA93976"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34" w:history="1">
        <w:r w:rsidR="00485E6B" w:rsidRPr="006F760D">
          <w:rPr>
            <w:rStyle w:val="aff7"/>
            <w:rFonts w:asciiTheme="minorEastAsia" w:hAnsiTheme="minorEastAsia"/>
            <w:b/>
            <w:noProof/>
          </w:rPr>
          <w:t xml:space="preserve">2.4.1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_Toc455147634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190E1240"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35" w:history="1">
        <w:r w:rsidR="00485E6B" w:rsidRPr="006F760D">
          <w:rPr>
            <w:rStyle w:val="aff7"/>
            <w:rFonts w:asciiTheme="minorEastAsia" w:hAnsiTheme="minorEastAsia"/>
            <w:b/>
            <w:noProof/>
          </w:rPr>
          <w:t xml:space="preserve">2.4.2 </w:t>
        </w:r>
        <w:r w:rsidR="00485E6B" w:rsidRPr="006F760D">
          <w:rPr>
            <w:rStyle w:val="aff7"/>
            <w:rFonts w:asciiTheme="minorEastAsia" w:hAnsiTheme="minorEastAsia" w:hint="eastAsia"/>
            <w:b/>
            <w:noProof/>
          </w:rPr>
          <w:t>页面加载进度显示</w:t>
        </w:r>
        <w:r w:rsidR="00485E6B">
          <w:rPr>
            <w:noProof/>
            <w:webHidden/>
          </w:rPr>
          <w:tab/>
        </w:r>
        <w:r w:rsidR="00485E6B">
          <w:rPr>
            <w:noProof/>
            <w:webHidden/>
          </w:rPr>
          <w:fldChar w:fldCharType="begin"/>
        </w:r>
        <w:r w:rsidR="00485E6B">
          <w:rPr>
            <w:noProof/>
            <w:webHidden/>
          </w:rPr>
          <w:instrText xml:space="preserve"> PAGEREF _Toc455147635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4BDEE56F"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36" w:history="1">
        <w:r w:rsidR="00485E6B" w:rsidRPr="006F760D">
          <w:rPr>
            <w:rStyle w:val="aff7"/>
            <w:rFonts w:asciiTheme="minorEastAsia" w:hAnsiTheme="minorEastAsia"/>
            <w:b/>
            <w:noProof/>
          </w:rPr>
          <w:t xml:space="preserve">2.5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_Toc455147636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4114B867"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37" w:history="1">
        <w:r w:rsidR="00485E6B" w:rsidRPr="006F760D">
          <w:rPr>
            <w:rStyle w:val="aff7"/>
            <w:rFonts w:asciiTheme="minorEastAsia" w:hAnsiTheme="minorEastAsia"/>
            <w:b/>
            <w:noProof/>
          </w:rPr>
          <w:t xml:space="preserve">2.5.1 </w:t>
        </w:r>
        <w:r w:rsidR="00485E6B" w:rsidRPr="006F760D">
          <w:rPr>
            <w:rStyle w:val="aff7"/>
            <w:rFonts w:asciiTheme="minorEastAsia" w:hAnsiTheme="minorEastAsia" w:hint="eastAsia"/>
            <w:b/>
            <w:noProof/>
          </w:rPr>
          <w:t>会话超时</w:t>
        </w:r>
        <w:r w:rsidR="00485E6B">
          <w:rPr>
            <w:noProof/>
            <w:webHidden/>
          </w:rPr>
          <w:tab/>
        </w:r>
        <w:r w:rsidR="00485E6B">
          <w:rPr>
            <w:noProof/>
            <w:webHidden/>
          </w:rPr>
          <w:fldChar w:fldCharType="begin"/>
        </w:r>
        <w:r w:rsidR="00485E6B">
          <w:rPr>
            <w:noProof/>
            <w:webHidden/>
          </w:rPr>
          <w:instrText xml:space="preserve"> PAGEREF _Toc455147637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2F32288"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38" w:history="1">
        <w:r w:rsidR="00485E6B" w:rsidRPr="006F760D">
          <w:rPr>
            <w:rStyle w:val="aff7"/>
            <w:rFonts w:asciiTheme="minorEastAsia" w:hAnsiTheme="minorEastAsia"/>
            <w:b/>
            <w:noProof/>
          </w:rPr>
          <w:t xml:space="preserve">2.5.2 </w:t>
        </w:r>
        <w:r w:rsidR="00485E6B" w:rsidRPr="006F760D">
          <w:rPr>
            <w:rStyle w:val="aff7"/>
            <w:rFonts w:asciiTheme="minorEastAsia" w:hAnsiTheme="minorEastAsia" w:hint="eastAsia"/>
            <w:b/>
            <w:noProof/>
          </w:rPr>
          <w:t>网络连接错误提醒</w:t>
        </w:r>
        <w:r w:rsidR="00485E6B">
          <w:rPr>
            <w:noProof/>
            <w:webHidden/>
          </w:rPr>
          <w:tab/>
        </w:r>
        <w:r w:rsidR="00485E6B">
          <w:rPr>
            <w:noProof/>
            <w:webHidden/>
          </w:rPr>
          <w:fldChar w:fldCharType="begin"/>
        </w:r>
        <w:r w:rsidR="00485E6B">
          <w:rPr>
            <w:noProof/>
            <w:webHidden/>
          </w:rPr>
          <w:instrText xml:space="preserve"> PAGEREF _Toc455147638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4809073" w14:textId="77777777" w:rsidR="00485E6B" w:rsidRDefault="002B1241">
      <w:pPr>
        <w:pStyle w:val="16"/>
        <w:rPr>
          <w:rFonts w:asciiTheme="minorHAnsi" w:eastAsiaTheme="minorEastAsia" w:hAnsiTheme="minorHAnsi" w:cstheme="minorBidi"/>
          <w:b w:val="0"/>
          <w:szCs w:val="22"/>
        </w:rPr>
      </w:pPr>
      <w:hyperlink w:anchor="_Toc455147639" w:history="1">
        <w:r w:rsidR="00485E6B" w:rsidRPr="006F760D">
          <w:rPr>
            <w:rStyle w:val="aff7"/>
          </w:rPr>
          <w:t>3</w:t>
        </w:r>
        <w:r w:rsidR="00485E6B" w:rsidRPr="006F760D">
          <w:rPr>
            <w:rStyle w:val="aff7"/>
            <w:rFonts w:hint="eastAsia"/>
          </w:rPr>
          <w:t xml:space="preserve"> </w:t>
        </w:r>
        <w:r w:rsidR="00485E6B" w:rsidRPr="006F760D">
          <w:rPr>
            <w:rStyle w:val="aff7"/>
            <w:rFonts w:hint="eastAsia"/>
          </w:rPr>
          <w:t>管理端</w:t>
        </w:r>
        <w:r w:rsidR="00485E6B">
          <w:rPr>
            <w:webHidden/>
          </w:rPr>
          <w:tab/>
        </w:r>
        <w:r w:rsidR="00485E6B">
          <w:rPr>
            <w:webHidden/>
          </w:rPr>
          <w:fldChar w:fldCharType="begin"/>
        </w:r>
        <w:r w:rsidR="00485E6B">
          <w:rPr>
            <w:webHidden/>
          </w:rPr>
          <w:instrText xml:space="preserve"> PAGEREF _Toc455147639 \h </w:instrText>
        </w:r>
        <w:r w:rsidR="00485E6B">
          <w:rPr>
            <w:webHidden/>
          </w:rPr>
        </w:r>
        <w:r w:rsidR="00485E6B">
          <w:rPr>
            <w:webHidden/>
          </w:rPr>
          <w:fldChar w:fldCharType="separate"/>
        </w:r>
        <w:r w:rsidR="00485E6B">
          <w:rPr>
            <w:webHidden/>
          </w:rPr>
          <w:t>12</w:t>
        </w:r>
        <w:r w:rsidR="00485E6B">
          <w:rPr>
            <w:webHidden/>
          </w:rPr>
          <w:fldChar w:fldCharType="end"/>
        </w:r>
      </w:hyperlink>
    </w:p>
    <w:p w14:paraId="63326BD5"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40" w:history="1">
        <w:r w:rsidR="00485E6B" w:rsidRPr="006F760D">
          <w:rPr>
            <w:rStyle w:val="aff7"/>
            <w:rFonts w:asciiTheme="minorEastAsia" w:hAnsiTheme="minorEastAsia"/>
            <w:b/>
            <w:noProof/>
          </w:rPr>
          <w:t xml:space="preserve">3.2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_Toc455147640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205FC557"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41" w:history="1">
        <w:r w:rsidR="00485E6B" w:rsidRPr="006F760D">
          <w:rPr>
            <w:rStyle w:val="aff7"/>
            <w:rFonts w:asciiTheme="minorEastAsia" w:hAnsiTheme="minorEastAsia"/>
            <w:b/>
            <w:noProof/>
          </w:rPr>
          <w:t xml:space="preserve">3.3 </w:t>
        </w:r>
        <w:r w:rsidR="00485E6B" w:rsidRPr="006F760D">
          <w:rPr>
            <w:rStyle w:val="aff7"/>
            <w:rFonts w:asciiTheme="minorEastAsia" w:hAnsiTheme="minorEastAsia" w:hint="eastAsia"/>
            <w:b/>
            <w:noProof/>
          </w:rPr>
          <w:t>会议室维护</w:t>
        </w:r>
        <w:r w:rsidR="00485E6B">
          <w:rPr>
            <w:noProof/>
            <w:webHidden/>
          </w:rPr>
          <w:tab/>
        </w:r>
        <w:r w:rsidR="00485E6B">
          <w:rPr>
            <w:noProof/>
            <w:webHidden/>
          </w:rPr>
          <w:fldChar w:fldCharType="begin"/>
        </w:r>
        <w:r w:rsidR="00485E6B">
          <w:rPr>
            <w:noProof/>
            <w:webHidden/>
          </w:rPr>
          <w:instrText xml:space="preserve"> PAGEREF _Toc455147641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152250DB"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42" w:history="1">
        <w:r w:rsidR="00485E6B" w:rsidRPr="006F760D">
          <w:rPr>
            <w:rStyle w:val="aff7"/>
            <w:rFonts w:asciiTheme="minorEastAsia" w:hAnsiTheme="minorEastAsia"/>
            <w:b/>
            <w:noProof/>
          </w:rPr>
          <w:t xml:space="preserve">3.3.1 </w:t>
        </w:r>
        <w:r w:rsidR="00485E6B" w:rsidRPr="006F760D">
          <w:rPr>
            <w:rStyle w:val="aff7"/>
            <w:rFonts w:asciiTheme="minorEastAsia" w:hAnsiTheme="minorEastAsia" w:hint="eastAsia"/>
            <w:b/>
            <w:noProof/>
          </w:rPr>
          <w:t>查看会议室</w:t>
        </w:r>
        <w:r w:rsidR="00485E6B">
          <w:rPr>
            <w:noProof/>
            <w:webHidden/>
          </w:rPr>
          <w:tab/>
        </w:r>
        <w:r w:rsidR="00485E6B">
          <w:rPr>
            <w:noProof/>
            <w:webHidden/>
          </w:rPr>
          <w:fldChar w:fldCharType="begin"/>
        </w:r>
        <w:r w:rsidR="00485E6B">
          <w:rPr>
            <w:noProof/>
            <w:webHidden/>
          </w:rPr>
          <w:instrText xml:space="preserve"> PAGEREF _Toc455147642 \h </w:instrText>
        </w:r>
        <w:r w:rsidR="00485E6B">
          <w:rPr>
            <w:noProof/>
            <w:webHidden/>
          </w:rPr>
        </w:r>
        <w:r w:rsidR="00485E6B">
          <w:rPr>
            <w:noProof/>
            <w:webHidden/>
          </w:rPr>
          <w:fldChar w:fldCharType="separate"/>
        </w:r>
        <w:r w:rsidR="00485E6B">
          <w:rPr>
            <w:noProof/>
            <w:webHidden/>
          </w:rPr>
          <w:t>13</w:t>
        </w:r>
        <w:r w:rsidR="00485E6B">
          <w:rPr>
            <w:noProof/>
            <w:webHidden/>
          </w:rPr>
          <w:fldChar w:fldCharType="end"/>
        </w:r>
      </w:hyperlink>
    </w:p>
    <w:p w14:paraId="6084A884"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43" w:history="1">
        <w:r w:rsidR="00485E6B" w:rsidRPr="006F760D">
          <w:rPr>
            <w:rStyle w:val="aff7"/>
            <w:rFonts w:asciiTheme="minorEastAsia" w:hAnsiTheme="minorEastAsia"/>
            <w:b/>
            <w:noProof/>
          </w:rPr>
          <w:t xml:space="preserve">3.3.2 </w:t>
        </w:r>
        <w:r w:rsidR="00485E6B" w:rsidRPr="006F760D">
          <w:rPr>
            <w:rStyle w:val="aff7"/>
            <w:rFonts w:asciiTheme="minorEastAsia" w:hAnsiTheme="minorEastAsia" w:hint="eastAsia"/>
            <w:b/>
            <w:noProof/>
          </w:rPr>
          <w:t>新增会议室</w:t>
        </w:r>
        <w:r w:rsidR="00485E6B">
          <w:rPr>
            <w:noProof/>
            <w:webHidden/>
          </w:rPr>
          <w:tab/>
        </w:r>
        <w:r w:rsidR="00485E6B">
          <w:rPr>
            <w:noProof/>
            <w:webHidden/>
          </w:rPr>
          <w:fldChar w:fldCharType="begin"/>
        </w:r>
        <w:r w:rsidR="00485E6B">
          <w:rPr>
            <w:noProof/>
            <w:webHidden/>
          </w:rPr>
          <w:instrText xml:space="preserve"> PAGEREF _Toc455147643 \h </w:instrText>
        </w:r>
        <w:r w:rsidR="00485E6B">
          <w:rPr>
            <w:noProof/>
            <w:webHidden/>
          </w:rPr>
        </w:r>
        <w:r w:rsidR="00485E6B">
          <w:rPr>
            <w:noProof/>
            <w:webHidden/>
          </w:rPr>
          <w:fldChar w:fldCharType="separate"/>
        </w:r>
        <w:r w:rsidR="00485E6B">
          <w:rPr>
            <w:noProof/>
            <w:webHidden/>
          </w:rPr>
          <w:t>14</w:t>
        </w:r>
        <w:r w:rsidR="00485E6B">
          <w:rPr>
            <w:noProof/>
            <w:webHidden/>
          </w:rPr>
          <w:fldChar w:fldCharType="end"/>
        </w:r>
      </w:hyperlink>
    </w:p>
    <w:p w14:paraId="5C41AA51"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44" w:history="1">
        <w:r w:rsidR="00485E6B" w:rsidRPr="006F760D">
          <w:rPr>
            <w:rStyle w:val="aff7"/>
            <w:rFonts w:asciiTheme="minorEastAsia" w:hAnsiTheme="minorEastAsia"/>
            <w:b/>
            <w:noProof/>
          </w:rPr>
          <w:t xml:space="preserve">3.3.3 </w:t>
        </w:r>
        <w:r w:rsidR="00485E6B" w:rsidRPr="006F760D">
          <w:rPr>
            <w:rStyle w:val="aff7"/>
            <w:rFonts w:asciiTheme="minorEastAsia" w:hAnsiTheme="minorEastAsia" w:hint="eastAsia"/>
            <w:b/>
            <w:noProof/>
          </w:rPr>
          <w:t>修改会议室</w:t>
        </w:r>
        <w:r w:rsidR="00485E6B">
          <w:rPr>
            <w:noProof/>
            <w:webHidden/>
          </w:rPr>
          <w:tab/>
        </w:r>
        <w:r w:rsidR="00485E6B">
          <w:rPr>
            <w:noProof/>
            <w:webHidden/>
          </w:rPr>
          <w:fldChar w:fldCharType="begin"/>
        </w:r>
        <w:r w:rsidR="00485E6B">
          <w:rPr>
            <w:noProof/>
            <w:webHidden/>
          </w:rPr>
          <w:instrText xml:space="preserve"> PAGEREF _Toc455147644 \h </w:instrText>
        </w:r>
        <w:r w:rsidR="00485E6B">
          <w:rPr>
            <w:noProof/>
            <w:webHidden/>
          </w:rPr>
        </w:r>
        <w:r w:rsidR="00485E6B">
          <w:rPr>
            <w:noProof/>
            <w:webHidden/>
          </w:rPr>
          <w:fldChar w:fldCharType="separate"/>
        </w:r>
        <w:r w:rsidR="00485E6B">
          <w:rPr>
            <w:noProof/>
            <w:webHidden/>
          </w:rPr>
          <w:t>15</w:t>
        </w:r>
        <w:r w:rsidR="00485E6B">
          <w:rPr>
            <w:noProof/>
            <w:webHidden/>
          </w:rPr>
          <w:fldChar w:fldCharType="end"/>
        </w:r>
      </w:hyperlink>
    </w:p>
    <w:p w14:paraId="5E2FC183"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45" w:history="1">
        <w:r w:rsidR="00485E6B" w:rsidRPr="006F760D">
          <w:rPr>
            <w:rStyle w:val="aff7"/>
            <w:rFonts w:asciiTheme="minorEastAsia" w:hAnsiTheme="minorEastAsia"/>
            <w:b/>
            <w:noProof/>
          </w:rPr>
          <w:t>3.4</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_Toc455147645 \h </w:instrText>
        </w:r>
        <w:r w:rsidR="00485E6B">
          <w:rPr>
            <w:noProof/>
            <w:webHidden/>
          </w:rPr>
        </w:r>
        <w:r w:rsidR="00485E6B">
          <w:rPr>
            <w:noProof/>
            <w:webHidden/>
          </w:rPr>
          <w:fldChar w:fldCharType="separate"/>
        </w:r>
        <w:r w:rsidR="00485E6B">
          <w:rPr>
            <w:noProof/>
            <w:webHidden/>
          </w:rPr>
          <w:t>16</w:t>
        </w:r>
        <w:r w:rsidR="00485E6B">
          <w:rPr>
            <w:noProof/>
            <w:webHidden/>
          </w:rPr>
          <w:fldChar w:fldCharType="end"/>
        </w:r>
      </w:hyperlink>
    </w:p>
    <w:p w14:paraId="691FA17E"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46" w:history="1">
        <w:r w:rsidR="00485E6B" w:rsidRPr="006F760D">
          <w:rPr>
            <w:rStyle w:val="aff7"/>
            <w:rFonts w:asciiTheme="minorEastAsia" w:hAnsiTheme="minorEastAsia"/>
            <w:b/>
            <w:noProof/>
          </w:rPr>
          <w:t xml:space="preserve">3.5 </w:t>
        </w:r>
        <w:r w:rsidR="00485E6B" w:rsidRPr="006F760D">
          <w:rPr>
            <w:rStyle w:val="aff7"/>
            <w:rFonts w:asciiTheme="minorEastAsia" w:hAnsiTheme="minorEastAsia" w:hint="eastAsia"/>
            <w:b/>
            <w:noProof/>
          </w:rPr>
          <w:t>权限管理</w:t>
        </w:r>
        <w:r w:rsidR="00485E6B">
          <w:rPr>
            <w:noProof/>
            <w:webHidden/>
          </w:rPr>
          <w:tab/>
        </w:r>
        <w:r w:rsidR="00485E6B">
          <w:rPr>
            <w:noProof/>
            <w:webHidden/>
          </w:rPr>
          <w:fldChar w:fldCharType="begin"/>
        </w:r>
        <w:r w:rsidR="00485E6B">
          <w:rPr>
            <w:noProof/>
            <w:webHidden/>
          </w:rPr>
          <w:instrText xml:space="preserve"> PAGEREF _Toc455147646 \h </w:instrText>
        </w:r>
        <w:r w:rsidR="00485E6B">
          <w:rPr>
            <w:noProof/>
            <w:webHidden/>
          </w:rPr>
        </w:r>
        <w:r w:rsidR="00485E6B">
          <w:rPr>
            <w:noProof/>
            <w:webHidden/>
          </w:rPr>
          <w:fldChar w:fldCharType="separate"/>
        </w:r>
        <w:r w:rsidR="00485E6B">
          <w:rPr>
            <w:noProof/>
            <w:webHidden/>
          </w:rPr>
          <w:t>17</w:t>
        </w:r>
        <w:r w:rsidR="00485E6B">
          <w:rPr>
            <w:noProof/>
            <w:webHidden/>
          </w:rPr>
          <w:fldChar w:fldCharType="end"/>
        </w:r>
      </w:hyperlink>
    </w:p>
    <w:p w14:paraId="7D8355FB"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47" w:history="1">
        <w:r w:rsidR="00485E6B" w:rsidRPr="006F760D">
          <w:rPr>
            <w:rStyle w:val="aff7"/>
            <w:rFonts w:asciiTheme="minorEastAsia" w:hAnsiTheme="minorEastAsia"/>
            <w:b/>
            <w:noProof/>
          </w:rPr>
          <w:t xml:space="preserve">3.6 </w:t>
        </w:r>
        <w:r w:rsidR="00485E6B" w:rsidRPr="006F760D">
          <w:rPr>
            <w:rStyle w:val="aff7"/>
            <w:rFonts w:asciiTheme="minorEastAsia" w:hAnsiTheme="minorEastAsia" w:hint="eastAsia"/>
            <w:b/>
            <w:noProof/>
          </w:rPr>
          <w:t>运维统计</w:t>
        </w:r>
        <w:r w:rsidR="00485E6B">
          <w:rPr>
            <w:noProof/>
            <w:webHidden/>
          </w:rPr>
          <w:tab/>
        </w:r>
        <w:r w:rsidR="00485E6B">
          <w:rPr>
            <w:noProof/>
            <w:webHidden/>
          </w:rPr>
          <w:fldChar w:fldCharType="begin"/>
        </w:r>
        <w:r w:rsidR="00485E6B">
          <w:rPr>
            <w:noProof/>
            <w:webHidden/>
          </w:rPr>
          <w:instrText xml:space="preserve"> PAGEREF _Toc455147647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32867E03"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48" w:history="1">
        <w:r w:rsidR="00485E6B" w:rsidRPr="006F760D">
          <w:rPr>
            <w:rStyle w:val="aff7"/>
            <w:rFonts w:asciiTheme="minorEastAsia" w:hAnsiTheme="minorEastAsia"/>
            <w:b/>
            <w:noProof/>
          </w:rPr>
          <w:t xml:space="preserve">3.6.1 </w:t>
        </w:r>
        <w:r w:rsidR="00485E6B" w:rsidRPr="006F760D">
          <w:rPr>
            <w:rStyle w:val="aff7"/>
            <w:rFonts w:asciiTheme="minorEastAsia" w:hAnsiTheme="minorEastAsia" w:hint="eastAsia"/>
            <w:b/>
            <w:noProof/>
          </w:rPr>
          <w:t>会议室统计</w:t>
        </w:r>
        <w:r w:rsidR="00485E6B">
          <w:rPr>
            <w:noProof/>
            <w:webHidden/>
          </w:rPr>
          <w:tab/>
        </w:r>
        <w:r w:rsidR="00485E6B">
          <w:rPr>
            <w:noProof/>
            <w:webHidden/>
          </w:rPr>
          <w:fldChar w:fldCharType="begin"/>
        </w:r>
        <w:r w:rsidR="00485E6B">
          <w:rPr>
            <w:noProof/>
            <w:webHidden/>
          </w:rPr>
          <w:instrText xml:space="preserve"> PAGEREF _Toc455147648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6C9D0E48"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49" w:history="1">
        <w:r w:rsidR="00485E6B" w:rsidRPr="006F760D">
          <w:rPr>
            <w:rStyle w:val="aff7"/>
            <w:rFonts w:asciiTheme="minorEastAsia" w:hAnsiTheme="minorEastAsia"/>
            <w:b/>
            <w:noProof/>
          </w:rPr>
          <w:t xml:space="preserve">3.6.2 </w:t>
        </w:r>
        <w:r w:rsidR="00485E6B" w:rsidRPr="006F760D">
          <w:rPr>
            <w:rStyle w:val="aff7"/>
            <w:rFonts w:asciiTheme="minorEastAsia" w:hAnsiTheme="minorEastAsia" w:hint="eastAsia"/>
            <w:b/>
            <w:noProof/>
          </w:rPr>
          <w:t>用户记录</w:t>
        </w:r>
        <w:r w:rsidR="00485E6B">
          <w:rPr>
            <w:noProof/>
            <w:webHidden/>
          </w:rPr>
          <w:tab/>
        </w:r>
        <w:r w:rsidR="00485E6B">
          <w:rPr>
            <w:noProof/>
            <w:webHidden/>
          </w:rPr>
          <w:fldChar w:fldCharType="begin"/>
        </w:r>
        <w:r w:rsidR="00485E6B">
          <w:rPr>
            <w:noProof/>
            <w:webHidden/>
          </w:rPr>
          <w:instrText xml:space="preserve"> PAGEREF _Toc455147649 \h </w:instrText>
        </w:r>
        <w:r w:rsidR="00485E6B">
          <w:rPr>
            <w:noProof/>
            <w:webHidden/>
          </w:rPr>
        </w:r>
        <w:r w:rsidR="00485E6B">
          <w:rPr>
            <w:noProof/>
            <w:webHidden/>
          </w:rPr>
          <w:fldChar w:fldCharType="separate"/>
        </w:r>
        <w:r w:rsidR="00485E6B">
          <w:rPr>
            <w:noProof/>
            <w:webHidden/>
          </w:rPr>
          <w:t>19</w:t>
        </w:r>
        <w:r w:rsidR="00485E6B">
          <w:rPr>
            <w:noProof/>
            <w:webHidden/>
          </w:rPr>
          <w:fldChar w:fldCharType="end"/>
        </w:r>
      </w:hyperlink>
    </w:p>
    <w:p w14:paraId="6039CE26"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50" w:history="1">
        <w:r w:rsidR="00485E6B" w:rsidRPr="006F760D">
          <w:rPr>
            <w:rStyle w:val="aff7"/>
            <w:rFonts w:asciiTheme="minorEastAsia" w:hAnsiTheme="minorEastAsia"/>
            <w:b/>
            <w:noProof/>
          </w:rPr>
          <w:t xml:space="preserve">3.8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_Toc455147650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4A67A86"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51" w:history="1">
        <w:r w:rsidR="00485E6B" w:rsidRPr="006F760D">
          <w:rPr>
            <w:rStyle w:val="aff7"/>
            <w:rFonts w:asciiTheme="minorEastAsia" w:hAnsiTheme="minorEastAsia"/>
            <w:b/>
            <w:noProof/>
          </w:rPr>
          <w:t xml:space="preserve">3.8.1 </w:t>
        </w:r>
        <w:r w:rsidR="00485E6B" w:rsidRPr="006F760D">
          <w:rPr>
            <w:rStyle w:val="aff7"/>
            <w:rFonts w:asciiTheme="minorEastAsia" w:hAnsiTheme="minorEastAsia" w:hint="eastAsia"/>
            <w:b/>
            <w:noProof/>
          </w:rPr>
          <w:t>弹出框提示</w:t>
        </w:r>
        <w:r w:rsidR="00485E6B">
          <w:rPr>
            <w:noProof/>
            <w:webHidden/>
          </w:rPr>
          <w:tab/>
        </w:r>
        <w:r w:rsidR="00485E6B">
          <w:rPr>
            <w:noProof/>
            <w:webHidden/>
          </w:rPr>
          <w:fldChar w:fldCharType="begin"/>
        </w:r>
        <w:r w:rsidR="00485E6B">
          <w:rPr>
            <w:noProof/>
            <w:webHidden/>
          </w:rPr>
          <w:instrText xml:space="preserve"> PAGEREF _Toc455147651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1B71DAE" w14:textId="77777777" w:rsidR="00485E6B" w:rsidRDefault="002B1241" w:rsidP="00485E6B">
      <w:pPr>
        <w:pStyle w:val="42"/>
        <w:tabs>
          <w:tab w:val="right" w:leader="dot" w:pos="8296"/>
        </w:tabs>
        <w:ind w:left="1050"/>
        <w:rPr>
          <w:rFonts w:asciiTheme="minorHAnsi" w:eastAsiaTheme="minorEastAsia" w:hAnsiTheme="minorHAnsi" w:cstheme="minorBidi"/>
          <w:noProof/>
          <w:szCs w:val="22"/>
        </w:rPr>
      </w:pPr>
      <w:hyperlink w:anchor="_Toc455147652" w:history="1">
        <w:r w:rsidR="00485E6B" w:rsidRPr="006F760D">
          <w:rPr>
            <w:rStyle w:val="aff7"/>
            <w:rFonts w:asciiTheme="minorEastAsia" w:hAnsiTheme="minorEastAsia"/>
            <w:b/>
            <w:noProof/>
          </w:rPr>
          <w:t xml:space="preserve">3.8.2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_Toc455147652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08FA5C21" w14:textId="77777777" w:rsidR="00485E6B" w:rsidRDefault="002B1241">
      <w:pPr>
        <w:pStyle w:val="32"/>
        <w:tabs>
          <w:tab w:val="right" w:leader="dot" w:pos="8296"/>
        </w:tabs>
        <w:rPr>
          <w:rFonts w:asciiTheme="minorHAnsi" w:eastAsiaTheme="minorEastAsia" w:hAnsiTheme="minorHAnsi" w:cstheme="minorBidi"/>
          <w:noProof/>
          <w:szCs w:val="22"/>
        </w:rPr>
      </w:pPr>
      <w:hyperlink w:anchor="_Toc455147653" w:history="1">
        <w:r w:rsidR="00485E6B" w:rsidRPr="006F760D">
          <w:rPr>
            <w:rStyle w:val="aff7"/>
            <w:rFonts w:asciiTheme="minorEastAsia" w:hAnsiTheme="minorEastAsia"/>
            <w:b/>
            <w:noProof/>
          </w:rPr>
          <w:t xml:space="preserve">3.9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_Toc455147653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5147626"/>
      <w:r w:rsidR="00D04022" w:rsidRPr="00A52EAF">
        <w:rPr>
          <w:szCs w:val="24"/>
        </w:rPr>
        <w:t>功能全局说明</w:t>
      </w:r>
      <w:bookmarkEnd w:id="1"/>
      <w:r w:rsidR="00D04022" w:rsidRPr="00A52EAF">
        <w:rPr>
          <w:szCs w:val="24"/>
        </w:rPr>
        <w:t xml:space="preserve"> </w:t>
      </w:r>
    </w:p>
    <w:p w14:paraId="6CBD127C" w14:textId="42B73CBC" w:rsidR="00D04022" w:rsidRPr="00A52EAF" w:rsidRDefault="002C1859" w:rsidP="00D04022">
      <w:pPr>
        <w:pStyle w:val="afa"/>
        <w:ind w:firstLineChars="0" w:firstLine="0"/>
      </w:pPr>
      <w:r>
        <w:rPr>
          <w:rFonts w:hint="eastAsia"/>
        </w:rPr>
        <w:t>WE</w:t>
      </w:r>
      <w:r w:rsidR="00C657FF">
        <w:rPr>
          <w:rFonts w:hint="eastAsia"/>
        </w:rPr>
        <w:t>B</w:t>
      </w:r>
      <w:r>
        <w:rPr>
          <w:rFonts w:hint="eastAsia"/>
        </w:rPr>
        <w:t>管理</w:t>
      </w:r>
      <w:r w:rsidR="00D04022" w:rsidRPr="00A52EAF">
        <w:t>端</w:t>
      </w:r>
    </w:p>
    <w:p w14:paraId="0C71ED99" w14:textId="4AE4BD68" w:rsidR="00D04022" w:rsidRPr="00A52EAF" w:rsidRDefault="00D04022" w:rsidP="00D04022">
      <w:pPr>
        <w:pStyle w:val="afa"/>
        <w:ind w:firstLineChars="0" w:firstLine="0"/>
      </w:pPr>
      <w:r w:rsidRPr="00A52EAF">
        <w:t>1</w:t>
      </w:r>
      <w:r w:rsidRPr="00A52EAF">
        <w:t>、</w:t>
      </w:r>
      <w:r w:rsidR="001C7502">
        <w:rPr>
          <w:rFonts w:hint="eastAsia"/>
        </w:rPr>
        <w:t>会议室维护管理，</w:t>
      </w:r>
      <w:r w:rsidRPr="00A52EAF">
        <w:t>创建、更新、删除</w:t>
      </w:r>
      <w:r w:rsidR="001C7502">
        <w:rPr>
          <w:rFonts w:hint="eastAsia"/>
        </w:rPr>
        <w:t>、查看</w:t>
      </w:r>
      <w:r w:rsidRPr="00A52EAF">
        <w:t>会议室（会议室名称、位置、可用时间、容量、设备、</w:t>
      </w:r>
      <w:r w:rsidR="00297D5D">
        <w:rPr>
          <w:rFonts w:hint="eastAsia"/>
        </w:rPr>
        <w:t>详情</w:t>
      </w:r>
      <w:r w:rsidRPr="00A52EAF">
        <w:t>）。</w:t>
      </w:r>
    </w:p>
    <w:p w14:paraId="6AA92951" w14:textId="6289174E" w:rsidR="00D04022" w:rsidRPr="00A52EAF" w:rsidRDefault="00D04022" w:rsidP="00D04022">
      <w:pPr>
        <w:pStyle w:val="afa"/>
        <w:ind w:firstLineChars="0" w:firstLine="0"/>
      </w:pPr>
      <w:r w:rsidRPr="00A52EAF">
        <w:t>2</w:t>
      </w:r>
      <w:r w:rsidRPr="00A52EAF">
        <w:t>、用户可见会议室策略分配（根据用户权限分配可见会议室）。</w:t>
      </w:r>
    </w:p>
    <w:p w14:paraId="055797FD" w14:textId="279F2FB3" w:rsidR="00D04022" w:rsidRPr="00A52EAF" w:rsidRDefault="00D04022" w:rsidP="00D04022">
      <w:pPr>
        <w:pStyle w:val="afa"/>
        <w:ind w:firstLineChars="0" w:firstLine="0"/>
      </w:pPr>
      <w:r w:rsidRPr="00A52EAF">
        <w:t>3</w:t>
      </w:r>
      <w:r w:rsidRPr="00A52EAF">
        <w:t>、会议室预订维护（取消会议室预订、删除会议室预订状态）。</w:t>
      </w:r>
    </w:p>
    <w:p w14:paraId="20F5A45F" w14:textId="030891F1" w:rsidR="00D04022" w:rsidRPr="00A52EAF" w:rsidRDefault="00D04022" w:rsidP="00D04022">
      <w:pPr>
        <w:pStyle w:val="afa"/>
        <w:ind w:firstLineChars="0" w:firstLine="0"/>
      </w:pPr>
      <w:r w:rsidRPr="00A52EAF">
        <w:t>4</w:t>
      </w:r>
      <w:r w:rsidRPr="00A52EAF">
        <w:t>、会议室预订情况统计。</w:t>
      </w:r>
    </w:p>
    <w:p w14:paraId="76A2F6F1" w14:textId="450AD4A3" w:rsidR="00D04022" w:rsidRPr="00A52EAF" w:rsidRDefault="00D04022" w:rsidP="00D04022">
      <w:pPr>
        <w:pStyle w:val="afa"/>
        <w:ind w:firstLineChars="0" w:firstLine="0"/>
      </w:pPr>
      <w:r w:rsidRPr="00A52EAF">
        <w:t>5</w:t>
      </w:r>
      <w:r w:rsidRPr="00A52EAF">
        <w:t>、用户预订会议室操作</w:t>
      </w:r>
      <w:r w:rsidR="00485E6B">
        <w:rPr>
          <w:rFonts w:hint="eastAsia"/>
        </w:rPr>
        <w:t>记录</w:t>
      </w:r>
      <w:r w:rsidRPr="00A52EAF">
        <w:t>。</w:t>
      </w:r>
    </w:p>
    <w:p w14:paraId="51E316E0" w14:textId="0AA1D42A" w:rsidR="00D04022" w:rsidRPr="00A52EAF" w:rsidRDefault="002C1859" w:rsidP="00D04022">
      <w:pPr>
        <w:pStyle w:val="afa"/>
        <w:ind w:firstLineChars="0" w:firstLine="0"/>
      </w:pPr>
      <w:r>
        <w:rPr>
          <w:rFonts w:hint="eastAsia"/>
        </w:rPr>
        <w:t>移动</w:t>
      </w:r>
      <w:r w:rsidR="00D04022" w:rsidRPr="00A52EAF">
        <w:t>客户端</w:t>
      </w:r>
    </w:p>
    <w:p w14:paraId="0354F83F" w14:textId="3AD3A93C" w:rsidR="004F753B" w:rsidRPr="00A52EAF" w:rsidRDefault="004F753B" w:rsidP="004F753B">
      <w:pPr>
        <w:pStyle w:val="afa"/>
        <w:ind w:firstLineChars="0" w:firstLine="0"/>
      </w:pPr>
      <w:r w:rsidRPr="00A52EAF">
        <w:t>1</w:t>
      </w:r>
      <w:r w:rsidRPr="00A52EAF">
        <w:t>、查看</w:t>
      </w:r>
      <w:r w:rsidR="00C657FF">
        <w:rPr>
          <w:rFonts w:hint="eastAsia"/>
        </w:rPr>
        <w:t>、选择</w:t>
      </w:r>
      <w:r w:rsidRPr="00A52EAF">
        <w:t>会议室。</w:t>
      </w:r>
    </w:p>
    <w:p w14:paraId="64E878AE" w14:textId="16EDB466" w:rsidR="00D04022" w:rsidRPr="00A52EAF" w:rsidRDefault="004F753B" w:rsidP="00D04022">
      <w:pPr>
        <w:pStyle w:val="afa"/>
        <w:ind w:firstLineChars="0" w:firstLine="0"/>
      </w:pPr>
      <w:r w:rsidRPr="00A52EAF">
        <w:t>2</w:t>
      </w:r>
      <w:r w:rsidR="00D04022" w:rsidRPr="00A52EAF">
        <w:t>、预定</w:t>
      </w:r>
      <w:r w:rsidRPr="00A52EAF">
        <w:t>会议室（</w:t>
      </w:r>
      <w:r w:rsidR="00D04022" w:rsidRPr="00A52EAF">
        <w:t>填写会议名称</w:t>
      </w:r>
      <w:r w:rsidRPr="00A52EAF">
        <w:t>，选择会议室和会议室</w:t>
      </w:r>
      <w:r w:rsidR="00D04022" w:rsidRPr="00A52EAF">
        <w:t>起止时间</w:t>
      </w:r>
      <w:r w:rsidRPr="00A52EAF">
        <w:t>，对用户可见会议室完成预订）。</w:t>
      </w:r>
    </w:p>
    <w:p w14:paraId="456A9216" w14:textId="65D85779" w:rsidR="00D04022" w:rsidRPr="00A52EAF" w:rsidRDefault="004F753B" w:rsidP="00D04022">
      <w:pPr>
        <w:pStyle w:val="afa"/>
        <w:ind w:firstLineChars="0" w:firstLine="0"/>
      </w:pPr>
      <w:r w:rsidRPr="00A52EAF">
        <w:t>3</w:t>
      </w:r>
      <w:r w:rsidR="00D04022" w:rsidRPr="00A52EAF">
        <w:t>、</w:t>
      </w:r>
      <w:r w:rsidRPr="00A52EAF">
        <w:t>管理已预订会议室（查看会议室状态，取消、删除会议室预订）</w:t>
      </w:r>
      <w:r w:rsidR="00D04022" w:rsidRPr="00A52EAF">
        <w:t>。</w:t>
      </w:r>
    </w:p>
    <w:p w14:paraId="4C0FCAB9" w14:textId="3C219B4D" w:rsidR="00D81D12" w:rsidRDefault="00D81D12" w:rsidP="006603EC">
      <w:pPr>
        <w:pStyle w:val="1"/>
        <w:rPr>
          <w:szCs w:val="24"/>
        </w:rPr>
      </w:pPr>
      <w:bookmarkStart w:id="2" w:name="_Toc455147627"/>
      <w:r>
        <w:rPr>
          <w:rFonts w:hint="eastAsia"/>
          <w:szCs w:val="24"/>
        </w:rPr>
        <w:lastRenderedPageBreak/>
        <w:t>客户端</w:t>
      </w:r>
      <w:bookmarkEnd w:id="2"/>
    </w:p>
    <w:p w14:paraId="393E5564" w14:textId="2A809F75" w:rsidR="000C58DF"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5147628"/>
      <w:r>
        <w:rPr>
          <w:rFonts w:asciiTheme="minorEastAsia" w:eastAsiaTheme="minorEastAsia" w:hAnsiTheme="minorEastAsia" w:hint="eastAsia"/>
          <w:b/>
          <w:sz w:val="24"/>
          <w:szCs w:val="24"/>
        </w:rPr>
        <w:t>2</w:t>
      </w:r>
      <w:r w:rsidR="00865C19"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1</w:t>
      </w:r>
      <w:r w:rsidR="00865C19" w:rsidRPr="00865C19">
        <w:rPr>
          <w:rFonts w:asciiTheme="minorEastAsia" w:eastAsiaTheme="minorEastAsia" w:hAnsiTheme="minorEastAsia"/>
          <w:b/>
          <w:sz w:val="24"/>
          <w:szCs w:val="24"/>
        </w:rPr>
        <w:t xml:space="preserve"> </w:t>
      </w:r>
      <w:r w:rsidR="00865C19">
        <w:rPr>
          <w:rFonts w:asciiTheme="minorEastAsia" w:eastAsiaTheme="minorEastAsia" w:hAnsiTheme="minorEastAsia" w:hint="eastAsia"/>
          <w:b/>
          <w:sz w:val="24"/>
          <w:szCs w:val="24"/>
        </w:rPr>
        <w:t>主页面</w:t>
      </w:r>
      <w:bookmarkStart w:id="4" w:name="_Toc404756771"/>
      <w:bookmarkEnd w:id="0"/>
      <w:bookmarkEnd w:id="3"/>
    </w:p>
    <w:p w14:paraId="05CBC311" w14:textId="298F37FE" w:rsidR="004147D4"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页面初始化：</w:t>
      </w:r>
    </w:p>
    <w:p w14:paraId="28C595E4" w14:textId="34BDA5C7" w:rsidR="006607E7" w:rsidRPr="00A52EAF" w:rsidRDefault="00675EC8" w:rsidP="006607E7">
      <w:pPr>
        <w:spacing w:line="360" w:lineRule="auto"/>
        <w:jc w:val="center"/>
        <w:rPr>
          <w:rFonts w:ascii="Times New Roman" w:hAnsi="Times New Roman"/>
          <w:b/>
        </w:rPr>
      </w:pPr>
      <w:r>
        <w:rPr>
          <w:noProof/>
        </w:rPr>
        <w:drawing>
          <wp:inline distT="0" distB="0" distL="0" distR="0" wp14:anchorId="6A8D85FA" wp14:editId="2D9D0E9C">
            <wp:extent cx="2287251" cy="39063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86288" cy="3904673"/>
                    </a:xfrm>
                    <a:prstGeom prst="rect">
                      <a:avLst/>
                    </a:prstGeom>
                  </pic:spPr>
                </pic:pic>
              </a:graphicData>
            </a:graphic>
          </wp:inline>
        </w:drawing>
      </w:r>
    </w:p>
    <w:p w14:paraId="750717D9" w14:textId="5C9C05B2" w:rsidR="004147D4"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主页面</w:t>
      </w:r>
      <w:r w:rsidR="00C16163" w:rsidRPr="00A52EAF">
        <w:rPr>
          <w:rFonts w:ascii="Times New Roman" w:hAnsi="Times New Roman"/>
        </w:rPr>
        <w:t>展示所有可见会议室</w:t>
      </w:r>
      <w:r w:rsidR="007620C0">
        <w:rPr>
          <w:rFonts w:ascii="Times New Roman" w:hAnsi="Times New Roman" w:hint="eastAsia"/>
        </w:rPr>
        <w:t>，并置顶收藏会议室，展示内容</w:t>
      </w:r>
      <w:r w:rsidR="00C16163" w:rsidRPr="00A52EAF">
        <w:rPr>
          <w:rFonts w:ascii="Times New Roman" w:hAnsi="Times New Roman"/>
        </w:rPr>
        <w:t>包括会议室图片、名称、地址、容量、设备情况和</w:t>
      </w:r>
      <w:r w:rsidR="00D14396">
        <w:rPr>
          <w:rFonts w:ascii="Times New Roman" w:hAnsi="Times New Roman" w:hint="eastAsia"/>
        </w:rPr>
        <w:t>面积</w:t>
      </w:r>
      <w:r w:rsidR="006D70EC">
        <w:rPr>
          <w:rFonts w:ascii="Times New Roman" w:hAnsi="Times New Roman" w:hint="eastAsia"/>
        </w:rPr>
        <w:t>，</w:t>
      </w:r>
      <w:r w:rsidR="007620C0">
        <w:rPr>
          <w:rFonts w:ascii="Times New Roman" w:hAnsi="Times New Roman" w:hint="eastAsia"/>
        </w:rPr>
        <w:t>列表默认按照会议室</w:t>
      </w:r>
      <w:r w:rsidR="00D14396">
        <w:rPr>
          <w:rFonts w:ascii="Times New Roman" w:hAnsi="Times New Roman" w:hint="eastAsia"/>
        </w:rPr>
        <w:t>容量降序</w:t>
      </w:r>
      <w:r w:rsidR="007620C0">
        <w:rPr>
          <w:rFonts w:ascii="Times New Roman" w:hAnsi="Times New Roman" w:hint="eastAsia"/>
        </w:rPr>
        <w:t>排序</w:t>
      </w:r>
      <w:r w:rsidR="006D70EC">
        <w:rPr>
          <w:rFonts w:ascii="Times New Roman" w:hAnsi="Times New Roman" w:hint="eastAsia"/>
        </w:rPr>
        <w:t>。</w:t>
      </w:r>
    </w:p>
    <w:p w14:paraId="7F17E6DE" w14:textId="30A7E937" w:rsidR="00C9130B"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页面左上角显示返回键，页面右上角显示预订会议室管理键</w:t>
      </w:r>
      <w:r w:rsidR="00675EC8">
        <w:rPr>
          <w:noProof/>
        </w:rPr>
        <w:drawing>
          <wp:inline distT="0" distB="0" distL="0" distR="0" wp14:anchorId="0D63CB24" wp14:editId="61AA3A71">
            <wp:extent cx="197511" cy="21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521" cy="212057"/>
                    </a:xfrm>
                    <a:prstGeom prst="rect">
                      <a:avLst/>
                    </a:prstGeom>
                  </pic:spPr>
                </pic:pic>
              </a:graphicData>
            </a:graphic>
          </wp:inline>
        </w:drawing>
      </w:r>
      <w:r w:rsidR="007620C0">
        <w:rPr>
          <w:rFonts w:ascii="Times New Roman" w:hAnsi="Times New Roman"/>
        </w:rPr>
        <w:t>，预订会议室管理键上气泡</w:t>
      </w:r>
      <w:r w:rsidR="002D48EB">
        <w:rPr>
          <w:rFonts w:ascii="Times New Roman" w:hAnsi="Times New Roman" w:hint="eastAsia"/>
        </w:rPr>
        <w:t>表示“预订</w:t>
      </w:r>
      <w:r w:rsidR="00BA6C9A">
        <w:rPr>
          <w:rFonts w:ascii="Times New Roman" w:hAnsi="Times New Roman" w:hint="eastAsia"/>
        </w:rPr>
        <w:t>管理</w:t>
      </w:r>
      <w:r w:rsidR="002D48EB">
        <w:rPr>
          <w:rFonts w:ascii="Times New Roman" w:hAnsi="Times New Roman" w:hint="eastAsia"/>
        </w:rPr>
        <w:t>”</w:t>
      </w:r>
      <w:r w:rsidR="00BA6C9A">
        <w:rPr>
          <w:rFonts w:ascii="Times New Roman" w:hAnsi="Times New Roman" w:hint="eastAsia"/>
        </w:rPr>
        <w:t>中有</w:t>
      </w:r>
      <w:r w:rsidR="007620C0">
        <w:rPr>
          <w:rFonts w:ascii="Times New Roman" w:hAnsi="Times New Roman" w:hint="eastAsia"/>
        </w:rPr>
        <w:t>处于准备</w:t>
      </w:r>
      <w:r w:rsidR="002D48EB">
        <w:rPr>
          <w:rFonts w:ascii="Times New Roman" w:hAnsi="Times New Roman" w:hint="eastAsia"/>
        </w:rPr>
        <w:t>中</w:t>
      </w:r>
      <w:r w:rsidR="007620C0">
        <w:rPr>
          <w:rFonts w:ascii="Times New Roman" w:hAnsi="Times New Roman" w:hint="eastAsia"/>
        </w:rPr>
        <w:t>状态的</w:t>
      </w:r>
      <w:r w:rsidRPr="00A52EAF">
        <w:rPr>
          <w:rFonts w:ascii="Times New Roman" w:hAnsi="Times New Roman"/>
        </w:rPr>
        <w:t>会议室</w:t>
      </w:r>
      <w:r w:rsidR="002D48EB">
        <w:rPr>
          <w:rFonts w:ascii="Times New Roman" w:hAnsi="Times New Roman" w:hint="eastAsia"/>
        </w:rPr>
        <w:t>预订</w:t>
      </w:r>
      <w:r w:rsidRPr="00A52EAF">
        <w:rPr>
          <w:rFonts w:ascii="Times New Roman" w:hAnsi="Times New Roman"/>
        </w:rPr>
        <w:t>。</w:t>
      </w:r>
    </w:p>
    <w:p w14:paraId="777E0595" w14:textId="217090DA" w:rsidR="0007552F" w:rsidRPr="006607E7"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页面上方显示</w:t>
      </w:r>
      <w:r w:rsidR="00113E73">
        <w:rPr>
          <w:rFonts w:ascii="Times New Roman" w:hAnsi="Times New Roman" w:hint="eastAsia"/>
        </w:rPr>
        <w:t>排序和筛选</w:t>
      </w:r>
      <w:r w:rsidRPr="00A52EAF">
        <w:rPr>
          <w:rFonts w:ascii="Times New Roman" w:hAnsi="Times New Roman"/>
        </w:rPr>
        <w:t>功能键。</w:t>
      </w:r>
    </w:p>
    <w:p w14:paraId="5D72E7D9" w14:textId="77777777" w:rsidR="004147D4" w:rsidRPr="00A52EAF"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功能描述：</w:t>
      </w:r>
    </w:p>
    <w:p w14:paraId="7C3FD084" w14:textId="77777777" w:rsidR="00C9130B" w:rsidRPr="00A52EAF" w:rsidRDefault="00142A76" w:rsidP="007D3E6C">
      <w:pPr>
        <w:numPr>
          <w:ilvl w:val="0"/>
          <w:numId w:val="37"/>
        </w:numPr>
        <w:spacing w:line="360" w:lineRule="auto"/>
        <w:jc w:val="left"/>
        <w:rPr>
          <w:rFonts w:ascii="Times New Roman" w:hAnsi="Times New Roman"/>
        </w:rPr>
      </w:pPr>
      <w:r w:rsidRPr="00A52EAF">
        <w:rPr>
          <w:rFonts w:ascii="Times New Roman" w:hAnsi="Times New Roman"/>
        </w:rPr>
        <w:t>点击页面</w:t>
      </w:r>
      <w:r w:rsidR="00C9130B" w:rsidRPr="00A52EAF">
        <w:rPr>
          <w:rFonts w:ascii="Times New Roman" w:hAnsi="Times New Roman"/>
        </w:rPr>
        <w:t>左上角返回键返回工作台。</w:t>
      </w:r>
    </w:p>
    <w:p w14:paraId="2C396098" w14:textId="60FF4B20" w:rsidR="00C9130B" w:rsidRDefault="00C9130B" w:rsidP="007D3E6C">
      <w:pPr>
        <w:numPr>
          <w:ilvl w:val="0"/>
          <w:numId w:val="37"/>
        </w:numPr>
        <w:spacing w:line="360" w:lineRule="auto"/>
        <w:jc w:val="left"/>
        <w:rPr>
          <w:rFonts w:ascii="Times New Roman" w:hAnsi="Times New Roman"/>
        </w:rPr>
      </w:pPr>
      <w:r w:rsidRPr="00A52EAF">
        <w:rPr>
          <w:rFonts w:ascii="Times New Roman" w:hAnsi="Times New Roman"/>
        </w:rPr>
        <w:t>点击右上角</w:t>
      </w:r>
      <w:r w:rsidR="00675EC8">
        <w:rPr>
          <w:noProof/>
        </w:rPr>
        <w:drawing>
          <wp:inline distT="0" distB="0" distL="0" distR="0" wp14:anchorId="3CF204C2" wp14:editId="4FE64CE3">
            <wp:extent cx="190196" cy="203164"/>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169" cy="204203"/>
                    </a:xfrm>
                    <a:prstGeom prst="rect">
                      <a:avLst/>
                    </a:prstGeom>
                  </pic:spPr>
                </pic:pic>
              </a:graphicData>
            </a:graphic>
          </wp:inline>
        </w:drawing>
      </w:r>
      <w:r w:rsidRPr="00A52EAF">
        <w:rPr>
          <w:rFonts w:ascii="Times New Roman" w:hAnsi="Times New Roman"/>
        </w:rPr>
        <w:t>进入</w:t>
      </w:r>
      <w:r w:rsidR="0099293A">
        <w:rPr>
          <w:rFonts w:ascii="Times New Roman" w:hAnsi="Times New Roman" w:hint="eastAsia"/>
        </w:rPr>
        <w:t>“</w:t>
      </w:r>
      <w:r w:rsidR="00285D54">
        <w:rPr>
          <w:rFonts w:ascii="Times New Roman" w:hAnsi="Times New Roman" w:hint="eastAsia"/>
        </w:rPr>
        <w:t>预约会议室</w:t>
      </w:r>
      <w:r w:rsidRPr="00A52EAF">
        <w:rPr>
          <w:rFonts w:ascii="Times New Roman" w:hAnsi="Times New Roman"/>
        </w:rPr>
        <w:t>管理</w:t>
      </w:r>
      <w:r w:rsidR="0099293A">
        <w:rPr>
          <w:rFonts w:ascii="Times New Roman" w:hAnsi="Times New Roman" w:hint="eastAsia"/>
        </w:rPr>
        <w:t>”</w:t>
      </w:r>
      <w:r w:rsidRPr="00A52EAF">
        <w:rPr>
          <w:rFonts w:ascii="Times New Roman" w:hAnsi="Times New Roman"/>
        </w:rPr>
        <w:t>页面。</w:t>
      </w:r>
    </w:p>
    <w:p w14:paraId="6C8D8BB3" w14:textId="2C1F9955" w:rsidR="00546F3E" w:rsidRPr="00A52EAF" w:rsidRDefault="00546F3E" w:rsidP="007D3E6C">
      <w:pPr>
        <w:numPr>
          <w:ilvl w:val="0"/>
          <w:numId w:val="37"/>
        </w:numPr>
        <w:spacing w:line="360" w:lineRule="auto"/>
        <w:jc w:val="left"/>
        <w:rPr>
          <w:rFonts w:ascii="Times New Roman" w:hAnsi="Times New Roman"/>
        </w:rPr>
      </w:pPr>
      <w:r>
        <w:rPr>
          <w:rFonts w:ascii="Times New Roman" w:hAnsi="Times New Roman" w:hint="eastAsia"/>
        </w:rPr>
        <w:t>列表下滑展示出“排序”和“筛选”功能按键。</w:t>
      </w:r>
    </w:p>
    <w:p w14:paraId="1C3547BA" w14:textId="73DA2846" w:rsidR="00142A76" w:rsidRPr="007620C0" w:rsidRDefault="00113E73" w:rsidP="007D3E6C">
      <w:pPr>
        <w:numPr>
          <w:ilvl w:val="0"/>
          <w:numId w:val="37"/>
        </w:numPr>
        <w:spacing w:line="360" w:lineRule="auto"/>
        <w:jc w:val="left"/>
        <w:rPr>
          <w:rFonts w:ascii="Times New Roman" w:hAnsi="Times New Roman"/>
        </w:rPr>
      </w:pPr>
      <w:r>
        <w:rPr>
          <w:rFonts w:ascii="Times New Roman" w:hAnsi="Times New Roman"/>
        </w:rPr>
        <w:t>点击</w:t>
      </w:r>
      <w:r w:rsidR="007620C0">
        <w:rPr>
          <w:rFonts w:ascii="Times New Roman" w:hAnsi="Times New Roman" w:hint="eastAsia"/>
        </w:rPr>
        <w:t>“</w:t>
      </w:r>
      <w:r w:rsidR="00C9130B" w:rsidRPr="00A52EAF">
        <w:rPr>
          <w:rFonts w:ascii="Times New Roman" w:hAnsi="Times New Roman"/>
        </w:rPr>
        <w:t>筛选</w:t>
      </w:r>
      <w:r w:rsidR="007620C0">
        <w:rPr>
          <w:rFonts w:ascii="Times New Roman" w:hAnsi="Times New Roman" w:hint="eastAsia"/>
        </w:rPr>
        <w:t>”</w:t>
      </w:r>
      <w:r w:rsidR="00BA6C9A">
        <w:rPr>
          <w:rFonts w:ascii="Times New Roman" w:hAnsi="Times New Roman" w:hint="eastAsia"/>
        </w:rPr>
        <w:t>页面右侧划出</w:t>
      </w:r>
      <w:r w:rsidR="003536A0">
        <w:rPr>
          <w:rFonts w:ascii="Times New Roman" w:hAnsi="Times New Roman" w:hint="eastAsia"/>
        </w:rPr>
        <w:t>显示</w:t>
      </w:r>
      <w:r w:rsidR="007620C0">
        <w:rPr>
          <w:rFonts w:ascii="Times New Roman" w:hAnsi="Times New Roman" w:hint="eastAsia"/>
        </w:rPr>
        <w:t>筛选页面</w:t>
      </w:r>
      <w:r w:rsidR="00526D0D" w:rsidRPr="00A52EAF">
        <w:rPr>
          <w:rFonts w:ascii="Times New Roman" w:hAnsi="Times New Roman"/>
        </w:rPr>
        <w:t>。</w:t>
      </w:r>
    </w:p>
    <w:p w14:paraId="24355874" w14:textId="1347E7E3" w:rsidR="00F53CBF" w:rsidRDefault="00F53CBF" w:rsidP="007D3E6C">
      <w:pPr>
        <w:numPr>
          <w:ilvl w:val="0"/>
          <w:numId w:val="37"/>
        </w:numPr>
        <w:spacing w:line="360" w:lineRule="auto"/>
        <w:jc w:val="left"/>
        <w:rPr>
          <w:rFonts w:ascii="Times New Roman" w:hAnsi="Times New Roman"/>
        </w:rPr>
      </w:pPr>
      <w:r w:rsidRPr="00A52EAF">
        <w:rPr>
          <w:rFonts w:ascii="Times New Roman" w:hAnsi="Times New Roman"/>
        </w:rPr>
        <w:t>点击</w:t>
      </w:r>
      <w:r w:rsidR="003650BD">
        <w:rPr>
          <w:rFonts w:ascii="Times New Roman" w:hAnsi="Times New Roman" w:hint="eastAsia"/>
        </w:rPr>
        <w:t>“</w:t>
      </w:r>
      <w:r w:rsidR="007620C0">
        <w:rPr>
          <w:rFonts w:ascii="Times New Roman" w:hAnsi="Times New Roman" w:hint="eastAsia"/>
        </w:rPr>
        <w:t>排序</w:t>
      </w:r>
      <w:r w:rsidR="003650BD">
        <w:rPr>
          <w:rFonts w:ascii="Times New Roman" w:hAnsi="Times New Roman" w:hint="eastAsia"/>
        </w:rPr>
        <w:t>”</w:t>
      </w:r>
      <w:r w:rsidR="007620C0">
        <w:rPr>
          <w:rFonts w:ascii="Times New Roman" w:hAnsi="Times New Roman" w:hint="eastAsia"/>
        </w:rPr>
        <w:t>下</w:t>
      </w:r>
      <w:proofErr w:type="gramStart"/>
      <w:r w:rsidR="007620C0">
        <w:rPr>
          <w:rFonts w:ascii="Times New Roman" w:hAnsi="Times New Roman" w:hint="eastAsia"/>
        </w:rPr>
        <w:t>拉显示</w:t>
      </w:r>
      <w:proofErr w:type="gramEnd"/>
      <w:r w:rsidR="007620C0">
        <w:rPr>
          <w:rFonts w:ascii="Times New Roman" w:hAnsi="Times New Roman" w:hint="eastAsia"/>
        </w:rPr>
        <w:t>排序页面</w:t>
      </w:r>
      <w:r w:rsidR="0083656B" w:rsidRPr="00A52EAF">
        <w:rPr>
          <w:rFonts w:ascii="Times New Roman" w:hAnsi="Times New Roman"/>
        </w:rPr>
        <w:t>。</w:t>
      </w:r>
    </w:p>
    <w:p w14:paraId="708887BB" w14:textId="292532FA" w:rsidR="00E56D8C" w:rsidRPr="00A52EAF" w:rsidRDefault="00E56D8C" w:rsidP="007D3E6C">
      <w:pPr>
        <w:numPr>
          <w:ilvl w:val="0"/>
          <w:numId w:val="37"/>
        </w:numPr>
        <w:spacing w:line="360" w:lineRule="auto"/>
        <w:jc w:val="left"/>
        <w:rPr>
          <w:rFonts w:ascii="Times New Roman" w:hAnsi="Times New Roman"/>
        </w:rPr>
      </w:pPr>
      <w:r>
        <w:rPr>
          <w:rFonts w:ascii="Times New Roman" w:hAnsi="Times New Roman" w:hint="eastAsia"/>
        </w:rPr>
        <w:lastRenderedPageBreak/>
        <w:t>点击会议室列表中任意会议室，</w:t>
      </w:r>
      <w:r w:rsidR="006D70EC">
        <w:rPr>
          <w:rFonts w:ascii="Times New Roman" w:hAnsi="Times New Roman" w:hint="eastAsia"/>
        </w:rPr>
        <w:t>进入该会议室的</w:t>
      </w:r>
      <w:r>
        <w:rPr>
          <w:rFonts w:ascii="Times New Roman" w:hAnsi="Times New Roman" w:hint="eastAsia"/>
        </w:rPr>
        <w:t>“</w:t>
      </w:r>
      <w:r w:rsidR="007620C0">
        <w:rPr>
          <w:rFonts w:ascii="Times New Roman" w:hAnsi="Times New Roman" w:hint="eastAsia"/>
        </w:rPr>
        <w:t>会议室</w:t>
      </w:r>
      <w:r w:rsidR="00A43B0D">
        <w:rPr>
          <w:rFonts w:ascii="Times New Roman" w:hAnsi="Times New Roman" w:hint="eastAsia"/>
        </w:rPr>
        <w:t>详情</w:t>
      </w:r>
      <w:r>
        <w:rPr>
          <w:rFonts w:ascii="Times New Roman" w:hAnsi="Times New Roman" w:hint="eastAsia"/>
        </w:rPr>
        <w:t>”</w:t>
      </w:r>
      <w:r w:rsidR="006D70EC">
        <w:rPr>
          <w:rFonts w:ascii="Times New Roman" w:hAnsi="Times New Roman" w:hint="eastAsia"/>
        </w:rPr>
        <w:t>页面</w:t>
      </w:r>
      <w:r>
        <w:rPr>
          <w:rFonts w:ascii="Times New Roman" w:hAnsi="Times New Roman" w:hint="eastAsia"/>
        </w:rPr>
        <w:t>。</w:t>
      </w:r>
    </w:p>
    <w:p w14:paraId="3C7F5486" w14:textId="22695C0E" w:rsidR="00316A42" w:rsidRDefault="00FF752B" w:rsidP="0007552F">
      <w:pPr>
        <w:pStyle w:val="afa"/>
        <w:ind w:firstLineChars="0" w:firstLine="0"/>
        <w:outlineLvl w:val="3"/>
        <w:rPr>
          <w:rFonts w:eastAsiaTheme="majorEastAsia"/>
          <w:b/>
          <w:sz w:val="24"/>
          <w:szCs w:val="24"/>
        </w:rPr>
      </w:pPr>
      <w:bookmarkStart w:id="5" w:name="_Toc452984124"/>
      <w:bookmarkStart w:id="6" w:name="_Toc453070083"/>
      <w:bookmarkStart w:id="7" w:name="_Toc453743426"/>
      <w:bookmarkStart w:id="8" w:name="_Toc455147629"/>
      <w:r>
        <w:rPr>
          <w:rFonts w:eastAsiaTheme="majorEastAsia" w:hint="eastAsia"/>
          <w:b/>
          <w:sz w:val="24"/>
          <w:szCs w:val="24"/>
        </w:rPr>
        <w:t>2.</w:t>
      </w:r>
      <w:r w:rsidR="004D60AE">
        <w:rPr>
          <w:rFonts w:eastAsiaTheme="majorEastAsia" w:hint="eastAsia"/>
          <w:b/>
          <w:sz w:val="24"/>
          <w:szCs w:val="24"/>
        </w:rPr>
        <w:t>1</w:t>
      </w:r>
      <w:r w:rsidR="003650BD" w:rsidRPr="00A52EAF">
        <w:rPr>
          <w:rFonts w:eastAsiaTheme="majorEastAsia"/>
          <w:b/>
          <w:sz w:val="24"/>
          <w:szCs w:val="24"/>
        </w:rPr>
        <w:t xml:space="preserve">.1 </w:t>
      </w:r>
      <w:r w:rsidR="003650BD" w:rsidRPr="000D174F">
        <w:rPr>
          <w:rFonts w:asciiTheme="minorEastAsia" w:eastAsiaTheme="minorEastAsia" w:hAnsiTheme="minorEastAsia" w:hint="eastAsia"/>
          <w:b/>
          <w:sz w:val="24"/>
          <w:szCs w:val="24"/>
        </w:rPr>
        <w:t>筛选</w:t>
      </w:r>
      <w:bookmarkEnd w:id="5"/>
      <w:bookmarkEnd w:id="6"/>
      <w:bookmarkEnd w:id="7"/>
      <w:bookmarkEnd w:id="8"/>
    </w:p>
    <w:p w14:paraId="24D143CE" w14:textId="77777777" w:rsidR="003650BD" w:rsidRDefault="003650BD" w:rsidP="007D3E6C">
      <w:pPr>
        <w:numPr>
          <w:ilvl w:val="0"/>
          <w:numId w:val="41"/>
        </w:numPr>
        <w:spacing w:line="360" w:lineRule="auto"/>
        <w:jc w:val="left"/>
        <w:rPr>
          <w:rFonts w:ascii="Times New Roman" w:hAnsi="Times New Roman"/>
          <w:b/>
        </w:rPr>
      </w:pPr>
      <w:r w:rsidRPr="00A52EAF">
        <w:rPr>
          <w:rFonts w:ascii="Times New Roman" w:hAnsi="Times New Roman"/>
          <w:b/>
        </w:rPr>
        <w:t>功能描述：</w:t>
      </w:r>
    </w:p>
    <w:p w14:paraId="6385295D" w14:textId="2FA0E64D" w:rsidR="006607E7" w:rsidRPr="00A52EAF" w:rsidRDefault="00675EC8" w:rsidP="006607E7">
      <w:pPr>
        <w:spacing w:line="360" w:lineRule="auto"/>
        <w:jc w:val="center"/>
        <w:rPr>
          <w:rFonts w:ascii="Times New Roman" w:hAnsi="Times New Roman"/>
          <w:b/>
        </w:rPr>
      </w:pPr>
      <w:r>
        <w:rPr>
          <w:rFonts w:ascii="Times New Roman" w:hAnsi="Times New Roman" w:hint="eastAsia"/>
          <w:b/>
        </w:rPr>
        <w:t xml:space="preserve">    </w:t>
      </w:r>
      <w:r w:rsidR="009041EB">
        <w:rPr>
          <w:noProof/>
        </w:rPr>
        <w:drawing>
          <wp:inline distT="0" distB="0" distL="0" distR="0" wp14:anchorId="7AED448B" wp14:editId="5718F4AE">
            <wp:extent cx="1828800" cy="32081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31079" cy="3212150"/>
                    </a:xfrm>
                    <a:prstGeom prst="rect">
                      <a:avLst/>
                    </a:prstGeom>
                  </pic:spPr>
                </pic:pic>
              </a:graphicData>
            </a:graphic>
          </wp:inline>
        </w:drawing>
      </w:r>
      <w:r w:rsidR="009041EB">
        <w:rPr>
          <w:noProof/>
        </w:rPr>
        <w:drawing>
          <wp:inline distT="0" distB="0" distL="0" distR="0" wp14:anchorId="4AAFEE11" wp14:editId="54EE6D50">
            <wp:extent cx="1843430" cy="320147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5654" cy="3205337"/>
                    </a:xfrm>
                    <a:prstGeom prst="rect">
                      <a:avLst/>
                    </a:prstGeom>
                  </pic:spPr>
                </pic:pic>
              </a:graphicData>
            </a:graphic>
          </wp:inline>
        </w:drawing>
      </w:r>
    </w:p>
    <w:p w14:paraId="1E316D83" w14:textId="46000A9C" w:rsidR="00865B5E" w:rsidRDefault="00C279AC" w:rsidP="007D3E6C">
      <w:pPr>
        <w:numPr>
          <w:ilvl w:val="0"/>
          <w:numId w:val="44"/>
        </w:numPr>
        <w:spacing w:line="360" w:lineRule="auto"/>
        <w:jc w:val="left"/>
        <w:rPr>
          <w:rFonts w:ascii="Times New Roman" w:hAnsi="Times New Roman"/>
        </w:rPr>
      </w:pPr>
      <w:r>
        <w:rPr>
          <w:rFonts w:ascii="Times New Roman" w:hAnsi="Times New Roman" w:hint="eastAsia"/>
        </w:rPr>
        <w:t>点</w:t>
      </w:r>
      <w:r w:rsidR="007B5D25">
        <w:rPr>
          <w:rFonts w:ascii="Times New Roman" w:hAnsi="Times New Roman"/>
        </w:rPr>
        <w:t>击</w:t>
      </w:r>
      <w:r w:rsidR="00675EC8">
        <w:rPr>
          <w:rFonts w:ascii="Times New Roman" w:hAnsi="Times New Roman" w:hint="eastAsia"/>
        </w:rPr>
        <w:t>“</w:t>
      </w:r>
      <w:r w:rsidRPr="00A52EAF">
        <w:rPr>
          <w:rFonts w:ascii="Times New Roman" w:hAnsi="Times New Roman"/>
        </w:rPr>
        <w:t>筛选</w:t>
      </w:r>
      <w:r w:rsidR="00675EC8">
        <w:rPr>
          <w:rFonts w:ascii="Times New Roman" w:hAnsi="Times New Roman" w:hint="eastAsia"/>
        </w:rPr>
        <w:t>”页面右侧划出</w:t>
      </w:r>
      <w:r w:rsidR="003536A0">
        <w:rPr>
          <w:rFonts w:ascii="Times New Roman" w:hAnsi="Times New Roman" w:hint="eastAsia"/>
        </w:rPr>
        <w:t>显示</w:t>
      </w:r>
      <w:r w:rsidR="007B5D25">
        <w:rPr>
          <w:rFonts w:ascii="Times New Roman" w:hAnsi="Times New Roman" w:hint="eastAsia"/>
        </w:rPr>
        <w:t>筛选页面</w:t>
      </w:r>
      <w:r w:rsidRPr="00A52EAF">
        <w:rPr>
          <w:rFonts w:ascii="Times New Roman" w:hAnsi="Times New Roman"/>
        </w:rPr>
        <w:t>，</w:t>
      </w:r>
      <w:r w:rsidR="009D2D5A">
        <w:rPr>
          <w:rFonts w:hint="eastAsia"/>
          <w:noProof/>
        </w:rPr>
        <w:t>背景变灰，</w:t>
      </w:r>
      <w:r w:rsidR="007B5D25">
        <w:rPr>
          <w:rFonts w:ascii="Times New Roman" w:hAnsi="Times New Roman" w:hint="eastAsia"/>
        </w:rPr>
        <w:t>输入筛选条件</w:t>
      </w:r>
      <w:r w:rsidR="009C1971">
        <w:rPr>
          <w:rFonts w:ascii="Times New Roman" w:hAnsi="Times New Roman" w:hint="eastAsia"/>
        </w:rPr>
        <w:t>（默认筛选页面无选中项）</w:t>
      </w:r>
      <w:r w:rsidR="007B5D25">
        <w:rPr>
          <w:rFonts w:ascii="Times New Roman" w:hAnsi="Times New Roman" w:hint="eastAsia"/>
        </w:rPr>
        <w:t>。</w:t>
      </w:r>
    </w:p>
    <w:p w14:paraId="3AEBBADD" w14:textId="1F32B94F" w:rsidR="009C1971"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w:t>
      </w:r>
      <w:r w:rsidR="009C1971">
        <w:rPr>
          <w:rFonts w:ascii="Times New Roman" w:hAnsi="Times New Roman" w:hint="eastAsia"/>
        </w:rPr>
        <w:t>日历选中会议室预订日期</w:t>
      </w:r>
      <w:r w:rsidR="0015700D">
        <w:rPr>
          <w:rFonts w:ascii="Times New Roman" w:hAnsi="Times New Roman" w:hint="eastAsia"/>
        </w:rPr>
        <w:t>（只选中日期的情况下点击筛选页面完成，列表更新为</w:t>
      </w:r>
      <w:r w:rsidR="00DC61D4">
        <w:rPr>
          <w:rFonts w:ascii="Times New Roman" w:hAnsi="Times New Roman" w:hint="eastAsia"/>
        </w:rPr>
        <w:t>选中</w:t>
      </w:r>
      <w:r w:rsidR="0015700D">
        <w:rPr>
          <w:rFonts w:ascii="Times New Roman" w:hAnsi="Times New Roman" w:hint="eastAsia"/>
        </w:rPr>
        <w:t>日期有空闲时间段的</w:t>
      </w:r>
      <w:r w:rsidR="00DC61D4">
        <w:rPr>
          <w:rFonts w:ascii="Times New Roman" w:hAnsi="Times New Roman" w:hint="eastAsia"/>
        </w:rPr>
        <w:t>所有</w:t>
      </w:r>
      <w:r w:rsidR="0015700D">
        <w:rPr>
          <w:rFonts w:ascii="Times New Roman" w:hAnsi="Times New Roman" w:hint="eastAsia"/>
        </w:rPr>
        <w:t>会议室）</w:t>
      </w:r>
      <w:r w:rsidR="009C1971">
        <w:rPr>
          <w:rFonts w:ascii="Times New Roman" w:hAnsi="Times New Roman" w:hint="eastAsia"/>
        </w:rPr>
        <w:t>。</w:t>
      </w:r>
    </w:p>
    <w:p w14:paraId="69CB43F6" w14:textId="086E150B" w:rsidR="007B5D25" w:rsidRDefault="009C1971" w:rsidP="007D3E6C">
      <w:pPr>
        <w:numPr>
          <w:ilvl w:val="0"/>
          <w:numId w:val="44"/>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 xml:space="preserve"> </w:t>
      </w:r>
      <w:r>
        <w:rPr>
          <w:rFonts w:ascii="Times New Roman" w:hAnsi="Times New Roman" w:hint="eastAsia"/>
        </w:rPr>
        <w:t>“开始时间”或“</w:t>
      </w:r>
      <w:r w:rsidR="00675EC8">
        <w:rPr>
          <w:rFonts w:ascii="Times New Roman" w:hAnsi="Times New Roman" w:hint="eastAsia"/>
        </w:rPr>
        <w:t>结束时间”，页面底部弹出时间选择框，上下划动选择时间，</w:t>
      </w:r>
      <w:r w:rsidR="009D2D5A">
        <w:rPr>
          <w:rFonts w:ascii="Times New Roman" w:hAnsi="Times New Roman" w:hint="eastAsia"/>
        </w:rPr>
        <w:t>点击时间选择框“完成”返回筛选页面并更新为选中时间；点击时间选择框“取消”直接返回筛选页面。</w:t>
      </w:r>
    </w:p>
    <w:p w14:paraId="2CB35D04" w14:textId="5211A2E1" w:rsidR="007B5D25" w:rsidRPr="00E54206" w:rsidRDefault="007B5D25" w:rsidP="007D3E6C">
      <w:pPr>
        <w:numPr>
          <w:ilvl w:val="0"/>
          <w:numId w:val="44"/>
        </w:numPr>
        <w:spacing w:line="360" w:lineRule="auto"/>
        <w:jc w:val="left"/>
        <w:rPr>
          <w:rFonts w:ascii="Times New Roman" w:hAnsi="Times New Roman"/>
        </w:rPr>
      </w:pPr>
      <w:r>
        <w:rPr>
          <w:rFonts w:ascii="Times New Roman" w:hAnsi="Times New Roman" w:hint="eastAsia"/>
        </w:rPr>
        <w:t>筛选容量输入会议室最小容纳人数。</w:t>
      </w:r>
    </w:p>
    <w:p w14:paraId="10BDE436" w14:textId="3FFF3189" w:rsidR="006212A7" w:rsidRPr="00E54206"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点击选择</w:t>
      </w:r>
      <w:r w:rsidR="007B5D25">
        <w:rPr>
          <w:rFonts w:ascii="Times New Roman" w:hAnsi="Times New Roman" w:hint="eastAsia"/>
        </w:rPr>
        <w:t>会议室</w:t>
      </w:r>
      <w:r w:rsidR="003B71CA">
        <w:rPr>
          <w:rFonts w:ascii="Times New Roman" w:hAnsi="Times New Roman" w:hint="eastAsia"/>
        </w:rPr>
        <w:t>设备中</w:t>
      </w:r>
      <w:r w:rsidR="007B5D25">
        <w:rPr>
          <w:rFonts w:ascii="Times New Roman" w:hAnsi="Times New Roman" w:hint="eastAsia"/>
        </w:rPr>
        <w:t>是否具有投影设备</w:t>
      </w:r>
      <w:r>
        <w:rPr>
          <w:rFonts w:ascii="Times New Roman" w:hAnsi="Times New Roman" w:hint="eastAsia"/>
        </w:rPr>
        <w:t>、显示设备、麦克风、音响设备、无线网络</w:t>
      </w:r>
      <w:r w:rsidR="00C865CE">
        <w:rPr>
          <w:rFonts w:ascii="Times New Roman" w:hAnsi="Times New Roman" w:hint="eastAsia"/>
        </w:rPr>
        <w:t>（多选）</w:t>
      </w:r>
      <w:r w:rsidR="00C16B39">
        <w:rPr>
          <w:rFonts w:ascii="Times New Roman" w:hAnsi="Times New Roman" w:hint="eastAsia"/>
        </w:rPr>
        <w:t>。</w:t>
      </w:r>
      <w:r>
        <w:rPr>
          <w:rFonts w:ascii="Times New Roman" w:hAnsi="Times New Roman" w:hint="eastAsia"/>
        </w:rPr>
        <w:t>再次点击已选中选项，取消选中</w:t>
      </w:r>
      <w:r w:rsidR="007B5D25">
        <w:rPr>
          <w:rFonts w:ascii="Times New Roman" w:hAnsi="Times New Roman" w:hint="eastAsia"/>
        </w:rPr>
        <w:t>。</w:t>
      </w:r>
    </w:p>
    <w:p w14:paraId="70BC88D4" w14:textId="2217E324" w:rsidR="0007552F" w:rsidRDefault="007B5D25" w:rsidP="007D3E6C">
      <w:pPr>
        <w:numPr>
          <w:ilvl w:val="0"/>
          <w:numId w:val="44"/>
        </w:numPr>
        <w:spacing w:line="360" w:lineRule="auto"/>
        <w:jc w:val="left"/>
        <w:rPr>
          <w:rFonts w:ascii="Times New Roman" w:hAnsi="Times New Roman"/>
        </w:rPr>
      </w:pPr>
      <w:r>
        <w:rPr>
          <w:rFonts w:ascii="Times New Roman" w:hAnsi="Times New Roman" w:hint="eastAsia"/>
        </w:rPr>
        <w:t>点击“重置”清空筛选条件选择；</w:t>
      </w:r>
      <w:r w:rsidR="0030324C" w:rsidRPr="007B5D25">
        <w:rPr>
          <w:rFonts w:ascii="Times New Roman" w:hAnsi="Times New Roman" w:hint="eastAsia"/>
        </w:rPr>
        <w:t>点击</w:t>
      </w:r>
      <w:r w:rsidR="009D2D5A">
        <w:rPr>
          <w:rFonts w:ascii="Times New Roman" w:hAnsi="Times New Roman" w:hint="eastAsia"/>
        </w:rPr>
        <w:t>筛选页面</w:t>
      </w:r>
      <w:r>
        <w:rPr>
          <w:rFonts w:ascii="Times New Roman" w:hAnsi="Times New Roman" w:hint="eastAsia"/>
        </w:rPr>
        <w:t>“</w:t>
      </w:r>
      <w:r w:rsidRPr="007B5D25">
        <w:rPr>
          <w:rFonts w:ascii="Times New Roman" w:hAnsi="Times New Roman" w:hint="eastAsia"/>
        </w:rPr>
        <w:t>完成</w:t>
      </w:r>
      <w:r>
        <w:rPr>
          <w:rFonts w:ascii="Times New Roman" w:hAnsi="Times New Roman" w:hint="eastAsia"/>
        </w:rPr>
        <w:t>”</w:t>
      </w:r>
      <w:r w:rsidR="0030324C" w:rsidRPr="007B5D25">
        <w:rPr>
          <w:rFonts w:ascii="Times New Roman" w:hAnsi="Times New Roman" w:hint="eastAsia"/>
        </w:rPr>
        <w:t>返回主页面并</w:t>
      </w:r>
      <w:r w:rsidRPr="007B5D25">
        <w:rPr>
          <w:rFonts w:ascii="Times New Roman" w:hAnsi="Times New Roman" w:hint="eastAsia"/>
        </w:rPr>
        <w:t>根据筛选条件</w:t>
      </w:r>
      <w:r w:rsidR="0030324C" w:rsidRPr="007B5D25">
        <w:rPr>
          <w:rFonts w:ascii="Times New Roman" w:hAnsi="Times New Roman" w:hint="eastAsia"/>
        </w:rPr>
        <w:t>显示可预约会议室。</w:t>
      </w:r>
      <w:r w:rsidR="009D2D5A">
        <w:rPr>
          <w:rFonts w:ascii="Times New Roman" w:hAnsi="Times New Roman" w:hint="eastAsia"/>
        </w:rPr>
        <w:t>（符合筛选条件的收藏会议室保持置顶）</w:t>
      </w:r>
    </w:p>
    <w:p w14:paraId="1487B138" w14:textId="77777777" w:rsidR="002E4936" w:rsidRPr="00A52EAF" w:rsidRDefault="002E4936" w:rsidP="002E4936">
      <w:pPr>
        <w:numPr>
          <w:ilvl w:val="0"/>
          <w:numId w:val="41"/>
        </w:numPr>
        <w:spacing w:line="360" w:lineRule="auto"/>
        <w:jc w:val="left"/>
        <w:rPr>
          <w:rFonts w:ascii="Times New Roman" w:hAnsi="Times New Roman"/>
          <w:b/>
        </w:rPr>
      </w:pPr>
      <w:r w:rsidRPr="00A52EAF">
        <w:rPr>
          <w:rFonts w:ascii="Times New Roman" w:hAnsi="Times New Roman"/>
          <w:b/>
        </w:rPr>
        <w:t>异常处理：</w:t>
      </w:r>
    </w:p>
    <w:p w14:paraId="34A67DEC" w14:textId="63D0B450" w:rsidR="002E4936" w:rsidRPr="002C2BBB" w:rsidRDefault="00700B10" w:rsidP="002E4936">
      <w:pPr>
        <w:numPr>
          <w:ilvl w:val="0"/>
          <w:numId w:val="51"/>
        </w:numPr>
        <w:spacing w:line="360" w:lineRule="auto"/>
        <w:jc w:val="left"/>
        <w:rPr>
          <w:rFonts w:ascii="Times New Roman" w:hAnsi="Times New Roman"/>
        </w:rPr>
      </w:pPr>
      <w:r>
        <w:rPr>
          <w:rFonts w:ascii="Times New Roman" w:hAnsi="Times New Roman" w:hint="eastAsia"/>
        </w:rPr>
        <w:t>选择开始时间晚于结束时间</w:t>
      </w:r>
      <w:r w:rsidR="002E4936">
        <w:rPr>
          <w:rFonts w:ascii="Times New Roman" w:hAnsi="Times New Roman" w:hint="eastAsia"/>
        </w:rPr>
        <w:t>，</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sidR="002E4936">
        <w:rPr>
          <w:rFonts w:hint="eastAsia"/>
          <w:noProof/>
        </w:rPr>
        <w:t>出现“时间</w:t>
      </w:r>
      <w:r>
        <w:rPr>
          <w:rFonts w:hint="eastAsia"/>
          <w:noProof/>
        </w:rPr>
        <w:t>选择错误</w:t>
      </w:r>
      <w:r w:rsidR="002C2BBB">
        <w:rPr>
          <w:rFonts w:hint="eastAsia"/>
          <w:noProof/>
        </w:rPr>
        <w:t>”浮窗</w:t>
      </w:r>
      <w:r w:rsidR="002E4936">
        <w:rPr>
          <w:rFonts w:hint="eastAsia"/>
          <w:noProof/>
        </w:rPr>
        <w:t>提示，</w:t>
      </w:r>
      <w:r w:rsidR="002C2BBB">
        <w:rPr>
          <w:rFonts w:hint="eastAsia"/>
          <w:noProof/>
        </w:rPr>
        <w:t>1</w:t>
      </w:r>
      <w:r w:rsidR="002C2BBB">
        <w:rPr>
          <w:rFonts w:hint="eastAsia"/>
          <w:noProof/>
        </w:rPr>
        <w:t>秒后消失，并保留在筛选页面</w:t>
      </w:r>
      <w:r w:rsidR="002E4936">
        <w:rPr>
          <w:noProof/>
        </w:rPr>
        <w:t>。</w:t>
      </w:r>
    </w:p>
    <w:p w14:paraId="69C66D55" w14:textId="017DF9B7" w:rsidR="002C2BBB" w:rsidRPr="002C2BBB" w:rsidRDefault="002C2BBB" w:rsidP="002C2BBB">
      <w:pPr>
        <w:numPr>
          <w:ilvl w:val="0"/>
          <w:numId w:val="51"/>
        </w:numPr>
        <w:spacing w:line="360" w:lineRule="auto"/>
        <w:jc w:val="left"/>
        <w:rPr>
          <w:rFonts w:ascii="Times New Roman" w:hAnsi="Times New Roman"/>
        </w:rPr>
      </w:pPr>
      <w:r>
        <w:rPr>
          <w:rFonts w:ascii="Times New Roman" w:hAnsi="Times New Roman" w:hint="eastAsia"/>
        </w:rPr>
        <w:lastRenderedPageBreak/>
        <w:t>选择</w:t>
      </w:r>
      <w:proofErr w:type="gramStart"/>
      <w:r>
        <w:rPr>
          <w:rFonts w:ascii="Times New Roman" w:hAnsi="Times New Roman" w:hint="eastAsia"/>
        </w:rPr>
        <w:t>完开始</w:t>
      </w:r>
      <w:proofErr w:type="gramEnd"/>
      <w:r>
        <w:rPr>
          <w:rFonts w:ascii="Times New Roman" w:hAnsi="Times New Roman" w:hint="eastAsia"/>
        </w:rPr>
        <w:t>时间后未选择结束时间，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出现“未选择结束时间”浮窗提示，</w:t>
      </w:r>
      <w:r>
        <w:rPr>
          <w:rFonts w:hint="eastAsia"/>
          <w:noProof/>
        </w:rPr>
        <w:t>1</w:t>
      </w:r>
      <w:r>
        <w:rPr>
          <w:rFonts w:hint="eastAsia"/>
          <w:noProof/>
        </w:rPr>
        <w:t>秒后消失，并保留在筛选页面</w:t>
      </w:r>
      <w:r>
        <w:rPr>
          <w:noProof/>
        </w:rPr>
        <w:t>。</w:t>
      </w:r>
    </w:p>
    <w:p w14:paraId="23A2BBB5" w14:textId="639F2BF0" w:rsidR="00EB406D" w:rsidRPr="002C2BBB" w:rsidRDefault="00EB406D" w:rsidP="00EB406D">
      <w:pPr>
        <w:numPr>
          <w:ilvl w:val="0"/>
          <w:numId w:val="51"/>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完结束</w:t>
      </w:r>
      <w:proofErr w:type="gramEnd"/>
      <w:r>
        <w:rPr>
          <w:rFonts w:ascii="Times New Roman" w:hAnsi="Times New Roman" w:hint="eastAsia"/>
        </w:rPr>
        <w:t>时间后未选择开始时间，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出现“未选择开始时间”浮窗提示，</w:t>
      </w:r>
      <w:r>
        <w:rPr>
          <w:rFonts w:hint="eastAsia"/>
          <w:noProof/>
        </w:rPr>
        <w:t>1</w:t>
      </w:r>
      <w:r>
        <w:rPr>
          <w:rFonts w:hint="eastAsia"/>
          <w:noProof/>
        </w:rPr>
        <w:t>秒后消失，并保留在筛选页面</w:t>
      </w:r>
      <w:r>
        <w:rPr>
          <w:noProof/>
        </w:rPr>
        <w:t>。</w:t>
      </w:r>
    </w:p>
    <w:p w14:paraId="7E0C17D4" w14:textId="1D41C545" w:rsidR="00DC07CC" w:rsidRPr="002C2BBB" w:rsidRDefault="00DC07CC" w:rsidP="00DC07CC">
      <w:pPr>
        <w:numPr>
          <w:ilvl w:val="0"/>
          <w:numId w:val="51"/>
        </w:numPr>
        <w:spacing w:line="360" w:lineRule="auto"/>
        <w:jc w:val="left"/>
        <w:rPr>
          <w:rFonts w:ascii="Times New Roman" w:hAnsi="Times New Roman"/>
        </w:rPr>
      </w:pPr>
      <w:r>
        <w:rPr>
          <w:rFonts w:ascii="Times New Roman" w:hAnsi="Times New Roman" w:hint="eastAsia"/>
        </w:rPr>
        <w:t>容量输入为大于</w:t>
      </w:r>
      <w:r>
        <w:rPr>
          <w:rFonts w:ascii="Times New Roman" w:hAnsi="Times New Roman" w:hint="eastAsia"/>
        </w:rPr>
        <w:t>0</w:t>
      </w:r>
      <w:r>
        <w:rPr>
          <w:rFonts w:ascii="Times New Roman" w:hAnsi="Times New Roman" w:hint="eastAsia"/>
        </w:rPr>
        <w:t>的数字，否则出现</w:t>
      </w:r>
      <w:r>
        <w:rPr>
          <w:rFonts w:hint="eastAsia"/>
          <w:noProof/>
        </w:rPr>
        <w:t>“请输入</w:t>
      </w:r>
      <w:r w:rsidR="004A4C3E">
        <w:rPr>
          <w:rFonts w:hint="eastAsia"/>
          <w:noProof/>
        </w:rPr>
        <w:t>正确的会场容量</w:t>
      </w:r>
      <w:r>
        <w:rPr>
          <w:rFonts w:hint="eastAsia"/>
          <w:noProof/>
        </w:rPr>
        <w:t>”浮窗提示，</w:t>
      </w:r>
      <w:r>
        <w:rPr>
          <w:rFonts w:hint="eastAsia"/>
          <w:noProof/>
        </w:rPr>
        <w:t>1</w:t>
      </w:r>
      <w:r>
        <w:rPr>
          <w:rFonts w:hint="eastAsia"/>
          <w:noProof/>
        </w:rPr>
        <w:t>秒后消失，并保留在筛选页面</w:t>
      </w:r>
      <w:r w:rsidR="00211D05">
        <w:rPr>
          <w:noProof/>
        </w:rPr>
        <w:t>。</w:t>
      </w:r>
    </w:p>
    <w:p w14:paraId="369BDD5B" w14:textId="77777777" w:rsidR="002E4936" w:rsidRPr="00DC07CC" w:rsidRDefault="002E4936" w:rsidP="002E4936">
      <w:pPr>
        <w:spacing w:line="360" w:lineRule="auto"/>
        <w:jc w:val="left"/>
        <w:rPr>
          <w:rFonts w:ascii="Times New Roman" w:hAnsi="Times New Roman"/>
        </w:rPr>
      </w:pPr>
    </w:p>
    <w:p w14:paraId="2AAB7D54" w14:textId="16E51628" w:rsidR="007B5D25" w:rsidRDefault="00FF752B" w:rsidP="0007552F">
      <w:pPr>
        <w:pStyle w:val="afa"/>
        <w:ind w:firstLineChars="0" w:firstLine="0"/>
        <w:outlineLvl w:val="3"/>
        <w:rPr>
          <w:rFonts w:eastAsiaTheme="majorEastAsia"/>
          <w:b/>
          <w:sz w:val="24"/>
          <w:szCs w:val="24"/>
        </w:rPr>
      </w:pPr>
      <w:bookmarkStart w:id="9" w:name="_Toc452984126"/>
      <w:bookmarkStart w:id="10" w:name="_Toc453070085"/>
      <w:bookmarkStart w:id="11" w:name="_Toc453743427"/>
      <w:bookmarkStart w:id="12" w:name="_Toc455147630"/>
      <w:r>
        <w:rPr>
          <w:rFonts w:eastAsiaTheme="majorEastAsia" w:hint="eastAsia"/>
          <w:b/>
          <w:sz w:val="24"/>
          <w:szCs w:val="24"/>
        </w:rPr>
        <w:t>2.</w:t>
      </w:r>
      <w:r w:rsidR="004D60AE">
        <w:rPr>
          <w:rFonts w:eastAsiaTheme="majorEastAsia" w:hint="eastAsia"/>
          <w:b/>
          <w:sz w:val="24"/>
          <w:szCs w:val="24"/>
        </w:rPr>
        <w:t>1</w:t>
      </w:r>
      <w:r w:rsidR="003650BD">
        <w:rPr>
          <w:rFonts w:eastAsiaTheme="majorEastAsia" w:hint="eastAsia"/>
          <w:b/>
          <w:sz w:val="24"/>
          <w:szCs w:val="24"/>
        </w:rPr>
        <w:t>.</w:t>
      </w:r>
      <w:r w:rsidR="007B5D25">
        <w:rPr>
          <w:rFonts w:eastAsiaTheme="majorEastAsia" w:hint="eastAsia"/>
          <w:b/>
          <w:sz w:val="24"/>
          <w:szCs w:val="24"/>
        </w:rPr>
        <w:t>2</w:t>
      </w:r>
      <w:r w:rsidR="003650BD">
        <w:rPr>
          <w:rFonts w:eastAsiaTheme="majorEastAsia" w:hint="eastAsia"/>
          <w:b/>
          <w:sz w:val="24"/>
          <w:szCs w:val="24"/>
        </w:rPr>
        <w:t xml:space="preserve"> </w:t>
      </w:r>
      <w:r w:rsidR="003650BD">
        <w:rPr>
          <w:rFonts w:eastAsiaTheme="majorEastAsia" w:hint="eastAsia"/>
          <w:b/>
          <w:sz w:val="24"/>
          <w:szCs w:val="24"/>
        </w:rPr>
        <w:t>排序</w:t>
      </w:r>
      <w:bookmarkEnd w:id="9"/>
      <w:bookmarkEnd w:id="10"/>
      <w:bookmarkEnd w:id="11"/>
      <w:bookmarkEnd w:id="12"/>
    </w:p>
    <w:p w14:paraId="4F4C037B" w14:textId="61B62C60" w:rsidR="003650BD" w:rsidRDefault="003650BD" w:rsidP="007D3E6C">
      <w:pPr>
        <w:numPr>
          <w:ilvl w:val="0"/>
          <w:numId w:val="43"/>
        </w:numPr>
        <w:spacing w:line="360" w:lineRule="auto"/>
        <w:jc w:val="left"/>
        <w:rPr>
          <w:rFonts w:ascii="Times New Roman" w:hAnsi="Times New Roman"/>
          <w:b/>
        </w:rPr>
      </w:pPr>
      <w:r w:rsidRPr="00A52EAF">
        <w:rPr>
          <w:rFonts w:ascii="Times New Roman" w:hAnsi="Times New Roman"/>
          <w:b/>
        </w:rPr>
        <w:t>功能描述：</w:t>
      </w:r>
    </w:p>
    <w:p w14:paraId="7C6964E3" w14:textId="2E4F607C" w:rsidR="006607E7" w:rsidRPr="003650BD" w:rsidRDefault="009D2D5A" w:rsidP="006607E7">
      <w:pPr>
        <w:spacing w:line="360" w:lineRule="auto"/>
        <w:jc w:val="center"/>
        <w:rPr>
          <w:rFonts w:ascii="Times New Roman" w:hAnsi="Times New Roman"/>
          <w:b/>
        </w:rPr>
      </w:pPr>
      <w:r>
        <w:rPr>
          <w:noProof/>
        </w:rPr>
        <w:drawing>
          <wp:inline distT="0" distB="0" distL="0" distR="0" wp14:anchorId="36354A2B" wp14:editId="5CF3E2AE">
            <wp:extent cx="2044187" cy="359176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3924" cy="3591302"/>
                    </a:xfrm>
                    <a:prstGeom prst="rect">
                      <a:avLst/>
                    </a:prstGeom>
                  </pic:spPr>
                </pic:pic>
              </a:graphicData>
            </a:graphic>
          </wp:inline>
        </w:drawing>
      </w:r>
    </w:p>
    <w:p w14:paraId="12B2835D" w14:textId="250476B2" w:rsidR="00A83394" w:rsidRDefault="00A83394" w:rsidP="007D3E6C">
      <w:pPr>
        <w:numPr>
          <w:ilvl w:val="0"/>
          <w:numId w:val="42"/>
        </w:numPr>
        <w:spacing w:line="360" w:lineRule="auto"/>
        <w:jc w:val="left"/>
        <w:rPr>
          <w:rFonts w:ascii="Times New Roman" w:hAnsi="Times New Roman"/>
        </w:rPr>
      </w:pPr>
      <w:r>
        <w:rPr>
          <w:rFonts w:ascii="Times New Roman" w:hAnsi="Times New Roman" w:hint="eastAsia"/>
        </w:rPr>
        <w:t>点击“排序”下</w:t>
      </w:r>
      <w:proofErr w:type="gramStart"/>
      <w:r>
        <w:rPr>
          <w:rFonts w:ascii="Times New Roman" w:hAnsi="Times New Roman" w:hint="eastAsia"/>
        </w:rPr>
        <w:t>拉显示</w:t>
      </w:r>
      <w:proofErr w:type="gramEnd"/>
      <w:r>
        <w:rPr>
          <w:rFonts w:ascii="Times New Roman" w:hAnsi="Times New Roman" w:hint="eastAsia"/>
        </w:rPr>
        <w:t>排序选择页面</w:t>
      </w:r>
      <w:r w:rsidR="009D2D5A">
        <w:rPr>
          <w:rFonts w:ascii="Times New Roman" w:hAnsi="Times New Roman" w:hint="eastAsia"/>
        </w:rPr>
        <w:t>，</w:t>
      </w:r>
      <w:r w:rsidR="009D2D5A">
        <w:rPr>
          <w:rFonts w:hint="eastAsia"/>
          <w:noProof/>
        </w:rPr>
        <w:t>背景变灰</w:t>
      </w:r>
      <w:r>
        <w:rPr>
          <w:rFonts w:ascii="Times New Roman" w:hAnsi="Times New Roman" w:hint="eastAsia"/>
        </w:rPr>
        <w:t>。</w:t>
      </w:r>
    </w:p>
    <w:p w14:paraId="4F2C3655" w14:textId="4C44E3D0" w:rsidR="003650BD" w:rsidRPr="009D2D5A" w:rsidRDefault="00A83394" w:rsidP="009D2D5A">
      <w:pPr>
        <w:numPr>
          <w:ilvl w:val="0"/>
          <w:numId w:val="42"/>
        </w:numPr>
        <w:spacing w:line="360" w:lineRule="auto"/>
        <w:jc w:val="left"/>
        <w:rPr>
          <w:rFonts w:ascii="Times New Roman" w:hAnsi="Times New Roman"/>
        </w:rPr>
      </w:pP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由高到低</w:t>
      </w:r>
      <w:r>
        <w:rPr>
          <w:rFonts w:ascii="Times New Roman" w:hAnsi="Times New Roman" w:hint="eastAsia"/>
        </w:rPr>
        <w:t>”</w:t>
      </w:r>
      <w:r w:rsidR="003650BD" w:rsidRPr="00A52EAF">
        <w:rPr>
          <w:rFonts w:ascii="Times New Roman" w:hAnsi="Times New Roman"/>
        </w:rPr>
        <w:t>按照</w:t>
      </w:r>
      <w:r>
        <w:rPr>
          <w:rFonts w:ascii="Times New Roman" w:hAnsi="Times New Roman" w:hint="eastAsia"/>
        </w:rPr>
        <w:t>会议室会场容量降</w:t>
      </w:r>
      <w:r w:rsidR="003650BD" w:rsidRPr="00A52EAF">
        <w:rPr>
          <w:rFonts w:ascii="Times New Roman" w:hAnsi="Times New Roman"/>
        </w:rPr>
        <w:t>序排序</w:t>
      </w: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由低到高</w:t>
      </w:r>
      <w:r>
        <w:rPr>
          <w:rFonts w:ascii="Times New Roman" w:hAnsi="Times New Roman" w:hint="eastAsia"/>
        </w:rPr>
        <w:t>”</w:t>
      </w:r>
      <w:r w:rsidRPr="00A52EAF">
        <w:rPr>
          <w:rFonts w:ascii="Times New Roman" w:hAnsi="Times New Roman"/>
        </w:rPr>
        <w:t>按照</w:t>
      </w:r>
      <w:r>
        <w:rPr>
          <w:rFonts w:ascii="Times New Roman" w:hAnsi="Times New Roman" w:hint="eastAsia"/>
        </w:rPr>
        <w:t>会议室会场容量升</w:t>
      </w:r>
      <w:r w:rsidRPr="00A52EAF">
        <w:rPr>
          <w:rFonts w:ascii="Times New Roman" w:hAnsi="Times New Roman"/>
        </w:rPr>
        <w:t>序排序</w:t>
      </w:r>
      <w:r w:rsidR="009D2D5A">
        <w:rPr>
          <w:rFonts w:ascii="Times New Roman" w:hAnsi="Times New Roman" w:hint="eastAsia"/>
        </w:rPr>
        <w:t>；</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由高到低”</w:t>
      </w:r>
      <w:r w:rsidRPr="009D2D5A">
        <w:rPr>
          <w:rFonts w:ascii="Times New Roman" w:hAnsi="Times New Roman"/>
        </w:rPr>
        <w:t>按照</w:t>
      </w:r>
      <w:r w:rsidRPr="009D2D5A">
        <w:rPr>
          <w:rFonts w:ascii="Times New Roman" w:hAnsi="Times New Roman" w:hint="eastAsia"/>
        </w:rPr>
        <w:t>会议室面积降</w:t>
      </w:r>
      <w:r w:rsidRPr="009D2D5A">
        <w:rPr>
          <w:rFonts w:ascii="Times New Roman" w:hAnsi="Times New Roman"/>
        </w:rPr>
        <w:t>序排序</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由低到高”</w:t>
      </w:r>
      <w:r w:rsidRPr="009D2D5A">
        <w:rPr>
          <w:rFonts w:ascii="Times New Roman" w:hAnsi="Times New Roman"/>
        </w:rPr>
        <w:t>按照</w:t>
      </w:r>
      <w:r w:rsidRPr="009D2D5A">
        <w:rPr>
          <w:rFonts w:ascii="Times New Roman" w:hAnsi="Times New Roman" w:hint="eastAsia"/>
        </w:rPr>
        <w:t>会议室面积升</w:t>
      </w:r>
      <w:r w:rsidRPr="009D2D5A">
        <w:rPr>
          <w:rFonts w:ascii="Times New Roman" w:hAnsi="Times New Roman"/>
        </w:rPr>
        <w:t>序排序</w:t>
      </w:r>
      <w:r w:rsidRPr="009D2D5A">
        <w:rPr>
          <w:rFonts w:ascii="Times New Roman" w:hAnsi="Times New Roman" w:hint="eastAsia"/>
        </w:rPr>
        <w:t>。</w:t>
      </w:r>
      <w:r w:rsidR="009D2D5A">
        <w:rPr>
          <w:rFonts w:ascii="Times New Roman" w:hAnsi="Times New Roman" w:hint="eastAsia"/>
        </w:rPr>
        <w:t>选中排序选项后</w:t>
      </w:r>
      <w:r w:rsidR="009D2D5A" w:rsidRPr="009D2D5A">
        <w:rPr>
          <w:rFonts w:ascii="Times New Roman" w:hAnsi="Times New Roman" w:hint="eastAsia"/>
        </w:rPr>
        <w:t>返回主页面</w:t>
      </w:r>
      <w:r w:rsidR="009D2D5A">
        <w:rPr>
          <w:rFonts w:ascii="Times New Roman" w:hAnsi="Times New Roman" w:hint="eastAsia"/>
        </w:rPr>
        <w:t>，并更新列表排序。（收藏会议室置顶，收藏会议室和普通会议室各自排序）</w:t>
      </w:r>
    </w:p>
    <w:p w14:paraId="7937027A" w14:textId="2C608FDE" w:rsidR="00CC6451" w:rsidRPr="0007552F" w:rsidRDefault="00CC6451" w:rsidP="00CC6451">
      <w:pPr>
        <w:pStyle w:val="afa"/>
        <w:ind w:firstLineChars="0" w:firstLine="0"/>
        <w:outlineLvl w:val="2"/>
        <w:rPr>
          <w:rFonts w:asciiTheme="minorEastAsia" w:eastAsiaTheme="minorEastAsia" w:hAnsiTheme="minorEastAsia"/>
          <w:b/>
          <w:sz w:val="24"/>
          <w:szCs w:val="24"/>
        </w:rPr>
      </w:pPr>
      <w:bookmarkStart w:id="13" w:name="_Toc45514763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会议室</w:t>
      </w:r>
      <w:r w:rsidR="00C72EA8">
        <w:rPr>
          <w:rFonts w:asciiTheme="minorEastAsia" w:eastAsiaTheme="minorEastAsia" w:hAnsiTheme="minorEastAsia" w:hint="eastAsia"/>
          <w:b/>
          <w:sz w:val="24"/>
          <w:szCs w:val="24"/>
        </w:rPr>
        <w:t>详情</w:t>
      </w:r>
      <w:bookmarkEnd w:id="13"/>
    </w:p>
    <w:p w14:paraId="4E66F7CF"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页面初始化：</w:t>
      </w:r>
    </w:p>
    <w:p w14:paraId="5F3D92D8" w14:textId="1CD1AAD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3293E4A8" wp14:editId="3C1FE01C">
            <wp:extent cx="1647170" cy="2884873"/>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7766" cy="2885917"/>
                    </a:xfrm>
                    <a:prstGeom prst="rect">
                      <a:avLst/>
                    </a:prstGeom>
                  </pic:spPr>
                </pic:pic>
              </a:graphicData>
            </a:graphic>
          </wp:inline>
        </w:drawing>
      </w:r>
    </w:p>
    <w:p w14:paraId="58374FB8" w14:textId="714FCE32"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会议室详情显示选中会议室详细信息，页面上方显示会议室图片、名称、地址和会议室</w:t>
      </w:r>
      <w:r w:rsidR="00F14921">
        <w:rPr>
          <w:rFonts w:ascii="Times New Roman" w:hAnsi="Times New Roman" w:hint="eastAsia"/>
        </w:rPr>
        <w:t>简介</w:t>
      </w:r>
      <w:r>
        <w:rPr>
          <w:rFonts w:ascii="Times New Roman" w:hAnsi="Times New Roman" w:hint="eastAsia"/>
        </w:rPr>
        <w:t>。</w:t>
      </w:r>
    </w:p>
    <w:p w14:paraId="5CFA2B38" w14:textId="77777777"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页面右上角显示收藏键，左上角显示返回键。</w:t>
      </w:r>
    </w:p>
    <w:p w14:paraId="0458FA55" w14:textId="590808D9"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页面中部显示日历（主页在筛选</w:t>
      </w:r>
      <w:r w:rsidR="003B71CA">
        <w:rPr>
          <w:rFonts w:ascii="Times New Roman" w:hAnsi="Times New Roman" w:hint="eastAsia"/>
        </w:rPr>
        <w:t>日期</w:t>
      </w:r>
      <w:r>
        <w:rPr>
          <w:rFonts w:ascii="Times New Roman" w:hAnsi="Times New Roman" w:hint="eastAsia"/>
        </w:rPr>
        <w:t>后点击进入会议室详情，默认选中筛选的日期；其他情况下进入，默认选中当天）。</w:t>
      </w:r>
    </w:p>
    <w:p w14:paraId="64885370" w14:textId="02A19570" w:rsidR="00CC6451" w:rsidRPr="00A52EAF"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页面显示选中日期会议室可用时间</w:t>
      </w:r>
      <w:r w:rsidR="003B71CA">
        <w:rPr>
          <w:rFonts w:ascii="Times New Roman" w:hAnsi="Times New Roman" w:hint="eastAsia"/>
        </w:rPr>
        <w:t>段</w:t>
      </w:r>
      <w:r>
        <w:rPr>
          <w:rFonts w:ascii="Times New Roman" w:hAnsi="Times New Roman" w:hint="eastAsia"/>
        </w:rPr>
        <w:t>，可用时间</w:t>
      </w:r>
      <w:r w:rsidR="003B71CA">
        <w:rPr>
          <w:rFonts w:ascii="Times New Roman" w:hAnsi="Times New Roman" w:hint="eastAsia"/>
        </w:rPr>
        <w:t>段</w:t>
      </w:r>
      <w:r>
        <w:rPr>
          <w:rFonts w:ascii="Times New Roman" w:hAnsi="Times New Roman" w:hint="eastAsia"/>
        </w:rPr>
        <w:t>深色显示；不可用时间</w:t>
      </w:r>
      <w:r w:rsidR="003B71CA">
        <w:rPr>
          <w:rFonts w:ascii="Times New Roman" w:hAnsi="Times New Roman" w:hint="eastAsia"/>
        </w:rPr>
        <w:t>段</w:t>
      </w:r>
      <w:r>
        <w:rPr>
          <w:rFonts w:ascii="Times New Roman" w:hAnsi="Times New Roman" w:hint="eastAsia"/>
        </w:rPr>
        <w:t>半透明显示</w:t>
      </w:r>
      <w:r w:rsidR="00573E4F">
        <w:rPr>
          <w:rFonts w:ascii="Times New Roman" w:hAnsi="Times New Roman" w:hint="eastAsia"/>
        </w:rPr>
        <w:t>（主页在筛选</w:t>
      </w:r>
      <w:r w:rsidR="00573E4F">
        <w:rPr>
          <w:rFonts w:ascii="Times New Roman" w:hAnsi="Times New Roman"/>
        </w:rPr>
        <w:t>时间</w:t>
      </w:r>
      <w:r w:rsidR="00573E4F">
        <w:rPr>
          <w:rFonts w:ascii="Times New Roman" w:hAnsi="Times New Roman" w:hint="eastAsia"/>
        </w:rPr>
        <w:t>后点击进入会议室详情，默认选中筛选的时间段</w:t>
      </w:r>
      <w:r w:rsidR="00FF56CE">
        <w:rPr>
          <w:rFonts w:ascii="Times New Roman" w:hAnsi="Times New Roman" w:hint="eastAsia"/>
        </w:rPr>
        <w:t>；其他情况下进入，无选中项</w:t>
      </w:r>
      <w:r w:rsidR="00573E4F">
        <w:rPr>
          <w:rFonts w:ascii="Times New Roman" w:hAnsi="Times New Roman" w:hint="eastAsia"/>
        </w:rPr>
        <w:t>）</w:t>
      </w:r>
      <w:r>
        <w:rPr>
          <w:rFonts w:ascii="Times New Roman" w:hAnsi="Times New Roman" w:hint="eastAsia"/>
        </w:rPr>
        <w:t>。</w:t>
      </w:r>
    </w:p>
    <w:p w14:paraId="5CF5D13E" w14:textId="77777777" w:rsidR="00CC6451" w:rsidRPr="006607E7"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页面底部显示预订键。</w:t>
      </w:r>
    </w:p>
    <w:p w14:paraId="5D692465"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功能描述：</w:t>
      </w:r>
    </w:p>
    <w:p w14:paraId="25A60D9C" w14:textId="730B82F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6E1D459E" wp14:editId="4F3B9A4F">
            <wp:extent cx="1745299" cy="3101645"/>
            <wp:effectExtent l="0" t="0" r="7620" b="381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45074" cy="3101246"/>
                    </a:xfrm>
                    <a:prstGeom prst="rect">
                      <a:avLst/>
                    </a:prstGeom>
                  </pic:spPr>
                </pic:pic>
              </a:graphicData>
            </a:graphic>
          </wp:inline>
        </w:drawing>
      </w:r>
    </w:p>
    <w:p w14:paraId="6E64E81F" w14:textId="77777777" w:rsidR="00CC6451" w:rsidRDefault="00CC6451" w:rsidP="00CC6451">
      <w:pPr>
        <w:numPr>
          <w:ilvl w:val="0"/>
          <w:numId w:val="50"/>
        </w:numPr>
        <w:spacing w:line="360" w:lineRule="auto"/>
        <w:jc w:val="left"/>
        <w:rPr>
          <w:rFonts w:ascii="Times New Roman" w:hAnsi="Times New Roman"/>
        </w:rPr>
      </w:pPr>
      <w:r w:rsidRPr="00A52EAF">
        <w:rPr>
          <w:rFonts w:ascii="Times New Roman" w:hAnsi="Times New Roman"/>
        </w:rPr>
        <w:t>点击页面左上角返回键返回</w:t>
      </w:r>
      <w:r>
        <w:rPr>
          <w:rFonts w:ascii="Times New Roman" w:hAnsi="Times New Roman" w:hint="eastAsia"/>
        </w:rPr>
        <w:t>主页面</w:t>
      </w:r>
      <w:r w:rsidRPr="00A52EAF">
        <w:rPr>
          <w:rFonts w:ascii="Times New Roman" w:hAnsi="Times New Roman"/>
        </w:rPr>
        <w:t>。</w:t>
      </w:r>
    </w:p>
    <w:p w14:paraId="3029CDEC" w14:textId="77777777" w:rsidR="00CC6451" w:rsidRPr="00A52EAF"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点击“收藏”，对该会议室进行收藏，并在主页中将该会议室在列表中置顶显示。</w:t>
      </w:r>
    </w:p>
    <w:p w14:paraId="4ECD9659" w14:textId="2293C9C4" w:rsidR="00CC6451" w:rsidRPr="00E54206" w:rsidRDefault="00573E4F" w:rsidP="00CC6451">
      <w:pPr>
        <w:numPr>
          <w:ilvl w:val="0"/>
          <w:numId w:val="50"/>
        </w:numPr>
        <w:spacing w:line="360" w:lineRule="auto"/>
        <w:jc w:val="left"/>
        <w:rPr>
          <w:rFonts w:ascii="Times New Roman" w:hAnsi="Times New Roman"/>
        </w:rPr>
      </w:pPr>
      <w:r>
        <w:rPr>
          <w:rFonts w:ascii="Times New Roman" w:hAnsi="Times New Roman" w:hint="eastAsia"/>
        </w:rPr>
        <w:t>点击选择日期（单选），</w:t>
      </w:r>
      <w:r w:rsidR="00CC6451">
        <w:rPr>
          <w:rFonts w:ascii="Times New Roman" w:hAnsi="Times New Roman" w:hint="eastAsia"/>
        </w:rPr>
        <w:t>点击日期显示的左右</w:t>
      </w:r>
      <w:r w:rsidR="00CC6451">
        <w:rPr>
          <w:noProof/>
        </w:rPr>
        <w:drawing>
          <wp:inline distT="0" distB="0" distL="0" distR="0" wp14:anchorId="50C47A1B" wp14:editId="1C8D3D92">
            <wp:extent cx="244549" cy="240296"/>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1789" cy="247410"/>
                    </a:xfrm>
                    <a:prstGeom prst="rect">
                      <a:avLst/>
                    </a:prstGeom>
                  </pic:spPr>
                </pic:pic>
              </a:graphicData>
            </a:graphic>
          </wp:inline>
        </w:drawing>
      </w:r>
      <w:r w:rsidR="00CC6451" w:rsidRPr="006212A7">
        <w:rPr>
          <w:noProof/>
        </w:rPr>
        <w:t xml:space="preserve"> </w:t>
      </w:r>
      <w:r w:rsidR="00CC6451">
        <w:rPr>
          <w:noProof/>
        </w:rPr>
        <w:drawing>
          <wp:inline distT="0" distB="0" distL="0" distR="0" wp14:anchorId="717FC2C2" wp14:editId="4D5F7992">
            <wp:extent cx="210735" cy="2339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590" cy="237085"/>
                    </a:xfrm>
                    <a:prstGeom prst="rect">
                      <a:avLst/>
                    </a:prstGeom>
                  </pic:spPr>
                </pic:pic>
              </a:graphicData>
            </a:graphic>
          </wp:inline>
        </w:drawing>
      </w:r>
      <w:r w:rsidR="00CC6451">
        <w:rPr>
          <w:rFonts w:ascii="Times New Roman" w:hAnsi="Times New Roman" w:hint="eastAsia"/>
        </w:rPr>
        <w:t>按键实现前后周切换</w:t>
      </w:r>
      <w:r>
        <w:rPr>
          <w:rFonts w:ascii="Times New Roman" w:hAnsi="Times New Roman" w:hint="eastAsia"/>
        </w:rPr>
        <w:t>（在选中预订时间</w:t>
      </w:r>
      <w:proofErr w:type="gramStart"/>
      <w:r>
        <w:rPr>
          <w:rFonts w:ascii="Times New Roman" w:hAnsi="Times New Roman" w:hint="eastAsia"/>
        </w:rPr>
        <w:t>段情况</w:t>
      </w:r>
      <w:proofErr w:type="gramEnd"/>
      <w:r>
        <w:rPr>
          <w:rFonts w:ascii="Times New Roman" w:hAnsi="Times New Roman" w:hint="eastAsia"/>
        </w:rPr>
        <w:t>下切换日期，保留预订时间段选择，如预订时间段与</w:t>
      </w:r>
      <w:r w:rsidR="003B71CA">
        <w:rPr>
          <w:rFonts w:ascii="Times New Roman" w:hAnsi="Times New Roman" w:hint="eastAsia"/>
        </w:rPr>
        <w:t>切换日期</w:t>
      </w:r>
      <w:r>
        <w:rPr>
          <w:rFonts w:ascii="Times New Roman" w:hAnsi="Times New Roman" w:hint="eastAsia"/>
        </w:rPr>
        <w:t>可用时间发生冲突，则清空时间段选择））</w:t>
      </w:r>
      <w:r w:rsidR="00CC6451">
        <w:rPr>
          <w:rFonts w:ascii="Times New Roman" w:hAnsi="Times New Roman" w:hint="eastAsia"/>
        </w:rPr>
        <w:t>。</w:t>
      </w:r>
    </w:p>
    <w:p w14:paraId="400DB657" w14:textId="17F762C1" w:rsidR="00CC6451" w:rsidRDefault="00CC6451" w:rsidP="00CC6451">
      <w:pPr>
        <w:numPr>
          <w:ilvl w:val="0"/>
          <w:numId w:val="50"/>
        </w:numPr>
        <w:spacing w:line="360" w:lineRule="auto"/>
        <w:jc w:val="left"/>
        <w:rPr>
          <w:rFonts w:ascii="Times New Roman" w:hAnsi="Times New Roman"/>
        </w:rPr>
      </w:pPr>
      <w:r>
        <w:rPr>
          <w:rFonts w:ascii="Times New Roman" w:hAnsi="Times New Roman" w:hint="eastAsia"/>
        </w:rPr>
        <w:t>单数次点击时间为开始时间，并清空</w:t>
      </w:r>
      <w:r w:rsidR="009F39FA">
        <w:rPr>
          <w:rFonts w:ascii="Times New Roman" w:hAnsi="Times New Roman" w:hint="eastAsia"/>
        </w:rPr>
        <w:t>之前的</w:t>
      </w:r>
      <w:r>
        <w:rPr>
          <w:rFonts w:ascii="Times New Roman" w:hAnsi="Times New Roman" w:hint="eastAsia"/>
        </w:rPr>
        <w:t>时间选择，双数次点击时间为结束时间，开始时间和结束时间的中间时间点自动选中</w:t>
      </w:r>
      <w:r w:rsidR="009F39FA">
        <w:rPr>
          <w:rFonts w:ascii="Times New Roman" w:hAnsi="Times New Roman" w:hint="eastAsia"/>
        </w:rPr>
        <w:t>（</w:t>
      </w:r>
      <w:r>
        <w:rPr>
          <w:rFonts w:ascii="Times New Roman" w:hAnsi="Times New Roman" w:hint="eastAsia"/>
        </w:rPr>
        <w:t>不可选择跨越不可用时间点的时间段</w:t>
      </w:r>
      <w:r w:rsidR="009F39FA">
        <w:rPr>
          <w:rFonts w:ascii="Times New Roman" w:hAnsi="Times New Roman" w:hint="eastAsia"/>
        </w:rPr>
        <w:t>，</w:t>
      </w:r>
      <w:r>
        <w:rPr>
          <w:rFonts w:ascii="Times New Roman" w:hAnsi="Times New Roman" w:hint="eastAsia"/>
        </w:rPr>
        <w:t>不可选中不可用时间点</w:t>
      </w:r>
      <w:r w:rsidR="009F39FA">
        <w:rPr>
          <w:rFonts w:ascii="Times New Roman" w:hAnsi="Times New Roman" w:hint="eastAsia"/>
        </w:rPr>
        <w:t>）</w:t>
      </w:r>
      <w:r>
        <w:rPr>
          <w:rFonts w:ascii="Times New Roman" w:hAnsi="Times New Roman" w:hint="eastAsia"/>
        </w:rPr>
        <w:t>。</w:t>
      </w:r>
    </w:p>
    <w:p w14:paraId="6918F18F" w14:textId="2B494A03" w:rsidR="00CC6451" w:rsidRPr="006607E7"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点击预订</w:t>
      </w:r>
      <w:r w:rsidRPr="00744207">
        <w:rPr>
          <w:rFonts w:ascii="Times New Roman" w:hAnsi="Times New Roman" w:hint="eastAsia"/>
        </w:rPr>
        <w:t>，</w:t>
      </w:r>
      <w:r w:rsidR="007F6CD5">
        <w:rPr>
          <w:rFonts w:ascii="Times New Roman" w:hAnsi="Times New Roman" w:hint="eastAsia"/>
        </w:rPr>
        <w:t>向上弹出</w:t>
      </w:r>
      <w:r>
        <w:rPr>
          <w:rFonts w:ascii="Times New Roman" w:hAnsi="Times New Roman" w:hint="eastAsia"/>
        </w:rPr>
        <w:t>显示确认对话框，</w:t>
      </w:r>
      <w:r w:rsidR="00D235BD">
        <w:rPr>
          <w:rFonts w:ascii="Times New Roman" w:hAnsi="Times New Roman" w:hint="eastAsia"/>
        </w:rPr>
        <w:t>背景变灰，</w:t>
      </w:r>
      <w:r>
        <w:rPr>
          <w:rFonts w:ascii="Times New Roman" w:hAnsi="Times New Roman" w:hint="eastAsia"/>
        </w:rPr>
        <w:t>输入会议名称，点击“确定”，完成会议室预订，进入预订会议室管理页面</w:t>
      </w:r>
      <w:r w:rsidR="003B71CA">
        <w:rPr>
          <w:rFonts w:ascii="Times New Roman" w:hAnsi="Times New Roman" w:hint="eastAsia"/>
        </w:rPr>
        <w:t>，并更新会议室预订列表</w:t>
      </w:r>
      <w:r>
        <w:rPr>
          <w:rFonts w:ascii="Times New Roman" w:hAnsi="Times New Roman" w:hint="eastAsia"/>
        </w:rPr>
        <w:t>。点击“取消”返回会议室详情页面</w:t>
      </w:r>
      <w:r w:rsidR="00D235BD">
        <w:rPr>
          <w:rFonts w:ascii="Times New Roman" w:hAnsi="Times New Roman" w:hint="eastAsia"/>
        </w:rPr>
        <w:t>，并保留选中日期和时间段</w:t>
      </w:r>
      <w:r>
        <w:rPr>
          <w:rFonts w:ascii="Times New Roman" w:hAnsi="Times New Roman" w:hint="eastAsia"/>
        </w:rPr>
        <w:t>。</w:t>
      </w:r>
    </w:p>
    <w:p w14:paraId="7CF7DF80" w14:textId="77777777" w:rsidR="00CC6451" w:rsidRPr="00A52EAF"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异常处理：</w:t>
      </w:r>
    </w:p>
    <w:p w14:paraId="4C462890" w14:textId="34019BDF" w:rsidR="00CC6451" w:rsidRPr="0026368B" w:rsidRDefault="00CC6451" w:rsidP="00D520F0">
      <w:pPr>
        <w:numPr>
          <w:ilvl w:val="0"/>
          <w:numId w:val="88"/>
        </w:numPr>
        <w:spacing w:line="360" w:lineRule="auto"/>
        <w:jc w:val="left"/>
        <w:rPr>
          <w:rFonts w:ascii="Times New Roman" w:hAnsi="Times New Roman"/>
        </w:rPr>
      </w:pPr>
      <w:r>
        <w:rPr>
          <w:rFonts w:ascii="Times New Roman" w:hAnsi="Times New Roman" w:hint="eastAsia"/>
        </w:rPr>
        <w:t>未选择</w:t>
      </w:r>
      <w:r w:rsidR="0072174C">
        <w:rPr>
          <w:rFonts w:ascii="Times New Roman" w:hAnsi="Times New Roman" w:hint="eastAsia"/>
        </w:rPr>
        <w:t>预订</w:t>
      </w:r>
      <w:r>
        <w:rPr>
          <w:rFonts w:ascii="Times New Roman" w:hAnsi="Times New Roman" w:hint="eastAsia"/>
        </w:rPr>
        <w:t>时间</w:t>
      </w:r>
      <w:proofErr w:type="gramStart"/>
      <w:r w:rsidR="00295CC3">
        <w:rPr>
          <w:rFonts w:ascii="Times New Roman" w:hAnsi="Times New Roman" w:hint="eastAsia"/>
        </w:rPr>
        <w:t>段</w:t>
      </w:r>
      <w:r>
        <w:rPr>
          <w:rFonts w:ascii="Times New Roman" w:hAnsi="Times New Roman" w:hint="eastAsia"/>
        </w:rPr>
        <w:t>状态</w:t>
      </w:r>
      <w:proofErr w:type="gramEnd"/>
      <w:r>
        <w:rPr>
          <w:rFonts w:ascii="Times New Roman" w:hAnsi="Times New Roman" w:hint="eastAsia"/>
        </w:rPr>
        <w:t>下点击“预约”，</w:t>
      </w:r>
      <w:r w:rsidR="00D520F0">
        <w:rPr>
          <w:rFonts w:hint="eastAsia"/>
          <w:noProof/>
        </w:rPr>
        <w:t>出现“未选择预订时间”浮窗提示，</w:t>
      </w:r>
      <w:r w:rsidR="00D520F0">
        <w:rPr>
          <w:rFonts w:hint="eastAsia"/>
          <w:noProof/>
        </w:rPr>
        <w:t>1</w:t>
      </w:r>
      <w:r w:rsidR="00D520F0">
        <w:rPr>
          <w:rFonts w:hint="eastAsia"/>
          <w:noProof/>
        </w:rPr>
        <w:t>秒后消失，并保留在</w:t>
      </w:r>
      <w:r w:rsidR="00295CC3">
        <w:rPr>
          <w:rFonts w:hint="eastAsia"/>
          <w:noProof/>
        </w:rPr>
        <w:t>会议室详情</w:t>
      </w:r>
      <w:r w:rsidR="00D520F0">
        <w:rPr>
          <w:rFonts w:hint="eastAsia"/>
          <w:noProof/>
        </w:rPr>
        <w:t>页面</w:t>
      </w:r>
      <w:r>
        <w:rPr>
          <w:noProof/>
        </w:rPr>
        <w:t>。</w:t>
      </w:r>
    </w:p>
    <w:p w14:paraId="1763E06A" w14:textId="6F888DBB" w:rsidR="00CC6451" w:rsidRPr="00CC08E8" w:rsidRDefault="00CC6451" w:rsidP="00D520F0">
      <w:pPr>
        <w:numPr>
          <w:ilvl w:val="0"/>
          <w:numId w:val="88"/>
        </w:numPr>
        <w:spacing w:line="360" w:lineRule="auto"/>
        <w:jc w:val="left"/>
        <w:rPr>
          <w:rFonts w:ascii="Times New Roman" w:hAnsi="Times New Roman"/>
        </w:rPr>
      </w:pPr>
      <w:r>
        <w:rPr>
          <w:rFonts w:ascii="Times New Roman" w:hAnsi="Times New Roman" w:hint="eastAsia"/>
        </w:rPr>
        <w:t>未输入会议名称状态下</w:t>
      </w:r>
      <w:r>
        <w:rPr>
          <w:rFonts w:hint="eastAsia"/>
          <w:noProof/>
        </w:rPr>
        <w:t>，点击“确定”，出现“未输入会议名称”</w:t>
      </w:r>
      <w:r w:rsidR="0072174C" w:rsidRPr="0072174C">
        <w:rPr>
          <w:rFonts w:hint="eastAsia"/>
          <w:noProof/>
        </w:rPr>
        <w:t xml:space="preserve"> </w:t>
      </w:r>
      <w:r w:rsidR="0072174C">
        <w:rPr>
          <w:rFonts w:hint="eastAsia"/>
          <w:noProof/>
        </w:rPr>
        <w:t>浮窗</w:t>
      </w:r>
      <w:r>
        <w:rPr>
          <w:rFonts w:hint="eastAsia"/>
          <w:noProof/>
        </w:rPr>
        <w:t>提示，</w:t>
      </w:r>
      <w:r w:rsidR="0072174C">
        <w:rPr>
          <w:rFonts w:hint="eastAsia"/>
          <w:noProof/>
        </w:rPr>
        <w:t>1</w:t>
      </w:r>
      <w:r w:rsidR="0072174C">
        <w:rPr>
          <w:rFonts w:hint="eastAsia"/>
          <w:noProof/>
        </w:rPr>
        <w:t>秒后消失，并保留在</w:t>
      </w:r>
      <w:r>
        <w:rPr>
          <w:rFonts w:hint="eastAsia"/>
        </w:rPr>
        <w:t>确认对话框页面</w:t>
      </w:r>
      <w:r>
        <w:rPr>
          <w:noProof/>
        </w:rPr>
        <w:t>。</w:t>
      </w:r>
    </w:p>
    <w:p w14:paraId="60F2ED3D" w14:textId="70F0A992" w:rsidR="00CC08E8" w:rsidRPr="006B2300" w:rsidRDefault="00CC08E8" w:rsidP="00D520F0">
      <w:pPr>
        <w:numPr>
          <w:ilvl w:val="0"/>
          <w:numId w:val="88"/>
        </w:numPr>
        <w:spacing w:line="360" w:lineRule="auto"/>
        <w:jc w:val="left"/>
        <w:rPr>
          <w:rFonts w:ascii="Times New Roman" w:hAnsi="Times New Roman"/>
        </w:rPr>
      </w:pPr>
      <w:r>
        <w:rPr>
          <w:rFonts w:hint="eastAsia"/>
          <w:noProof/>
        </w:rPr>
        <w:t>会议名称输入上限为</w:t>
      </w:r>
      <w:r>
        <w:rPr>
          <w:rFonts w:hint="eastAsia"/>
          <w:noProof/>
        </w:rPr>
        <w:t>20</w:t>
      </w:r>
      <w:r>
        <w:rPr>
          <w:rFonts w:hint="eastAsia"/>
          <w:noProof/>
        </w:rPr>
        <w:t>个字符，超出弹出“会议名称最大长度为</w:t>
      </w:r>
      <w:r>
        <w:rPr>
          <w:rFonts w:hint="eastAsia"/>
          <w:noProof/>
        </w:rPr>
        <w:t>20</w:t>
      </w:r>
      <w:r>
        <w:rPr>
          <w:rFonts w:hint="eastAsia"/>
          <w:noProof/>
        </w:rPr>
        <w:t>位”浮窗，保留原有输入，无法继续输入。</w:t>
      </w:r>
    </w:p>
    <w:p w14:paraId="3C007937" w14:textId="6951158E" w:rsidR="00CC6451" w:rsidRPr="00AC53A9" w:rsidRDefault="00CC6451" w:rsidP="00AC53A9">
      <w:pPr>
        <w:numPr>
          <w:ilvl w:val="0"/>
          <w:numId w:val="88"/>
        </w:numPr>
        <w:spacing w:line="360" w:lineRule="auto"/>
        <w:jc w:val="left"/>
        <w:rPr>
          <w:rFonts w:ascii="Times New Roman" w:hAnsi="Times New Roman"/>
        </w:rPr>
      </w:pPr>
      <w:r>
        <w:rPr>
          <w:rFonts w:ascii="Times New Roman" w:hAnsi="Times New Roman" w:hint="eastAsia"/>
        </w:rPr>
        <w:lastRenderedPageBreak/>
        <w:t>预订会议室操作时间内选中会议室被预订占用，点击“确认”，</w:t>
      </w:r>
      <w:r>
        <w:rPr>
          <w:rFonts w:hint="eastAsia"/>
          <w:noProof/>
        </w:rPr>
        <w:t>出现“</w:t>
      </w:r>
      <w:r w:rsidR="00D2755E">
        <w:rPr>
          <w:rFonts w:hint="eastAsia"/>
          <w:noProof/>
        </w:rPr>
        <w:t>操作期间</w:t>
      </w:r>
      <w:r>
        <w:rPr>
          <w:rFonts w:hint="eastAsia"/>
          <w:noProof/>
        </w:rPr>
        <w:t>该会议室已被预订”弹出框提示，背景变灰，点击弹出框</w:t>
      </w:r>
      <w:r w:rsidR="003C1F9F">
        <w:rPr>
          <w:rFonts w:hint="eastAsia"/>
          <w:noProof/>
        </w:rPr>
        <w:t>“确认”</w:t>
      </w:r>
      <w:r>
        <w:rPr>
          <w:rFonts w:hint="eastAsia"/>
        </w:rPr>
        <w:t>后返回会议室详情界面，更新该会议室可用时间</w:t>
      </w:r>
      <w:r w:rsidR="0072174C">
        <w:rPr>
          <w:rFonts w:hint="eastAsia"/>
        </w:rPr>
        <w:t>，</w:t>
      </w:r>
      <w:r w:rsidR="008E16C6">
        <w:rPr>
          <w:rFonts w:hint="eastAsia"/>
        </w:rPr>
        <w:t>并</w:t>
      </w:r>
      <w:r w:rsidR="0072174C">
        <w:rPr>
          <w:rFonts w:hint="eastAsia"/>
        </w:rPr>
        <w:t>清空之前的时间选择</w:t>
      </w:r>
      <w:r>
        <w:rPr>
          <w:noProof/>
        </w:rPr>
        <w:t>。</w:t>
      </w:r>
    </w:p>
    <w:p w14:paraId="055DB1BB" w14:textId="3AAD8CD8"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14" w:name="_Toc455147632"/>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CC6451">
        <w:rPr>
          <w:rFonts w:asciiTheme="minorEastAsia" w:eastAsiaTheme="minorEastAsia" w:hAnsiTheme="minorEastAsia" w:hint="eastAsia"/>
          <w:b/>
          <w:sz w:val="24"/>
          <w:szCs w:val="24"/>
        </w:rPr>
        <w:t>3</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预</w:t>
      </w:r>
      <w:r w:rsidR="002D48EB">
        <w:rPr>
          <w:rFonts w:asciiTheme="minorEastAsia" w:eastAsiaTheme="minorEastAsia" w:hAnsiTheme="minorEastAsia" w:hint="eastAsia"/>
          <w:b/>
          <w:sz w:val="24"/>
          <w:szCs w:val="24"/>
        </w:rPr>
        <w:t>订</w:t>
      </w:r>
      <w:r>
        <w:rPr>
          <w:rFonts w:asciiTheme="minorEastAsia" w:eastAsiaTheme="minorEastAsia" w:hAnsiTheme="minorEastAsia" w:hint="eastAsia"/>
          <w:b/>
          <w:sz w:val="24"/>
          <w:szCs w:val="24"/>
        </w:rPr>
        <w:t>管理</w:t>
      </w:r>
      <w:bookmarkEnd w:id="14"/>
      <w:r w:rsidR="005C29F6" w:rsidRPr="005C29F6">
        <w:rPr>
          <w:noProof/>
        </w:rPr>
        <w:t xml:space="preserve"> </w:t>
      </w:r>
    </w:p>
    <w:p w14:paraId="6FE24942"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页面初始化：</w:t>
      </w:r>
    </w:p>
    <w:p w14:paraId="613F627D" w14:textId="709155A5" w:rsidR="006607E7" w:rsidRPr="00A52EAF" w:rsidRDefault="00205DE8" w:rsidP="006607E7">
      <w:pPr>
        <w:spacing w:line="360" w:lineRule="auto"/>
        <w:jc w:val="center"/>
        <w:rPr>
          <w:rFonts w:ascii="Times New Roman" w:hAnsi="Times New Roman"/>
          <w:b/>
        </w:rPr>
      </w:pPr>
      <w:r>
        <w:rPr>
          <w:noProof/>
        </w:rPr>
        <w:drawing>
          <wp:inline distT="0" distB="0" distL="0" distR="0" wp14:anchorId="128F8917" wp14:editId="4C4617BD">
            <wp:extent cx="1777594" cy="308215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82575" cy="3090796"/>
                    </a:xfrm>
                    <a:prstGeom prst="rect">
                      <a:avLst/>
                    </a:prstGeom>
                  </pic:spPr>
                </pic:pic>
              </a:graphicData>
            </a:graphic>
          </wp:inline>
        </w:drawing>
      </w:r>
    </w:p>
    <w:p w14:paraId="57216236" w14:textId="4078AD54" w:rsidR="00320B45" w:rsidRPr="00A52EAF" w:rsidRDefault="00320B45" w:rsidP="007D3E6C">
      <w:pPr>
        <w:numPr>
          <w:ilvl w:val="0"/>
          <w:numId w:val="45"/>
        </w:numPr>
        <w:spacing w:line="360" w:lineRule="auto"/>
        <w:jc w:val="left"/>
        <w:rPr>
          <w:rFonts w:ascii="Times New Roman" w:hAnsi="Times New Roman"/>
        </w:rPr>
      </w:pPr>
      <w:r>
        <w:rPr>
          <w:rFonts w:ascii="Times New Roman" w:hAnsi="Times New Roman" w:hint="eastAsia"/>
        </w:rPr>
        <w:t>预</w:t>
      </w:r>
      <w:r w:rsidR="00F06570">
        <w:rPr>
          <w:rFonts w:ascii="Times New Roman" w:hAnsi="Times New Roman" w:hint="eastAsia"/>
        </w:rPr>
        <w:t>约</w:t>
      </w:r>
      <w:r>
        <w:rPr>
          <w:rFonts w:ascii="Times New Roman" w:hAnsi="Times New Roman" w:hint="eastAsia"/>
        </w:rPr>
        <w:t>会议室管理页面展示用户已预订会议室列表，列表显示预订会议室信息（会议室名称、会议名称、地点、时间）和</w:t>
      </w:r>
      <w:r w:rsidR="002B0C8D">
        <w:rPr>
          <w:rFonts w:ascii="Times New Roman" w:hAnsi="Times New Roman" w:hint="eastAsia"/>
        </w:rPr>
        <w:t>会议室</w:t>
      </w:r>
      <w:r>
        <w:rPr>
          <w:rFonts w:ascii="Times New Roman" w:hAnsi="Times New Roman" w:hint="eastAsia"/>
        </w:rPr>
        <w:t>状态（准备</w:t>
      </w:r>
      <w:r w:rsidR="00205DE8">
        <w:rPr>
          <w:rFonts w:ascii="Times New Roman" w:hAnsi="Times New Roman" w:hint="eastAsia"/>
        </w:rPr>
        <w:t>中</w:t>
      </w:r>
      <w:r>
        <w:rPr>
          <w:rFonts w:ascii="Times New Roman" w:hAnsi="Times New Roman" w:hint="eastAsia"/>
        </w:rPr>
        <w:t>、</w:t>
      </w:r>
      <w:r w:rsidR="003F290F">
        <w:rPr>
          <w:rFonts w:ascii="Times New Roman" w:hAnsi="Times New Roman" w:hint="eastAsia"/>
        </w:rPr>
        <w:t>使用</w:t>
      </w:r>
      <w:r w:rsidR="00205DE8">
        <w:rPr>
          <w:rFonts w:ascii="Times New Roman" w:hAnsi="Times New Roman" w:hint="eastAsia"/>
        </w:rPr>
        <w:t>中</w:t>
      </w:r>
      <w:r>
        <w:rPr>
          <w:rFonts w:ascii="Times New Roman" w:hAnsi="Times New Roman" w:hint="eastAsia"/>
        </w:rPr>
        <w:t>、</w:t>
      </w:r>
      <w:r w:rsidR="00205DE8">
        <w:rPr>
          <w:rFonts w:ascii="Times New Roman" w:hAnsi="Times New Roman" w:hint="eastAsia"/>
        </w:rPr>
        <w:t>已</w:t>
      </w:r>
      <w:r>
        <w:rPr>
          <w:rFonts w:ascii="Times New Roman" w:hAnsi="Times New Roman" w:hint="eastAsia"/>
        </w:rPr>
        <w:t>结束、</w:t>
      </w:r>
      <w:r w:rsidR="00205DE8">
        <w:rPr>
          <w:rFonts w:ascii="Times New Roman" w:hAnsi="Times New Roman" w:hint="eastAsia"/>
        </w:rPr>
        <w:t>已</w:t>
      </w:r>
      <w:r>
        <w:rPr>
          <w:rFonts w:ascii="Times New Roman" w:hAnsi="Times New Roman" w:hint="eastAsia"/>
        </w:rPr>
        <w:t>取消）</w:t>
      </w:r>
      <w:r w:rsidR="00473CD6">
        <w:rPr>
          <w:rFonts w:ascii="Times New Roman" w:hAnsi="Times New Roman" w:hint="eastAsia"/>
        </w:rPr>
        <w:t>，</w:t>
      </w:r>
      <w:r w:rsidR="008421A0">
        <w:rPr>
          <w:rFonts w:ascii="Times New Roman" w:hAnsi="Times New Roman" w:hint="eastAsia"/>
        </w:rPr>
        <w:t>默认</w:t>
      </w:r>
      <w:r w:rsidR="00F06570">
        <w:rPr>
          <w:rFonts w:ascii="Times New Roman" w:hAnsi="Times New Roman" w:hint="eastAsia"/>
        </w:rPr>
        <w:t>显示</w:t>
      </w:r>
      <w:r w:rsidR="00532A93">
        <w:rPr>
          <w:rFonts w:ascii="Times New Roman" w:hAnsi="Times New Roman" w:hint="eastAsia"/>
        </w:rPr>
        <w:t>状态为</w:t>
      </w:r>
      <w:r w:rsidR="00F06570">
        <w:rPr>
          <w:rFonts w:ascii="Times New Roman" w:hAnsi="Times New Roman" w:hint="eastAsia"/>
        </w:rPr>
        <w:t>准备</w:t>
      </w:r>
      <w:r w:rsidR="00450DC1">
        <w:rPr>
          <w:rFonts w:ascii="Times New Roman" w:hAnsi="Times New Roman" w:hint="eastAsia"/>
        </w:rPr>
        <w:t>中和使用中</w:t>
      </w:r>
      <w:r w:rsidR="00F06570">
        <w:rPr>
          <w:rFonts w:ascii="Times New Roman" w:hAnsi="Times New Roman" w:hint="eastAsia"/>
        </w:rPr>
        <w:t>的预约</w:t>
      </w:r>
      <w:r w:rsidR="00285D54">
        <w:rPr>
          <w:rFonts w:ascii="Times New Roman" w:hAnsi="Times New Roman" w:hint="eastAsia"/>
        </w:rPr>
        <w:t>会议室</w:t>
      </w:r>
      <w:r w:rsidR="00F06570">
        <w:rPr>
          <w:rFonts w:ascii="Times New Roman" w:hAnsi="Times New Roman" w:hint="eastAsia"/>
        </w:rPr>
        <w:t>，并按照</w:t>
      </w:r>
      <w:r w:rsidR="008421A0">
        <w:rPr>
          <w:rFonts w:ascii="Times New Roman" w:hAnsi="Times New Roman" w:hint="eastAsia"/>
        </w:rPr>
        <w:t>预订时间</w:t>
      </w:r>
      <w:r w:rsidR="00F06570">
        <w:rPr>
          <w:rFonts w:ascii="Times New Roman" w:hAnsi="Times New Roman" w:hint="eastAsia"/>
        </w:rPr>
        <w:t>升</w:t>
      </w:r>
      <w:r w:rsidR="008421A0">
        <w:rPr>
          <w:rFonts w:ascii="Times New Roman" w:hAnsi="Times New Roman" w:hint="eastAsia"/>
        </w:rPr>
        <w:t>序排列。</w:t>
      </w:r>
      <w:r w:rsidR="00205DE8">
        <w:rPr>
          <w:rFonts w:ascii="Times New Roman" w:hAnsi="Times New Roman" w:hint="eastAsia"/>
        </w:rPr>
        <w:t>会议列表右下角为管理键（结束、删除、取消）</w:t>
      </w:r>
    </w:p>
    <w:p w14:paraId="36C18769" w14:textId="34772514" w:rsidR="00320B45" w:rsidRDefault="00320B45" w:rsidP="007D3E6C">
      <w:pPr>
        <w:numPr>
          <w:ilvl w:val="0"/>
          <w:numId w:val="45"/>
        </w:numPr>
        <w:spacing w:line="360" w:lineRule="auto"/>
        <w:jc w:val="left"/>
        <w:rPr>
          <w:rFonts w:ascii="Times New Roman" w:hAnsi="Times New Roman"/>
        </w:rPr>
      </w:pPr>
      <w:r>
        <w:rPr>
          <w:rFonts w:ascii="Times New Roman" w:hAnsi="Times New Roman" w:hint="eastAsia"/>
        </w:rPr>
        <w:t>页面左上角显示返回键。</w:t>
      </w:r>
    </w:p>
    <w:p w14:paraId="2B4788D9" w14:textId="5F311799" w:rsidR="00C25DC9" w:rsidRPr="006607E7" w:rsidRDefault="00320B45" w:rsidP="007D3E6C">
      <w:pPr>
        <w:numPr>
          <w:ilvl w:val="0"/>
          <w:numId w:val="45"/>
        </w:numPr>
        <w:spacing w:line="360" w:lineRule="auto"/>
        <w:jc w:val="left"/>
        <w:rPr>
          <w:rFonts w:ascii="Times New Roman" w:hAnsi="Times New Roman"/>
        </w:rPr>
      </w:pPr>
      <w:r w:rsidRPr="00A52EAF">
        <w:rPr>
          <w:rFonts w:ascii="Times New Roman" w:hAnsi="Times New Roman"/>
        </w:rPr>
        <w:t>页面上方</w:t>
      </w:r>
      <w:r w:rsidR="0065408C">
        <w:rPr>
          <w:rFonts w:ascii="Times New Roman" w:hAnsi="Times New Roman" w:hint="eastAsia"/>
        </w:rPr>
        <w:t>显示</w:t>
      </w:r>
      <w:r w:rsidR="00F06570">
        <w:rPr>
          <w:rFonts w:ascii="Times New Roman" w:hAnsi="Times New Roman" w:hint="eastAsia"/>
        </w:rPr>
        <w:t>筛选和</w:t>
      </w:r>
      <w:r w:rsidR="00887A84">
        <w:rPr>
          <w:rFonts w:ascii="Times New Roman" w:hAnsi="Times New Roman" w:hint="eastAsia"/>
        </w:rPr>
        <w:t>搜索</w:t>
      </w:r>
      <w:r w:rsidRPr="00A52EAF">
        <w:rPr>
          <w:rFonts w:ascii="Times New Roman" w:hAnsi="Times New Roman"/>
        </w:rPr>
        <w:t>。</w:t>
      </w:r>
    </w:p>
    <w:p w14:paraId="4A3116A4"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功能描述：</w:t>
      </w:r>
    </w:p>
    <w:p w14:paraId="6D6D7AD6" w14:textId="030B27BA" w:rsidR="006607E7" w:rsidRPr="00A52EAF" w:rsidRDefault="00205DE8" w:rsidP="00205DE8">
      <w:pPr>
        <w:spacing w:line="360" w:lineRule="auto"/>
        <w:jc w:val="center"/>
        <w:rPr>
          <w:rFonts w:ascii="Times New Roman" w:hAnsi="Times New Roman"/>
          <w:b/>
        </w:rPr>
      </w:pPr>
      <w:r>
        <w:rPr>
          <w:noProof/>
        </w:rPr>
        <w:lastRenderedPageBreak/>
        <w:drawing>
          <wp:inline distT="0" distB="0" distL="0" distR="0" wp14:anchorId="1720269C" wp14:editId="2315B048">
            <wp:extent cx="1997050" cy="3503300"/>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96779" cy="3502825"/>
                    </a:xfrm>
                    <a:prstGeom prst="rect">
                      <a:avLst/>
                    </a:prstGeom>
                  </pic:spPr>
                </pic:pic>
              </a:graphicData>
            </a:graphic>
          </wp:inline>
        </w:drawing>
      </w:r>
      <w:r>
        <w:rPr>
          <w:noProof/>
        </w:rPr>
        <w:drawing>
          <wp:inline distT="0" distB="0" distL="0" distR="0" wp14:anchorId="5DFFC563" wp14:editId="7C35C700">
            <wp:extent cx="1974051" cy="3495597"/>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3745" cy="3495054"/>
                    </a:xfrm>
                    <a:prstGeom prst="rect">
                      <a:avLst/>
                    </a:prstGeom>
                  </pic:spPr>
                </pic:pic>
              </a:graphicData>
            </a:graphic>
          </wp:inline>
        </w:drawing>
      </w:r>
    </w:p>
    <w:p w14:paraId="583E71EF" w14:textId="2D297DF3" w:rsidR="00320B45" w:rsidRPr="00A52EA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点击页面左上角返回键返回</w:t>
      </w:r>
      <w:r w:rsidR="005C29F6">
        <w:rPr>
          <w:rFonts w:ascii="Times New Roman" w:hAnsi="Times New Roman" w:hint="eastAsia"/>
        </w:rPr>
        <w:t>主页面</w:t>
      </w:r>
      <w:r w:rsidRPr="00A52EAF">
        <w:rPr>
          <w:rFonts w:ascii="Times New Roman" w:hAnsi="Times New Roman"/>
        </w:rPr>
        <w:t>。</w:t>
      </w:r>
    </w:p>
    <w:p w14:paraId="6EA5CE4A" w14:textId="06300CF3" w:rsidR="00320B45" w:rsidRDefault="00102139" w:rsidP="007D3E6C">
      <w:pPr>
        <w:numPr>
          <w:ilvl w:val="0"/>
          <w:numId w:val="46"/>
        </w:numPr>
        <w:spacing w:line="360" w:lineRule="auto"/>
        <w:jc w:val="left"/>
        <w:rPr>
          <w:rFonts w:ascii="Times New Roman" w:hAnsi="Times New Roman"/>
        </w:rPr>
      </w:pPr>
      <w:r>
        <w:rPr>
          <w:rFonts w:ascii="Times New Roman" w:hAnsi="Times New Roman" w:hint="eastAsia"/>
        </w:rPr>
        <w:t>点击</w:t>
      </w:r>
      <w:r w:rsidR="00205DE8">
        <w:rPr>
          <w:rFonts w:ascii="Times New Roman" w:hAnsi="Times New Roman" w:hint="eastAsia"/>
        </w:rPr>
        <w:t>列表</w:t>
      </w:r>
      <w:r w:rsidR="002B0C8D">
        <w:rPr>
          <w:rFonts w:ascii="Times New Roman" w:hAnsi="Times New Roman" w:hint="eastAsia"/>
        </w:rPr>
        <w:t>中“准备中”会议室</w:t>
      </w:r>
      <w:r w:rsidR="00205DE8">
        <w:rPr>
          <w:rFonts w:ascii="Times New Roman" w:hAnsi="Times New Roman" w:hint="eastAsia"/>
        </w:rPr>
        <w:t>右下角</w:t>
      </w:r>
      <w:r w:rsidR="002B0C8D">
        <w:rPr>
          <w:rFonts w:ascii="Times New Roman" w:hAnsi="Times New Roman" w:hint="eastAsia"/>
        </w:rPr>
        <w:t>“取消”</w:t>
      </w:r>
      <w:r>
        <w:rPr>
          <w:rFonts w:ascii="Times New Roman" w:hAnsi="Times New Roman" w:hint="eastAsia"/>
        </w:rPr>
        <w:t>管理键，</w:t>
      </w:r>
      <w:r w:rsidR="002B0C8D">
        <w:rPr>
          <w:rFonts w:ascii="Times New Roman" w:hAnsi="Times New Roman" w:hint="eastAsia"/>
        </w:rPr>
        <w:t>弹出“取消会议室预订？”的对话框，点击确认，修改该会议室状态为“已取消”，并更新列表；点击取消，返回预订管理页面。</w:t>
      </w:r>
    </w:p>
    <w:p w14:paraId="02B08C68" w14:textId="03828484" w:rsidR="002B0C8D" w:rsidRPr="002B0C8D" w:rsidRDefault="002B0C8D" w:rsidP="002B0C8D">
      <w:pPr>
        <w:numPr>
          <w:ilvl w:val="0"/>
          <w:numId w:val="46"/>
        </w:numPr>
        <w:spacing w:line="360" w:lineRule="auto"/>
        <w:jc w:val="left"/>
        <w:rPr>
          <w:rFonts w:ascii="Times New Roman" w:hAnsi="Times New Roman"/>
        </w:rPr>
      </w:pPr>
      <w:r>
        <w:rPr>
          <w:rFonts w:ascii="Times New Roman" w:hAnsi="Times New Roman" w:hint="eastAsia"/>
        </w:rPr>
        <w:t>点击列表中“使用中”会议室右下角“结束”管理键，弹出“结束会议室使用？”的对话框，点击确认，修改该会议室状态为“已</w:t>
      </w:r>
      <w:r w:rsidR="006711CA">
        <w:rPr>
          <w:rFonts w:ascii="Times New Roman" w:hAnsi="Times New Roman" w:hint="eastAsia"/>
        </w:rPr>
        <w:t>结束</w:t>
      </w:r>
      <w:r>
        <w:rPr>
          <w:rFonts w:ascii="Times New Roman" w:hAnsi="Times New Roman" w:hint="eastAsia"/>
        </w:rPr>
        <w:t>”，并更新列表；点击取消，返回预订管理页面。</w:t>
      </w:r>
    </w:p>
    <w:p w14:paraId="17180770" w14:textId="1ADC1F1E" w:rsidR="00102139" w:rsidRPr="00A52EAF" w:rsidRDefault="002B0C8D" w:rsidP="007D3E6C">
      <w:pPr>
        <w:numPr>
          <w:ilvl w:val="0"/>
          <w:numId w:val="46"/>
        </w:numPr>
        <w:spacing w:line="360" w:lineRule="auto"/>
        <w:jc w:val="left"/>
        <w:rPr>
          <w:rFonts w:ascii="Times New Roman" w:hAnsi="Times New Roman"/>
        </w:rPr>
      </w:pPr>
      <w:r>
        <w:rPr>
          <w:rFonts w:ascii="Times New Roman" w:hAnsi="Times New Roman" w:hint="eastAsia"/>
        </w:rPr>
        <w:t>点击列表中“已结束”和“已取消”会议室右下角“删除”管理键，</w:t>
      </w:r>
      <w:r w:rsidR="00102139">
        <w:rPr>
          <w:rFonts w:ascii="Times New Roman" w:hAnsi="Times New Roman" w:hint="eastAsia"/>
        </w:rPr>
        <w:t>删除该会议室预订记录。</w:t>
      </w:r>
    </w:p>
    <w:p w14:paraId="1E8C8F0C" w14:textId="1F682A2E" w:rsidR="0007552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w:t>
      </w:r>
      <w:r w:rsidR="008B348D">
        <w:rPr>
          <w:rFonts w:ascii="Times New Roman" w:hAnsi="Times New Roman" w:hint="eastAsia"/>
        </w:rPr>
        <w:t>排序</w:t>
      </w:r>
      <w:r>
        <w:rPr>
          <w:rFonts w:ascii="Times New Roman" w:hAnsi="Times New Roman" w:hint="eastAsia"/>
        </w:rPr>
        <w:t>”</w:t>
      </w:r>
      <w:r w:rsidRPr="00A52EAF">
        <w:rPr>
          <w:rFonts w:ascii="Times New Roman" w:hAnsi="Times New Roman"/>
        </w:rPr>
        <w:t>将</w:t>
      </w:r>
      <w:r w:rsidR="00AB2CA8">
        <w:rPr>
          <w:rFonts w:ascii="Times New Roman" w:hAnsi="Times New Roman" w:hint="eastAsia"/>
        </w:rPr>
        <w:t>已</w:t>
      </w:r>
      <w:r w:rsidR="00102139">
        <w:rPr>
          <w:rFonts w:ascii="Times New Roman" w:hAnsi="Times New Roman" w:hint="eastAsia"/>
        </w:rPr>
        <w:t>预订</w:t>
      </w:r>
      <w:r w:rsidRPr="00A52EAF">
        <w:rPr>
          <w:rFonts w:ascii="Times New Roman" w:hAnsi="Times New Roman"/>
        </w:rPr>
        <w:t>会议室</w:t>
      </w:r>
      <w:r w:rsidR="00102139">
        <w:rPr>
          <w:rFonts w:ascii="Times New Roman" w:hAnsi="Times New Roman" w:hint="eastAsia"/>
        </w:rPr>
        <w:t>按照预订时间进行</w:t>
      </w:r>
      <w:r w:rsidR="00AD4FD4">
        <w:rPr>
          <w:rFonts w:ascii="Times New Roman" w:hAnsi="Times New Roman" w:hint="eastAsia"/>
        </w:rPr>
        <w:t>降</w:t>
      </w:r>
      <w:r w:rsidRPr="00A52EAF">
        <w:rPr>
          <w:rFonts w:ascii="Times New Roman" w:hAnsi="Times New Roman"/>
        </w:rPr>
        <w:t>序</w:t>
      </w:r>
      <w:r w:rsidR="008B348D">
        <w:rPr>
          <w:rFonts w:ascii="Times New Roman" w:hAnsi="Times New Roman" w:hint="eastAsia"/>
        </w:rPr>
        <w:t>、</w:t>
      </w:r>
      <w:r w:rsidR="00AD4FD4">
        <w:rPr>
          <w:rFonts w:ascii="Times New Roman" w:hAnsi="Times New Roman" w:hint="eastAsia"/>
        </w:rPr>
        <w:t>升</w:t>
      </w:r>
      <w:r w:rsidRPr="00A52EAF">
        <w:rPr>
          <w:rFonts w:ascii="Times New Roman" w:hAnsi="Times New Roman"/>
        </w:rPr>
        <w:t>序排序。</w:t>
      </w:r>
    </w:p>
    <w:p w14:paraId="3D32B610" w14:textId="77777777" w:rsidR="006607E7" w:rsidRPr="008B348D" w:rsidRDefault="006607E7" w:rsidP="006607E7">
      <w:pPr>
        <w:spacing w:line="360" w:lineRule="auto"/>
        <w:jc w:val="left"/>
        <w:rPr>
          <w:rFonts w:ascii="Times New Roman" w:hAnsi="Times New Roman"/>
        </w:rPr>
      </w:pPr>
    </w:p>
    <w:p w14:paraId="6BBD0D7F" w14:textId="50064D89"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5" w:name="_Toc455147633"/>
      <w:bookmarkEnd w:id="4"/>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5"/>
    </w:p>
    <w:p w14:paraId="6081FEB3" w14:textId="57FA756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6" w:name="_列表时间显示格式"/>
      <w:bookmarkStart w:id="17" w:name="_会话页面时间显示格式"/>
      <w:bookmarkStart w:id="18" w:name="_查询"/>
      <w:bookmarkStart w:id="19" w:name="_提示类型"/>
      <w:bookmarkStart w:id="20" w:name="_无数据页面展示"/>
      <w:bookmarkStart w:id="21" w:name="_Toc452984131"/>
      <w:bookmarkStart w:id="22" w:name="_Toc453070090"/>
      <w:bookmarkStart w:id="23" w:name="_Toc453743431"/>
      <w:bookmarkStart w:id="24" w:name="_Toc455147634"/>
      <w:bookmarkEnd w:id="16"/>
      <w:bookmarkEnd w:id="17"/>
      <w:bookmarkEnd w:id="18"/>
      <w:bookmarkEnd w:id="19"/>
      <w:bookmarkEnd w:id="20"/>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1"/>
      <w:bookmarkEnd w:id="22"/>
      <w:bookmarkEnd w:id="23"/>
      <w:bookmarkEnd w:id="24"/>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007085E3"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5" w:name="_Toc452984132"/>
      <w:bookmarkStart w:id="26" w:name="_Toc453070091"/>
      <w:bookmarkStart w:id="27" w:name="_Toc453743432"/>
      <w:bookmarkStart w:id="28" w:name="_Toc455147635"/>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5"/>
      <w:bookmarkEnd w:id="26"/>
      <w:bookmarkEnd w:id="27"/>
      <w:bookmarkEnd w:id="28"/>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0E6CE7C8"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29" w:name="_Toc455147636"/>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29"/>
    </w:p>
    <w:p w14:paraId="70B12E4F" w14:textId="6260426F"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0" w:name="_Toc452984134"/>
      <w:bookmarkStart w:id="31" w:name="_Toc453070093"/>
      <w:bookmarkStart w:id="32" w:name="_Toc453743434"/>
      <w:bookmarkStart w:id="33" w:name="_Toc455147637"/>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.1 </w:t>
      </w:r>
      <w:r w:rsidR="00D06662" w:rsidRPr="00D252C5">
        <w:rPr>
          <w:rFonts w:asciiTheme="minorEastAsia" w:eastAsiaTheme="minorEastAsia" w:hAnsiTheme="minorEastAsia"/>
          <w:b/>
          <w:sz w:val="24"/>
          <w:szCs w:val="24"/>
        </w:rPr>
        <w:t>会话超时</w:t>
      </w:r>
      <w:bookmarkEnd w:id="30"/>
      <w:bookmarkEnd w:id="31"/>
      <w:bookmarkEnd w:id="32"/>
      <w:bookmarkEnd w:id="33"/>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66531A52"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4" w:name="_Toc452984135"/>
      <w:bookmarkStart w:id="35" w:name="_Toc453070094"/>
      <w:bookmarkStart w:id="36" w:name="_Toc453743435"/>
      <w:bookmarkStart w:id="37" w:name="_Toc455147638"/>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4"/>
      <w:bookmarkEnd w:id="35"/>
      <w:bookmarkEnd w:id="36"/>
      <w:bookmarkEnd w:id="37"/>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8" w:name="_Toc455147639"/>
      <w:r>
        <w:rPr>
          <w:rFonts w:hint="eastAsia"/>
          <w:szCs w:val="24"/>
        </w:rPr>
        <w:lastRenderedPageBreak/>
        <w:t>管理端</w:t>
      </w:r>
      <w:bookmarkEnd w:id="38"/>
    </w:p>
    <w:p w14:paraId="058474F1" w14:textId="677F0BA3" w:rsidR="009103D4" w:rsidRDefault="00604532" w:rsidP="006607E7">
      <w:pPr>
        <w:pStyle w:val="afa"/>
        <w:ind w:firstLineChars="0" w:firstLine="0"/>
        <w:outlineLvl w:val="2"/>
        <w:rPr>
          <w:rFonts w:asciiTheme="minorEastAsia" w:eastAsiaTheme="minorEastAsia" w:hAnsiTheme="minorEastAsia"/>
          <w:b/>
          <w:sz w:val="24"/>
          <w:szCs w:val="24"/>
        </w:rPr>
      </w:pPr>
      <w:bookmarkStart w:id="39" w:name="_Toc455147640"/>
      <w:r w:rsidRPr="00604532">
        <w:rPr>
          <w:rFonts w:asciiTheme="minorEastAsia" w:eastAsiaTheme="minorEastAsia" w:hAnsiTheme="minorEastAsia" w:hint="eastAsia"/>
          <w:b/>
          <w:sz w:val="24"/>
          <w:szCs w:val="24"/>
        </w:rPr>
        <w:t>3.2</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bookmarkEnd w:id="39"/>
    </w:p>
    <w:p w14:paraId="190BC9F3" w14:textId="3B2FCD79" w:rsidR="006607E7" w:rsidRPr="00AB6BA4" w:rsidRDefault="00604532" w:rsidP="006607E7">
      <w:pPr>
        <w:pStyle w:val="afe"/>
        <w:numPr>
          <w:ilvl w:val="0"/>
          <w:numId w:val="5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A977B0E" w14:textId="6B23F9BB"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页面左侧显示“会议室维护”、“预订管理”</w:t>
      </w:r>
      <w:r w:rsidR="00B923EA">
        <w:rPr>
          <w:rFonts w:ascii="Times New Roman" w:hAnsi="Times New Roman" w:hint="eastAsia"/>
        </w:rPr>
        <w:t>、“</w:t>
      </w:r>
      <w:r w:rsidR="00AB6BA4">
        <w:rPr>
          <w:rFonts w:ascii="Times New Roman" w:hAnsi="Times New Roman" w:hint="eastAsia"/>
        </w:rPr>
        <w:t>权限</w:t>
      </w:r>
      <w:r w:rsidR="00B923EA">
        <w:rPr>
          <w:rFonts w:ascii="Times New Roman" w:hAnsi="Times New Roman" w:hint="eastAsia"/>
        </w:rPr>
        <w:t>管理”</w:t>
      </w:r>
      <w:r w:rsidR="002431F8">
        <w:rPr>
          <w:rFonts w:ascii="Times New Roman" w:hAnsi="Times New Roman" w:hint="eastAsia"/>
        </w:rPr>
        <w:t>、“</w:t>
      </w:r>
      <w:r w:rsidR="007D709A">
        <w:rPr>
          <w:rFonts w:ascii="Times New Roman" w:hAnsi="Times New Roman" w:hint="eastAsia"/>
        </w:rPr>
        <w:t>运维统计”</w:t>
      </w:r>
      <w:r>
        <w:rPr>
          <w:rFonts w:ascii="Times New Roman" w:hAnsi="Times New Roman" w:hint="eastAsia"/>
        </w:rPr>
        <w:t>。</w:t>
      </w:r>
    </w:p>
    <w:p w14:paraId="2D8C05D8" w14:textId="54F1646C"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页面中部显示欢迎页面</w:t>
      </w:r>
      <w:r w:rsidR="00C12699">
        <w:rPr>
          <w:rFonts w:ascii="Times New Roman" w:hAnsi="Times New Roman" w:hint="eastAsia"/>
        </w:rPr>
        <w:t>，欢迎页面上方显示当前所在</w:t>
      </w:r>
      <w:r w:rsidR="00DF3744">
        <w:rPr>
          <w:rFonts w:ascii="Times New Roman" w:hAnsi="Times New Roman" w:hint="eastAsia"/>
        </w:rPr>
        <w:t>功能目录位置</w:t>
      </w:r>
      <w:r>
        <w:rPr>
          <w:rFonts w:ascii="Times New Roman" w:hAnsi="Times New Roman" w:hint="eastAsia"/>
        </w:rPr>
        <w:t>。</w:t>
      </w:r>
    </w:p>
    <w:p w14:paraId="540CAD28" w14:textId="2EED9B32" w:rsidR="006607E7" w:rsidRPr="006607E7"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页面右上角为首页和退出功能键，</w:t>
      </w:r>
      <w:r w:rsidR="00692A8D">
        <w:rPr>
          <w:rFonts w:ascii="Times New Roman" w:hAnsi="Times New Roman" w:hint="eastAsia"/>
        </w:rPr>
        <w:t>并显示当前登录账号。</w:t>
      </w:r>
    </w:p>
    <w:p w14:paraId="03C9075C" w14:textId="77777777" w:rsidR="00604532" w:rsidRPr="000325D5" w:rsidRDefault="00604532" w:rsidP="007D3E6C">
      <w:pPr>
        <w:pStyle w:val="afe"/>
        <w:numPr>
          <w:ilvl w:val="0"/>
          <w:numId w:val="53"/>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DAB85DB" w14:textId="3E95EBDF" w:rsidR="00D033FC"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424A6D" wp14:editId="192E2D93">
            <wp:extent cx="171450" cy="2381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 cy="238125"/>
                    </a:xfrm>
                    <a:prstGeom prst="rect">
                      <a:avLst/>
                    </a:prstGeom>
                  </pic:spPr>
                </pic:pic>
              </a:graphicData>
            </a:graphic>
          </wp:inline>
        </w:drawing>
      </w:r>
      <w:r>
        <w:rPr>
          <w:rFonts w:ascii="Times New Roman" w:hAnsi="Times New Roman" w:hint="eastAsia"/>
        </w:rPr>
        <w:t>返回主页。</w:t>
      </w:r>
    </w:p>
    <w:p w14:paraId="4D9B294B" w14:textId="468EA3F8" w:rsidR="00604532" w:rsidRPr="00D033FC" w:rsidRDefault="00692A8D" w:rsidP="00D033F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sidR="00D033FC">
        <w:rPr>
          <w:noProof/>
        </w:rPr>
        <w:drawing>
          <wp:inline distT="0" distB="0" distL="0" distR="0" wp14:anchorId="693547D1" wp14:editId="3C111E41">
            <wp:extent cx="171450" cy="2095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1450" cy="209550"/>
                    </a:xfrm>
                    <a:prstGeom prst="rect">
                      <a:avLst/>
                    </a:prstGeom>
                  </pic:spPr>
                </pic:pic>
              </a:graphicData>
            </a:graphic>
          </wp:inline>
        </w:drawing>
      </w:r>
      <w:r>
        <w:rPr>
          <w:rFonts w:ascii="Times New Roman" w:hAnsi="Times New Roman" w:hint="eastAsia"/>
        </w:rPr>
        <w:t>，输入原密码，修改账户密码。</w:t>
      </w:r>
    </w:p>
    <w:p w14:paraId="4C51D968" w14:textId="2C198F0A" w:rsidR="00692A8D"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6B49D7D2" wp14:editId="0AE9742D">
            <wp:extent cx="190500" cy="2286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 cy="228600"/>
                    </a:xfrm>
                    <a:prstGeom prst="rect">
                      <a:avLst/>
                    </a:prstGeom>
                  </pic:spPr>
                </pic:pic>
              </a:graphicData>
            </a:graphic>
          </wp:inline>
        </w:drawing>
      </w:r>
      <w:r>
        <w:rPr>
          <w:rFonts w:ascii="Times New Roman" w:hAnsi="Times New Roman" w:hint="eastAsia"/>
        </w:rPr>
        <w:t>退出</w:t>
      </w:r>
      <w:r w:rsidR="00692A8D">
        <w:rPr>
          <w:rFonts w:ascii="Times New Roman" w:hAnsi="Times New Roman" w:hint="eastAsia"/>
        </w:rPr>
        <w:t>，进入登录页面。</w:t>
      </w:r>
    </w:p>
    <w:p w14:paraId="08011EE4" w14:textId="77777777" w:rsidR="00DB1A73" w:rsidRPr="00DB1A73" w:rsidRDefault="00DB1A73" w:rsidP="00DB1A73">
      <w:pPr>
        <w:spacing w:line="360" w:lineRule="auto"/>
        <w:jc w:val="left"/>
        <w:rPr>
          <w:rFonts w:ascii="Times New Roman" w:hAnsi="Times New Roman"/>
        </w:rPr>
      </w:pPr>
    </w:p>
    <w:p w14:paraId="3A20EA50" w14:textId="63B1A28A" w:rsidR="00692A8D" w:rsidRDefault="00692A8D" w:rsidP="006607E7">
      <w:pPr>
        <w:pStyle w:val="afa"/>
        <w:ind w:firstLineChars="0" w:firstLine="0"/>
        <w:outlineLvl w:val="2"/>
        <w:rPr>
          <w:rFonts w:asciiTheme="minorEastAsia" w:eastAsiaTheme="minorEastAsia" w:hAnsiTheme="minorEastAsia"/>
          <w:b/>
          <w:sz w:val="24"/>
          <w:szCs w:val="24"/>
        </w:rPr>
      </w:pPr>
      <w:bookmarkStart w:id="40" w:name="_Toc455147641"/>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3 会议室维护</w:t>
      </w:r>
      <w:bookmarkEnd w:id="40"/>
    </w:p>
    <w:p w14:paraId="5AAD4695" w14:textId="7FBAE1C3" w:rsidR="006607E7" w:rsidRDefault="00763F37" w:rsidP="007D3E6C">
      <w:pPr>
        <w:pStyle w:val="afe"/>
        <w:numPr>
          <w:ilvl w:val="0"/>
          <w:numId w:val="56"/>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53B91AD6" w:rsidR="006607E7" w:rsidRPr="006607E7" w:rsidRDefault="006D7DA5" w:rsidP="006607E7">
      <w:pPr>
        <w:pStyle w:val="afe"/>
        <w:spacing w:line="360" w:lineRule="auto"/>
        <w:ind w:firstLineChars="0" w:firstLine="0"/>
        <w:jc w:val="left"/>
        <w:rPr>
          <w:rFonts w:ascii="Times New Roman" w:hAnsi="Times New Roman"/>
          <w:b/>
        </w:rPr>
      </w:pPr>
      <w:r>
        <w:rPr>
          <w:noProof/>
        </w:rPr>
        <w:drawing>
          <wp:inline distT="0" distB="0" distL="0" distR="0" wp14:anchorId="7F476884" wp14:editId="4405962D">
            <wp:extent cx="5274310" cy="15084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508428"/>
                    </a:xfrm>
                    <a:prstGeom prst="rect">
                      <a:avLst/>
                    </a:prstGeom>
                  </pic:spPr>
                </pic:pic>
              </a:graphicData>
            </a:graphic>
          </wp:inline>
        </w:drawing>
      </w:r>
    </w:p>
    <w:p w14:paraId="38387140" w14:textId="4D085491"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会议室维护页面上方显示“新增会议室”功能键，右上角显示查询开展按键。</w:t>
      </w:r>
    </w:p>
    <w:p w14:paraId="685D7984" w14:textId="5DBCE5FA"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w:t>
      </w:r>
      <w:r w:rsidR="00AC03A3">
        <w:rPr>
          <w:rFonts w:ascii="Times New Roman" w:hAnsi="Times New Roman" w:hint="eastAsia"/>
        </w:rPr>
        <w:t>列表</w:t>
      </w:r>
      <w:r>
        <w:rPr>
          <w:rFonts w:ascii="Times New Roman" w:hAnsi="Times New Roman" w:hint="eastAsia"/>
        </w:rPr>
        <w:t>展示</w:t>
      </w:r>
      <w:r w:rsidR="00AC03A3">
        <w:rPr>
          <w:rFonts w:ascii="Times New Roman" w:hAnsi="Times New Roman" w:hint="eastAsia"/>
        </w:rPr>
        <w:t>所有</w:t>
      </w:r>
      <w:r>
        <w:rPr>
          <w:rFonts w:ascii="Times New Roman" w:hAnsi="Times New Roman" w:hint="eastAsia"/>
        </w:rPr>
        <w:t>会议室，显示属性包括：会议室名称、地址、面积、投影设备、</w:t>
      </w:r>
      <w:r w:rsidR="0025284D">
        <w:rPr>
          <w:rFonts w:ascii="Times New Roman" w:hAnsi="Times New Roman" w:hint="eastAsia"/>
        </w:rPr>
        <w:t>显示设备、麦克风、音响设备</w:t>
      </w:r>
      <w:r>
        <w:rPr>
          <w:rFonts w:ascii="Times New Roman" w:hAnsi="Times New Roman" w:hint="eastAsia"/>
        </w:rPr>
        <w:t>、容量人数和操作。操作</w:t>
      </w:r>
      <w:r w:rsidR="009103D4">
        <w:rPr>
          <w:rFonts w:ascii="Times New Roman" w:hAnsi="Times New Roman" w:hint="eastAsia"/>
        </w:rPr>
        <w:t>键实现对该会议室查看、</w:t>
      </w:r>
      <w:r w:rsidR="005E3809">
        <w:rPr>
          <w:rFonts w:ascii="Times New Roman" w:hAnsi="Times New Roman" w:hint="eastAsia"/>
        </w:rPr>
        <w:t>编辑</w:t>
      </w:r>
      <w:r w:rsidR="009103D4">
        <w:rPr>
          <w:rFonts w:ascii="Times New Roman" w:hAnsi="Times New Roman" w:hint="eastAsia"/>
        </w:rPr>
        <w:t>和删除操作。</w:t>
      </w:r>
    </w:p>
    <w:p w14:paraId="5B47D2B7" w14:textId="4D6C923A" w:rsidR="009103D4" w:rsidRDefault="009103D4"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会议室维护页面底部显示会议室总数量，每页显示会议室条数，当前页数和总页数。</w:t>
      </w:r>
    </w:p>
    <w:p w14:paraId="733924DB" w14:textId="0BB4CE53" w:rsidR="006607E7" w:rsidRPr="006D7DA5" w:rsidRDefault="00763F37" w:rsidP="006607E7">
      <w:pPr>
        <w:pStyle w:val="afe"/>
        <w:numPr>
          <w:ilvl w:val="0"/>
          <w:numId w:val="56"/>
        </w:numPr>
        <w:spacing w:line="360" w:lineRule="auto"/>
        <w:ind w:left="0" w:firstLineChars="0" w:firstLine="0"/>
        <w:jc w:val="left"/>
        <w:rPr>
          <w:rFonts w:ascii="Times New Roman" w:hAnsi="Times New Roman"/>
          <w:b/>
        </w:rPr>
      </w:pPr>
      <w:r w:rsidRPr="00733718">
        <w:rPr>
          <w:rFonts w:ascii="Times New Roman" w:hAnsi="Times New Roman" w:hint="eastAsia"/>
          <w:b/>
        </w:rPr>
        <w:t>功能描述</w:t>
      </w:r>
      <w:r w:rsidRPr="00733718">
        <w:rPr>
          <w:rFonts w:ascii="Times New Roman" w:hAnsi="Times New Roman"/>
          <w:b/>
        </w:rPr>
        <w:t>：</w:t>
      </w:r>
    </w:p>
    <w:p w14:paraId="22488DAF" w14:textId="31FD7601" w:rsidR="00763F37"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点击“会议室维护”，进入会议室维护页面，列表展示所有会议室。</w:t>
      </w:r>
    </w:p>
    <w:p w14:paraId="5AEE5F13" w14:textId="7DCE7B8C" w:rsidR="00623EF4"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点击“展开查询条件”展开会议室查询页面，输入“会议室名称”</w:t>
      </w:r>
      <w:r w:rsidR="003E5631">
        <w:rPr>
          <w:rFonts w:ascii="Times New Roman" w:hAnsi="Times New Roman" w:hint="eastAsia"/>
        </w:rPr>
        <w:t>、</w:t>
      </w:r>
      <w:r>
        <w:rPr>
          <w:rFonts w:ascii="Times New Roman" w:hAnsi="Times New Roman" w:hint="eastAsia"/>
        </w:rPr>
        <w:t>“会议室地址”</w:t>
      </w:r>
      <w:r w:rsidR="003E5631">
        <w:rPr>
          <w:rFonts w:ascii="Times New Roman" w:hAnsi="Times New Roman" w:hint="eastAsia"/>
        </w:rPr>
        <w:t>、</w:t>
      </w:r>
      <w:r w:rsidRPr="007C78A9">
        <w:rPr>
          <w:rFonts w:ascii="Times New Roman" w:hAnsi="Times New Roman" w:hint="eastAsia"/>
        </w:rPr>
        <w:t>选择</w:t>
      </w:r>
      <w:r w:rsidR="003E5631" w:rsidRPr="007C78A9">
        <w:rPr>
          <w:rFonts w:ascii="Times New Roman" w:hAnsi="Times New Roman" w:hint="eastAsia"/>
        </w:rPr>
        <w:t xml:space="preserve"> </w:t>
      </w:r>
      <w:r w:rsidRPr="007C78A9">
        <w:rPr>
          <w:rFonts w:ascii="Times New Roman" w:hAnsi="Times New Roman" w:hint="eastAsia"/>
        </w:rPr>
        <w:t>“投影”</w:t>
      </w:r>
      <w:r w:rsidR="005E3809">
        <w:rPr>
          <w:rFonts w:ascii="Times New Roman" w:hAnsi="Times New Roman" w:hint="eastAsia"/>
        </w:rPr>
        <w:t>“显示”“音响</w:t>
      </w:r>
      <w:r w:rsidR="007C78A9">
        <w:rPr>
          <w:rFonts w:ascii="Times New Roman" w:hAnsi="Times New Roman" w:hint="eastAsia"/>
        </w:rPr>
        <w:t>”“麦克风”</w:t>
      </w:r>
      <w:r w:rsidR="005E3809">
        <w:rPr>
          <w:rFonts w:ascii="Times New Roman" w:hAnsi="Times New Roman" w:hint="eastAsia"/>
        </w:rPr>
        <w:t>“无线网络”</w:t>
      </w:r>
      <w:r>
        <w:rPr>
          <w:rFonts w:ascii="Times New Roman" w:hAnsi="Times New Roman" w:hint="eastAsia"/>
        </w:rPr>
        <w:t>的任意一项，点击查询列表</w:t>
      </w:r>
      <w:r>
        <w:rPr>
          <w:rFonts w:ascii="Times New Roman" w:hAnsi="Times New Roman" w:hint="eastAsia"/>
        </w:rPr>
        <w:lastRenderedPageBreak/>
        <w:t>展示符合条件的会议室</w:t>
      </w:r>
      <w:r w:rsidR="00FD2BFC">
        <w:rPr>
          <w:rFonts w:ascii="Times New Roman" w:hAnsi="Times New Roman" w:hint="eastAsia"/>
        </w:rPr>
        <w:t>；</w:t>
      </w:r>
      <w:r>
        <w:rPr>
          <w:rFonts w:ascii="Times New Roman" w:hAnsi="Times New Roman" w:hint="eastAsia"/>
        </w:rPr>
        <w:t>点击“清空”，清空输入查询条件</w:t>
      </w:r>
      <w:r w:rsidR="00FD2BFC">
        <w:rPr>
          <w:rFonts w:ascii="Times New Roman" w:hAnsi="Times New Roman" w:hint="eastAsia"/>
        </w:rPr>
        <w:t>；</w:t>
      </w:r>
      <w:r>
        <w:rPr>
          <w:rFonts w:ascii="Times New Roman" w:hAnsi="Times New Roman" w:hint="eastAsia"/>
        </w:rPr>
        <w:t>清空后点击“查询”列表展示所有会议室</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26CBE736" w:rsidR="00FD2BFC" w:rsidRDefault="00FD2BFC"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点击“新增会议室”，</w:t>
      </w:r>
      <w:r w:rsidR="005E3809">
        <w:rPr>
          <w:rFonts w:ascii="Times New Roman" w:hAnsi="Times New Roman" w:hint="eastAsia"/>
        </w:rPr>
        <w:t>填出</w:t>
      </w:r>
      <w:r w:rsidR="00CC45A8">
        <w:rPr>
          <w:rFonts w:ascii="Times New Roman" w:hAnsi="Times New Roman" w:hint="eastAsia"/>
        </w:rPr>
        <w:t>“</w:t>
      </w:r>
      <w:r>
        <w:rPr>
          <w:rFonts w:ascii="Times New Roman" w:hAnsi="Times New Roman" w:hint="eastAsia"/>
        </w:rPr>
        <w:t>会议室编辑</w:t>
      </w:r>
      <w:r w:rsidR="00CC45A8">
        <w:rPr>
          <w:rFonts w:ascii="Times New Roman" w:hAnsi="Times New Roman" w:hint="eastAsia"/>
        </w:rPr>
        <w:t>”</w:t>
      </w:r>
      <w:r>
        <w:rPr>
          <w:rFonts w:ascii="Times New Roman" w:hAnsi="Times New Roman" w:hint="eastAsia"/>
        </w:rPr>
        <w:t>页面。</w:t>
      </w:r>
    </w:p>
    <w:p w14:paraId="35DBFAD4" w14:textId="5EA600D2" w:rsidR="00B31267" w:rsidRDefault="00B31267"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点击会议室属性“面积”、“容量人数”右侧按键</w:t>
      </w:r>
      <w:r w:rsidR="005E3809">
        <w:rPr>
          <w:noProof/>
        </w:rPr>
        <w:drawing>
          <wp:inline distT="0" distB="0" distL="0" distR="0" wp14:anchorId="4767C005" wp14:editId="723E6498">
            <wp:extent cx="133350" cy="133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3350" cy="133350"/>
                    </a:xfrm>
                    <a:prstGeom prst="rect">
                      <a:avLst/>
                    </a:prstGeom>
                  </pic:spPr>
                </pic:pic>
              </a:graphicData>
            </a:graphic>
          </wp:inline>
        </w:drawing>
      </w:r>
      <w:r>
        <w:rPr>
          <w:rFonts w:ascii="Times New Roman" w:hAnsi="Times New Roman" w:hint="eastAsia"/>
        </w:rPr>
        <w:t>实现，会议室列表实现</w:t>
      </w:r>
      <w:r w:rsidR="001945F8">
        <w:rPr>
          <w:rFonts w:ascii="Times New Roman" w:hAnsi="Times New Roman" w:hint="eastAsia"/>
        </w:rPr>
        <w:t>按照</w:t>
      </w:r>
      <w:r>
        <w:rPr>
          <w:rFonts w:ascii="Times New Roman" w:hAnsi="Times New Roman" w:hint="eastAsia"/>
        </w:rPr>
        <w:t>选中属性升序降序排列。</w:t>
      </w:r>
    </w:p>
    <w:p w14:paraId="4172B5AE" w14:textId="5B899E93" w:rsidR="007D44E4" w:rsidRPr="004B1468" w:rsidRDefault="00763F37" w:rsidP="004B1468">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w:t>
      </w:r>
      <w:r w:rsidR="00496072">
        <w:rPr>
          <w:rFonts w:ascii="Times New Roman" w:hAnsi="Times New Roman" w:hint="eastAsia"/>
        </w:rPr>
        <w:t>会议室列表中的操作键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，出现含“查看”、“</w:t>
      </w:r>
      <w:r w:rsidR="001C6A4C">
        <w:rPr>
          <w:rFonts w:ascii="Times New Roman" w:hAnsi="Times New Roman" w:hint="eastAsia"/>
        </w:rPr>
        <w:t>编辑</w:t>
      </w:r>
      <w:r w:rsidR="00496072">
        <w:rPr>
          <w:rFonts w:ascii="Times New Roman" w:hAnsi="Times New Roman" w:hint="eastAsia"/>
        </w:rPr>
        <w:t>”、“删除”弹出框，鼠标移出操作键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5E3809">
        <w:rPr>
          <w:rFonts w:ascii="Times New Roman" w:hAnsi="Times New Roman" w:hint="eastAsia"/>
        </w:rPr>
        <w:t>点击</w:t>
      </w:r>
      <w:r w:rsidR="00496072">
        <w:rPr>
          <w:rFonts w:ascii="Times New Roman" w:hAnsi="Times New Roman" w:hint="eastAsia"/>
        </w:rPr>
        <w:t>或者再次点击操作键收起弹出框。点击“</w:t>
      </w:r>
      <w:r w:rsidR="001C6A4C">
        <w:rPr>
          <w:rFonts w:ascii="Times New Roman" w:hAnsi="Times New Roman" w:hint="eastAsia"/>
        </w:rPr>
        <w:t>编辑</w:t>
      </w:r>
      <w:r w:rsidR="00496072">
        <w:rPr>
          <w:rFonts w:ascii="Times New Roman" w:hAnsi="Times New Roman" w:hint="eastAsia"/>
        </w:rPr>
        <w:t>”</w:t>
      </w:r>
      <w:r w:rsidR="004B1468">
        <w:rPr>
          <w:rFonts w:ascii="Times New Roman" w:hAnsi="Times New Roman" w:hint="eastAsia"/>
        </w:rPr>
        <w:t>弹出</w:t>
      </w:r>
      <w:r w:rsidR="00CC45A8">
        <w:rPr>
          <w:rFonts w:ascii="Times New Roman" w:hAnsi="Times New Roman" w:hint="eastAsia"/>
        </w:rPr>
        <w:t>“</w:t>
      </w:r>
      <w:r w:rsidR="00496072">
        <w:rPr>
          <w:rFonts w:ascii="Times New Roman" w:hAnsi="Times New Roman" w:hint="eastAsia"/>
        </w:rPr>
        <w:t>会议室编辑</w:t>
      </w:r>
      <w:r w:rsidR="00CC45A8">
        <w:rPr>
          <w:rFonts w:ascii="Times New Roman" w:hAnsi="Times New Roman" w:hint="eastAsia"/>
        </w:rPr>
        <w:t>”</w:t>
      </w:r>
      <w:r w:rsidR="00496072">
        <w:rPr>
          <w:rFonts w:ascii="Times New Roman" w:hAnsi="Times New Roman" w:hint="eastAsia"/>
        </w:rPr>
        <w:t>页面；点击“查看”</w:t>
      </w:r>
      <w:r w:rsidR="004B1468">
        <w:rPr>
          <w:rFonts w:ascii="Times New Roman" w:hAnsi="Times New Roman" w:hint="eastAsia"/>
        </w:rPr>
        <w:t>弹出</w:t>
      </w:r>
      <w:r w:rsidR="00FA2844">
        <w:rPr>
          <w:rFonts w:ascii="Times New Roman" w:hAnsi="Times New Roman" w:hint="eastAsia"/>
        </w:rPr>
        <w:t>“</w:t>
      </w:r>
      <w:r w:rsidR="00496072">
        <w:rPr>
          <w:rFonts w:ascii="Times New Roman" w:hAnsi="Times New Roman" w:hint="eastAsia"/>
        </w:rPr>
        <w:t>会议室</w:t>
      </w:r>
      <w:r w:rsidR="00FA2844">
        <w:rPr>
          <w:rFonts w:ascii="Times New Roman" w:hAnsi="Times New Roman" w:hint="eastAsia"/>
        </w:rPr>
        <w:t>详情”</w:t>
      </w:r>
      <w:r w:rsidR="00496072">
        <w:rPr>
          <w:rFonts w:ascii="Times New Roman" w:hAnsi="Times New Roman" w:hint="eastAsia"/>
        </w:rPr>
        <w:t>页面；点击“删除”，</w:t>
      </w:r>
      <w:r w:rsidR="00496072">
        <w:rPr>
          <w:rFonts w:hint="eastAsia"/>
          <w:noProof/>
        </w:rPr>
        <w:t>出现确认弹出框提示，背景变灰，只能选择</w:t>
      </w:r>
      <w:r w:rsidR="00496072">
        <w:rPr>
          <w:noProof/>
        </w:rPr>
        <w:t>弹出框</w:t>
      </w:r>
      <w:r w:rsidR="00496072">
        <w:rPr>
          <w:rFonts w:hint="eastAsia"/>
          <w:noProof/>
        </w:rPr>
        <w:t>选项</w:t>
      </w:r>
      <w:r w:rsidR="007D44E4">
        <w:rPr>
          <w:rFonts w:hint="eastAsia"/>
          <w:noProof/>
        </w:rPr>
        <w:t>，</w:t>
      </w:r>
      <w:r w:rsidR="00316F60">
        <w:rPr>
          <w:rFonts w:hint="eastAsia"/>
          <w:noProof/>
        </w:rPr>
        <w:t>点击“确认”删除该会议室记录后</w:t>
      </w:r>
      <w:r w:rsidR="00496072">
        <w:rPr>
          <w:rFonts w:hint="eastAsia"/>
          <w:noProof/>
        </w:rPr>
        <w:t>返回</w:t>
      </w:r>
      <w:r w:rsidR="00496072">
        <w:rPr>
          <w:rFonts w:ascii="Times New Roman" w:hAnsi="Times New Roman" w:hint="eastAsia"/>
        </w:rPr>
        <w:t>会议室维护页面</w:t>
      </w:r>
      <w:r w:rsidR="00316F60">
        <w:rPr>
          <w:rFonts w:ascii="Times New Roman" w:hAnsi="Times New Roman" w:hint="eastAsia"/>
        </w:rPr>
        <w:t>；</w:t>
      </w:r>
      <w:r w:rsidR="00496072">
        <w:rPr>
          <w:rFonts w:hint="eastAsia"/>
          <w:noProof/>
        </w:rPr>
        <w:t>点击</w:t>
      </w:r>
      <w:r w:rsidR="00316F60">
        <w:rPr>
          <w:rFonts w:hint="eastAsia"/>
          <w:noProof/>
        </w:rPr>
        <w:t>“</w:t>
      </w:r>
      <w:r w:rsidR="00496072">
        <w:rPr>
          <w:rFonts w:hint="eastAsia"/>
          <w:noProof/>
        </w:rPr>
        <w:t>取消</w:t>
      </w:r>
      <w:r w:rsidR="00316F60">
        <w:rPr>
          <w:rFonts w:hint="eastAsia"/>
          <w:noProof/>
        </w:rPr>
        <w:t>”</w:t>
      </w:r>
      <w:r w:rsidR="00496072">
        <w:rPr>
          <w:rFonts w:hint="eastAsia"/>
          <w:noProof/>
        </w:rPr>
        <w:t>，直接</w:t>
      </w:r>
      <w:r w:rsidR="00496072">
        <w:rPr>
          <w:rFonts w:ascii="Times New Roman" w:hAnsi="Times New Roman" w:hint="eastAsia"/>
        </w:rPr>
        <w:t>返回会议室维护页面</w:t>
      </w:r>
      <w:r w:rsidR="007D44E4">
        <w:rPr>
          <w:rFonts w:ascii="Times New Roman" w:hAnsi="Times New Roman" w:hint="eastAsia"/>
        </w:rPr>
        <w:t>。</w:t>
      </w:r>
    </w:p>
    <w:p w14:paraId="402A7D2C" w14:textId="77777777" w:rsidR="00E0430E" w:rsidRPr="00A52EAF" w:rsidRDefault="00E0430E" w:rsidP="007D3E6C">
      <w:pPr>
        <w:pStyle w:val="afe"/>
        <w:numPr>
          <w:ilvl w:val="0"/>
          <w:numId w:val="56"/>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6CDC5EC3" w14:textId="6BEE6261" w:rsidR="00E0430E" w:rsidRPr="00CA2940" w:rsidRDefault="00E0430E" w:rsidP="00CA2940">
      <w:pPr>
        <w:spacing w:line="360" w:lineRule="auto"/>
        <w:ind w:firstLineChars="202" w:firstLine="424"/>
        <w:jc w:val="left"/>
        <w:rPr>
          <w:rFonts w:ascii="Times New Roman" w:hAnsi="Times New Roman"/>
        </w:rPr>
      </w:pPr>
      <w:r w:rsidRPr="00CA2940">
        <w:rPr>
          <w:rFonts w:ascii="Times New Roman" w:hAnsi="Times New Roman" w:hint="eastAsia"/>
        </w:rPr>
        <w:t>点击会议室操作中“删除”，如该会议室处于预订状态中，则出现“会议室处于预订中</w:t>
      </w:r>
      <w:r w:rsidR="00630D56">
        <w:rPr>
          <w:rFonts w:ascii="Times New Roman" w:hAnsi="Times New Roman" w:hint="eastAsia"/>
        </w:rPr>
        <w:t>，无法删除</w:t>
      </w:r>
      <w:r w:rsidRPr="00CA2940">
        <w:rPr>
          <w:rFonts w:ascii="Times New Roman" w:hAnsi="Times New Roman" w:hint="eastAsia"/>
        </w:rPr>
        <w:t>！”提示框，背景变灰，点击“确定”返回“会议室维护”页面。</w:t>
      </w:r>
    </w:p>
    <w:p w14:paraId="3FB22F71" w14:textId="18DFD4A2" w:rsidR="00763F37" w:rsidRDefault="003E5631" w:rsidP="006607E7">
      <w:pPr>
        <w:pStyle w:val="afa"/>
        <w:ind w:firstLineChars="0" w:firstLine="0"/>
        <w:outlineLvl w:val="3"/>
        <w:rPr>
          <w:rFonts w:asciiTheme="minorEastAsia" w:eastAsiaTheme="minorEastAsia" w:hAnsiTheme="minorEastAsia"/>
          <w:b/>
          <w:sz w:val="24"/>
          <w:szCs w:val="24"/>
        </w:rPr>
      </w:pPr>
      <w:bookmarkStart w:id="41" w:name="_Toc453070099"/>
      <w:bookmarkStart w:id="42" w:name="_Toc453743440"/>
      <w:bookmarkStart w:id="43" w:name="_Toc455147642"/>
      <w:r>
        <w:rPr>
          <w:rFonts w:asciiTheme="minorEastAsia" w:eastAsiaTheme="minorEastAsia" w:hAnsiTheme="minorEastAsia" w:hint="eastAsia"/>
          <w:b/>
          <w:sz w:val="24"/>
          <w:szCs w:val="24"/>
        </w:rPr>
        <w:t xml:space="preserve">3.3.1 </w:t>
      </w:r>
      <w:bookmarkEnd w:id="41"/>
      <w:r w:rsidR="00643A13">
        <w:rPr>
          <w:rFonts w:asciiTheme="minorEastAsia" w:eastAsiaTheme="minorEastAsia" w:hAnsiTheme="minorEastAsia" w:hint="eastAsia"/>
          <w:b/>
          <w:sz w:val="24"/>
          <w:szCs w:val="24"/>
        </w:rPr>
        <w:t>查看会议室</w:t>
      </w:r>
      <w:bookmarkEnd w:id="42"/>
      <w:bookmarkEnd w:id="43"/>
    </w:p>
    <w:p w14:paraId="374C315A" w14:textId="77777777" w:rsidR="00FA2844" w:rsidRDefault="00FA2844" w:rsidP="007D3E6C">
      <w:pPr>
        <w:pStyle w:val="afe"/>
        <w:numPr>
          <w:ilvl w:val="0"/>
          <w:numId w:val="5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630CB98C" w14:textId="51FBA459" w:rsidR="006607E7" w:rsidRPr="00E12B86" w:rsidRDefault="003A55F5" w:rsidP="003A55F5">
      <w:pPr>
        <w:pStyle w:val="afe"/>
        <w:spacing w:line="360" w:lineRule="auto"/>
        <w:ind w:firstLineChars="0" w:firstLine="0"/>
        <w:jc w:val="center"/>
        <w:rPr>
          <w:rFonts w:ascii="Times New Roman" w:hAnsi="Times New Roman"/>
          <w:b/>
        </w:rPr>
      </w:pPr>
      <w:r>
        <w:rPr>
          <w:noProof/>
        </w:rPr>
        <w:drawing>
          <wp:inline distT="0" distB="0" distL="0" distR="0" wp14:anchorId="3DDCC2AC" wp14:editId="339BBDE3">
            <wp:extent cx="3133774" cy="2859206"/>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34661" cy="2860015"/>
                    </a:xfrm>
                    <a:prstGeom prst="rect">
                      <a:avLst/>
                    </a:prstGeom>
                  </pic:spPr>
                </pic:pic>
              </a:graphicData>
            </a:graphic>
          </wp:inline>
        </w:drawing>
      </w:r>
    </w:p>
    <w:p w14:paraId="37151743" w14:textId="0B53E062" w:rsidR="00B61715" w:rsidRPr="00CC45A8" w:rsidRDefault="009813E5" w:rsidP="00CC45A8">
      <w:pPr>
        <w:spacing w:line="360" w:lineRule="auto"/>
        <w:ind w:firstLineChars="202" w:firstLine="424"/>
        <w:jc w:val="left"/>
        <w:rPr>
          <w:rFonts w:ascii="Times New Roman" w:hAnsi="Times New Roman"/>
        </w:rPr>
      </w:pPr>
      <w:r w:rsidRPr="00CC45A8">
        <w:rPr>
          <w:rFonts w:ascii="Times New Roman" w:hAnsi="Times New Roman" w:hint="eastAsia"/>
        </w:rPr>
        <w:t>“会议室详情”页面显示会议室名称、地址、面积、容量人数、投影设备情况、会议室布局图和</w:t>
      </w:r>
      <w:r w:rsidR="006D7DA5">
        <w:rPr>
          <w:rFonts w:ascii="Times New Roman" w:hAnsi="Times New Roman" w:hint="eastAsia"/>
        </w:rPr>
        <w:t>详情</w:t>
      </w:r>
      <w:r w:rsidRPr="00CC45A8">
        <w:rPr>
          <w:rFonts w:ascii="Times New Roman" w:hAnsi="Times New Roman" w:hint="eastAsia"/>
        </w:rPr>
        <w:t>。页面底部为“返回”</w:t>
      </w:r>
      <w:r w:rsidR="00727FFE">
        <w:rPr>
          <w:rFonts w:ascii="Times New Roman" w:hAnsi="Times New Roman" w:hint="eastAsia"/>
        </w:rPr>
        <w:t>、“删除”、“编辑”</w:t>
      </w:r>
      <w:r w:rsidRPr="00CC45A8">
        <w:rPr>
          <w:rFonts w:ascii="Times New Roman" w:hAnsi="Times New Roman" w:hint="eastAsia"/>
        </w:rPr>
        <w:t>键。</w:t>
      </w:r>
    </w:p>
    <w:p w14:paraId="6242C9FF" w14:textId="69D211DB" w:rsidR="00FA2844" w:rsidRDefault="00CC45A8" w:rsidP="007D3E6C">
      <w:pPr>
        <w:pStyle w:val="afe"/>
        <w:numPr>
          <w:ilvl w:val="0"/>
          <w:numId w:val="59"/>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77777777" w:rsidR="00D1129F" w:rsidRDefault="00CC45A8"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点击“返回”，进入会议室维护页面。</w:t>
      </w:r>
    </w:p>
    <w:p w14:paraId="66D7A465" w14:textId="267CB567"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lastRenderedPageBreak/>
        <w:t>点击“删除”，</w:t>
      </w:r>
      <w:r>
        <w:rPr>
          <w:rFonts w:hint="eastAsia"/>
          <w:noProof/>
        </w:rPr>
        <w:t>出现确认弹出框提示，背景变灰，只能选择</w:t>
      </w:r>
      <w:r>
        <w:rPr>
          <w:noProof/>
        </w:rPr>
        <w:t>弹出框</w:t>
      </w:r>
      <w:r>
        <w:rPr>
          <w:rFonts w:hint="eastAsia"/>
          <w:noProof/>
        </w:rPr>
        <w:t>选项，点击“确认”删除该会议室记录后返回</w:t>
      </w:r>
      <w:r>
        <w:rPr>
          <w:rFonts w:ascii="Times New Roman" w:hAnsi="Times New Roman" w:hint="eastAsia"/>
        </w:rPr>
        <w:t>会议室维护页面；</w:t>
      </w:r>
      <w:r>
        <w:rPr>
          <w:rFonts w:hint="eastAsia"/>
          <w:noProof/>
        </w:rPr>
        <w:t>点击“取消”，直接</w:t>
      </w:r>
      <w:r>
        <w:rPr>
          <w:rFonts w:ascii="Times New Roman" w:hAnsi="Times New Roman" w:hint="eastAsia"/>
        </w:rPr>
        <w:t>返回会议室详情页面。</w:t>
      </w:r>
    </w:p>
    <w:p w14:paraId="1947F4C1" w14:textId="6EA29699"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w:t>
      </w:r>
      <w:r w:rsidR="00194730">
        <w:rPr>
          <w:rFonts w:ascii="Times New Roman" w:hAnsi="Times New Roman" w:hint="eastAsia"/>
        </w:rPr>
        <w:t>编辑</w:t>
      </w:r>
      <w:r>
        <w:rPr>
          <w:rFonts w:ascii="Times New Roman" w:hAnsi="Times New Roman" w:hint="eastAsia"/>
        </w:rPr>
        <w:t>”，进入会议室编辑页面。</w:t>
      </w:r>
    </w:p>
    <w:p w14:paraId="26EB1489" w14:textId="10DBBE9C"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4" w:name="_Toc453070100"/>
      <w:bookmarkStart w:id="45" w:name="_Toc453743441"/>
      <w:bookmarkStart w:id="46" w:name="_Toc455147643"/>
      <w:r>
        <w:rPr>
          <w:rFonts w:asciiTheme="minorEastAsia" w:eastAsiaTheme="minorEastAsia" w:hAnsiTheme="minorEastAsia" w:hint="eastAsia"/>
          <w:b/>
          <w:sz w:val="24"/>
          <w:szCs w:val="24"/>
        </w:rPr>
        <w:t xml:space="preserve">3.3.2 </w:t>
      </w:r>
      <w:bookmarkEnd w:id="44"/>
      <w:r w:rsidR="006D7DA5">
        <w:rPr>
          <w:rFonts w:asciiTheme="minorEastAsia" w:eastAsiaTheme="minorEastAsia" w:hAnsiTheme="minorEastAsia" w:hint="eastAsia"/>
          <w:b/>
          <w:sz w:val="24"/>
          <w:szCs w:val="24"/>
        </w:rPr>
        <w:t>创建</w:t>
      </w:r>
      <w:r w:rsidR="00643A13">
        <w:rPr>
          <w:rFonts w:asciiTheme="minorEastAsia" w:eastAsiaTheme="minorEastAsia" w:hAnsiTheme="minorEastAsia" w:hint="eastAsia"/>
          <w:b/>
          <w:sz w:val="24"/>
          <w:szCs w:val="24"/>
        </w:rPr>
        <w:t>会议室</w:t>
      </w:r>
      <w:bookmarkEnd w:id="45"/>
      <w:bookmarkEnd w:id="46"/>
    </w:p>
    <w:p w14:paraId="67E3CA80" w14:textId="77777777" w:rsidR="00B77845" w:rsidRDefault="00B77845" w:rsidP="00643A13">
      <w:pPr>
        <w:pStyle w:val="afe"/>
        <w:numPr>
          <w:ilvl w:val="0"/>
          <w:numId w:val="8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E02825A" w14:textId="36BFF095" w:rsidR="006607E7" w:rsidRDefault="006D7DA5" w:rsidP="006D7DA5">
      <w:pPr>
        <w:pStyle w:val="afe"/>
        <w:spacing w:line="360" w:lineRule="auto"/>
        <w:ind w:firstLineChars="0" w:firstLine="0"/>
        <w:jc w:val="center"/>
        <w:rPr>
          <w:rFonts w:ascii="Times New Roman" w:hAnsi="Times New Roman"/>
          <w:b/>
        </w:rPr>
      </w:pPr>
      <w:r>
        <w:rPr>
          <w:noProof/>
        </w:rPr>
        <w:drawing>
          <wp:inline distT="0" distB="0" distL="0" distR="0" wp14:anchorId="7C7D468D" wp14:editId="2A8C8A4F">
            <wp:extent cx="3309633" cy="3084394"/>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11095" cy="3085756"/>
                    </a:xfrm>
                    <a:prstGeom prst="rect">
                      <a:avLst/>
                    </a:prstGeom>
                  </pic:spPr>
                </pic:pic>
              </a:graphicData>
            </a:graphic>
          </wp:inline>
        </w:drawing>
      </w:r>
    </w:p>
    <w:p w14:paraId="518CB3F5" w14:textId="01FBAD36"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新增会议室”</w:t>
      </w:r>
      <w:r w:rsidR="006D7DA5">
        <w:rPr>
          <w:rFonts w:ascii="Times New Roman" w:hAnsi="Times New Roman" w:hint="eastAsia"/>
        </w:rPr>
        <w:t>，</w:t>
      </w:r>
      <w:r w:rsidR="00194730">
        <w:rPr>
          <w:rFonts w:ascii="Times New Roman" w:hAnsi="Times New Roman" w:hint="eastAsia"/>
        </w:rPr>
        <w:t>弹出</w:t>
      </w:r>
      <w:r>
        <w:rPr>
          <w:rFonts w:ascii="Times New Roman" w:hAnsi="Times New Roman" w:hint="eastAsia"/>
        </w:rPr>
        <w:t>会议室</w:t>
      </w:r>
      <w:r w:rsidR="006D7DA5">
        <w:rPr>
          <w:rFonts w:ascii="Times New Roman" w:hAnsi="Times New Roman" w:hint="eastAsia"/>
        </w:rPr>
        <w:t>创建</w:t>
      </w:r>
      <w:r>
        <w:rPr>
          <w:rFonts w:ascii="Times New Roman" w:hAnsi="Times New Roman" w:hint="eastAsia"/>
        </w:rPr>
        <w:t>编辑页面。</w:t>
      </w:r>
    </w:p>
    <w:p w14:paraId="0C57EF5A" w14:textId="77777777"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页面上部显示会议室基本信息输入，页面底部为“确认”“取消”功能键。</w:t>
      </w:r>
    </w:p>
    <w:p w14:paraId="24861395" w14:textId="6F7B44E8" w:rsidR="00724A1D" w:rsidRPr="005E73DE"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“会议室名称”、“</w:t>
      </w:r>
      <w:r w:rsidR="00720FDA">
        <w:rPr>
          <w:rFonts w:ascii="Times New Roman" w:hAnsi="Times New Roman" w:hint="eastAsia"/>
        </w:rPr>
        <w:t>容纳人数</w:t>
      </w:r>
      <w:r>
        <w:rPr>
          <w:rFonts w:ascii="Times New Roman" w:hAnsi="Times New Roman" w:hint="eastAsia"/>
        </w:rPr>
        <w:t>”、“会议室地址”、“面积”为必填选项，以红色星号标记。</w:t>
      </w:r>
      <w:r w:rsidR="005519A9">
        <w:rPr>
          <w:rFonts w:ascii="Times New Roman" w:hAnsi="Times New Roman" w:hint="eastAsia"/>
        </w:rPr>
        <w:t>勾选设备，选择投影、显示、麦克风、音响和无线网络</w:t>
      </w:r>
      <w:r w:rsidR="00726787">
        <w:rPr>
          <w:rFonts w:ascii="Times New Roman" w:hAnsi="Times New Roman" w:hint="eastAsia"/>
        </w:rPr>
        <w:t>有无</w:t>
      </w:r>
      <w:r>
        <w:rPr>
          <w:rFonts w:ascii="Times New Roman" w:hAnsi="Times New Roman" w:hint="eastAsia"/>
        </w:rPr>
        <w:t>。</w:t>
      </w:r>
    </w:p>
    <w:p w14:paraId="46AA0455" w14:textId="0045C981"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布局图在已上</w:t>
      </w:r>
      <w:proofErr w:type="gramStart"/>
      <w:r>
        <w:rPr>
          <w:rFonts w:ascii="Times New Roman" w:hAnsi="Times New Roman" w:hint="eastAsia"/>
        </w:rPr>
        <w:t>传情况</w:t>
      </w:r>
      <w:proofErr w:type="gramEnd"/>
      <w:r>
        <w:rPr>
          <w:rFonts w:ascii="Times New Roman" w:hAnsi="Times New Roman" w:hint="eastAsia"/>
        </w:rPr>
        <w:t>下显示上传图片，未上</w:t>
      </w:r>
      <w:proofErr w:type="gramStart"/>
      <w:r>
        <w:rPr>
          <w:rFonts w:ascii="Times New Roman" w:hAnsi="Times New Roman" w:hint="eastAsia"/>
        </w:rPr>
        <w:t>传图片</w:t>
      </w:r>
      <w:proofErr w:type="gramEnd"/>
      <w:r>
        <w:rPr>
          <w:rFonts w:ascii="Times New Roman" w:hAnsi="Times New Roman" w:hint="eastAsia"/>
        </w:rPr>
        <w:t>情况下显示“</w:t>
      </w:r>
      <w:r>
        <w:rPr>
          <w:rFonts w:ascii="Times New Roman" w:hAnsi="Times New Roman" w:hint="eastAsia"/>
        </w:rPr>
        <w:t>+</w:t>
      </w:r>
      <w:r w:rsidR="00B371A7">
        <w:rPr>
          <w:rFonts w:ascii="Times New Roman" w:hAnsi="Times New Roman" w:hint="eastAsia"/>
        </w:rPr>
        <w:t>点击上传图片”</w:t>
      </w:r>
      <w:r>
        <w:rPr>
          <w:rFonts w:ascii="Times New Roman" w:hAnsi="Times New Roman" w:hint="eastAsia"/>
        </w:rPr>
        <w:t>。</w:t>
      </w:r>
    </w:p>
    <w:p w14:paraId="596B819B" w14:textId="48E08C28"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页面底部为“确认”、“取消”按键。</w:t>
      </w:r>
    </w:p>
    <w:p w14:paraId="62E16493" w14:textId="77777777" w:rsidR="00724A1D" w:rsidRPr="00E12B86" w:rsidRDefault="00724A1D" w:rsidP="00724A1D">
      <w:pPr>
        <w:pStyle w:val="afe"/>
        <w:numPr>
          <w:ilvl w:val="0"/>
          <w:numId w:val="83"/>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7BDC4247" w14:textId="1794B4F3" w:rsidR="00724A1D" w:rsidRDefault="00724A1D" w:rsidP="00724A1D">
      <w:pPr>
        <w:pStyle w:val="afe"/>
        <w:numPr>
          <w:ilvl w:val="0"/>
          <w:numId w:val="61"/>
        </w:numPr>
        <w:spacing w:line="360" w:lineRule="auto"/>
        <w:ind w:firstLineChars="0"/>
        <w:jc w:val="left"/>
        <w:rPr>
          <w:rFonts w:ascii="Times New Roman" w:hAnsi="Times New Roman"/>
        </w:rPr>
      </w:pPr>
      <w:r>
        <w:rPr>
          <w:rFonts w:ascii="Times New Roman" w:hAnsi="Times New Roman" w:hint="eastAsia"/>
        </w:rPr>
        <w:t>“会议室名称”、“面积”、“容纳人数”、“会议室地址”、“备注”鼠标选中输入内容；</w:t>
      </w:r>
      <w:r w:rsidR="003C16EF">
        <w:rPr>
          <w:rFonts w:ascii="Times New Roman" w:hAnsi="Times New Roman" w:hint="eastAsia"/>
        </w:rPr>
        <w:t>选设备，选择投影、显示、麦克风、音响和无线网络有的有无。</w:t>
      </w:r>
    </w:p>
    <w:p w14:paraId="4BE786B1" w14:textId="77777777" w:rsidR="00724A1D" w:rsidRPr="00FE1311" w:rsidRDefault="00724A1D" w:rsidP="00724A1D">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点击上传图片”或已经上传图片，</w:t>
      </w:r>
      <w:r>
        <w:rPr>
          <w:rFonts w:ascii="Times New Roman" w:hAnsi="Times New Roman"/>
        </w:rPr>
        <w:t>页面弹出</w:t>
      </w:r>
      <w:r>
        <w:rPr>
          <w:rFonts w:ascii="Times New Roman" w:hAnsi="Times New Roman" w:hint="eastAsia"/>
        </w:rPr>
        <w:t>上传文件</w:t>
      </w:r>
      <w:r>
        <w:rPr>
          <w:rFonts w:ascii="Times New Roman" w:hAnsi="Times New Roman"/>
        </w:rPr>
        <w:t>窗口，</w:t>
      </w:r>
      <w:r>
        <w:rPr>
          <w:rFonts w:ascii="Times New Roman" w:hAnsi="Times New Roman" w:hint="eastAsia"/>
        </w:rPr>
        <w:t>页面其他区域</w:t>
      </w:r>
      <w:proofErr w:type="gramStart"/>
      <w:r>
        <w:rPr>
          <w:rFonts w:ascii="Times New Roman" w:hAnsi="Times New Roman" w:hint="eastAsia"/>
        </w:rPr>
        <w:t>不</w:t>
      </w:r>
      <w:proofErr w:type="gramEnd"/>
      <w:r>
        <w:rPr>
          <w:rFonts w:ascii="Times New Roman" w:hAnsi="Times New Roman" w:hint="eastAsia"/>
        </w:rPr>
        <w:t>可操作，</w:t>
      </w:r>
      <w:r>
        <w:rPr>
          <w:rFonts w:ascii="Times New Roman" w:hAnsi="Times New Roman"/>
        </w:rPr>
        <w:t>用户</w:t>
      </w:r>
      <w:r>
        <w:rPr>
          <w:rFonts w:ascii="Times New Roman" w:hAnsi="Times New Roman" w:hint="eastAsia"/>
        </w:rPr>
        <w:t>点击“浏览”查找图片文件（支持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w:t>
      </w:r>
      <w:r>
        <w:rPr>
          <w:rFonts w:ascii="Times New Roman" w:hAnsi="Times New Roman"/>
        </w:rPr>
        <w:t>，点击</w:t>
      </w:r>
      <w:r>
        <w:rPr>
          <w:rFonts w:ascii="Times New Roman" w:hAnsi="Times New Roman" w:hint="eastAsia"/>
        </w:rPr>
        <w:t>上</w:t>
      </w:r>
      <w:proofErr w:type="gramStart"/>
      <w:r>
        <w:rPr>
          <w:rFonts w:ascii="Times New Roman" w:hAnsi="Times New Roman" w:hint="eastAsia"/>
        </w:rPr>
        <w:t>传完成</w:t>
      </w:r>
      <w:proofErr w:type="gramEnd"/>
      <w:r>
        <w:rPr>
          <w:rFonts w:ascii="Times New Roman" w:hAnsi="Times New Roman" w:hint="eastAsia"/>
        </w:rPr>
        <w:t>图片上传后返回会议室编辑页面，并显示已上传图片</w:t>
      </w:r>
      <w:r>
        <w:rPr>
          <w:rFonts w:ascii="Times New Roman" w:hAnsi="Times New Roman"/>
        </w:rPr>
        <w:t>；</w:t>
      </w:r>
      <w:r>
        <w:rPr>
          <w:rFonts w:ascii="Times New Roman" w:hAnsi="Times New Roman" w:hint="eastAsia"/>
        </w:rPr>
        <w:t>点击</w:t>
      </w:r>
      <w:r>
        <w:rPr>
          <w:noProof/>
        </w:rPr>
        <w:drawing>
          <wp:inline distT="0" distB="0" distL="0" distR="0" wp14:anchorId="709A1A85" wp14:editId="62F8411F">
            <wp:extent cx="219075" cy="190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75" cy="190500"/>
                    </a:xfrm>
                    <a:prstGeom prst="rect">
                      <a:avLst/>
                    </a:prstGeom>
                  </pic:spPr>
                </pic:pic>
              </a:graphicData>
            </a:graphic>
          </wp:inline>
        </w:drawing>
      </w:r>
      <w:r>
        <w:rPr>
          <w:rFonts w:ascii="Times New Roman" w:hAnsi="Times New Roman" w:hint="eastAsia"/>
        </w:rPr>
        <w:t>关闭弹出窗口。</w:t>
      </w:r>
    </w:p>
    <w:p w14:paraId="0C271988" w14:textId="77777777" w:rsidR="00724A1D" w:rsidRDefault="00724A1D" w:rsidP="00724A1D">
      <w:pPr>
        <w:pStyle w:val="afe"/>
        <w:spacing w:line="360" w:lineRule="auto"/>
        <w:ind w:firstLineChars="67" w:firstLine="141"/>
        <w:jc w:val="center"/>
        <w:rPr>
          <w:rFonts w:ascii="Times New Roman" w:hAnsi="Times New Roman"/>
        </w:rPr>
      </w:pPr>
      <w:r>
        <w:rPr>
          <w:noProof/>
        </w:rPr>
        <w:lastRenderedPageBreak/>
        <w:drawing>
          <wp:inline distT="0" distB="0" distL="0" distR="0" wp14:anchorId="68E7362C" wp14:editId="45A5DEC0">
            <wp:extent cx="1849272" cy="259778"/>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64424" cy="261907"/>
                    </a:xfrm>
                    <a:prstGeom prst="rect">
                      <a:avLst/>
                    </a:prstGeom>
                  </pic:spPr>
                </pic:pic>
              </a:graphicData>
            </a:graphic>
          </wp:inline>
        </w:drawing>
      </w:r>
      <w:r>
        <w:rPr>
          <w:rFonts w:ascii="Times New Roman" w:hAnsi="Times New Roman" w:hint="eastAsia"/>
        </w:rPr>
        <w:t>。</w:t>
      </w:r>
    </w:p>
    <w:p w14:paraId="13005686" w14:textId="710E72D0" w:rsidR="00724A1D" w:rsidRDefault="00724A1D" w:rsidP="00724A1D">
      <w:pPr>
        <w:pStyle w:val="afe"/>
        <w:numPr>
          <w:ilvl w:val="0"/>
          <w:numId w:val="63"/>
        </w:numPr>
        <w:ind w:firstLineChars="0"/>
        <w:rPr>
          <w:rFonts w:ascii="Times New Roman" w:hAnsi="Times New Roman"/>
        </w:rPr>
      </w:pPr>
      <w:r w:rsidRPr="00DF1B5D">
        <w:rPr>
          <w:rFonts w:ascii="Times New Roman" w:hAnsi="Times New Roman" w:hint="eastAsia"/>
        </w:rPr>
        <w:t>点击“确认”</w:t>
      </w:r>
      <w:r>
        <w:rPr>
          <w:rFonts w:ascii="Times New Roman" w:hAnsi="Times New Roman" w:hint="eastAsia"/>
        </w:rPr>
        <w:t>，页面弹出“操作成功”提示框，确定后返回“会议室维护”页面，会议室列表更新信息；</w:t>
      </w:r>
      <w:r w:rsidRPr="00DF1B5D">
        <w:rPr>
          <w:rFonts w:ascii="Times New Roman" w:hAnsi="Times New Roman" w:hint="eastAsia"/>
        </w:rPr>
        <w:t>点击</w:t>
      </w:r>
      <w:r>
        <w:rPr>
          <w:rFonts w:ascii="Times New Roman" w:hAnsi="Times New Roman" w:hint="eastAsia"/>
        </w:rPr>
        <w:t>“</w:t>
      </w:r>
      <w:r w:rsidRPr="00DF1B5D">
        <w:rPr>
          <w:rFonts w:ascii="Times New Roman" w:hAnsi="Times New Roman" w:hint="eastAsia"/>
        </w:rPr>
        <w:t>取消</w:t>
      </w:r>
      <w:r>
        <w:rPr>
          <w:rFonts w:ascii="Times New Roman" w:hAnsi="Times New Roman" w:hint="eastAsia"/>
        </w:rPr>
        <w:t>”，则回到“会议室</w:t>
      </w:r>
      <w:r w:rsidRPr="00DF1B5D">
        <w:rPr>
          <w:rFonts w:ascii="Times New Roman" w:hAnsi="Times New Roman" w:hint="eastAsia"/>
        </w:rPr>
        <w:t>编辑</w:t>
      </w:r>
      <w:r>
        <w:rPr>
          <w:rFonts w:ascii="Times New Roman" w:hAnsi="Times New Roman" w:hint="eastAsia"/>
        </w:rPr>
        <w:t>”</w:t>
      </w:r>
      <w:r w:rsidRPr="00DF1B5D">
        <w:rPr>
          <w:rFonts w:ascii="Times New Roman" w:hAnsi="Times New Roman" w:hint="eastAsia"/>
        </w:rPr>
        <w:t>页面；</w:t>
      </w:r>
    </w:p>
    <w:p w14:paraId="1B670E71" w14:textId="77777777" w:rsidR="002A2130" w:rsidRPr="00A52EAF" w:rsidRDefault="002A2130" w:rsidP="002A2130">
      <w:pPr>
        <w:pStyle w:val="afe"/>
        <w:numPr>
          <w:ilvl w:val="0"/>
          <w:numId w:val="83"/>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BA1C32A" w14:textId="17FCBB46" w:rsidR="002A2130" w:rsidRDefault="008313F2" w:rsidP="002A2130">
      <w:pPr>
        <w:numPr>
          <w:ilvl w:val="0"/>
          <w:numId w:val="90"/>
        </w:numPr>
        <w:spacing w:line="360" w:lineRule="auto"/>
        <w:jc w:val="left"/>
        <w:rPr>
          <w:rFonts w:ascii="Times New Roman" w:hAnsi="Times New Roman"/>
        </w:rPr>
      </w:pPr>
      <w:r>
        <w:rPr>
          <w:rFonts w:ascii="Times New Roman" w:hAnsi="Times New Roman" w:hint="eastAsia"/>
        </w:rPr>
        <w:t>会议室名称最大输入字数为</w:t>
      </w:r>
      <w:r>
        <w:rPr>
          <w:rFonts w:ascii="Times New Roman" w:hAnsi="Times New Roman" w:hint="eastAsia"/>
        </w:rPr>
        <w:t>15</w:t>
      </w:r>
      <w:r>
        <w:rPr>
          <w:rFonts w:ascii="Times New Roman" w:hAnsi="Times New Roman" w:hint="eastAsia"/>
        </w:rPr>
        <w:t>个字，如果输入超过</w:t>
      </w:r>
      <w:r>
        <w:rPr>
          <w:rFonts w:ascii="Times New Roman" w:hAnsi="Times New Roman" w:hint="eastAsia"/>
        </w:rPr>
        <w:t>15</w:t>
      </w:r>
      <w:r>
        <w:rPr>
          <w:rFonts w:ascii="Times New Roman" w:hAnsi="Times New Roman" w:hint="eastAsia"/>
        </w:rPr>
        <w:t>个字，输入框右侧出现“最多输入为</w:t>
      </w:r>
      <w:r>
        <w:rPr>
          <w:rFonts w:ascii="Times New Roman" w:hAnsi="Times New Roman" w:hint="eastAsia"/>
        </w:rPr>
        <w:t>15</w:t>
      </w:r>
      <w:r>
        <w:rPr>
          <w:rFonts w:ascii="Times New Roman" w:hAnsi="Times New Roman" w:hint="eastAsia"/>
        </w:rPr>
        <w:t>个字”提示，</w:t>
      </w:r>
      <w:r w:rsidR="002A2130">
        <w:rPr>
          <w:rFonts w:ascii="Times New Roman" w:hAnsi="Times New Roman" w:hint="eastAsia"/>
        </w:rPr>
        <w:t>如果输入的会议室名称已存在，出现“该会议室已存在”</w:t>
      </w:r>
      <w:r>
        <w:rPr>
          <w:rFonts w:ascii="Times New Roman" w:hAnsi="Times New Roman" w:hint="eastAsia"/>
        </w:rPr>
        <w:t>提示</w:t>
      </w:r>
      <w:r w:rsidR="002A2130">
        <w:rPr>
          <w:rFonts w:ascii="Times New Roman" w:hAnsi="Times New Roman" w:hint="eastAsia"/>
        </w:rPr>
        <w:t>，点击确认返回。</w:t>
      </w:r>
    </w:p>
    <w:p w14:paraId="3150D90C" w14:textId="7085B0E4" w:rsidR="008313F2" w:rsidRDefault="008313F2" w:rsidP="002A2130">
      <w:pPr>
        <w:numPr>
          <w:ilvl w:val="0"/>
          <w:numId w:val="90"/>
        </w:numPr>
        <w:spacing w:line="360" w:lineRule="auto"/>
        <w:jc w:val="left"/>
        <w:rPr>
          <w:rFonts w:ascii="Times New Roman" w:hAnsi="Times New Roman"/>
        </w:rPr>
      </w:pPr>
      <w:r>
        <w:rPr>
          <w:rFonts w:ascii="Times New Roman" w:hAnsi="Times New Roman" w:hint="eastAsia"/>
        </w:rPr>
        <w:t>面积和容纳人数输入必须为数字且大于等于</w:t>
      </w:r>
      <w:r>
        <w:rPr>
          <w:rFonts w:ascii="Times New Roman" w:hAnsi="Times New Roman" w:hint="eastAsia"/>
        </w:rPr>
        <w:t>0</w:t>
      </w:r>
      <w:r>
        <w:rPr>
          <w:rFonts w:ascii="Times New Roman" w:hAnsi="Times New Roman" w:hint="eastAsia"/>
        </w:rPr>
        <w:t>，</w:t>
      </w:r>
      <w:r w:rsidR="00002515">
        <w:rPr>
          <w:rFonts w:ascii="Times New Roman" w:hAnsi="Times New Roman" w:hint="eastAsia"/>
        </w:rPr>
        <w:t>最多</w:t>
      </w:r>
      <w:proofErr w:type="gramStart"/>
      <w:r w:rsidR="00002515">
        <w:rPr>
          <w:rFonts w:ascii="Times New Roman" w:hAnsi="Times New Roman" w:hint="eastAsia"/>
        </w:rPr>
        <w:t>输入四</w:t>
      </w:r>
      <w:proofErr w:type="gramEnd"/>
      <w:r w:rsidR="00002515">
        <w:rPr>
          <w:rFonts w:ascii="Times New Roman" w:hAnsi="Times New Roman" w:hint="eastAsia"/>
        </w:rPr>
        <w:t>位数，</w:t>
      </w:r>
      <w:r>
        <w:rPr>
          <w:rFonts w:ascii="Times New Roman" w:hAnsi="Times New Roman" w:hint="eastAsia"/>
        </w:rPr>
        <w:t>如果输入非法，输入框右侧出现“请输入合法数字”红色提示。</w:t>
      </w:r>
    </w:p>
    <w:p w14:paraId="77F0803A" w14:textId="7C77D445" w:rsidR="00002515" w:rsidRDefault="00002515" w:rsidP="002A2130">
      <w:pPr>
        <w:numPr>
          <w:ilvl w:val="0"/>
          <w:numId w:val="90"/>
        </w:numPr>
        <w:spacing w:line="360" w:lineRule="auto"/>
        <w:jc w:val="left"/>
        <w:rPr>
          <w:rFonts w:ascii="Times New Roman" w:hAnsi="Times New Roman"/>
        </w:rPr>
      </w:pPr>
      <w:r>
        <w:rPr>
          <w:rFonts w:ascii="Times New Roman" w:hAnsi="Times New Roman" w:hint="eastAsia"/>
        </w:rPr>
        <w:t>会议室地址最大输入字数为</w:t>
      </w:r>
      <w:r>
        <w:rPr>
          <w:rFonts w:ascii="Times New Roman" w:hAnsi="Times New Roman" w:hint="eastAsia"/>
        </w:rPr>
        <w:t>30</w:t>
      </w:r>
      <w:r>
        <w:rPr>
          <w:rFonts w:ascii="Times New Roman" w:hAnsi="Times New Roman" w:hint="eastAsia"/>
        </w:rPr>
        <w:t>个字，如果输入超过</w:t>
      </w:r>
      <w:r>
        <w:rPr>
          <w:rFonts w:ascii="Times New Roman" w:hAnsi="Times New Roman" w:hint="eastAsia"/>
        </w:rPr>
        <w:t>30</w:t>
      </w:r>
      <w:r>
        <w:rPr>
          <w:rFonts w:ascii="Times New Roman" w:hAnsi="Times New Roman" w:hint="eastAsia"/>
        </w:rPr>
        <w:t>个字，输入框右侧出现“最多输入为</w:t>
      </w:r>
      <w:r>
        <w:rPr>
          <w:rFonts w:ascii="Times New Roman" w:hAnsi="Times New Roman" w:hint="eastAsia"/>
        </w:rPr>
        <w:t>30</w:t>
      </w:r>
      <w:r>
        <w:rPr>
          <w:rFonts w:ascii="Times New Roman" w:hAnsi="Times New Roman" w:hint="eastAsia"/>
        </w:rPr>
        <w:t>个字”提示。</w:t>
      </w:r>
    </w:p>
    <w:p w14:paraId="1C174B16" w14:textId="48591C38" w:rsidR="00002515" w:rsidRPr="006B09FC" w:rsidRDefault="00002515" w:rsidP="006B09FC">
      <w:pPr>
        <w:numPr>
          <w:ilvl w:val="0"/>
          <w:numId w:val="90"/>
        </w:numPr>
        <w:spacing w:line="360" w:lineRule="auto"/>
        <w:jc w:val="left"/>
        <w:rPr>
          <w:rFonts w:ascii="Times New Roman" w:hAnsi="Times New Roman"/>
        </w:rPr>
      </w:pPr>
      <w:r>
        <w:rPr>
          <w:rFonts w:ascii="Times New Roman" w:hAnsi="Times New Roman" w:hint="eastAsia"/>
        </w:rPr>
        <w:t>会议室详情最大输入字数为</w:t>
      </w:r>
      <w:r>
        <w:rPr>
          <w:rFonts w:ascii="Times New Roman" w:hAnsi="Times New Roman" w:hint="eastAsia"/>
        </w:rPr>
        <w:t>100</w:t>
      </w:r>
      <w:r>
        <w:rPr>
          <w:rFonts w:ascii="Times New Roman" w:hAnsi="Times New Roman" w:hint="eastAsia"/>
        </w:rPr>
        <w:t>个字，如果输入超过</w:t>
      </w:r>
      <w:r>
        <w:rPr>
          <w:rFonts w:ascii="Times New Roman" w:hAnsi="Times New Roman" w:hint="eastAsia"/>
        </w:rPr>
        <w:t>100</w:t>
      </w:r>
      <w:r>
        <w:rPr>
          <w:rFonts w:ascii="Times New Roman" w:hAnsi="Times New Roman" w:hint="eastAsia"/>
        </w:rPr>
        <w:t>个字，输入框右侧出现“最多输入为</w:t>
      </w:r>
      <w:r>
        <w:rPr>
          <w:rFonts w:ascii="Times New Roman" w:hAnsi="Times New Roman" w:hint="eastAsia"/>
        </w:rPr>
        <w:t>100</w:t>
      </w:r>
      <w:r>
        <w:rPr>
          <w:rFonts w:ascii="Times New Roman" w:hAnsi="Times New Roman" w:hint="eastAsia"/>
        </w:rPr>
        <w:t>个字”提示。</w:t>
      </w:r>
    </w:p>
    <w:p w14:paraId="58AB1E28" w14:textId="77777777" w:rsidR="002A2130" w:rsidRPr="002A2130" w:rsidRDefault="002A2130" w:rsidP="002A2130">
      <w:pPr>
        <w:rPr>
          <w:rFonts w:ascii="Times New Roman" w:hAnsi="Times New Roman"/>
        </w:rPr>
      </w:pPr>
    </w:p>
    <w:p w14:paraId="12230024" w14:textId="713FDFE3" w:rsidR="00643A13" w:rsidRDefault="00643A13" w:rsidP="00724A1D">
      <w:pPr>
        <w:pStyle w:val="afa"/>
        <w:ind w:firstLineChars="0" w:firstLine="0"/>
        <w:outlineLvl w:val="3"/>
        <w:rPr>
          <w:rFonts w:asciiTheme="minorEastAsia" w:eastAsiaTheme="minorEastAsia" w:hAnsiTheme="minorEastAsia"/>
          <w:b/>
          <w:sz w:val="24"/>
          <w:szCs w:val="24"/>
        </w:rPr>
      </w:pPr>
      <w:bookmarkStart w:id="47" w:name="_Toc453743442"/>
      <w:bookmarkStart w:id="48" w:name="_Toc455147644"/>
      <w:r>
        <w:rPr>
          <w:rFonts w:asciiTheme="minorEastAsia" w:eastAsiaTheme="minorEastAsia" w:hAnsiTheme="minorEastAsia" w:hint="eastAsia"/>
          <w:b/>
          <w:sz w:val="24"/>
          <w:szCs w:val="24"/>
        </w:rPr>
        <w:t xml:space="preserve">3.3.3 </w:t>
      </w:r>
      <w:r w:rsidR="003A55F5">
        <w:rPr>
          <w:rFonts w:asciiTheme="minorEastAsia" w:eastAsiaTheme="minorEastAsia" w:hAnsiTheme="minorEastAsia" w:hint="eastAsia"/>
          <w:b/>
          <w:sz w:val="24"/>
          <w:szCs w:val="24"/>
        </w:rPr>
        <w:t>编辑</w:t>
      </w:r>
      <w:r>
        <w:rPr>
          <w:rFonts w:asciiTheme="minorEastAsia" w:eastAsiaTheme="minorEastAsia" w:hAnsiTheme="minorEastAsia" w:hint="eastAsia"/>
          <w:b/>
          <w:sz w:val="24"/>
          <w:szCs w:val="24"/>
        </w:rPr>
        <w:t>会议室</w:t>
      </w:r>
      <w:bookmarkEnd w:id="47"/>
      <w:bookmarkEnd w:id="48"/>
    </w:p>
    <w:p w14:paraId="75B53140" w14:textId="382EE902" w:rsidR="006607E7" w:rsidRPr="003C16EF" w:rsidRDefault="00724A1D" w:rsidP="006607E7">
      <w:pPr>
        <w:pStyle w:val="afe"/>
        <w:numPr>
          <w:ilvl w:val="0"/>
          <w:numId w:val="8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EC3FB23" w14:textId="3F1A8E59" w:rsidR="005E73DE" w:rsidRPr="00B25835" w:rsidRDefault="005E73DE" w:rsidP="00B25835">
      <w:pPr>
        <w:pStyle w:val="afe"/>
        <w:numPr>
          <w:ilvl w:val="0"/>
          <w:numId w:val="85"/>
        </w:numPr>
        <w:spacing w:line="360" w:lineRule="auto"/>
        <w:ind w:firstLineChars="0"/>
        <w:jc w:val="left"/>
        <w:rPr>
          <w:rFonts w:ascii="Times New Roman" w:hAnsi="Times New Roman"/>
        </w:rPr>
      </w:pPr>
      <w:r>
        <w:rPr>
          <w:rFonts w:ascii="Times New Roman" w:hAnsi="Times New Roman" w:hint="eastAsia"/>
        </w:rPr>
        <w:t>点击会议室列表中操作“</w:t>
      </w:r>
      <w:r w:rsidR="00BC2D0A">
        <w:rPr>
          <w:rFonts w:ascii="Times New Roman" w:hAnsi="Times New Roman" w:hint="eastAsia"/>
        </w:rPr>
        <w:t>编辑</w:t>
      </w:r>
      <w:r>
        <w:rPr>
          <w:rFonts w:ascii="Times New Roman" w:hAnsi="Times New Roman" w:hint="eastAsia"/>
        </w:rPr>
        <w:t>”</w:t>
      </w:r>
      <w:r w:rsidR="003C16EF">
        <w:rPr>
          <w:rFonts w:ascii="Times New Roman" w:hAnsi="Times New Roman" w:hint="eastAsia"/>
        </w:rPr>
        <w:t>弹出</w:t>
      </w:r>
      <w:r w:rsidR="0075692A">
        <w:rPr>
          <w:rFonts w:ascii="Times New Roman" w:hAnsi="Times New Roman" w:hint="eastAsia"/>
        </w:rPr>
        <w:t>会议室编辑页面，页面展示</w:t>
      </w:r>
      <w:bookmarkStart w:id="49" w:name="_GoBack"/>
      <w:bookmarkEnd w:id="49"/>
      <w:r>
        <w:rPr>
          <w:rFonts w:ascii="Times New Roman" w:hAnsi="Times New Roman" w:hint="eastAsia"/>
        </w:rPr>
        <w:t>为该会议室</w:t>
      </w:r>
      <w:r w:rsidR="00D416D3">
        <w:rPr>
          <w:rFonts w:ascii="Times New Roman" w:hAnsi="Times New Roman" w:hint="eastAsia"/>
        </w:rPr>
        <w:t>上一次</w:t>
      </w:r>
      <w:r>
        <w:rPr>
          <w:rFonts w:ascii="Times New Roman" w:hAnsi="Times New Roman" w:hint="eastAsia"/>
        </w:rPr>
        <w:t>保存信息</w:t>
      </w:r>
      <w:r w:rsidR="00D6630F">
        <w:rPr>
          <w:rFonts w:ascii="Times New Roman" w:hAnsi="Times New Roman" w:hint="eastAsia"/>
        </w:rPr>
        <w:t>。</w:t>
      </w:r>
    </w:p>
    <w:p w14:paraId="2627F1A0" w14:textId="1AC987CB" w:rsidR="004D3CCF" w:rsidRPr="00E12B86" w:rsidRDefault="004D3CCF" w:rsidP="00724A1D">
      <w:pPr>
        <w:pStyle w:val="afe"/>
        <w:numPr>
          <w:ilvl w:val="0"/>
          <w:numId w:val="84"/>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035954BF" w14:textId="715F6022" w:rsidR="00DF1B5D" w:rsidRPr="00DF1B5D" w:rsidRDefault="00724A1D" w:rsidP="00724A1D">
      <w:pPr>
        <w:ind w:firstLineChars="202" w:firstLine="424"/>
        <w:jc w:val="left"/>
        <w:rPr>
          <w:rFonts w:ascii="Times New Roman" w:hAnsi="Times New Roman"/>
        </w:rPr>
      </w:pPr>
      <w:r>
        <w:rPr>
          <w:rFonts w:hint="eastAsia"/>
          <w:noProof/>
        </w:rPr>
        <w:t>同“</w:t>
      </w:r>
      <w:r>
        <w:rPr>
          <w:rFonts w:ascii="Times New Roman" w:hAnsi="Times New Roman" w:hint="eastAsia"/>
        </w:rPr>
        <w:t>新增会议室</w:t>
      </w:r>
      <w:r>
        <w:rPr>
          <w:rFonts w:hint="eastAsia"/>
          <w:noProof/>
        </w:rPr>
        <w:t>”</w:t>
      </w:r>
    </w:p>
    <w:p w14:paraId="2C04729E" w14:textId="77777777" w:rsidR="00A12323" w:rsidRPr="00A52EAF" w:rsidRDefault="00A12323" w:rsidP="00724A1D">
      <w:pPr>
        <w:pStyle w:val="afe"/>
        <w:numPr>
          <w:ilvl w:val="0"/>
          <w:numId w:val="84"/>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41ADE912" w14:textId="6691F087" w:rsidR="00A12323" w:rsidRDefault="00BA6506" w:rsidP="007D3E6C">
      <w:pPr>
        <w:pStyle w:val="afe"/>
        <w:numPr>
          <w:ilvl w:val="0"/>
          <w:numId w:val="71"/>
        </w:numPr>
        <w:spacing w:line="360" w:lineRule="auto"/>
        <w:ind w:firstLineChars="0"/>
        <w:jc w:val="left"/>
        <w:rPr>
          <w:rFonts w:ascii="Times New Roman" w:hAnsi="Times New Roman"/>
        </w:rPr>
      </w:pPr>
      <w:r>
        <w:rPr>
          <w:rFonts w:ascii="Times New Roman" w:hAnsi="Times New Roman" w:hint="eastAsia"/>
        </w:rPr>
        <w:t>会议室编辑未输入必填</w:t>
      </w:r>
      <w:r w:rsidR="0044687B">
        <w:rPr>
          <w:rFonts w:ascii="Times New Roman" w:hAnsi="Times New Roman" w:hint="eastAsia"/>
        </w:rPr>
        <w:t>内容，点击“确认”，未填选项的输入框右侧出现“输入项不能为空”提示。</w:t>
      </w:r>
    </w:p>
    <w:p w14:paraId="583D0DF3" w14:textId="28B0AEC9" w:rsidR="0044687B" w:rsidRPr="0044687B" w:rsidRDefault="0044687B" w:rsidP="0044687B">
      <w:pPr>
        <w:spacing w:line="360" w:lineRule="auto"/>
        <w:jc w:val="center"/>
        <w:rPr>
          <w:rFonts w:ascii="Times New Roman" w:hAnsi="Times New Roman"/>
        </w:rPr>
      </w:pPr>
      <w:r>
        <w:rPr>
          <w:noProof/>
        </w:rPr>
        <w:drawing>
          <wp:inline distT="0" distB="0" distL="0" distR="0" wp14:anchorId="1D2E251F" wp14:editId="464118CB">
            <wp:extent cx="2497540" cy="4050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99759" cy="405367"/>
                    </a:xfrm>
                    <a:prstGeom prst="rect">
                      <a:avLst/>
                    </a:prstGeom>
                  </pic:spPr>
                </pic:pic>
              </a:graphicData>
            </a:graphic>
          </wp:inline>
        </w:drawing>
      </w:r>
    </w:p>
    <w:p w14:paraId="55DA1406" w14:textId="4B5CECCD" w:rsidR="0044687B" w:rsidRDefault="00E04EAE" w:rsidP="007D3E6C">
      <w:pPr>
        <w:pStyle w:val="afe"/>
        <w:numPr>
          <w:ilvl w:val="0"/>
          <w:numId w:val="71"/>
        </w:numPr>
        <w:spacing w:line="360" w:lineRule="auto"/>
        <w:ind w:firstLineChars="0"/>
        <w:jc w:val="left"/>
        <w:rPr>
          <w:rFonts w:ascii="Times New Roman" w:hAnsi="Times New Roman"/>
        </w:rPr>
      </w:pPr>
      <w:r>
        <w:rPr>
          <w:rFonts w:ascii="Times New Roman" w:hAnsi="Times New Roman" w:hint="eastAsia"/>
        </w:rPr>
        <w:t>会议室图片上传浏览选中非支持格式文件，点击“上传”，出现错误提示，背景变灰，除了提示框外区域无法操作</w:t>
      </w:r>
      <w:r w:rsidR="00E0430E">
        <w:rPr>
          <w:rFonts w:ascii="Times New Roman" w:hAnsi="Times New Roman" w:hint="eastAsia"/>
        </w:rPr>
        <w:t>，</w:t>
      </w:r>
      <w:r>
        <w:rPr>
          <w:rFonts w:ascii="Times New Roman" w:hAnsi="Times New Roman" w:hint="eastAsia"/>
        </w:rPr>
        <w:t>点击“确定”返回会议室编辑页面。</w:t>
      </w:r>
    </w:p>
    <w:p w14:paraId="49C0463F" w14:textId="05DA0170" w:rsidR="00F33867" w:rsidRPr="00F33867" w:rsidRDefault="00F33867" w:rsidP="00F33867">
      <w:pPr>
        <w:spacing w:line="360" w:lineRule="auto"/>
        <w:ind w:left="424"/>
        <w:jc w:val="center"/>
        <w:rPr>
          <w:rFonts w:ascii="Times New Roman" w:hAnsi="Times New Roman"/>
        </w:rPr>
      </w:pPr>
      <w:r>
        <w:rPr>
          <w:noProof/>
        </w:rPr>
        <w:drawing>
          <wp:inline distT="0" distB="0" distL="0" distR="0" wp14:anchorId="1775C815" wp14:editId="6869D0B5">
            <wp:extent cx="867486" cy="771099"/>
            <wp:effectExtent l="0" t="0" r="889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66725" cy="770422"/>
                    </a:xfrm>
                    <a:prstGeom prst="rect">
                      <a:avLst/>
                    </a:prstGeom>
                  </pic:spPr>
                </pic:pic>
              </a:graphicData>
            </a:graphic>
          </wp:inline>
        </w:drawing>
      </w:r>
    </w:p>
    <w:p w14:paraId="3673C201" w14:textId="5D6BA028" w:rsidR="00860C8A" w:rsidRPr="00860C8A" w:rsidRDefault="00CA2940" w:rsidP="00860C8A">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点击会议室列表中操作“</w:t>
      </w:r>
      <w:r w:rsidR="006B56D5">
        <w:rPr>
          <w:rFonts w:ascii="Times New Roman" w:hAnsi="Times New Roman" w:hint="eastAsia"/>
        </w:rPr>
        <w:t>编辑</w:t>
      </w:r>
      <w:r>
        <w:rPr>
          <w:rFonts w:ascii="Times New Roman" w:hAnsi="Times New Roman" w:hint="eastAsia"/>
        </w:rPr>
        <w:t>”进入会议室编辑页面，编辑完成后</w:t>
      </w:r>
      <w:r w:rsidRPr="00DF1B5D">
        <w:rPr>
          <w:rFonts w:ascii="Times New Roman" w:hAnsi="Times New Roman" w:hint="eastAsia"/>
        </w:rPr>
        <w:t>点击“确认”</w:t>
      </w:r>
      <w:r w:rsidRPr="00CA2940">
        <w:rPr>
          <w:rFonts w:ascii="Times New Roman" w:hAnsi="Times New Roman" w:hint="eastAsia"/>
        </w:rPr>
        <w:t>，</w:t>
      </w:r>
      <w:r w:rsidRPr="00CA2940">
        <w:rPr>
          <w:rFonts w:ascii="Times New Roman" w:hAnsi="Times New Roman" w:hint="eastAsia"/>
        </w:rPr>
        <w:lastRenderedPageBreak/>
        <w:t>如该会议室处于预订状态中，则出现“会议室处于预订中！”提示框，背景变灰，除了提示框外区域无法操作，点击“确定”返回“会议室维护”页面。</w:t>
      </w:r>
    </w:p>
    <w:p w14:paraId="3206C3F5" w14:textId="47F911E5" w:rsidR="00AF1885" w:rsidRPr="006607E7" w:rsidRDefault="009C0060" w:rsidP="006607E7">
      <w:pPr>
        <w:pStyle w:val="afa"/>
        <w:ind w:firstLineChars="0" w:firstLine="0"/>
        <w:outlineLvl w:val="2"/>
        <w:rPr>
          <w:rFonts w:asciiTheme="minorEastAsia" w:eastAsiaTheme="minorEastAsia" w:hAnsiTheme="minorEastAsia"/>
          <w:b/>
          <w:sz w:val="24"/>
          <w:szCs w:val="24"/>
        </w:rPr>
      </w:pPr>
      <w:bookmarkStart w:id="50" w:name="_Toc455147645"/>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4</w:t>
      </w:r>
      <w:r w:rsidR="00D16581">
        <w:rPr>
          <w:rFonts w:asciiTheme="minorEastAsia" w:eastAsiaTheme="minorEastAsia" w:hAnsiTheme="minorEastAsia" w:hint="eastAsia"/>
          <w:b/>
          <w:sz w:val="24"/>
          <w:szCs w:val="24"/>
        </w:rPr>
        <w:t xml:space="preserve"> </w:t>
      </w:r>
      <w:r w:rsidR="00054B62">
        <w:rPr>
          <w:rFonts w:asciiTheme="minorEastAsia" w:eastAsiaTheme="minorEastAsia" w:hAnsiTheme="minorEastAsia" w:hint="eastAsia"/>
          <w:b/>
          <w:sz w:val="24"/>
          <w:szCs w:val="24"/>
        </w:rPr>
        <w:t>预订</w:t>
      </w:r>
      <w:r>
        <w:rPr>
          <w:rFonts w:asciiTheme="minorEastAsia" w:eastAsiaTheme="minorEastAsia" w:hAnsiTheme="minorEastAsia" w:hint="eastAsia"/>
          <w:b/>
          <w:sz w:val="24"/>
          <w:szCs w:val="24"/>
        </w:rPr>
        <w:t>管理</w:t>
      </w:r>
      <w:bookmarkEnd w:id="50"/>
    </w:p>
    <w:p w14:paraId="12F4F41E"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470A8DEA" w14:textId="3BCEB42F" w:rsidR="006607E7" w:rsidRPr="00E12B86" w:rsidRDefault="00A57B25" w:rsidP="006607E7">
      <w:pPr>
        <w:pStyle w:val="afe"/>
        <w:spacing w:line="360" w:lineRule="auto"/>
        <w:ind w:firstLineChars="0" w:firstLine="0"/>
        <w:jc w:val="left"/>
        <w:rPr>
          <w:rFonts w:ascii="Times New Roman" w:hAnsi="Times New Roman"/>
          <w:b/>
        </w:rPr>
      </w:pPr>
      <w:r>
        <w:rPr>
          <w:noProof/>
        </w:rPr>
        <w:drawing>
          <wp:inline distT="0" distB="0" distL="0" distR="0" wp14:anchorId="03E331C4" wp14:editId="75EF8B8B">
            <wp:extent cx="5274310" cy="19876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987633"/>
                    </a:xfrm>
                    <a:prstGeom prst="rect">
                      <a:avLst/>
                    </a:prstGeom>
                  </pic:spPr>
                </pic:pic>
              </a:graphicData>
            </a:graphic>
          </wp:inline>
        </w:drawing>
      </w:r>
    </w:p>
    <w:p w14:paraId="4644EC7E" w14:textId="1051E1B8" w:rsidR="00E131ED" w:rsidRPr="006607E7" w:rsidRDefault="007E651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预订管理页面</w:t>
      </w:r>
      <w:r w:rsidR="00F37747">
        <w:rPr>
          <w:rFonts w:ascii="Times New Roman" w:hAnsi="Times New Roman" w:hint="eastAsia"/>
        </w:rPr>
        <w:t>左侧</w:t>
      </w:r>
      <w:r>
        <w:rPr>
          <w:rFonts w:ascii="Times New Roman" w:hAnsi="Times New Roman" w:hint="eastAsia"/>
        </w:rPr>
        <w:t>显示</w:t>
      </w:r>
      <w:r w:rsidR="002C4962">
        <w:rPr>
          <w:rFonts w:ascii="Times New Roman" w:hAnsi="Times New Roman" w:hint="eastAsia"/>
        </w:rPr>
        <w:t>会议室列表</w:t>
      </w:r>
      <w:r w:rsidR="001D6C11">
        <w:rPr>
          <w:rFonts w:ascii="Times New Roman" w:hAnsi="Times New Roman" w:hint="eastAsia"/>
        </w:rPr>
        <w:t>，页面右上角显示查询开展按键。</w:t>
      </w:r>
    </w:p>
    <w:p w14:paraId="353DC156"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1D2EE2A0" w14:textId="7B6FF27B" w:rsidR="007E6516" w:rsidRDefault="00FF15C5" w:rsidP="007D3E6C">
      <w:pPr>
        <w:pStyle w:val="afe"/>
        <w:numPr>
          <w:ilvl w:val="0"/>
          <w:numId w:val="67"/>
        </w:numPr>
        <w:spacing w:line="360" w:lineRule="auto"/>
        <w:ind w:firstLineChars="0"/>
        <w:jc w:val="left"/>
        <w:rPr>
          <w:rFonts w:ascii="Times New Roman" w:hAnsi="Times New Roman"/>
        </w:rPr>
      </w:pPr>
      <w:r>
        <w:rPr>
          <w:rFonts w:ascii="Times New Roman" w:hAnsi="Times New Roman" w:hint="eastAsia"/>
        </w:rPr>
        <w:t>点击“</w:t>
      </w:r>
      <w:r w:rsidR="00891078">
        <w:rPr>
          <w:rFonts w:ascii="Times New Roman" w:hAnsi="Times New Roman" w:hint="eastAsia"/>
        </w:rPr>
        <w:t>预订管理”，进入会议室预订管理</w:t>
      </w:r>
      <w:r w:rsidR="007E6516">
        <w:rPr>
          <w:rFonts w:ascii="Times New Roman" w:hAnsi="Times New Roman" w:hint="eastAsia"/>
        </w:rPr>
        <w:t>页面。</w:t>
      </w:r>
    </w:p>
    <w:p w14:paraId="393A2EE3" w14:textId="52B597B1" w:rsidR="00F37747" w:rsidRPr="00B05578" w:rsidRDefault="00C3079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点击会议室列表中会议室，页面右侧展示会议预订信息</w:t>
      </w:r>
      <w:r w:rsidR="00FD0E7C">
        <w:rPr>
          <w:rFonts w:ascii="Times New Roman" w:hAnsi="Times New Roman" w:hint="eastAsia"/>
        </w:rPr>
        <w:t>（</w:t>
      </w:r>
      <w:r>
        <w:rPr>
          <w:rFonts w:ascii="Times New Roman" w:hAnsi="Times New Roman" w:hint="eastAsia"/>
        </w:rPr>
        <w:t>预订信息</w:t>
      </w:r>
      <w:r w:rsidR="00FD0E7C">
        <w:rPr>
          <w:rFonts w:ascii="Times New Roman" w:hAnsi="Times New Roman" w:hint="eastAsia"/>
        </w:rPr>
        <w:t>展示为</w:t>
      </w:r>
      <w:r>
        <w:rPr>
          <w:rFonts w:ascii="Times New Roman" w:hAnsi="Times New Roman" w:hint="eastAsia"/>
        </w:rPr>
        <w:t>预订时间在当天和之后的会议室</w:t>
      </w:r>
      <w:r w:rsidR="00FD0E7C">
        <w:rPr>
          <w:rFonts w:ascii="Times New Roman" w:hAnsi="Times New Roman" w:hint="eastAsia"/>
        </w:rPr>
        <w:t>）</w:t>
      </w:r>
      <w:r w:rsidR="00B05578">
        <w:rPr>
          <w:rFonts w:ascii="Times New Roman" w:hAnsi="Times New Roman" w:hint="eastAsia"/>
        </w:rPr>
        <w:t>，会议室预订情况列表显示属性包括：预订人、所属部门、预订</w:t>
      </w:r>
      <w:r w:rsidR="007B3CA2">
        <w:rPr>
          <w:rFonts w:ascii="Times New Roman" w:hAnsi="Times New Roman" w:hint="eastAsia"/>
        </w:rPr>
        <w:t>日期、</w:t>
      </w:r>
      <w:r w:rsidR="003340B2">
        <w:rPr>
          <w:rFonts w:ascii="Times New Roman" w:hAnsi="Times New Roman" w:hint="eastAsia"/>
        </w:rPr>
        <w:t>预订</w:t>
      </w:r>
      <w:r w:rsidR="00A57B25">
        <w:rPr>
          <w:rFonts w:ascii="Times New Roman" w:hAnsi="Times New Roman" w:hint="eastAsia"/>
        </w:rPr>
        <w:t>开始</w:t>
      </w:r>
      <w:r w:rsidR="00B05578">
        <w:rPr>
          <w:rFonts w:ascii="Times New Roman" w:hAnsi="Times New Roman" w:hint="eastAsia"/>
        </w:rPr>
        <w:t>时间、</w:t>
      </w:r>
      <w:r w:rsidR="003340B2">
        <w:rPr>
          <w:rFonts w:ascii="Times New Roman" w:hAnsi="Times New Roman" w:hint="eastAsia"/>
        </w:rPr>
        <w:t>预订</w:t>
      </w:r>
      <w:r w:rsidR="00A57B25">
        <w:rPr>
          <w:rFonts w:ascii="Times New Roman" w:hAnsi="Times New Roman" w:hint="eastAsia"/>
        </w:rPr>
        <w:t>结束时间、</w:t>
      </w:r>
      <w:r w:rsidR="00B05578">
        <w:rPr>
          <w:rFonts w:ascii="Times New Roman" w:hAnsi="Times New Roman" w:hint="eastAsia"/>
        </w:rPr>
        <w:t>会议名称和操作。操作键实现对该会议室预订取消操作。</w:t>
      </w:r>
    </w:p>
    <w:p w14:paraId="2AB8DA8F" w14:textId="3FEC1714"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点击“展开查询条件”展开查询页面，输入“</w:t>
      </w:r>
      <w:r w:rsidR="001945F8">
        <w:rPr>
          <w:rFonts w:ascii="Times New Roman" w:hAnsi="Times New Roman" w:hint="eastAsia"/>
        </w:rPr>
        <w:t>预定人</w:t>
      </w:r>
      <w:r>
        <w:rPr>
          <w:rFonts w:ascii="Times New Roman" w:hAnsi="Times New Roman" w:hint="eastAsia"/>
        </w:rPr>
        <w:t>”</w:t>
      </w:r>
      <w:r w:rsidR="00FF15C5">
        <w:rPr>
          <w:rFonts w:ascii="Times New Roman" w:hAnsi="Times New Roman" w:hint="eastAsia"/>
        </w:rPr>
        <w:t>“部门”</w:t>
      </w:r>
      <w:r>
        <w:rPr>
          <w:rFonts w:ascii="Times New Roman" w:hAnsi="Times New Roman" w:hint="eastAsia"/>
        </w:rPr>
        <w:t>、选择</w:t>
      </w:r>
      <w:r>
        <w:rPr>
          <w:rFonts w:ascii="Times New Roman" w:hAnsi="Times New Roman" w:hint="eastAsia"/>
        </w:rPr>
        <w:t xml:space="preserve"> </w:t>
      </w:r>
      <w:r>
        <w:rPr>
          <w:rFonts w:ascii="Times New Roman" w:hAnsi="Times New Roman" w:hint="eastAsia"/>
        </w:rPr>
        <w:t>“</w:t>
      </w:r>
      <w:r w:rsidR="007B3CA2">
        <w:rPr>
          <w:rFonts w:ascii="Times New Roman" w:hAnsi="Times New Roman" w:hint="eastAsia"/>
        </w:rPr>
        <w:t>预定</w:t>
      </w:r>
      <w:r w:rsidR="001945F8">
        <w:rPr>
          <w:rFonts w:ascii="Times New Roman" w:hAnsi="Times New Roman" w:hint="eastAsia"/>
        </w:rPr>
        <w:t>日期</w:t>
      </w:r>
      <w:r>
        <w:rPr>
          <w:rFonts w:ascii="Times New Roman" w:hAnsi="Times New Roman" w:hint="eastAsia"/>
        </w:rPr>
        <w:t>”中的任意一项，点击查询列表展示符合条件的会议室</w:t>
      </w:r>
      <w:r w:rsidR="001945F8">
        <w:rPr>
          <w:rFonts w:ascii="Times New Roman" w:hAnsi="Times New Roman" w:hint="eastAsia"/>
        </w:rPr>
        <w:t>预订情况</w:t>
      </w:r>
      <w:r w:rsidR="00FF15C5">
        <w:rPr>
          <w:rFonts w:ascii="Times New Roman" w:hAnsi="Times New Roman" w:hint="eastAsia"/>
        </w:rPr>
        <w:t>；点击“清空”，清空输入查询条件</w:t>
      </w:r>
      <w:r>
        <w:rPr>
          <w:rFonts w:ascii="Times New Roman" w:hAnsi="Times New Roman" w:hint="eastAsia"/>
        </w:rPr>
        <w:t>；再次点击“展开查询条件”收起会议室查询页面。</w:t>
      </w:r>
    </w:p>
    <w:p w14:paraId="35C29D20" w14:textId="3873E1E9" w:rsidR="007E6516" w:rsidRDefault="001945F8"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会议室预订情况列表默认按照会议预订时间升序排列，</w:t>
      </w:r>
      <w:r w:rsidR="007E6516">
        <w:rPr>
          <w:rFonts w:ascii="Times New Roman" w:hAnsi="Times New Roman" w:hint="eastAsia"/>
        </w:rPr>
        <w:t>点击属性</w:t>
      </w:r>
      <w:r w:rsidR="007D709A">
        <w:rPr>
          <w:rFonts w:ascii="Times New Roman" w:hAnsi="Times New Roman" w:hint="eastAsia"/>
        </w:rPr>
        <w:t xml:space="preserve"> </w:t>
      </w:r>
      <w:r w:rsidR="007E6516">
        <w:rPr>
          <w:rFonts w:ascii="Times New Roman" w:hAnsi="Times New Roman" w:hint="eastAsia"/>
        </w:rPr>
        <w:t>“</w:t>
      </w:r>
      <w:r>
        <w:rPr>
          <w:rFonts w:ascii="Times New Roman" w:hAnsi="Times New Roman" w:hint="eastAsia"/>
        </w:rPr>
        <w:t>预订</w:t>
      </w:r>
      <w:r w:rsidR="007B3CA2">
        <w:rPr>
          <w:rFonts w:ascii="Times New Roman" w:hAnsi="Times New Roman" w:hint="eastAsia"/>
        </w:rPr>
        <w:t>日期</w:t>
      </w:r>
      <w:r w:rsidR="007E6516">
        <w:rPr>
          <w:rFonts w:ascii="Times New Roman" w:hAnsi="Times New Roman" w:hint="eastAsia"/>
        </w:rPr>
        <w:t>”</w:t>
      </w:r>
      <w:r w:rsidR="00665E32">
        <w:rPr>
          <w:rFonts w:ascii="Times New Roman" w:hAnsi="Times New Roman" w:hint="eastAsia"/>
        </w:rPr>
        <w:t>、“</w:t>
      </w:r>
      <w:r w:rsidR="003340B2">
        <w:rPr>
          <w:rFonts w:ascii="Times New Roman" w:hAnsi="Times New Roman" w:hint="eastAsia"/>
        </w:rPr>
        <w:t>预订</w:t>
      </w:r>
      <w:r w:rsidR="00665E32">
        <w:rPr>
          <w:rFonts w:ascii="Times New Roman" w:hAnsi="Times New Roman" w:hint="eastAsia"/>
        </w:rPr>
        <w:t>开始时间</w:t>
      </w:r>
      <w:r w:rsidR="00665E32">
        <w:rPr>
          <w:rFonts w:ascii="Times New Roman" w:hAnsi="Times New Roman" w:hint="eastAsia"/>
        </w:rPr>
        <w:t>”</w:t>
      </w:r>
      <w:r w:rsidR="00665E32">
        <w:rPr>
          <w:rFonts w:ascii="Times New Roman" w:hAnsi="Times New Roman" w:hint="eastAsia"/>
        </w:rPr>
        <w:t>、</w:t>
      </w:r>
      <w:r w:rsidR="00665E32">
        <w:rPr>
          <w:rFonts w:ascii="Times New Roman" w:hAnsi="Times New Roman" w:hint="eastAsia"/>
        </w:rPr>
        <w:t>“</w:t>
      </w:r>
      <w:r w:rsidR="003340B2">
        <w:rPr>
          <w:rFonts w:ascii="Times New Roman" w:hAnsi="Times New Roman" w:hint="eastAsia"/>
        </w:rPr>
        <w:t>预订</w:t>
      </w:r>
      <w:r w:rsidR="00665E32">
        <w:rPr>
          <w:rFonts w:ascii="Times New Roman" w:hAnsi="Times New Roman" w:hint="eastAsia"/>
        </w:rPr>
        <w:t>结束时间</w:t>
      </w:r>
      <w:r w:rsidR="00665E32">
        <w:rPr>
          <w:rFonts w:ascii="Times New Roman" w:hAnsi="Times New Roman" w:hint="eastAsia"/>
        </w:rPr>
        <w:t>”</w:t>
      </w:r>
      <w:r w:rsidR="007E6516">
        <w:rPr>
          <w:rFonts w:ascii="Times New Roman" w:hAnsi="Times New Roman" w:hint="eastAsia"/>
        </w:rPr>
        <w:t>右侧按键</w:t>
      </w:r>
      <w:r w:rsidR="007E6516">
        <w:rPr>
          <w:noProof/>
        </w:rPr>
        <w:drawing>
          <wp:inline distT="0" distB="0" distL="0" distR="0" wp14:anchorId="16B311C8" wp14:editId="6EBDF5E7">
            <wp:extent cx="174397" cy="184967"/>
            <wp:effectExtent l="0" t="0" r="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7541" cy="188302"/>
                    </a:xfrm>
                    <a:prstGeom prst="rect">
                      <a:avLst/>
                    </a:prstGeom>
                  </pic:spPr>
                </pic:pic>
              </a:graphicData>
            </a:graphic>
          </wp:inline>
        </w:drawing>
      </w:r>
      <w:r w:rsidR="007E6516">
        <w:rPr>
          <w:rFonts w:ascii="Times New Roman" w:hAnsi="Times New Roman" w:hint="eastAsia"/>
        </w:rPr>
        <w:t>实现，列表实现</w:t>
      </w:r>
      <w:r>
        <w:rPr>
          <w:rFonts w:ascii="Times New Roman" w:hAnsi="Times New Roman" w:hint="eastAsia"/>
        </w:rPr>
        <w:t>按照</w:t>
      </w:r>
      <w:r w:rsidR="007E6516">
        <w:rPr>
          <w:rFonts w:ascii="Times New Roman" w:hAnsi="Times New Roman" w:hint="eastAsia"/>
        </w:rPr>
        <w:t>选中属性升序降序排列。</w:t>
      </w:r>
    </w:p>
    <w:p w14:paraId="0612B4E9" w14:textId="1FAF739A"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点击会议室列表中的操作键</w:t>
      </w:r>
      <w:r>
        <w:rPr>
          <w:noProof/>
        </w:rPr>
        <w:drawing>
          <wp:inline distT="0" distB="0" distL="0" distR="0" wp14:anchorId="088F8D5E" wp14:editId="062EF896">
            <wp:extent cx="171450" cy="2190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1450" cy="219075"/>
                    </a:xfrm>
                    <a:prstGeom prst="rect">
                      <a:avLst/>
                    </a:prstGeom>
                  </pic:spPr>
                </pic:pic>
              </a:graphicData>
            </a:graphic>
          </wp:inline>
        </w:drawing>
      </w:r>
      <w:r>
        <w:rPr>
          <w:rFonts w:ascii="Times New Roman" w:hAnsi="Times New Roman" w:hint="eastAsia"/>
        </w:rPr>
        <w:t>，出现含“</w:t>
      </w:r>
      <w:r w:rsidR="001945F8">
        <w:rPr>
          <w:rFonts w:ascii="Times New Roman" w:hAnsi="Times New Roman" w:hint="eastAsia"/>
        </w:rPr>
        <w:t>取消</w:t>
      </w:r>
      <w:r>
        <w:rPr>
          <w:rFonts w:ascii="Times New Roman" w:hAnsi="Times New Roman" w:hint="eastAsia"/>
        </w:rPr>
        <w:t>”弹出框，鼠标移出操作键</w:t>
      </w:r>
      <w:r>
        <w:rPr>
          <w:noProof/>
        </w:rPr>
        <w:drawing>
          <wp:inline distT="0" distB="0" distL="0" distR="0" wp14:anchorId="53035720" wp14:editId="42324F26">
            <wp:extent cx="171450" cy="2190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1450" cy="219075"/>
                    </a:xfrm>
                    <a:prstGeom prst="rect">
                      <a:avLst/>
                    </a:prstGeom>
                  </pic:spPr>
                </pic:pic>
              </a:graphicData>
            </a:graphic>
          </wp:inline>
        </w:drawing>
      </w:r>
      <w:r>
        <w:rPr>
          <w:rFonts w:ascii="Times New Roman" w:hAnsi="Times New Roman" w:hint="eastAsia"/>
        </w:rPr>
        <w:t>范围或者再次点击操作键收起弹出框。点击“</w:t>
      </w:r>
      <w:r w:rsidR="001945F8">
        <w:rPr>
          <w:rFonts w:ascii="Times New Roman" w:hAnsi="Times New Roman" w:hint="eastAsia"/>
        </w:rPr>
        <w:t>取消</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w:t>
      </w:r>
      <w:r w:rsidR="001945F8">
        <w:rPr>
          <w:rFonts w:hint="eastAsia"/>
          <w:noProof/>
        </w:rPr>
        <w:t>取消</w:t>
      </w:r>
      <w:r w:rsidR="00B12857">
        <w:rPr>
          <w:rFonts w:hint="eastAsia"/>
          <w:noProof/>
        </w:rPr>
        <w:t>该</w:t>
      </w:r>
      <w:r w:rsidR="001945F8">
        <w:rPr>
          <w:rFonts w:hint="eastAsia"/>
          <w:noProof/>
        </w:rPr>
        <w:t>会议室预订</w:t>
      </w:r>
      <w:r>
        <w:rPr>
          <w:rFonts w:hint="eastAsia"/>
          <w:noProof/>
        </w:rPr>
        <w:t>，</w:t>
      </w:r>
      <w:r w:rsidR="001945F8">
        <w:rPr>
          <w:rFonts w:hint="eastAsia"/>
          <w:noProof/>
        </w:rPr>
        <w:t>并推送通知至该预订人</w:t>
      </w:r>
      <w:r w:rsidR="003B24DE">
        <w:rPr>
          <w:rFonts w:hint="eastAsia"/>
          <w:noProof/>
        </w:rPr>
        <w:t>移动</w:t>
      </w:r>
      <w:r w:rsidR="001945F8">
        <w:rPr>
          <w:rFonts w:hint="eastAsia"/>
          <w:noProof/>
        </w:rPr>
        <w:t>客户端，</w:t>
      </w:r>
      <w:r>
        <w:rPr>
          <w:rFonts w:hint="eastAsia"/>
          <w:noProof/>
        </w:rPr>
        <w:t>返回</w:t>
      </w:r>
      <w:r w:rsidR="001945F8">
        <w:rPr>
          <w:rFonts w:ascii="Times New Roman" w:hAnsi="Times New Roman" w:hint="eastAsia"/>
        </w:rPr>
        <w:t>会议室预订管理</w:t>
      </w:r>
      <w:r>
        <w:rPr>
          <w:rFonts w:ascii="Times New Roman" w:hAnsi="Times New Roman" w:hint="eastAsia"/>
        </w:rPr>
        <w:t>页面，</w:t>
      </w:r>
      <w:r>
        <w:rPr>
          <w:rFonts w:hint="eastAsia"/>
          <w:noProof/>
        </w:rPr>
        <w:t>点击取消，直接</w:t>
      </w:r>
      <w:r w:rsidR="001945F8">
        <w:rPr>
          <w:rFonts w:hint="eastAsia"/>
          <w:noProof/>
        </w:rPr>
        <w:t>返回</w:t>
      </w:r>
      <w:r w:rsidR="001945F8">
        <w:rPr>
          <w:rFonts w:ascii="Times New Roman" w:hAnsi="Times New Roman" w:hint="eastAsia"/>
        </w:rPr>
        <w:t>会议室预订管理页面</w:t>
      </w:r>
      <w:r>
        <w:rPr>
          <w:rFonts w:ascii="Times New Roman" w:hAnsi="Times New Roman" w:hint="eastAsia"/>
        </w:rPr>
        <w:t>。</w:t>
      </w:r>
    </w:p>
    <w:p w14:paraId="7FB5C455" w14:textId="77777777" w:rsidR="00DB1A73" w:rsidRPr="00D0281D" w:rsidRDefault="00DB1A73" w:rsidP="00DB1A73">
      <w:pPr>
        <w:spacing w:line="360" w:lineRule="auto"/>
        <w:jc w:val="left"/>
        <w:rPr>
          <w:rFonts w:ascii="Times New Roman" w:hAnsi="Times New Roman"/>
        </w:rPr>
      </w:pPr>
    </w:p>
    <w:p w14:paraId="7F66DABF" w14:textId="36411ADC" w:rsidR="00811118" w:rsidRPr="006607E7" w:rsidRDefault="00B53F12" w:rsidP="006607E7">
      <w:pPr>
        <w:pStyle w:val="afa"/>
        <w:ind w:firstLineChars="0" w:firstLine="0"/>
        <w:outlineLvl w:val="2"/>
        <w:rPr>
          <w:rFonts w:asciiTheme="minorEastAsia" w:eastAsiaTheme="minorEastAsia" w:hAnsiTheme="minorEastAsia"/>
          <w:b/>
          <w:sz w:val="24"/>
          <w:szCs w:val="24"/>
        </w:rPr>
      </w:pPr>
      <w:bookmarkStart w:id="51" w:name="_Toc455147646"/>
      <w:r w:rsidRPr="00604532">
        <w:rPr>
          <w:rFonts w:asciiTheme="minorEastAsia" w:eastAsiaTheme="minorEastAsia" w:hAnsiTheme="minorEastAsia" w:hint="eastAsia"/>
          <w:b/>
          <w:sz w:val="24"/>
          <w:szCs w:val="24"/>
        </w:rPr>
        <w:lastRenderedPageBreak/>
        <w:t>3.</w:t>
      </w:r>
      <w:r>
        <w:rPr>
          <w:rFonts w:asciiTheme="minorEastAsia" w:eastAsiaTheme="minorEastAsia" w:hAnsiTheme="minorEastAsia" w:hint="eastAsia"/>
          <w:b/>
          <w:sz w:val="24"/>
          <w:szCs w:val="24"/>
        </w:rPr>
        <w:t>5</w:t>
      </w:r>
      <w:r w:rsidR="009B713D">
        <w:rPr>
          <w:rFonts w:asciiTheme="minorEastAsia" w:eastAsiaTheme="minorEastAsia" w:hAnsiTheme="minorEastAsia" w:hint="eastAsia"/>
          <w:b/>
          <w:sz w:val="24"/>
          <w:szCs w:val="24"/>
        </w:rPr>
        <w:t xml:space="preserve"> </w:t>
      </w:r>
      <w:r w:rsidR="00CC0367">
        <w:rPr>
          <w:rFonts w:asciiTheme="minorEastAsia" w:eastAsiaTheme="minorEastAsia" w:hAnsiTheme="minorEastAsia" w:hint="eastAsia"/>
          <w:b/>
          <w:sz w:val="24"/>
          <w:szCs w:val="24"/>
        </w:rPr>
        <w:t>权限</w:t>
      </w:r>
      <w:r>
        <w:rPr>
          <w:rFonts w:asciiTheme="minorEastAsia" w:eastAsiaTheme="minorEastAsia" w:hAnsiTheme="minorEastAsia" w:hint="eastAsia"/>
          <w:b/>
          <w:sz w:val="24"/>
          <w:szCs w:val="24"/>
        </w:rPr>
        <w:t>管理</w:t>
      </w:r>
      <w:bookmarkEnd w:id="51"/>
    </w:p>
    <w:p w14:paraId="42A382BC" w14:textId="5FC4E047" w:rsidR="006607E7" w:rsidRPr="006E65B8" w:rsidRDefault="00811118" w:rsidP="006607E7">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584886E" w14:textId="31C8A684" w:rsidR="00E131ED" w:rsidRPr="006607E7" w:rsidRDefault="006E65B8" w:rsidP="007D3E6C">
      <w:pPr>
        <w:pStyle w:val="afe"/>
        <w:numPr>
          <w:ilvl w:val="0"/>
          <w:numId w:val="69"/>
        </w:numPr>
        <w:spacing w:line="360" w:lineRule="auto"/>
        <w:ind w:firstLineChars="0"/>
        <w:jc w:val="left"/>
        <w:rPr>
          <w:rFonts w:ascii="Times New Roman" w:hAnsi="Times New Roman"/>
        </w:rPr>
      </w:pPr>
      <w:r>
        <w:rPr>
          <w:rFonts w:ascii="Times New Roman" w:hAnsi="Times New Roman" w:hint="eastAsia"/>
        </w:rPr>
        <w:t>权限</w:t>
      </w:r>
      <w:r w:rsidR="00811118">
        <w:rPr>
          <w:rFonts w:ascii="Times New Roman" w:hAnsi="Times New Roman" w:hint="eastAsia"/>
        </w:rPr>
        <w:t>管理页面左侧显示会议室列表，</w:t>
      </w:r>
      <w:r w:rsidR="00B923EA">
        <w:rPr>
          <w:rFonts w:ascii="Times New Roman" w:hAnsi="Times New Roman" w:hint="eastAsia"/>
        </w:rPr>
        <w:t>列表上方为会议室搜索栏</w:t>
      </w:r>
      <w:r w:rsidR="00811118">
        <w:rPr>
          <w:rFonts w:ascii="Times New Roman" w:hAnsi="Times New Roman" w:hint="eastAsia"/>
        </w:rPr>
        <w:t>。</w:t>
      </w:r>
    </w:p>
    <w:p w14:paraId="19555ABD" w14:textId="77777777" w:rsidR="00811118" w:rsidRDefault="00811118" w:rsidP="007D3E6C">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4299C92" w14:textId="327A441C" w:rsidR="006607E7" w:rsidRPr="000325D5" w:rsidRDefault="0059310B" w:rsidP="0059310B">
      <w:pPr>
        <w:pStyle w:val="afe"/>
        <w:spacing w:line="360" w:lineRule="auto"/>
        <w:ind w:firstLineChars="0" w:firstLine="0"/>
        <w:jc w:val="center"/>
        <w:rPr>
          <w:rFonts w:ascii="Times New Roman" w:hAnsi="Times New Roman"/>
          <w:b/>
        </w:rPr>
      </w:pPr>
      <w:r>
        <w:rPr>
          <w:rFonts w:ascii="Times New Roman" w:hAnsi="Times New Roman"/>
          <w:b/>
          <w:noProof/>
        </w:rPr>
        <w:drawing>
          <wp:inline distT="0" distB="0" distL="0" distR="0" wp14:anchorId="1793C6AF" wp14:editId="75090648">
            <wp:extent cx="3988534"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lus图片20160718153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8534" cy="2074460"/>
                    </a:xfrm>
                    <a:prstGeom prst="rect">
                      <a:avLst/>
                    </a:prstGeom>
                  </pic:spPr>
                </pic:pic>
              </a:graphicData>
            </a:graphic>
          </wp:inline>
        </w:drawing>
      </w:r>
    </w:p>
    <w:p w14:paraId="7A86B237" w14:textId="04F8E1C0" w:rsidR="00811118" w:rsidRDefault="00811118"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w:t>
      </w:r>
      <w:r w:rsidR="006E65B8">
        <w:rPr>
          <w:rFonts w:ascii="Times New Roman" w:hAnsi="Times New Roman" w:hint="eastAsia"/>
        </w:rPr>
        <w:t>权限</w:t>
      </w:r>
      <w:r>
        <w:rPr>
          <w:rFonts w:ascii="Times New Roman" w:hAnsi="Times New Roman" w:hint="eastAsia"/>
        </w:rPr>
        <w:t>管理”，进入会议室</w:t>
      </w:r>
      <w:r w:rsidR="006E65B8">
        <w:rPr>
          <w:rFonts w:ascii="Times New Roman" w:hAnsi="Times New Roman" w:hint="eastAsia"/>
        </w:rPr>
        <w:t>权限</w:t>
      </w:r>
      <w:r w:rsidR="00B923EA">
        <w:rPr>
          <w:rFonts w:ascii="Times New Roman" w:hAnsi="Times New Roman" w:hint="eastAsia"/>
        </w:rPr>
        <w:t>管理</w:t>
      </w:r>
      <w:r>
        <w:rPr>
          <w:rFonts w:ascii="Times New Roman" w:hAnsi="Times New Roman" w:hint="eastAsia"/>
        </w:rPr>
        <w:t>页面。</w:t>
      </w:r>
    </w:p>
    <w:p w14:paraId="4671AD80" w14:textId="7D84B9BB" w:rsidR="00DC1FA0"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选中会议室搜索栏，输入会议室名称，点击</w:t>
      </w:r>
      <w:r>
        <w:rPr>
          <w:noProof/>
        </w:rPr>
        <w:drawing>
          <wp:inline distT="0" distB="0" distL="0" distR="0" wp14:anchorId="1FF11103" wp14:editId="3271D379">
            <wp:extent cx="156349" cy="150831"/>
            <wp:effectExtent l="0" t="0" r="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6349" cy="150831"/>
                    </a:xfrm>
                    <a:prstGeom prst="rect">
                      <a:avLst/>
                    </a:prstGeom>
                  </pic:spPr>
                </pic:pic>
              </a:graphicData>
            </a:graphic>
          </wp:inline>
        </w:drawing>
      </w:r>
      <w:r>
        <w:rPr>
          <w:rFonts w:ascii="Times New Roman" w:hAnsi="Times New Roman" w:hint="eastAsia"/>
        </w:rPr>
        <w:t>，会议室列表中显示符合搜索条件会议室。</w:t>
      </w:r>
    </w:p>
    <w:p w14:paraId="07F2CB82" w14:textId="77777777" w:rsidR="005B7AB4" w:rsidRDefault="00DC1FA0" w:rsidP="007D3E6C">
      <w:pPr>
        <w:pStyle w:val="afe"/>
        <w:numPr>
          <w:ilvl w:val="0"/>
          <w:numId w:val="70"/>
        </w:numPr>
        <w:spacing w:line="360" w:lineRule="auto"/>
        <w:ind w:firstLineChars="0"/>
        <w:jc w:val="left"/>
        <w:rPr>
          <w:rFonts w:ascii="Times New Roman" w:hAnsi="Times New Roman" w:hint="eastAsia"/>
        </w:rPr>
      </w:pPr>
      <w:r>
        <w:rPr>
          <w:rFonts w:ascii="Times New Roman" w:hAnsi="Times New Roman" w:hint="eastAsia"/>
        </w:rPr>
        <w:t>点击会议室列表中会议室，页面右侧展示</w:t>
      </w:r>
      <w:r w:rsidR="0059310B">
        <w:rPr>
          <w:rFonts w:ascii="Times New Roman" w:hAnsi="Times New Roman" w:hint="eastAsia"/>
        </w:rPr>
        <w:t>该会议室已经授权的部门。点击组织架构：添加，弹出组织架构树勾选授权部门后，</w:t>
      </w:r>
      <w:r w:rsidR="005B7AB4">
        <w:rPr>
          <w:rFonts w:ascii="Times New Roman" w:hAnsi="Times New Roman" w:hint="eastAsia"/>
        </w:rPr>
        <w:t>已勾选部门展现到部门列表中；点击在用户搜索栏输入姓名，下</w:t>
      </w:r>
      <w:proofErr w:type="gramStart"/>
      <w:r w:rsidR="005B7AB4">
        <w:rPr>
          <w:rFonts w:ascii="Times New Roman" w:hAnsi="Times New Roman" w:hint="eastAsia"/>
        </w:rPr>
        <w:t>拉显示</w:t>
      </w:r>
      <w:proofErr w:type="gramEnd"/>
      <w:r w:rsidR="005B7AB4">
        <w:rPr>
          <w:rFonts w:ascii="Times New Roman" w:hAnsi="Times New Roman" w:hint="eastAsia"/>
        </w:rPr>
        <w:t>匹配人员，选中后展现到用户列表中。点击选中部门和人员右侧</w:t>
      </w:r>
      <w:r w:rsidR="005B7AB4">
        <w:rPr>
          <w:noProof/>
        </w:rPr>
        <w:drawing>
          <wp:inline distT="0" distB="0" distL="0" distR="0" wp14:anchorId="71B38839" wp14:editId="2C3F72B9">
            <wp:extent cx="175415" cy="12965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3435" cy="128190"/>
                    </a:xfrm>
                    <a:prstGeom prst="rect">
                      <a:avLst/>
                    </a:prstGeom>
                  </pic:spPr>
                </pic:pic>
              </a:graphicData>
            </a:graphic>
          </wp:inline>
        </w:drawing>
      </w:r>
      <w:r w:rsidR="005B7AB4">
        <w:rPr>
          <w:rFonts w:ascii="Times New Roman" w:hAnsi="Times New Roman" w:hint="eastAsia"/>
        </w:rPr>
        <w:t>，删除选中。</w:t>
      </w:r>
    </w:p>
    <w:p w14:paraId="1C6FD29B" w14:textId="7E46BF7D" w:rsidR="00811118" w:rsidRDefault="005B7AB4"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点击确认，保存该会议室授权，返回权限管理主页面。点击取消，不保存本次编辑，</w:t>
      </w:r>
      <w:r>
        <w:rPr>
          <w:rFonts w:ascii="Times New Roman" w:hAnsi="Times New Roman" w:hint="eastAsia"/>
        </w:rPr>
        <w:t>返回权限管理主页面</w:t>
      </w:r>
      <w:r w:rsidR="00DC1FA0">
        <w:rPr>
          <w:rFonts w:ascii="Times New Roman" w:hAnsi="Times New Roman" w:hint="eastAsia"/>
        </w:rPr>
        <w:t>。</w:t>
      </w:r>
    </w:p>
    <w:p w14:paraId="63A37286" w14:textId="02CF515A" w:rsidR="002F752D" w:rsidRDefault="00086F78" w:rsidP="006607E7">
      <w:pPr>
        <w:pStyle w:val="afa"/>
        <w:ind w:firstLineChars="0" w:firstLine="0"/>
        <w:outlineLvl w:val="2"/>
        <w:rPr>
          <w:rFonts w:asciiTheme="minorEastAsia" w:eastAsiaTheme="minorEastAsia" w:hAnsiTheme="minorEastAsia"/>
          <w:b/>
          <w:sz w:val="24"/>
          <w:szCs w:val="24"/>
        </w:rPr>
      </w:pPr>
      <w:bookmarkStart w:id="52" w:name="_Toc455147647"/>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 xml:space="preserve">6 </w:t>
      </w:r>
      <w:r w:rsidR="008C2AFE">
        <w:rPr>
          <w:rFonts w:asciiTheme="minorEastAsia" w:eastAsiaTheme="minorEastAsia" w:hAnsiTheme="minorEastAsia" w:hint="eastAsia"/>
          <w:b/>
          <w:sz w:val="24"/>
          <w:szCs w:val="24"/>
        </w:rPr>
        <w:t>运维</w:t>
      </w:r>
      <w:r>
        <w:rPr>
          <w:rFonts w:asciiTheme="minorEastAsia" w:eastAsiaTheme="minorEastAsia" w:hAnsiTheme="minorEastAsia" w:hint="eastAsia"/>
          <w:b/>
          <w:sz w:val="24"/>
          <w:szCs w:val="24"/>
        </w:rPr>
        <w:t>统计</w:t>
      </w:r>
      <w:bookmarkEnd w:id="52"/>
    </w:p>
    <w:p w14:paraId="6670A70F" w14:textId="1C2BB970"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3" w:name="_Toc455147648"/>
      <w:r>
        <w:rPr>
          <w:rFonts w:asciiTheme="minorEastAsia" w:eastAsiaTheme="minorEastAsia" w:hAnsiTheme="minorEastAsia" w:hint="eastAsia"/>
          <w:b/>
          <w:sz w:val="24"/>
          <w:szCs w:val="24"/>
        </w:rPr>
        <w:t>3.6.1</w:t>
      </w:r>
      <w:r w:rsidR="00682FD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会议室统计</w:t>
      </w:r>
      <w:bookmarkEnd w:id="53"/>
    </w:p>
    <w:p w14:paraId="1EB5D21C"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23D0742F" w14:textId="4B46AC55" w:rsidR="007C0A06"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页面默认以柱状图展示当月所有会议的预订情况</w:t>
      </w:r>
      <w:r w:rsidR="00C509B9">
        <w:rPr>
          <w:rFonts w:ascii="Times New Roman" w:hAnsi="Times New Roman" w:hint="eastAsia"/>
        </w:rPr>
        <w:t>，</w:t>
      </w:r>
      <w:r>
        <w:rPr>
          <w:rFonts w:ascii="Times New Roman" w:hAnsi="Times New Roman" w:hint="eastAsia"/>
        </w:rPr>
        <w:t>包括预订次数柱状图，预订时长柱状图。</w:t>
      </w:r>
    </w:p>
    <w:p w14:paraId="714E1125" w14:textId="3F896F16" w:rsidR="00DE4C17" w:rsidRPr="00860C8A"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页面展示会议室统计列表：会议室名称、预订次数、预订总时长、每天预订时长、每次预订时长。</w:t>
      </w:r>
    </w:p>
    <w:p w14:paraId="5388ECC7"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D487A3B" w14:textId="06308F98" w:rsidR="006607E7" w:rsidRDefault="00B84637"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100180E1" wp14:editId="627C22D7">
            <wp:extent cx="5274310" cy="220556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05565"/>
                    </a:xfrm>
                    <a:prstGeom prst="rect">
                      <a:avLst/>
                    </a:prstGeom>
                  </pic:spPr>
                </pic:pic>
              </a:graphicData>
            </a:graphic>
          </wp:inline>
        </w:drawing>
      </w:r>
    </w:p>
    <w:p w14:paraId="158DC8AD" w14:textId="251E6C10" w:rsidR="006607E7" w:rsidRDefault="00D16581" w:rsidP="006607E7">
      <w:pPr>
        <w:pStyle w:val="afe"/>
        <w:spacing w:line="360" w:lineRule="auto"/>
        <w:ind w:firstLineChars="0" w:firstLine="0"/>
        <w:jc w:val="left"/>
        <w:rPr>
          <w:rFonts w:ascii="Times New Roman" w:hAnsi="Times New Roman"/>
          <w:b/>
        </w:rPr>
      </w:pPr>
      <w:r>
        <w:rPr>
          <w:noProof/>
        </w:rPr>
        <w:drawing>
          <wp:inline distT="0" distB="0" distL="0" distR="0" wp14:anchorId="1B247656" wp14:editId="27168441">
            <wp:extent cx="5274310" cy="2424107"/>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24107"/>
                    </a:xfrm>
                    <a:prstGeom prst="rect">
                      <a:avLst/>
                    </a:prstGeom>
                  </pic:spPr>
                </pic:pic>
              </a:graphicData>
            </a:graphic>
          </wp:inline>
        </w:drawing>
      </w:r>
    </w:p>
    <w:p w14:paraId="53CE6DFA" w14:textId="132F1B61" w:rsidR="00DE4C17" w:rsidRPr="000325D5" w:rsidRDefault="00B84637" w:rsidP="006607E7">
      <w:pPr>
        <w:pStyle w:val="afe"/>
        <w:spacing w:line="360" w:lineRule="auto"/>
        <w:ind w:firstLineChars="0" w:firstLine="0"/>
        <w:jc w:val="left"/>
        <w:rPr>
          <w:rFonts w:ascii="Times New Roman" w:hAnsi="Times New Roman"/>
          <w:b/>
        </w:rPr>
      </w:pPr>
      <w:r>
        <w:rPr>
          <w:noProof/>
        </w:rPr>
        <w:drawing>
          <wp:inline distT="0" distB="0" distL="0" distR="0" wp14:anchorId="113A0DD1" wp14:editId="7BA3F0CE">
            <wp:extent cx="5274310" cy="2496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496140"/>
                    </a:xfrm>
                    <a:prstGeom prst="rect">
                      <a:avLst/>
                    </a:prstGeom>
                  </pic:spPr>
                </pic:pic>
              </a:graphicData>
            </a:graphic>
          </wp:inline>
        </w:drawing>
      </w:r>
    </w:p>
    <w:p w14:paraId="46F07E16" w14:textId="0DCBC0A5" w:rsidR="00C509B9" w:rsidRDefault="00C509B9"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w:t>
      </w:r>
      <w:r w:rsidR="00DE4C17">
        <w:rPr>
          <w:rFonts w:ascii="Times New Roman" w:hAnsi="Times New Roman" w:hint="eastAsia"/>
        </w:rPr>
        <w:t>页面上方统计日期选择本周、本月或指定时间段</w:t>
      </w:r>
      <w:r>
        <w:rPr>
          <w:rFonts w:ascii="Times New Roman" w:hAnsi="Times New Roman" w:hint="eastAsia"/>
        </w:rPr>
        <w:t>。</w:t>
      </w:r>
    </w:p>
    <w:p w14:paraId="1321EC22" w14:textId="7677A65E" w:rsidR="00C509B9" w:rsidRPr="00B05578"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点击柱状图右侧图标实现柱状图</w:t>
      </w:r>
      <w:r w:rsidR="0047286E">
        <w:rPr>
          <w:rFonts w:ascii="Times New Roman" w:hAnsi="Times New Roman" w:hint="eastAsia"/>
        </w:rPr>
        <w:t>、</w:t>
      </w:r>
      <w:r>
        <w:rPr>
          <w:rFonts w:ascii="Times New Roman" w:hAnsi="Times New Roman" w:hint="eastAsia"/>
        </w:rPr>
        <w:t>折线图切换</w:t>
      </w:r>
      <w:r w:rsidR="0047286E">
        <w:rPr>
          <w:rFonts w:ascii="Times New Roman" w:hAnsi="Times New Roman" w:hint="eastAsia"/>
        </w:rPr>
        <w:t>、刷新</w:t>
      </w:r>
      <w:r>
        <w:rPr>
          <w:rFonts w:ascii="Times New Roman" w:hAnsi="Times New Roman" w:hint="eastAsia"/>
        </w:rPr>
        <w:t>，点击右侧保存图标，保存会议室统计图。</w:t>
      </w:r>
    </w:p>
    <w:p w14:paraId="176C9B89" w14:textId="6E1A27CB" w:rsidR="00C509B9"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点击列表左上角“导出”，导出并保存会议室统计表。</w:t>
      </w:r>
    </w:p>
    <w:p w14:paraId="15241E32" w14:textId="6A1E782D"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4" w:name="_Toc453070104"/>
      <w:bookmarkStart w:id="55" w:name="_Toc453743447"/>
      <w:bookmarkStart w:id="56" w:name="_Toc455147649"/>
      <w:r>
        <w:rPr>
          <w:rFonts w:asciiTheme="minorEastAsia" w:eastAsiaTheme="minorEastAsia" w:hAnsiTheme="minorEastAsia" w:hint="eastAsia"/>
          <w:b/>
          <w:sz w:val="24"/>
          <w:szCs w:val="24"/>
        </w:rPr>
        <w:lastRenderedPageBreak/>
        <w:t>3.6.2 用户</w:t>
      </w:r>
      <w:bookmarkEnd w:id="54"/>
      <w:bookmarkEnd w:id="55"/>
      <w:r>
        <w:rPr>
          <w:rFonts w:asciiTheme="minorEastAsia" w:eastAsiaTheme="minorEastAsia" w:hAnsiTheme="minorEastAsia" w:hint="eastAsia"/>
          <w:b/>
          <w:sz w:val="24"/>
          <w:szCs w:val="24"/>
        </w:rPr>
        <w:t>记录</w:t>
      </w:r>
      <w:bookmarkEnd w:id="56"/>
    </w:p>
    <w:p w14:paraId="25A72115" w14:textId="77777777" w:rsidR="008C2AFE" w:rsidRDefault="008C2AFE" w:rsidP="008C2AFE">
      <w:pPr>
        <w:pStyle w:val="afe"/>
        <w:numPr>
          <w:ilvl w:val="0"/>
          <w:numId w:val="7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7ACEFF5" w14:textId="50B48629" w:rsidR="008C2AFE" w:rsidRPr="00E12B86" w:rsidRDefault="00B84637" w:rsidP="008C2AFE">
      <w:pPr>
        <w:pStyle w:val="afe"/>
        <w:spacing w:line="360" w:lineRule="auto"/>
        <w:ind w:firstLineChars="0" w:firstLine="0"/>
        <w:jc w:val="left"/>
        <w:rPr>
          <w:rFonts w:ascii="Times New Roman" w:hAnsi="Times New Roman"/>
          <w:b/>
        </w:rPr>
      </w:pPr>
      <w:r>
        <w:rPr>
          <w:noProof/>
        </w:rPr>
        <w:drawing>
          <wp:inline distT="0" distB="0" distL="0" distR="0" wp14:anchorId="388BBB92" wp14:editId="6C64AE86">
            <wp:extent cx="5274310" cy="2265389"/>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265389"/>
                    </a:xfrm>
                    <a:prstGeom prst="rect">
                      <a:avLst/>
                    </a:prstGeom>
                  </pic:spPr>
                </pic:pic>
              </a:graphicData>
            </a:graphic>
          </wp:inline>
        </w:drawing>
      </w:r>
    </w:p>
    <w:p w14:paraId="607E4EDD" w14:textId="6336D0C8" w:rsidR="008C2AFE" w:rsidRPr="00704D3D" w:rsidRDefault="008C2AFE" w:rsidP="008C2AFE">
      <w:pPr>
        <w:pStyle w:val="afe"/>
        <w:numPr>
          <w:ilvl w:val="0"/>
          <w:numId w:val="73"/>
        </w:numPr>
        <w:spacing w:line="360" w:lineRule="auto"/>
        <w:ind w:firstLineChars="0"/>
        <w:jc w:val="left"/>
        <w:rPr>
          <w:rFonts w:ascii="Times New Roman" w:hAnsi="Times New Roman"/>
        </w:rPr>
      </w:pPr>
      <w:r w:rsidRPr="00704D3D">
        <w:rPr>
          <w:rFonts w:ascii="Times New Roman" w:hAnsi="Times New Roman" w:hint="eastAsia"/>
        </w:rPr>
        <w:t>用户</w:t>
      </w:r>
      <w:r w:rsidR="008A3D53">
        <w:rPr>
          <w:rFonts w:ascii="Times New Roman" w:hAnsi="Times New Roman" w:hint="eastAsia"/>
        </w:rPr>
        <w:t>记录</w:t>
      </w:r>
      <w:r w:rsidRPr="00704D3D">
        <w:rPr>
          <w:rFonts w:ascii="Times New Roman" w:hAnsi="Times New Roman" w:hint="eastAsia"/>
        </w:rPr>
        <w:t>页面展示用户预订会议室操作记录。日志属性包括：预订人、所属部门、操作类型、操作时间、会议室名称、预订时间、会议名称和操作结果。</w:t>
      </w:r>
    </w:p>
    <w:p w14:paraId="68A44B5A" w14:textId="48F467D1" w:rsidR="008C2AFE"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页面左上角为导出功能键，右上角显示查询开展按键。</w:t>
      </w:r>
    </w:p>
    <w:p w14:paraId="01EB9816" w14:textId="59CD2941" w:rsidR="008C2AFE" w:rsidRPr="006607E7"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页面右下角为显示</w:t>
      </w:r>
      <w:r w:rsidR="00B84637">
        <w:rPr>
          <w:rFonts w:ascii="Times New Roman" w:hAnsi="Times New Roman" w:hint="eastAsia"/>
        </w:rPr>
        <w:t>记录</w:t>
      </w:r>
      <w:r>
        <w:rPr>
          <w:rFonts w:ascii="Times New Roman" w:hAnsi="Times New Roman" w:hint="eastAsia"/>
        </w:rPr>
        <w:t>总数量，每页显示会议室条数（默认每页显示</w:t>
      </w:r>
      <w:r w:rsidR="00B84637">
        <w:rPr>
          <w:rFonts w:ascii="Times New Roman" w:hAnsi="Times New Roman" w:hint="eastAsia"/>
        </w:rPr>
        <w:t>10</w:t>
      </w:r>
      <w:r>
        <w:rPr>
          <w:rFonts w:ascii="Times New Roman" w:hAnsi="Times New Roman" w:hint="eastAsia"/>
        </w:rPr>
        <w:t>条），当前页数和总页数。</w:t>
      </w:r>
    </w:p>
    <w:p w14:paraId="28C42ABA" w14:textId="5E74219D" w:rsidR="008C2AFE" w:rsidRPr="008A3D53" w:rsidRDefault="008C2AFE" w:rsidP="008C2AFE">
      <w:pPr>
        <w:pStyle w:val="afe"/>
        <w:numPr>
          <w:ilvl w:val="0"/>
          <w:numId w:val="79"/>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8A7ED2D" w14:textId="458381C4"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w:t>
      </w:r>
      <w:r w:rsidR="008A3D53" w:rsidRPr="00704D3D">
        <w:rPr>
          <w:rFonts w:ascii="Times New Roman" w:hAnsi="Times New Roman" w:hint="eastAsia"/>
        </w:rPr>
        <w:t>用户</w:t>
      </w:r>
      <w:r w:rsidR="008A3D53">
        <w:rPr>
          <w:rFonts w:ascii="Times New Roman" w:hAnsi="Times New Roman" w:hint="eastAsia"/>
        </w:rPr>
        <w:t>记录</w:t>
      </w:r>
      <w:r>
        <w:rPr>
          <w:rFonts w:ascii="Times New Roman" w:hAnsi="Times New Roman" w:hint="eastAsia"/>
        </w:rPr>
        <w:t>”选项，进入</w:t>
      </w:r>
      <w:r w:rsidR="008A3D53" w:rsidRPr="00704D3D">
        <w:rPr>
          <w:rFonts w:ascii="Times New Roman" w:hAnsi="Times New Roman" w:hint="eastAsia"/>
        </w:rPr>
        <w:t>用户</w:t>
      </w:r>
      <w:r w:rsidR="008A3D53">
        <w:rPr>
          <w:rFonts w:ascii="Times New Roman" w:hAnsi="Times New Roman" w:hint="eastAsia"/>
        </w:rPr>
        <w:t>使用记录</w:t>
      </w:r>
      <w:r>
        <w:rPr>
          <w:rFonts w:ascii="Times New Roman" w:hAnsi="Times New Roman" w:hint="eastAsia"/>
        </w:rPr>
        <w:t>页面，页面展示用户预订会议室操作记录，默认展示</w:t>
      </w:r>
      <w:r w:rsidR="00DA3F95">
        <w:rPr>
          <w:rFonts w:ascii="Times New Roman" w:hAnsi="Times New Roman" w:hint="eastAsia"/>
        </w:rPr>
        <w:t>本周</w:t>
      </w:r>
      <w:r>
        <w:rPr>
          <w:rFonts w:ascii="Times New Roman" w:hAnsi="Times New Roman" w:hint="eastAsia"/>
        </w:rPr>
        <w:t>内所有用户操作。</w:t>
      </w:r>
    </w:p>
    <w:p w14:paraId="2D429564" w14:textId="038DDC23" w:rsidR="008C2AFE" w:rsidRDefault="008C2AFE" w:rsidP="008C2AFE">
      <w:pPr>
        <w:pStyle w:val="afe"/>
        <w:numPr>
          <w:ilvl w:val="0"/>
          <w:numId w:val="74"/>
        </w:numPr>
        <w:spacing w:line="360" w:lineRule="auto"/>
        <w:ind w:firstLineChars="0"/>
        <w:jc w:val="left"/>
        <w:rPr>
          <w:rFonts w:ascii="Times New Roman" w:hAnsi="Times New Roman"/>
        </w:rPr>
      </w:pPr>
      <w:r w:rsidRPr="00F33867">
        <w:rPr>
          <w:rFonts w:ascii="Times New Roman" w:hAnsi="Times New Roman" w:hint="eastAsia"/>
        </w:rPr>
        <w:t>点击“展开查询条件”展开查询页面，输入“</w:t>
      </w:r>
      <w:r>
        <w:rPr>
          <w:rFonts w:ascii="Times New Roman" w:hAnsi="Times New Roman" w:hint="eastAsia"/>
        </w:rPr>
        <w:t>预订人</w:t>
      </w:r>
      <w:r w:rsidRPr="00F33867">
        <w:rPr>
          <w:rFonts w:ascii="Times New Roman" w:hAnsi="Times New Roman" w:hint="eastAsia"/>
        </w:rPr>
        <w:t>”、</w:t>
      </w:r>
      <w:r>
        <w:rPr>
          <w:rFonts w:ascii="Times New Roman" w:hAnsi="Times New Roman" w:hint="eastAsia"/>
        </w:rPr>
        <w:t>“部门”、</w:t>
      </w:r>
      <w:r w:rsidRPr="00F33867">
        <w:rPr>
          <w:rFonts w:ascii="Times New Roman" w:hAnsi="Times New Roman" w:hint="eastAsia"/>
        </w:rPr>
        <w:t>选择</w:t>
      </w:r>
      <w:r w:rsidRPr="00F33867">
        <w:rPr>
          <w:rFonts w:ascii="Times New Roman" w:hAnsi="Times New Roman" w:hint="eastAsia"/>
        </w:rPr>
        <w:t xml:space="preserve"> </w:t>
      </w:r>
      <w:r w:rsidRPr="00F33867">
        <w:rPr>
          <w:rFonts w:ascii="Times New Roman" w:hAnsi="Times New Roman" w:hint="eastAsia"/>
        </w:rPr>
        <w:t>“</w:t>
      </w:r>
      <w:r>
        <w:rPr>
          <w:rFonts w:ascii="Times New Roman" w:hAnsi="Times New Roman" w:hint="eastAsia"/>
        </w:rPr>
        <w:t>操作类型</w:t>
      </w:r>
      <w:r w:rsidRPr="00F33867">
        <w:rPr>
          <w:rFonts w:ascii="Times New Roman" w:hAnsi="Times New Roman" w:hint="eastAsia"/>
        </w:rPr>
        <w:t>”</w:t>
      </w:r>
      <w:r>
        <w:rPr>
          <w:rFonts w:ascii="Times New Roman" w:hAnsi="Times New Roman" w:hint="eastAsia"/>
        </w:rPr>
        <w:t>（下拉选择：预订、取消、结束）、</w:t>
      </w:r>
      <w:r w:rsidR="00AE12F0">
        <w:rPr>
          <w:rFonts w:ascii="Times New Roman" w:hAnsi="Times New Roman" w:hint="eastAsia"/>
        </w:rPr>
        <w:t>操作时间</w:t>
      </w:r>
      <w:r w:rsidRPr="00F33867">
        <w:rPr>
          <w:rFonts w:ascii="Times New Roman" w:hAnsi="Times New Roman" w:hint="eastAsia"/>
        </w:rPr>
        <w:t>中的任意一项，点击查询列表展示符合条件的</w:t>
      </w:r>
      <w:r>
        <w:rPr>
          <w:rFonts w:ascii="Times New Roman" w:hAnsi="Times New Roman" w:hint="eastAsia"/>
        </w:rPr>
        <w:t>操作记录</w:t>
      </w:r>
      <w:r w:rsidRPr="00F33867">
        <w:rPr>
          <w:rFonts w:ascii="Times New Roman" w:hAnsi="Times New Roman" w:hint="eastAsia"/>
        </w:rPr>
        <w:t>；点击“清空”，清空输入查询条件；再次点击“展开查询条件”收起会查询页面。</w:t>
      </w:r>
      <w:r>
        <w:rPr>
          <w:rFonts w:ascii="Times New Roman" w:hAnsi="Times New Roman" w:hint="eastAsia"/>
        </w:rPr>
        <w:t>。</w:t>
      </w:r>
    </w:p>
    <w:p w14:paraId="6E69E016" w14:textId="77777777"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点击“导出”，弹出下载对话框，输出</w:t>
      </w:r>
      <w:r>
        <w:rPr>
          <w:rFonts w:ascii="Times New Roman" w:hAnsi="Times New Roman" w:hint="eastAsia"/>
        </w:rPr>
        <w:t>EXCEL</w:t>
      </w:r>
      <w:r>
        <w:rPr>
          <w:rFonts w:ascii="Times New Roman" w:hAnsi="Times New Roman" w:hint="eastAsia"/>
        </w:rPr>
        <w:t>文件，选择保存位置下载。</w:t>
      </w:r>
    </w:p>
    <w:p w14:paraId="6EC6A61F" w14:textId="77777777" w:rsidR="008C2AFE" w:rsidRDefault="008C2AFE" w:rsidP="008C2AFE">
      <w:pPr>
        <w:spacing w:line="360" w:lineRule="auto"/>
        <w:jc w:val="center"/>
        <w:rPr>
          <w:rFonts w:ascii="Times New Roman" w:hAnsi="Times New Roman"/>
        </w:rPr>
      </w:pPr>
      <w:r>
        <w:rPr>
          <w:noProof/>
        </w:rPr>
        <w:drawing>
          <wp:inline distT="0" distB="0" distL="0" distR="0" wp14:anchorId="28AB3C27" wp14:editId="4C2F63DB">
            <wp:extent cx="2105025" cy="98115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05025" cy="981156"/>
                    </a:xfrm>
                    <a:prstGeom prst="rect">
                      <a:avLst/>
                    </a:prstGeom>
                  </pic:spPr>
                </pic:pic>
              </a:graphicData>
            </a:graphic>
          </wp:inline>
        </w:drawing>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7" w:name="_Toc455147650"/>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57"/>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8" w:name="_Toc453070107"/>
      <w:bookmarkStart w:id="59" w:name="_Toc453743450"/>
      <w:bookmarkStart w:id="60" w:name="_Toc455147651"/>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58"/>
      <w:bookmarkEnd w:id="59"/>
      <w:bookmarkEnd w:id="60"/>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61" w:name="_Toc453070108"/>
      <w:bookmarkStart w:id="62" w:name="_Toc453743451"/>
      <w:bookmarkStart w:id="63" w:name="_Toc455147652"/>
      <w:r w:rsidRPr="00545FB9">
        <w:rPr>
          <w:rFonts w:asciiTheme="minorEastAsia" w:eastAsiaTheme="minorEastAsia" w:hAnsiTheme="minorEastAsia" w:hint="eastAsia"/>
          <w:b/>
          <w:sz w:val="24"/>
          <w:szCs w:val="24"/>
        </w:rPr>
        <w:lastRenderedPageBreak/>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61"/>
      <w:bookmarkEnd w:id="62"/>
      <w:bookmarkEnd w:id="63"/>
    </w:p>
    <w:p w14:paraId="4D89A6F9" w14:textId="42415FE7" w:rsidR="00545FB9" w:rsidRDefault="00545FB9" w:rsidP="00545FB9">
      <w:pPr>
        <w:pStyle w:val="afa"/>
        <w:ind w:firstLine="420"/>
      </w:pPr>
      <w:r>
        <w:rPr>
          <w:rFonts w:hint="eastAsia"/>
        </w:rPr>
        <w:t>所有浏览器后退均返回上级页面，并保留上级页面的原状态。</w:t>
      </w:r>
    </w:p>
    <w:p w14:paraId="5FFDA79F" w14:textId="77777777" w:rsidR="00DB1A73" w:rsidRDefault="00DB1A73" w:rsidP="00DB1A73">
      <w:pPr>
        <w:pStyle w:val="afa"/>
        <w:ind w:firstLineChars="0" w:firstLine="0"/>
      </w:pP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64" w:name="_Toc45514765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64"/>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45"/>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BF688B" w14:textId="77777777" w:rsidR="002B1241" w:rsidRDefault="002B1241" w:rsidP="00145ADF">
      <w:r>
        <w:separator/>
      </w:r>
    </w:p>
  </w:endnote>
  <w:endnote w:type="continuationSeparator" w:id="0">
    <w:p w14:paraId="67CCD54C" w14:textId="77777777" w:rsidR="002B1241" w:rsidRDefault="002B1241"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7C0A06" w:rsidRDefault="007C0A06"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75692A">
      <w:rPr>
        <w:b/>
        <w:noProof/>
        <w:sz w:val="20"/>
      </w:rPr>
      <w:t>15</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D080F" w14:textId="77777777" w:rsidR="002B1241" w:rsidRDefault="002B1241" w:rsidP="00145ADF">
      <w:r>
        <w:separator/>
      </w:r>
    </w:p>
  </w:footnote>
  <w:footnote w:type="continuationSeparator" w:id="0">
    <w:p w14:paraId="3E35A92E" w14:textId="77777777" w:rsidR="002B1241" w:rsidRDefault="002B1241"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E267E09"/>
    <w:multiLevelType w:val="hybridMultilevel"/>
    <w:tmpl w:val="813A349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4">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6">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2011040"/>
    <w:multiLevelType w:val="hybridMultilevel"/>
    <w:tmpl w:val="E0A8085C"/>
    <w:lvl w:ilvl="0" w:tplc="90A45D50">
      <w:start w:val="1"/>
      <w:numFmt w:val="decimal"/>
      <w:lvlText w:val="%1."/>
      <w:lvlJc w:val="left"/>
      <w:pPr>
        <w:ind w:left="840" w:hanging="420"/>
      </w:pPr>
      <w:rPr>
        <w:rFonts w:hint="eastAsia"/>
      </w:rPr>
    </w:lvl>
    <w:lvl w:ilvl="1" w:tplc="093A572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4">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6">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7">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8">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41DC466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3">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4">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7">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8">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4">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8">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4D112E9"/>
    <w:multiLevelType w:val="hybridMultilevel"/>
    <w:tmpl w:val="72D2663C"/>
    <w:lvl w:ilvl="0" w:tplc="71262124">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63">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4">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6">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F145206"/>
    <w:multiLevelType w:val="hybridMultilevel"/>
    <w:tmpl w:val="D9785376"/>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5F7024EE"/>
    <w:multiLevelType w:val="hybridMultilevel"/>
    <w:tmpl w:val="D954F3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1">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4">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DBB5DB8"/>
    <w:multiLevelType w:val="hybridMultilevel"/>
    <w:tmpl w:val="49E06A1E"/>
    <w:lvl w:ilvl="0" w:tplc="35AEDAEA">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6FD51143"/>
    <w:multiLevelType w:val="hybridMultilevel"/>
    <w:tmpl w:val="BFCEF2FE"/>
    <w:lvl w:ilvl="0" w:tplc="0DE0BECA">
      <w:start w:val="3"/>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2">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1"/>
  </w:num>
  <w:num w:numId="3">
    <w:abstractNumId w:val="11"/>
  </w:num>
  <w:num w:numId="4">
    <w:abstractNumId w:val="50"/>
  </w:num>
  <w:num w:numId="5">
    <w:abstractNumId w:val="69"/>
  </w:num>
  <w:num w:numId="6">
    <w:abstractNumId w:val="46"/>
  </w:num>
  <w:num w:numId="7">
    <w:abstractNumId w:val="48"/>
  </w:num>
  <w:num w:numId="8">
    <w:abstractNumId w:val="13"/>
  </w:num>
  <w:num w:numId="9">
    <w:abstractNumId w:val="65"/>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0"/>
  </w:num>
  <w:num w:numId="12">
    <w:abstractNumId w:val="35"/>
  </w:num>
  <w:num w:numId="13">
    <w:abstractNumId w:val="37"/>
  </w:num>
  <w:num w:numId="14">
    <w:abstractNumId w:val="2"/>
  </w:num>
  <w:num w:numId="15">
    <w:abstractNumId w:val="62"/>
  </w:num>
  <w:num w:numId="16">
    <w:abstractNumId w:val="19"/>
  </w:num>
  <w:num w:numId="17">
    <w:abstractNumId w:val="0"/>
  </w:num>
  <w:num w:numId="18">
    <w:abstractNumId w:val="42"/>
  </w:num>
  <w:num w:numId="19">
    <w:abstractNumId w:val="18"/>
  </w:num>
  <w:num w:numId="20">
    <w:abstractNumId w:val="57"/>
  </w:num>
  <w:num w:numId="21">
    <w:abstractNumId w:val="25"/>
  </w:num>
  <w:num w:numId="22">
    <w:abstractNumId w:val="23"/>
  </w:num>
  <w:num w:numId="23">
    <w:abstractNumId w:val="44"/>
  </w:num>
  <w:num w:numId="24">
    <w:abstractNumId w:val="32"/>
  </w:num>
  <w:num w:numId="25">
    <w:abstractNumId w:val="17"/>
  </w:num>
  <w:num w:numId="26">
    <w:abstractNumId w:val="53"/>
  </w:num>
  <w:num w:numId="27">
    <w:abstractNumId w:val="27"/>
  </w:num>
  <w:num w:numId="28">
    <w:abstractNumId w:val="47"/>
  </w:num>
  <w:num w:numId="29">
    <w:abstractNumId w:val="81"/>
  </w:num>
  <w:num w:numId="30">
    <w:abstractNumId w:val="22"/>
  </w:num>
  <w:num w:numId="31">
    <w:abstractNumId w:val="43"/>
  </w:num>
  <w:num w:numId="32">
    <w:abstractNumId w:val="52"/>
  </w:num>
  <w:num w:numId="33">
    <w:abstractNumId w:val="33"/>
  </w:num>
  <w:num w:numId="34">
    <w:abstractNumId w:val="63"/>
  </w:num>
  <w:num w:numId="35">
    <w:abstractNumId w:val="75"/>
  </w:num>
  <w:num w:numId="36">
    <w:abstractNumId w:val="40"/>
  </w:num>
  <w:num w:numId="37">
    <w:abstractNumId w:val="9"/>
  </w:num>
  <w:num w:numId="38">
    <w:abstractNumId w:val="68"/>
  </w:num>
  <w:num w:numId="39">
    <w:abstractNumId w:val="10"/>
  </w:num>
  <w:num w:numId="40">
    <w:abstractNumId w:val="67"/>
  </w:num>
  <w:num w:numId="41">
    <w:abstractNumId w:val="82"/>
  </w:num>
  <w:num w:numId="42">
    <w:abstractNumId w:val="15"/>
  </w:num>
  <w:num w:numId="43">
    <w:abstractNumId w:val="34"/>
  </w:num>
  <w:num w:numId="44">
    <w:abstractNumId w:val="21"/>
  </w:num>
  <w:num w:numId="45">
    <w:abstractNumId w:val="26"/>
  </w:num>
  <w:num w:numId="46">
    <w:abstractNumId w:val="77"/>
  </w:num>
  <w:num w:numId="47">
    <w:abstractNumId w:val="66"/>
  </w:num>
  <w:num w:numId="48">
    <w:abstractNumId w:val="24"/>
  </w:num>
  <w:num w:numId="49">
    <w:abstractNumId w:val="76"/>
  </w:num>
  <w:num w:numId="50">
    <w:abstractNumId w:val="14"/>
  </w:num>
  <w:num w:numId="51">
    <w:abstractNumId w:val="88"/>
  </w:num>
  <w:num w:numId="52">
    <w:abstractNumId w:val="30"/>
  </w:num>
  <w:num w:numId="53">
    <w:abstractNumId w:val="85"/>
  </w:num>
  <w:num w:numId="54">
    <w:abstractNumId w:val="41"/>
  </w:num>
  <w:num w:numId="55">
    <w:abstractNumId w:val="20"/>
  </w:num>
  <w:num w:numId="56">
    <w:abstractNumId w:val="38"/>
  </w:num>
  <w:num w:numId="57">
    <w:abstractNumId w:val="16"/>
  </w:num>
  <w:num w:numId="58">
    <w:abstractNumId w:val="49"/>
  </w:num>
  <w:num w:numId="59">
    <w:abstractNumId w:val="45"/>
  </w:num>
  <w:num w:numId="60">
    <w:abstractNumId w:val="73"/>
  </w:num>
  <w:num w:numId="61">
    <w:abstractNumId w:val="72"/>
  </w:num>
  <w:num w:numId="62">
    <w:abstractNumId w:val="64"/>
  </w:num>
  <w:num w:numId="63">
    <w:abstractNumId w:val="80"/>
  </w:num>
  <w:num w:numId="64">
    <w:abstractNumId w:val="78"/>
  </w:num>
  <w:num w:numId="65">
    <w:abstractNumId w:val="89"/>
  </w:num>
  <w:num w:numId="66">
    <w:abstractNumId w:val="79"/>
  </w:num>
  <w:num w:numId="67">
    <w:abstractNumId w:val="87"/>
  </w:num>
  <w:num w:numId="68">
    <w:abstractNumId w:val="61"/>
  </w:num>
  <w:num w:numId="69">
    <w:abstractNumId w:val="39"/>
  </w:num>
  <w:num w:numId="70">
    <w:abstractNumId w:val="29"/>
  </w:num>
  <w:num w:numId="71">
    <w:abstractNumId w:val="6"/>
  </w:num>
  <w:num w:numId="72">
    <w:abstractNumId w:val="56"/>
  </w:num>
  <w:num w:numId="73">
    <w:abstractNumId w:val="7"/>
  </w:num>
  <w:num w:numId="74">
    <w:abstractNumId w:val="74"/>
  </w:num>
  <w:num w:numId="75">
    <w:abstractNumId w:val="4"/>
  </w:num>
  <w:num w:numId="76">
    <w:abstractNumId w:val="59"/>
  </w:num>
  <w:num w:numId="77">
    <w:abstractNumId w:val="8"/>
  </w:num>
  <w:num w:numId="78">
    <w:abstractNumId w:val="31"/>
  </w:num>
  <w:num w:numId="79">
    <w:abstractNumId w:val="58"/>
  </w:num>
  <w:num w:numId="80">
    <w:abstractNumId w:val="83"/>
  </w:num>
  <w:num w:numId="81">
    <w:abstractNumId w:val="54"/>
  </w:num>
  <w:num w:numId="82">
    <w:abstractNumId w:val="5"/>
  </w:num>
  <w:num w:numId="83">
    <w:abstractNumId w:val="28"/>
  </w:num>
  <w:num w:numId="84">
    <w:abstractNumId w:val="84"/>
  </w:num>
  <w:num w:numId="85">
    <w:abstractNumId w:val="1"/>
  </w:num>
  <w:num w:numId="86">
    <w:abstractNumId w:val="12"/>
  </w:num>
  <w:num w:numId="87">
    <w:abstractNumId w:val="86"/>
  </w:num>
  <w:num w:numId="88">
    <w:abstractNumId w:val="51"/>
  </w:num>
  <w:num w:numId="89">
    <w:abstractNumId w:val="60"/>
  </w:num>
  <w:num w:numId="90">
    <w:abstractNumId w:val="5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2515"/>
    <w:rsid w:val="000028CE"/>
    <w:rsid w:val="00003966"/>
    <w:rsid w:val="00004B3A"/>
    <w:rsid w:val="00005775"/>
    <w:rsid w:val="00005E7B"/>
    <w:rsid w:val="000060DD"/>
    <w:rsid w:val="00006F11"/>
    <w:rsid w:val="00011CE2"/>
    <w:rsid w:val="00012703"/>
    <w:rsid w:val="000145DB"/>
    <w:rsid w:val="00016C66"/>
    <w:rsid w:val="00016E24"/>
    <w:rsid w:val="00017657"/>
    <w:rsid w:val="000203C3"/>
    <w:rsid w:val="00023D36"/>
    <w:rsid w:val="00023D72"/>
    <w:rsid w:val="00026B6C"/>
    <w:rsid w:val="000277CF"/>
    <w:rsid w:val="00030B92"/>
    <w:rsid w:val="00032FB5"/>
    <w:rsid w:val="00033881"/>
    <w:rsid w:val="000341BF"/>
    <w:rsid w:val="0003575B"/>
    <w:rsid w:val="000368E2"/>
    <w:rsid w:val="00041C93"/>
    <w:rsid w:val="00042504"/>
    <w:rsid w:val="00042A56"/>
    <w:rsid w:val="00043843"/>
    <w:rsid w:val="0004386F"/>
    <w:rsid w:val="00043D13"/>
    <w:rsid w:val="00043D15"/>
    <w:rsid w:val="00043EC6"/>
    <w:rsid w:val="000446EC"/>
    <w:rsid w:val="00046C21"/>
    <w:rsid w:val="0004732E"/>
    <w:rsid w:val="0004749D"/>
    <w:rsid w:val="00047940"/>
    <w:rsid w:val="00051264"/>
    <w:rsid w:val="00053151"/>
    <w:rsid w:val="00053CF0"/>
    <w:rsid w:val="00054B62"/>
    <w:rsid w:val="00061D76"/>
    <w:rsid w:val="00064379"/>
    <w:rsid w:val="000643A7"/>
    <w:rsid w:val="00065754"/>
    <w:rsid w:val="000657F6"/>
    <w:rsid w:val="00065943"/>
    <w:rsid w:val="00066CAD"/>
    <w:rsid w:val="0006702C"/>
    <w:rsid w:val="0007167E"/>
    <w:rsid w:val="0007203A"/>
    <w:rsid w:val="00072831"/>
    <w:rsid w:val="00073666"/>
    <w:rsid w:val="00074597"/>
    <w:rsid w:val="00074C5C"/>
    <w:rsid w:val="0007552F"/>
    <w:rsid w:val="00075EA8"/>
    <w:rsid w:val="00076137"/>
    <w:rsid w:val="00077953"/>
    <w:rsid w:val="00084D52"/>
    <w:rsid w:val="000868FF"/>
    <w:rsid w:val="0008697A"/>
    <w:rsid w:val="00086F78"/>
    <w:rsid w:val="00087A8B"/>
    <w:rsid w:val="000902C8"/>
    <w:rsid w:val="00092AC4"/>
    <w:rsid w:val="00093AE3"/>
    <w:rsid w:val="000943DD"/>
    <w:rsid w:val="00095653"/>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58DF"/>
    <w:rsid w:val="000C5B5A"/>
    <w:rsid w:val="000D174F"/>
    <w:rsid w:val="000D323A"/>
    <w:rsid w:val="000D514D"/>
    <w:rsid w:val="000D5B6E"/>
    <w:rsid w:val="000D6CC3"/>
    <w:rsid w:val="000D795A"/>
    <w:rsid w:val="000E06D9"/>
    <w:rsid w:val="000E10DA"/>
    <w:rsid w:val="000E2BD5"/>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6133"/>
    <w:rsid w:val="00117740"/>
    <w:rsid w:val="00120672"/>
    <w:rsid w:val="00121667"/>
    <w:rsid w:val="00122BC7"/>
    <w:rsid w:val="001270EF"/>
    <w:rsid w:val="0012729C"/>
    <w:rsid w:val="00127EF8"/>
    <w:rsid w:val="00132BED"/>
    <w:rsid w:val="00133AC0"/>
    <w:rsid w:val="001340AF"/>
    <w:rsid w:val="00140ECF"/>
    <w:rsid w:val="00142A76"/>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B131C"/>
    <w:rsid w:val="001B192F"/>
    <w:rsid w:val="001B1C69"/>
    <w:rsid w:val="001B266D"/>
    <w:rsid w:val="001B2839"/>
    <w:rsid w:val="001B393C"/>
    <w:rsid w:val="001B42F0"/>
    <w:rsid w:val="001C003B"/>
    <w:rsid w:val="001C023E"/>
    <w:rsid w:val="001C2675"/>
    <w:rsid w:val="001C2EEC"/>
    <w:rsid w:val="001C3E59"/>
    <w:rsid w:val="001C5099"/>
    <w:rsid w:val="001C5284"/>
    <w:rsid w:val="001C5350"/>
    <w:rsid w:val="001C55F4"/>
    <w:rsid w:val="001C6A4C"/>
    <w:rsid w:val="001C6FD8"/>
    <w:rsid w:val="001C7335"/>
    <w:rsid w:val="001C7502"/>
    <w:rsid w:val="001D0911"/>
    <w:rsid w:val="001D245F"/>
    <w:rsid w:val="001D2C85"/>
    <w:rsid w:val="001D3DFA"/>
    <w:rsid w:val="001D49C6"/>
    <w:rsid w:val="001D55F6"/>
    <w:rsid w:val="001D6417"/>
    <w:rsid w:val="001D66B7"/>
    <w:rsid w:val="001D6994"/>
    <w:rsid w:val="001D6C11"/>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5DE8"/>
    <w:rsid w:val="002063C9"/>
    <w:rsid w:val="0020777A"/>
    <w:rsid w:val="00210A80"/>
    <w:rsid w:val="00210EC3"/>
    <w:rsid w:val="00211D05"/>
    <w:rsid w:val="002124BC"/>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3C84"/>
    <w:rsid w:val="00233D6D"/>
    <w:rsid w:val="002355A1"/>
    <w:rsid w:val="00235D8E"/>
    <w:rsid w:val="00236846"/>
    <w:rsid w:val="00236BC6"/>
    <w:rsid w:val="00240C68"/>
    <w:rsid w:val="0024132D"/>
    <w:rsid w:val="002418A9"/>
    <w:rsid w:val="002431F8"/>
    <w:rsid w:val="00243983"/>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71800"/>
    <w:rsid w:val="00273998"/>
    <w:rsid w:val="002770DF"/>
    <w:rsid w:val="00277650"/>
    <w:rsid w:val="00277EB3"/>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130"/>
    <w:rsid w:val="002A2A75"/>
    <w:rsid w:val="002A649E"/>
    <w:rsid w:val="002A7D22"/>
    <w:rsid w:val="002B0C8D"/>
    <w:rsid w:val="002B1241"/>
    <w:rsid w:val="002B21E8"/>
    <w:rsid w:val="002B2969"/>
    <w:rsid w:val="002B3548"/>
    <w:rsid w:val="002B7706"/>
    <w:rsid w:val="002C1859"/>
    <w:rsid w:val="002C2BBB"/>
    <w:rsid w:val="002C2FDB"/>
    <w:rsid w:val="002C41E1"/>
    <w:rsid w:val="002C4962"/>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20B45"/>
    <w:rsid w:val="00320E7D"/>
    <w:rsid w:val="003223E7"/>
    <w:rsid w:val="00322CF7"/>
    <w:rsid w:val="00325E01"/>
    <w:rsid w:val="003266E3"/>
    <w:rsid w:val="00331430"/>
    <w:rsid w:val="00331D9B"/>
    <w:rsid w:val="003340B2"/>
    <w:rsid w:val="0033657A"/>
    <w:rsid w:val="0034204A"/>
    <w:rsid w:val="00343366"/>
    <w:rsid w:val="00343CBA"/>
    <w:rsid w:val="00344C6F"/>
    <w:rsid w:val="003502BB"/>
    <w:rsid w:val="00351FA4"/>
    <w:rsid w:val="00353072"/>
    <w:rsid w:val="003536A0"/>
    <w:rsid w:val="00354E28"/>
    <w:rsid w:val="003613A5"/>
    <w:rsid w:val="003648D6"/>
    <w:rsid w:val="003650BD"/>
    <w:rsid w:val="003677C1"/>
    <w:rsid w:val="00370174"/>
    <w:rsid w:val="00370C7D"/>
    <w:rsid w:val="00370D08"/>
    <w:rsid w:val="00371BA0"/>
    <w:rsid w:val="00372988"/>
    <w:rsid w:val="003730AC"/>
    <w:rsid w:val="00373978"/>
    <w:rsid w:val="00376B80"/>
    <w:rsid w:val="0038067F"/>
    <w:rsid w:val="00380A18"/>
    <w:rsid w:val="00382384"/>
    <w:rsid w:val="003827A6"/>
    <w:rsid w:val="00383374"/>
    <w:rsid w:val="00383991"/>
    <w:rsid w:val="00384EA8"/>
    <w:rsid w:val="00385538"/>
    <w:rsid w:val="0039074A"/>
    <w:rsid w:val="00390C2D"/>
    <w:rsid w:val="003914C4"/>
    <w:rsid w:val="00392055"/>
    <w:rsid w:val="00393C1D"/>
    <w:rsid w:val="00393D7F"/>
    <w:rsid w:val="0039540D"/>
    <w:rsid w:val="00395E48"/>
    <w:rsid w:val="00395F12"/>
    <w:rsid w:val="0039687F"/>
    <w:rsid w:val="00397E08"/>
    <w:rsid w:val="003A1E2D"/>
    <w:rsid w:val="003A55F5"/>
    <w:rsid w:val="003A594D"/>
    <w:rsid w:val="003A6457"/>
    <w:rsid w:val="003A6DDD"/>
    <w:rsid w:val="003A7BAC"/>
    <w:rsid w:val="003B17C9"/>
    <w:rsid w:val="003B242E"/>
    <w:rsid w:val="003B2448"/>
    <w:rsid w:val="003B24DE"/>
    <w:rsid w:val="003B3502"/>
    <w:rsid w:val="003B4883"/>
    <w:rsid w:val="003B6E37"/>
    <w:rsid w:val="003B71CA"/>
    <w:rsid w:val="003C04FD"/>
    <w:rsid w:val="003C0550"/>
    <w:rsid w:val="003C16EF"/>
    <w:rsid w:val="003C18A1"/>
    <w:rsid w:val="003C1F9F"/>
    <w:rsid w:val="003C2975"/>
    <w:rsid w:val="003C5A62"/>
    <w:rsid w:val="003C5B8A"/>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290F"/>
    <w:rsid w:val="003F33BB"/>
    <w:rsid w:val="003F639F"/>
    <w:rsid w:val="00401FCA"/>
    <w:rsid w:val="00403445"/>
    <w:rsid w:val="0040573F"/>
    <w:rsid w:val="00407421"/>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687B"/>
    <w:rsid w:val="00446AEB"/>
    <w:rsid w:val="00447438"/>
    <w:rsid w:val="00450DC1"/>
    <w:rsid w:val="00451791"/>
    <w:rsid w:val="00451A57"/>
    <w:rsid w:val="0045421A"/>
    <w:rsid w:val="004562A3"/>
    <w:rsid w:val="00456A23"/>
    <w:rsid w:val="00462C74"/>
    <w:rsid w:val="00464D4D"/>
    <w:rsid w:val="0046526C"/>
    <w:rsid w:val="004678B7"/>
    <w:rsid w:val="00470540"/>
    <w:rsid w:val="00470E2C"/>
    <w:rsid w:val="004721E4"/>
    <w:rsid w:val="0047279D"/>
    <w:rsid w:val="0047286E"/>
    <w:rsid w:val="00473CD6"/>
    <w:rsid w:val="0047419A"/>
    <w:rsid w:val="00474BE6"/>
    <w:rsid w:val="00476395"/>
    <w:rsid w:val="0047645E"/>
    <w:rsid w:val="00476540"/>
    <w:rsid w:val="0048297B"/>
    <w:rsid w:val="004837CF"/>
    <w:rsid w:val="00483A7D"/>
    <w:rsid w:val="00483B19"/>
    <w:rsid w:val="004854A4"/>
    <w:rsid w:val="0048589C"/>
    <w:rsid w:val="00485E6B"/>
    <w:rsid w:val="00486BB4"/>
    <w:rsid w:val="0048724B"/>
    <w:rsid w:val="004929A0"/>
    <w:rsid w:val="004942CB"/>
    <w:rsid w:val="00496072"/>
    <w:rsid w:val="0049668F"/>
    <w:rsid w:val="004A0937"/>
    <w:rsid w:val="004A2C11"/>
    <w:rsid w:val="004A39EF"/>
    <w:rsid w:val="004A42C9"/>
    <w:rsid w:val="004A4C3E"/>
    <w:rsid w:val="004A5C24"/>
    <w:rsid w:val="004A62BA"/>
    <w:rsid w:val="004A6956"/>
    <w:rsid w:val="004A7BF2"/>
    <w:rsid w:val="004B0259"/>
    <w:rsid w:val="004B1468"/>
    <w:rsid w:val="004B1793"/>
    <w:rsid w:val="004B355B"/>
    <w:rsid w:val="004B4C27"/>
    <w:rsid w:val="004B610E"/>
    <w:rsid w:val="004B6F85"/>
    <w:rsid w:val="004B727C"/>
    <w:rsid w:val="004B7733"/>
    <w:rsid w:val="004C017A"/>
    <w:rsid w:val="004C0E2F"/>
    <w:rsid w:val="004C0E39"/>
    <w:rsid w:val="004C3E55"/>
    <w:rsid w:val="004C7B36"/>
    <w:rsid w:val="004C7E33"/>
    <w:rsid w:val="004D00BC"/>
    <w:rsid w:val="004D21A8"/>
    <w:rsid w:val="004D38CE"/>
    <w:rsid w:val="004D3CCF"/>
    <w:rsid w:val="004D3E6A"/>
    <w:rsid w:val="004D494F"/>
    <w:rsid w:val="004D568F"/>
    <w:rsid w:val="004D60AE"/>
    <w:rsid w:val="004E0F23"/>
    <w:rsid w:val="004E202B"/>
    <w:rsid w:val="004E545E"/>
    <w:rsid w:val="004E56EF"/>
    <w:rsid w:val="004E6B65"/>
    <w:rsid w:val="004E7B51"/>
    <w:rsid w:val="004F011F"/>
    <w:rsid w:val="004F048F"/>
    <w:rsid w:val="004F0A33"/>
    <w:rsid w:val="004F11E9"/>
    <w:rsid w:val="004F284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19A9"/>
    <w:rsid w:val="0055225F"/>
    <w:rsid w:val="00554479"/>
    <w:rsid w:val="00555FB8"/>
    <w:rsid w:val="00556364"/>
    <w:rsid w:val="00556930"/>
    <w:rsid w:val="00556DB3"/>
    <w:rsid w:val="00560B6B"/>
    <w:rsid w:val="00560C52"/>
    <w:rsid w:val="0056110C"/>
    <w:rsid w:val="005613F2"/>
    <w:rsid w:val="005627DC"/>
    <w:rsid w:val="00563570"/>
    <w:rsid w:val="0056373E"/>
    <w:rsid w:val="0056394C"/>
    <w:rsid w:val="005648C4"/>
    <w:rsid w:val="0056582E"/>
    <w:rsid w:val="00566F29"/>
    <w:rsid w:val="005678B4"/>
    <w:rsid w:val="00570601"/>
    <w:rsid w:val="00571765"/>
    <w:rsid w:val="00573E4F"/>
    <w:rsid w:val="005759D7"/>
    <w:rsid w:val="00575B15"/>
    <w:rsid w:val="00576287"/>
    <w:rsid w:val="00576715"/>
    <w:rsid w:val="0057698F"/>
    <w:rsid w:val="005778D0"/>
    <w:rsid w:val="005802C7"/>
    <w:rsid w:val="005803E1"/>
    <w:rsid w:val="005813F0"/>
    <w:rsid w:val="00581D3F"/>
    <w:rsid w:val="00583D44"/>
    <w:rsid w:val="00583FED"/>
    <w:rsid w:val="00587A04"/>
    <w:rsid w:val="00587CBD"/>
    <w:rsid w:val="00590423"/>
    <w:rsid w:val="0059079D"/>
    <w:rsid w:val="0059098B"/>
    <w:rsid w:val="005915C5"/>
    <w:rsid w:val="0059259D"/>
    <w:rsid w:val="0059310B"/>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B7AB4"/>
    <w:rsid w:val="005C29F6"/>
    <w:rsid w:val="005C3EAF"/>
    <w:rsid w:val="005C4A51"/>
    <w:rsid w:val="005D0CE6"/>
    <w:rsid w:val="005D3043"/>
    <w:rsid w:val="005D47B4"/>
    <w:rsid w:val="005D4A5E"/>
    <w:rsid w:val="005D5B1C"/>
    <w:rsid w:val="005D68AF"/>
    <w:rsid w:val="005D6947"/>
    <w:rsid w:val="005D6ACA"/>
    <w:rsid w:val="005E02DD"/>
    <w:rsid w:val="005E2E32"/>
    <w:rsid w:val="005E3809"/>
    <w:rsid w:val="005E45C2"/>
    <w:rsid w:val="005E545B"/>
    <w:rsid w:val="005E5E3A"/>
    <w:rsid w:val="005E6606"/>
    <w:rsid w:val="005E6F43"/>
    <w:rsid w:val="005E73DE"/>
    <w:rsid w:val="005E7A0B"/>
    <w:rsid w:val="005F1267"/>
    <w:rsid w:val="005F167F"/>
    <w:rsid w:val="005F2D0B"/>
    <w:rsid w:val="005F4ABC"/>
    <w:rsid w:val="005F6F5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5384"/>
    <w:rsid w:val="006253E6"/>
    <w:rsid w:val="00627A9C"/>
    <w:rsid w:val="00627C42"/>
    <w:rsid w:val="0063054E"/>
    <w:rsid w:val="00630D56"/>
    <w:rsid w:val="00631A43"/>
    <w:rsid w:val="00633B35"/>
    <w:rsid w:val="00633BFD"/>
    <w:rsid w:val="006346D7"/>
    <w:rsid w:val="006353FD"/>
    <w:rsid w:val="00640801"/>
    <w:rsid w:val="00640E30"/>
    <w:rsid w:val="00643A13"/>
    <w:rsid w:val="0064560C"/>
    <w:rsid w:val="00646D5E"/>
    <w:rsid w:val="00646EBB"/>
    <w:rsid w:val="00650593"/>
    <w:rsid w:val="00652B4E"/>
    <w:rsid w:val="00653972"/>
    <w:rsid w:val="0065408C"/>
    <w:rsid w:val="00654F6D"/>
    <w:rsid w:val="006572CF"/>
    <w:rsid w:val="00657898"/>
    <w:rsid w:val="006603EC"/>
    <w:rsid w:val="006604F3"/>
    <w:rsid w:val="006607E7"/>
    <w:rsid w:val="00662E18"/>
    <w:rsid w:val="0066372D"/>
    <w:rsid w:val="00663F6B"/>
    <w:rsid w:val="0066419C"/>
    <w:rsid w:val="0066505B"/>
    <w:rsid w:val="00665E32"/>
    <w:rsid w:val="006711CA"/>
    <w:rsid w:val="0067344F"/>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9FC"/>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D1D0D"/>
    <w:rsid w:val="006D2D6D"/>
    <w:rsid w:val="006D3016"/>
    <w:rsid w:val="006D44E1"/>
    <w:rsid w:val="006D4B2B"/>
    <w:rsid w:val="006D52D2"/>
    <w:rsid w:val="006D5B02"/>
    <w:rsid w:val="006D5D64"/>
    <w:rsid w:val="006D6EB1"/>
    <w:rsid w:val="006D70EC"/>
    <w:rsid w:val="006D72EB"/>
    <w:rsid w:val="006D749A"/>
    <w:rsid w:val="006D7C4A"/>
    <w:rsid w:val="006D7DA5"/>
    <w:rsid w:val="006E019D"/>
    <w:rsid w:val="006E19F4"/>
    <w:rsid w:val="006E3B60"/>
    <w:rsid w:val="006E464F"/>
    <w:rsid w:val="006E65B8"/>
    <w:rsid w:val="006E7B6D"/>
    <w:rsid w:val="006F46D8"/>
    <w:rsid w:val="006F54CF"/>
    <w:rsid w:val="006F7374"/>
    <w:rsid w:val="006F7BE9"/>
    <w:rsid w:val="00700647"/>
    <w:rsid w:val="00700B10"/>
    <w:rsid w:val="00701FA0"/>
    <w:rsid w:val="00703C68"/>
    <w:rsid w:val="00704387"/>
    <w:rsid w:val="00704D3D"/>
    <w:rsid w:val="0070517F"/>
    <w:rsid w:val="007058D1"/>
    <w:rsid w:val="00705A89"/>
    <w:rsid w:val="00705B54"/>
    <w:rsid w:val="00705CD7"/>
    <w:rsid w:val="00706D5C"/>
    <w:rsid w:val="00707307"/>
    <w:rsid w:val="00710C7F"/>
    <w:rsid w:val="00711A3F"/>
    <w:rsid w:val="00711F34"/>
    <w:rsid w:val="007126D9"/>
    <w:rsid w:val="007145CD"/>
    <w:rsid w:val="00715EB6"/>
    <w:rsid w:val="00717ADD"/>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18A"/>
    <w:rsid w:val="00744207"/>
    <w:rsid w:val="0074742D"/>
    <w:rsid w:val="00747436"/>
    <w:rsid w:val="00750E12"/>
    <w:rsid w:val="00752321"/>
    <w:rsid w:val="0075505F"/>
    <w:rsid w:val="007555F7"/>
    <w:rsid w:val="007562D6"/>
    <w:rsid w:val="0075692A"/>
    <w:rsid w:val="007577FB"/>
    <w:rsid w:val="00757D31"/>
    <w:rsid w:val="00757FF7"/>
    <w:rsid w:val="007615F3"/>
    <w:rsid w:val="007620C0"/>
    <w:rsid w:val="007620EC"/>
    <w:rsid w:val="0076240B"/>
    <w:rsid w:val="00763F37"/>
    <w:rsid w:val="0076477E"/>
    <w:rsid w:val="007656FF"/>
    <w:rsid w:val="00766298"/>
    <w:rsid w:val="007704BE"/>
    <w:rsid w:val="007737A2"/>
    <w:rsid w:val="00776018"/>
    <w:rsid w:val="007773F5"/>
    <w:rsid w:val="007775B0"/>
    <w:rsid w:val="00777AF0"/>
    <w:rsid w:val="00777EC9"/>
    <w:rsid w:val="007814B7"/>
    <w:rsid w:val="00781E14"/>
    <w:rsid w:val="0078263B"/>
    <w:rsid w:val="00782E25"/>
    <w:rsid w:val="00783272"/>
    <w:rsid w:val="0078371A"/>
    <w:rsid w:val="0078427B"/>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354B"/>
    <w:rsid w:val="007B3CA2"/>
    <w:rsid w:val="007B51B3"/>
    <w:rsid w:val="007B58C0"/>
    <w:rsid w:val="007B5D25"/>
    <w:rsid w:val="007C0A06"/>
    <w:rsid w:val="007C17FD"/>
    <w:rsid w:val="007C1891"/>
    <w:rsid w:val="007C1A90"/>
    <w:rsid w:val="007C31E7"/>
    <w:rsid w:val="007C4715"/>
    <w:rsid w:val="007C5A33"/>
    <w:rsid w:val="007C5D43"/>
    <w:rsid w:val="007C5DFD"/>
    <w:rsid w:val="007C78A9"/>
    <w:rsid w:val="007C7BE2"/>
    <w:rsid w:val="007C7D7D"/>
    <w:rsid w:val="007D01B9"/>
    <w:rsid w:val="007D15F2"/>
    <w:rsid w:val="007D20E6"/>
    <w:rsid w:val="007D2720"/>
    <w:rsid w:val="007D3E6C"/>
    <w:rsid w:val="007D44E4"/>
    <w:rsid w:val="007D5201"/>
    <w:rsid w:val="007D6564"/>
    <w:rsid w:val="007D709A"/>
    <w:rsid w:val="007D7370"/>
    <w:rsid w:val="007E0980"/>
    <w:rsid w:val="007E132B"/>
    <w:rsid w:val="007E3160"/>
    <w:rsid w:val="007E448B"/>
    <w:rsid w:val="007E4EA1"/>
    <w:rsid w:val="007E6516"/>
    <w:rsid w:val="007E66DA"/>
    <w:rsid w:val="007E6A44"/>
    <w:rsid w:val="007E6CFD"/>
    <w:rsid w:val="007E7582"/>
    <w:rsid w:val="007F070A"/>
    <w:rsid w:val="007F07C2"/>
    <w:rsid w:val="007F1202"/>
    <w:rsid w:val="007F1C02"/>
    <w:rsid w:val="007F24E0"/>
    <w:rsid w:val="007F3621"/>
    <w:rsid w:val="007F5E6B"/>
    <w:rsid w:val="007F6CD5"/>
    <w:rsid w:val="00800569"/>
    <w:rsid w:val="00802074"/>
    <w:rsid w:val="0080338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13F2"/>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8C1"/>
    <w:rsid w:val="00852A6D"/>
    <w:rsid w:val="0085304C"/>
    <w:rsid w:val="00853B9B"/>
    <w:rsid w:val="008544FD"/>
    <w:rsid w:val="00854ABA"/>
    <w:rsid w:val="0085511A"/>
    <w:rsid w:val="00856027"/>
    <w:rsid w:val="00857059"/>
    <w:rsid w:val="00860C8A"/>
    <w:rsid w:val="00861EA1"/>
    <w:rsid w:val="008629D2"/>
    <w:rsid w:val="0086308B"/>
    <w:rsid w:val="008639F7"/>
    <w:rsid w:val="0086464D"/>
    <w:rsid w:val="00865297"/>
    <w:rsid w:val="00865B5E"/>
    <w:rsid w:val="00865C19"/>
    <w:rsid w:val="0086603B"/>
    <w:rsid w:val="00873037"/>
    <w:rsid w:val="00875F1C"/>
    <w:rsid w:val="0088154C"/>
    <w:rsid w:val="00881927"/>
    <w:rsid w:val="008820DB"/>
    <w:rsid w:val="00882761"/>
    <w:rsid w:val="00882A3A"/>
    <w:rsid w:val="00882F4B"/>
    <w:rsid w:val="0088575F"/>
    <w:rsid w:val="00885B4F"/>
    <w:rsid w:val="00886D61"/>
    <w:rsid w:val="00886DC0"/>
    <w:rsid w:val="00887A84"/>
    <w:rsid w:val="00891078"/>
    <w:rsid w:val="00891CA1"/>
    <w:rsid w:val="00895D39"/>
    <w:rsid w:val="00896E96"/>
    <w:rsid w:val="00897163"/>
    <w:rsid w:val="00897C93"/>
    <w:rsid w:val="008A1308"/>
    <w:rsid w:val="008A1913"/>
    <w:rsid w:val="008A3283"/>
    <w:rsid w:val="008A3328"/>
    <w:rsid w:val="008A3D53"/>
    <w:rsid w:val="008A40F0"/>
    <w:rsid w:val="008A43FA"/>
    <w:rsid w:val="008A4AC9"/>
    <w:rsid w:val="008A7337"/>
    <w:rsid w:val="008B2FCF"/>
    <w:rsid w:val="008B348D"/>
    <w:rsid w:val="008B3789"/>
    <w:rsid w:val="008B3E72"/>
    <w:rsid w:val="008B4399"/>
    <w:rsid w:val="008B7C17"/>
    <w:rsid w:val="008C121A"/>
    <w:rsid w:val="008C134B"/>
    <w:rsid w:val="008C2AFE"/>
    <w:rsid w:val="008C3AD7"/>
    <w:rsid w:val="008C6A23"/>
    <w:rsid w:val="008C6AC8"/>
    <w:rsid w:val="008D0209"/>
    <w:rsid w:val="008D237F"/>
    <w:rsid w:val="008D2755"/>
    <w:rsid w:val="008D29BD"/>
    <w:rsid w:val="008D32B2"/>
    <w:rsid w:val="008D572D"/>
    <w:rsid w:val="008D6B3F"/>
    <w:rsid w:val="008E013C"/>
    <w:rsid w:val="008E16C6"/>
    <w:rsid w:val="008E20CA"/>
    <w:rsid w:val="008E4EDC"/>
    <w:rsid w:val="008E590B"/>
    <w:rsid w:val="008E6963"/>
    <w:rsid w:val="008E69A2"/>
    <w:rsid w:val="008E7A16"/>
    <w:rsid w:val="008F13A3"/>
    <w:rsid w:val="008F237C"/>
    <w:rsid w:val="008F33B0"/>
    <w:rsid w:val="008F4FD2"/>
    <w:rsid w:val="008F5748"/>
    <w:rsid w:val="008F7233"/>
    <w:rsid w:val="00901824"/>
    <w:rsid w:val="0090193D"/>
    <w:rsid w:val="009041EB"/>
    <w:rsid w:val="009046B2"/>
    <w:rsid w:val="0090555C"/>
    <w:rsid w:val="00906CCE"/>
    <w:rsid w:val="00907356"/>
    <w:rsid w:val="00907D1A"/>
    <w:rsid w:val="009102AA"/>
    <w:rsid w:val="009103D4"/>
    <w:rsid w:val="00910944"/>
    <w:rsid w:val="00912AFF"/>
    <w:rsid w:val="00913BE5"/>
    <w:rsid w:val="00916765"/>
    <w:rsid w:val="009208A2"/>
    <w:rsid w:val="00921273"/>
    <w:rsid w:val="00921D41"/>
    <w:rsid w:val="009239C4"/>
    <w:rsid w:val="009247B1"/>
    <w:rsid w:val="009247FE"/>
    <w:rsid w:val="00925B62"/>
    <w:rsid w:val="0093272C"/>
    <w:rsid w:val="009329DF"/>
    <w:rsid w:val="00936CCD"/>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B1020"/>
    <w:rsid w:val="009B1B0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2D5A"/>
    <w:rsid w:val="009D40FB"/>
    <w:rsid w:val="009D5189"/>
    <w:rsid w:val="009D5454"/>
    <w:rsid w:val="009D58C2"/>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512DA"/>
    <w:rsid w:val="00A51376"/>
    <w:rsid w:val="00A51C70"/>
    <w:rsid w:val="00A52EAF"/>
    <w:rsid w:val="00A5397E"/>
    <w:rsid w:val="00A5551E"/>
    <w:rsid w:val="00A55DE3"/>
    <w:rsid w:val="00A57B25"/>
    <w:rsid w:val="00A61F1A"/>
    <w:rsid w:val="00A62131"/>
    <w:rsid w:val="00A64574"/>
    <w:rsid w:val="00A64E57"/>
    <w:rsid w:val="00A65BAA"/>
    <w:rsid w:val="00A666A4"/>
    <w:rsid w:val="00A72ECD"/>
    <w:rsid w:val="00A73171"/>
    <w:rsid w:val="00A76B9B"/>
    <w:rsid w:val="00A77BDD"/>
    <w:rsid w:val="00A77EA9"/>
    <w:rsid w:val="00A81609"/>
    <w:rsid w:val="00A81950"/>
    <w:rsid w:val="00A83394"/>
    <w:rsid w:val="00A8564D"/>
    <w:rsid w:val="00A85ADC"/>
    <w:rsid w:val="00A8646D"/>
    <w:rsid w:val="00A865BD"/>
    <w:rsid w:val="00A9043D"/>
    <w:rsid w:val="00A91E1C"/>
    <w:rsid w:val="00A925D2"/>
    <w:rsid w:val="00A945D5"/>
    <w:rsid w:val="00A9470A"/>
    <w:rsid w:val="00A9676C"/>
    <w:rsid w:val="00A9772E"/>
    <w:rsid w:val="00A97760"/>
    <w:rsid w:val="00A9781A"/>
    <w:rsid w:val="00A97B6A"/>
    <w:rsid w:val="00A97FBB"/>
    <w:rsid w:val="00AA00D8"/>
    <w:rsid w:val="00AA087E"/>
    <w:rsid w:val="00AA1ADC"/>
    <w:rsid w:val="00AA1CDC"/>
    <w:rsid w:val="00AA1E3C"/>
    <w:rsid w:val="00AA2056"/>
    <w:rsid w:val="00AA289E"/>
    <w:rsid w:val="00AA3CCD"/>
    <w:rsid w:val="00AA526F"/>
    <w:rsid w:val="00AA7ED0"/>
    <w:rsid w:val="00AB2ADC"/>
    <w:rsid w:val="00AB2CA8"/>
    <w:rsid w:val="00AB3489"/>
    <w:rsid w:val="00AB48D0"/>
    <w:rsid w:val="00AB4C61"/>
    <w:rsid w:val="00AB6BA4"/>
    <w:rsid w:val="00AC03A3"/>
    <w:rsid w:val="00AC1469"/>
    <w:rsid w:val="00AC1486"/>
    <w:rsid w:val="00AC26DE"/>
    <w:rsid w:val="00AC279F"/>
    <w:rsid w:val="00AC478A"/>
    <w:rsid w:val="00AC53A9"/>
    <w:rsid w:val="00AC5981"/>
    <w:rsid w:val="00AC6D5E"/>
    <w:rsid w:val="00AC7E4D"/>
    <w:rsid w:val="00AD05EB"/>
    <w:rsid w:val="00AD0F7E"/>
    <w:rsid w:val="00AD1F12"/>
    <w:rsid w:val="00AD2031"/>
    <w:rsid w:val="00AD2406"/>
    <w:rsid w:val="00AD2D3E"/>
    <w:rsid w:val="00AD4FD4"/>
    <w:rsid w:val="00AD5755"/>
    <w:rsid w:val="00AD60E8"/>
    <w:rsid w:val="00AD65AF"/>
    <w:rsid w:val="00AD6B61"/>
    <w:rsid w:val="00AE069B"/>
    <w:rsid w:val="00AE12F0"/>
    <w:rsid w:val="00AE314C"/>
    <w:rsid w:val="00AE3220"/>
    <w:rsid w:val="00AE3A70"/>
    <w:rsid w:val="00AE4801"/>
    <w:rsid w:val="00AE4C74"/>
    <w:rsid w:val="00AE5B37"/>
    <w:rsid w:val="00AE5C99"/>
    <w:rsid w:val="00AF12D7"/>
    <w:rsid w:val="00AF1885"/>
    <w:rsid w:val="00AF4F6D"/>
    <w:rsid w:val="00AF7598"/>
    <w:rsid w:val="00B009E2"/>
    <w:rsid w:val="00B024A5"/>
    <w:rsid w:val="00B05578"/>
    <w:rsid w:val="00B057F5"/>
    <w:rsid w:val="00B1011C"/>
    <w:rsid w:val="00B1091E"/>
    <w:rsid w:val="00B114F9"/>
    <w:rsid w:val="00B11B87"/>
    <w:rsid w:val="00B12857"/>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71A7"/>
    <w:rsid w:val="00B37C7F"/>
    <w:rsid w:val="00B37C81"/>
    <w:rsid w:val="00B41202"/>
    <w:rsid w:val="00B41B26"/>
    <w:rsid w:val="00B4239C"/>
    <w:rsid w:val="00B44EC8"/>
    <w:rsid w:val="00B45C1F"/>
    <w:rsid w:val="00B52805"/>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4637"/>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C9A"/>
    <w:rsid w:val="00BA6DDB"/>
    <w:rsid w:val="00BB2685"/>
    <w:rsid w:val="00BB42B2"/>
    <w:rsid w:val="00BB45B5"/>
    <w:rsid w:val="00BB4D3F"/>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B49"/>
    <w:rsid w:val="00BD7D1D"/>
    <w:rsid w:val="00BE1747"/>
    <w:rsid w:val="00BE3E8F"/>
    <w:rsid w:val="00BF024E"/>
    <w:rsid w:val="00BF08B3"/>
    <w:rsid w:val="00BF1C99"/>
    <w:rsid w:val="00BF678E"/>
    <w:rsid w:val="00BF69A2"/>
    <w:rsid w:val="00BF6C42"/>
    <w:rsid w:val="00BF791D"/>
    <w:rsid w:val="00C022F9"/>
    <w:rsid w:val="00C0538D"/>
    <w:rsid w:val="00C054BE"/>
    <w:rsid w:val="00C07003"/>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335C"/>
    <w:rsid w:val="00C534BD"/>
    <w:rsid w:val="00C61423"/>
    <w:rsid w:val="00C61598"/>
    <w:rsid w:val="00C62299"/>
    <w:rsid w:val="00C63DC6"/>
    <w:rsid w:val="00C64487"/>
    <w:rsid w:val="00C64EBD"/>
    <w:rsid w:val="00C64F47"/>
    <w:rsid w:val="00C657FF"/>
    <w:rsid w:val="00C658A3"/>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130B"/>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3480"/>
    <w:rsid w:val="00CA4AB8"/>
    <w:rsid w:val="00CA4C19"/>
    <w:rsid w:val="00CA6528"/>
    <w:rsid w:val="00CA6EB3"/>
    <w:rsid w:val="00CA756C"/>
    <w:rsid w:val="00CB0057"/>
    <w:rsid w:val="00CB172F"/>
    <w:rsid w:val="00CB3E71"/>
    <w:rsid w:val="00CB3F34"/>
    <w:rsid w:val="00CB5A1E"/>
    <w:rsid w:val="00CB64C8"/>
    <w:rsid w:val="00CB716A"/>
    <w:rsid w:val="00CC0367"/>
    <w:rsid w:val="00CC05B4"/>
    <w:rsid w:val="00CC08E8"/>
    <w:rsid w:val="00CC1382"/>
    <w:rsid w:val="00CC1BC7"/>
    <w:rsid w:val="00CC2B55"/>
    <w:rsid w:val="00CC45A8"/>
    <w:rsid w:val="00CC460F"/>
    <w:rsid w:val="00CC4DBD"/>
    <w:rsid w:val="00CC6451"/>
    <w:rsid w:val="00CC7F65"/>
    <w:rsid w:val="00CD0D17"/>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281D"/>
    <w:rsid w:val="00D033FC"/>
    <w:rsid w:val="00D04022"/>
    <w:rsid w:val="00D04DB6"/>
    <w:rsid w:val="00D063BB"/>
    <w:rsid w:val="00D06662"/>
    <w:rsid w:val="00D1129F"/>
    <w:rsid w:val="00D1170B"/>
    <w:rsid w:val="00D12CF5"/>
    <w:rsid w:val="00D14396"/>
    <w:rsid w:val="00D14B98"/>
    <w:rsid w:val="00D159A1"/>
    <w:rsid w:val="00D1658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2755E"/>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1E75"/>
    <w:rsid w:val="00D94BD3"/>
    <w:rsid w:val="00D9646C"/>
    <w:rsid w:val="00DA0DFD"/>
    <w:rsid w:val="00DA18F5"/>
    <w:rsid w:val="00DA3F95"/>
    <w:rsid w:val="00DB1A73"/>
    <w:rsid w:val="00DB46ED"/>
    <w:rsid w:val="00DB4A9F"/>
    <w:rsid w:val="00DB4B8F"/>
    <w:rsid w:val="00DB4D69"/>
    <w:rsid w:val="00DB65BE"/>
    <w:rsid w:val="00DB7722"/>
    <w:rsid w:val="00DC07CC"/>
    <w:rsid w:val="00DC1A7B"/>
    <w:rsid w:val="00DC1FA0"/>
    <w:rsid w:val="00DC5DF6"/>
    <w:rsid w:val="00DC61D4"/>
    <w:rsid w:val="00DC7181"/>
    <w:rsid w:val="00DD0448"/>
    <w:rsid w:val="00DD10CD"/>
    <w:rsid w:val="00DD116F"/>
    <w:rsid w:val="00DD1ABE"/>
    <w:rsid w:val="00DD370B"/>
    <w:rsid w:val="00DD417E"/>
    <w:rsid w:val="00DD502C"/>
    <w:rsid w:val="00DD580C"/>
    <w:rsid w:val="00DD6596"/>
    <w:rsid w:val="00DD7563"/>
    <w:rsid w:val="00DE0153"/>
    <w:rsid w:val="00DE0B6F"/>
    <w:rsid w:val="00DE2445"/>
    <w:rsid w:val="00DE2963"/>
    <w:rsid w:val="00DE327C"/>
    <w:rsid w:val="00DE438E"/>
    <w:rsid w:val="00DE44D2"/>
    <w:rsid w:val="00DE4C17"/>
    <w:rsid w:val="00DE4C77"/>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76EE"/>
    <w:rsid w:val="00E031B5"/>
    <w:rsid w:val="00E0430E"/>
    <w:rsid w:val="00E04EAE"/>
    <w:rsid w:val="00E04F7E"/>
    <w:rsid w:val="00E0625B"/>
    <w:rsid w:val="00E071C2"/>
    <w:rsid w:val="00E0724E"/>
    <w:rsid w:val="00E07D55"/>
    <w:rsid w:val="00E122B1"/>
    <w:rsid w:val="00E12B86"/>
    <w:rsid w:val="00E131ED"/>
    <w:rsid w:val="00E135C2"/>
    <w:rsid w:val="00E15520"/>
    <w:rsid w:val="00E1658D"/>
    <w:rsid w:val="00E16A63"/>
    <w:rsid w:val="00E21603"/>
    <w:rsid w:val="00E22D43"/>
    <w:rsid w:val="00E23B99"/>
    <w:rsid w:val="00E2431B"/>
    <w:rsid w:val="00E24537"/>
    <w:rsid w:val="00E24775"/>
    <w:rsid w:val="00E27D35"/>
    <w:rsid w:val="00E30667"/>
    <w:rsid w:val="00E307DC"/>
    <w:rsid w:val="00E31EC3"/>
    <w:rsid w:val="00E3205D"/>
    <w:rsid w:val="00E320C5"/>
    <w:rsid w:val="00E342DD"/>
    <w:rsid w:val="00E343D6"/>
    <w:rsid w:val="00E352A1"/>
    <w:rsid w:val="00E35AAA"/>
    <w:rsid w:val="00E35BEE"/>
    <w:rsid w:val="00E36A00"/>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F2F"/>
    <w:rsid w:val="00E7411C"/>
    <w:rsid w:val="00E745AC"/>
    <w:rsid w:val="00E7599D"/>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406D"/>
    <w:rsid w:val="00EB7940"/>
    <w:rsid w:val="00EC12E3"/>
    <w:rsid w:val="00EC16D7"/>
    <w:rsid w:val="00EC3B52"/>
    <w:rsid w:val="00EC4999"/>
    <w:rsid w:val="00EC4ADA"/>
    <w:rsid w:val="00EC53E0"/>
    <w:rsid w:val="00EC73ED"/>
    <w:rsid w:val="00ED03C1"/>
    <w:rsid w:val="00ED0D65"/>
    <w:rsid w:val="00ED654D"/>
    <w:rsid w:val="00EE20B6"/>
    <w:rsid w:val="00EE34B5"/>
    <w:rsid w:val="00EE3E70"/>
    <w:rsid w:val="00EE44C5"/>
    <w:rsid w:val="00EE57A7"/>
    <w:rsid w:val="00EE689B"/>
    <w:rsid w:val="00EE6FF1"/>
    <w:rsid w:val="00EF22D7"/>
    <w:rsid w:val="00EF2C4B"/>
    <w:rsid w:val="00EF2D5E"/>
    <w:rsid w:val="00EF30DA"/>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3867"/>
    <w:rsid w:val="00F34B3D"/>
    <w:rsid w:val="00F35281"/>
    <w:rsid w:val="00F3627D"/>
    <w:rsid w:val="00F37747"/>
    <w:rsid w:val="00F407BA"/>
    <w:rsid w:val="00F40DEE"/>
    <w:rsid w:val="00F416C0"/>
    <w:rsid w:val="00F430F9"/>
    <w:rsid w:val="00F4708B"/>
    <w:rsid w:val="00F514B8"/>
    <w:rsid w:val="00F53CBF"/>
    <w:rsid w:val="00F55809"/>
    <w:rsid w:val="00F56B3E"/>
    <w:rsid w:val="00F616D4"/>
    <w:rsid w:val="00F621D3"/>
    <w:rsid w:val="00F6249E"/>
    <w:rsid w:val="00F62C17"/>
    <w:rsid w:val="00F64346"/>
    <w:rsid w:val="00F67314"/>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91407"/>
    <w:rsid w:val="00F937FD"/>
    <w:rsid w:val="00F95F75"/>
    <w:rsid w:val="00F962C1"/>
    <w:rsid w:val="00F96B24"/>
    <w:rsid w:val="00F96BB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7C9"/>
    <w:rsid w:val="00FB3810"/>
    <w:rsid w:val="00FB440B"/>
    <w:rsid w:val="00FB48C6"/>
    <w:rsid w:val="00FB4F96"/>
    <w:rsid w:val="00FB5D0E"/>
    <w:rsid w:val="00FB6980"/>
    <w:rsid w:val="00FB7E39"/>
    <w:rsid w:val="00FC0AD9"/>
    <w:rsid w:val="00FC207A"/>
    <w:rsid w:val="00FC4044"/>
    <w:rsid w:val="00FC4E28"/>
    <w:rsid w:val="00FD0377"/>
    <w:rsid w:val="00FD0ABC"/>
    <w:rsid w:val="00FD0E7C"/>
    <w:rsid w:val="00FD275C"/>
    <w:rsid w:val="00FD2BFC"/>
    <w:rsid w:val="00FD4FBA"/>
    <w:rsid w:val="00FD63C9"/>
    <w:rsid w:val="00FE0FE3"/>
    <w:rsid w:val="00FE1311"/>
    <w:rsid w:val="00FE20B5"/>
    <w:rsid w:val="00FE2315"/>
    <w:rsid w:val="00FE2940"/>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053F7-6392-49A3-AA63-360BC90D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Template>
  <TotalTime>7367</TotalTime>
  <Pages>20</Pages>
  <Words>1292</Words>
  <Characters>7370</Characters>
  <Application>Microsoft Office Word</Application>
  <DocSecurity>0</DocSecurity>
  <Lines>61</Lines>
  <Paragraphs>17</Paragraphs>
  <ScaleCrop>false</ScaleCrop>
  <Company>烽火星空</Company>
  <LinksUpToDate>false</LinksUpToDate>
  <CharactersWithSpaces>8645</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456</cp:revision>
  <dcterms:created xsi:type="dcterms:W3CDTF">2015-03-30T02:01:00Z</dcterms:created>
  <dcterms:modified xsi:type="dcterms:W3CDTF">2016-07-18T08:48:00Z</dcterms:modified>
</cp:coreProperties>
</file>