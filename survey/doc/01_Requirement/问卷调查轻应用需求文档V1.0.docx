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0AA0D" w14:textId="77777777" w:rsidR="00FF666C" w:rsidRDefault="00137298">
      <w:pPr>
        <w:rPr>
          <w:rFonts w:ascii="Times New Roman" w:hAnsi="Times New Roman"/>
        </w:rPr>
      </w:pPr>
      <w:bookmarkStart w:id="0" w:name="_Hlk480190677"/>
      <w:bookmarkEnd w:id="0"/>
      <w:r>
        <w:rPr>
          <w:rFonts w:ascii="Times New Roman" w:hAnsi="Times New Roman"/>
          <w:noProof/>
          <w:sz w:val="18"/>
          <w:szCs w:val="18"/>
        </w:rPr>
        <w:drawing>
          <wp:inline distT="0" distB="0" distL="0" distR="0" wp14:anchorId="35114EB1" wp14:editId="7404AC2C">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86100" cy="504825"/>
                    </a:xfrm>
                    <a:prstGeom prst="rect">
                      <a:avLst/>
                    </a:prstGeom>
                    <a:noFill/>
                    <a:ln>
                      <a:noFill/>
                    </a:ln>
                  </pic:spPr>
                </pic:pic>
              </a:graphicData>
            </a:graphic>
          </wp:inline>
        </w:drawing>
      </w:r>
    </w:p>
    <w:p w14:paraId="389893F5" w14:textId="77777777" w:rsidR="00FF666C" w:rsidRDefault="00FF666C">
      <w:pPr>
        <w:rPr>
          <w:rFonts w:ascii="Times New Roman" w:hAnsi="Times New Roman"/>
        </w:rPr>
      </w:pPr>
    </w:p>
    <w:p w14:paraId="5070F2AC" w14:textId="77777777" w:rsidR="00FF666C" w:rsidRDefault="00FF666C">
      <w:pPr>
        <w:rPr>
          <w:rFonts w:ascii="Times New Roman" w:hAnsi="Times New Roman"/>
        </w:rPr>
      </w:pPr>
    </w:p>
    <w:p w14:paraId="181A9411" w14:textId="77777777" w:rsidR="00FF666C" w:rsidRDefault="00FF666C">
      <w:pPr>
        <w:rPr>
          <w:rFonts w:ascii="Times New Roman" w:hAnsi="Times New Roman"/>
        </w:rPr>
      </w:pPr>
    </w:p>
    <w:p w14:paraId="4EAF1303" w14:textId="77777777" w:rsidR="00FF666C" w:rsidRDefault="00FF666C">
      <w:pPr>
        <w:rPr>
          <w:rFonts w:ascii="Times New Roman" w:hAnsi="Times New Roman"/>
        </w:rPr>
      </w:pPr>
    </w:p>
    <w:p w14:paraId="2D7934D4" w14:textId="77777777" w:rsidR="00FF666C" w:rsidRDefault="00FF666C">
      <w:pPr>
        <w:rPr>
          <w:rFonts w:ascii="Times New Roman" w:hAnsi="Times New Roman"/>
        </w:rPr>
      </w:pPr>
    </w:p>
    <w:p w14:paraId="1DEC8195" w14:textId="77777777" w:rsidR="00FF666C" w:rsidRDefault="00FF666C">
      <w:pPr>
        <w:rPr>
          <w:rFonts w:ascii="Times New Roman" w:hAnsi="Times New Roman"/>
        </w:rPr>
      </w:pPr>
    </w:p>
    <w:p w14:paraId="1533FF6F" w14:textId="77777777" w:rsidR="00FF666C" w:rsidRDefault="00FF666C">
      <w:pPr>
        <w:rPr>
          <w:rFonts w:ascii="Times New Roman" w:hAnsi="Times New Roman"/>
        </w:rPr>
      </w:pPr>
    </w:p>
    <w:p w14:paraId="06DAF1B0" w14:textId="77777777" w:rsidR="00FF666C" w:rsidRDefault="00FF666C">
      <w:pPr>
        <w:spacing w:line="360" w:lineRule="auto"/>
        <w:jc w:val="center"/>
        <w:rPr>
          <w:rFonts w:ascii="Times New Roman" w:eastAsia="黑体" w:hAnsi="Times New Roman"/>
          <w:b/>
          <w:sz w:val="56"/>
          <w:szCs w:val="72"/>
        </w:rPr>
      </w:pPr>
    </w:p>
    <w:p w14:paraId="18768E6F" w14:textId="77777777" w:rsidR="00FF666C" w:rsidRDefault="00137298">
      <w:pPr>
        <w:spacing w:line="360" w:lineRule="auto"/>
        <w:jc w:val="center"/>
        <w:rPr>
          <w:rFonts w:ascii="Times New Roman" w:eastAsia="黑体" w:hAnsi="Times New Roman"/>
          <w:b/>
          <w:sz w:val="56"/>
          <w:szCs w:val="72"/>
        </w:rPr>
      </w:pPr>
      <w:r>
        <w:rPr>
          <w:rFonts w:ascii="Times New Roman" w:eastAsia="微软雅黑" w:hAnsi="Times New Roman" w:hint="eastAsia"/>
          <w:b/>
          <w:color w:val="FF6600"/>
          <w:sz w:val="56"/>
          <w:szCs w:val="72"/>
        </w:rPr>
        <w:t>问卷调查</w:t>
      </w:r>
      <w:proofErr w:type="gramStart"/>
      <w:r>
        <w:rPr>
          <w:rFonts w:ascii="Times New Roman" w:eastAsia="微软雅黑" w:hAnsi="Times New Roman" w:hint="eastAsia"/>
          <w:b/>
          <w:color w:val="FF6600"/>
          <w:sz w:val="56"/>
          <w:szCs w:val="72"/>
        </w:rPr>
        <w:t>轻应用</w:t>
      </w:r>
      <w:proofErr w:type="gramEnd"/>
      <w:r>
        <w:rPr>
          <w:rFonts w:ascii="Times New Roman" w:eastAsia="微软雅黑" w:hAnsi="Times New Roman"/>
          <w:b/>
          <w:color w:val="FF6600"/>
          <w:sz w:val="56"/>
          <w:szCs w:val="72"/>
        </w:rPr>
        <w:t>产品需求文档</w:t>
      </w:r>
    </w:p>
    <w:p w14:paraId="1742F338" w14:textId="77777777" w:rsidR="00FF666C" w:rsidRDefault="00FF666C">
      <w:pPr>
        <w:rPr>
          <w:rFonts w:ascii="Times New Roman" w:hAnsi="Times New Roman"/>
        </w:rPr>
      </w:pPr>
    </w:p>
    <w:p w14:paraId="7E797C56" w14:textId="77777777" w:rsidR="00FF666C" w:rsidRDefault="00FF666C">
      <w:pPr>
        <w:rPr>
          <w:rFonts w:ascii="Times New Roman" w:hAnsi="Times New Roman"/>
        </w:rPr>
      </w:pPr>
    </w:p>
    <w:p w14:paraId="15A3FD02" w14:textId="77777777" w:rsidR="00FF666C" w:rsidRDefault="00FF666C">
      <w:pPr>
        <w:rPr>
          <w:rFonts w:ascii="Times New Roman" w:hAnsi="Times New Roman"/>
        </w:rPr>
      </w:pPr>
    </w:p>
    <w:p w14:paraId="4F2E02AD" w14:textId="77777777" w:rsidR="00FF666C" w:rsidRDefault="00FF666C">
      <w:pPr>
        <w:rPr>
          <w:rFonts w:ascii="Times New Roman" w:hAnsi="Times New Roman"/>
        </w:rPr>
      </w:pPr>
    </w:p>
    <w:p w14:paraId="33299598" w14:textId="77777777" w:rsidR="00FF666C" w:rsidRDefault="00FF666C">
      <w:pPr>
        <w:rPr>
          <w:rFonts w:ascii="Times New Roman" w:hAnsi="Times New Roman"/>
        </w:rPr>
      </w:pPr>
    </w:p>
    <w:p w14:paraId="5D5CAD87" w14:textId="77777777" w:rsidR="00FF666C" w:rsidRDefault="00FF666C">
      <w:pPr>
        <w:rPr>
          <w:rFonts w:ascii="Times New Roman" w:hAnsi="Times New Roman"/>
        </w:rPr>
      </w:pPr>
    </w:p>
    <w:p w14:paraId="4779EE8E" w14:textId="77777777" w:rsidR="00FF666C" w:rsidRDefault="00FF666C">
      <w:pPr>
        <w:pStyle w:val="afffffb"/>
        <w:jc w:val="both"/>
        <w:rPr>
          <w:rFonts w:ascii="Times New Roman" w:hAnsi="Times New Roman"/>
        </w:rPr>
      </w:pPr>
    </w:p>
    <w:p w14:paraId="2BC1A79C" w14:textId="77777777" w:rsidR="00FF666C" w:rsidRDefault="00137298">
      <w:pPr>
        <w:pStyle w:val="afffffb"/>
        <w:rPr>
          <w:rFonts w:ascii="Times New Roman" w:hAnsi="Times New Roman"/>
        </w:rPr>
      </w:pPr>
      <w:r>
        <w:rPr>
          <w:rFonts w:ascii="Times New Roman" w:hAnsi="Times New Roman"/>
        </w:rPr>
        <w:t>南京烽火星空通信发展有限公司</w:t>
      </w:r>
    </w:p>
    <w:p w14:paraId="3F47E656" w14:textId="77777777" w:rsidR="00FF666C" w:rsidRDefault="00137298">
      <w:pPr>
        <w:pStyle w:val="afffffb"/>
        <w:rPr>
          <w:rFonts w:ascii="Times New Roman" w:hAnsi="Times New Roman"/>
          <w:b w:val="0"/>
          <w:sz w:val="28"/>
          <w:szCs w:val="28"/>
        </w:rPr>
      </w:pPr>
      <w:r>
        <w:rPr>
          <w:rFonts w:ascii="Times New Roman" w:hAnsi="Times New Roman"/>
          <w:b w:val="0"/>
          <w:sz w:val="28"/>
          <w:szCs w:val="28"/>
        </w:rPr>
        <w:t>2017</w:t>
      </w:r>
      <w:r>
        <w:rPr>
          <w:rFonts w:ascii="Times New Roman" w:hAnsi="Times New Roman"/>
          <w:b w:val="0"/>
          <w:sz w:val="28"/>
          <w:szCs w:val="28"/>
        </w:rPr>
        <w:t>年</w:t>
      </w:r>
      <w:r>
        <w:rPr>
          <w:rFonts w:ascii="Times New Roman" w:hAnsi="Times New Roman" w:hint="eastAsia"/>
          <w:b w:val="0"/>
          <w:sz w:val="28"/>
          <w:szCs w:val="28"/>
        </w:rPr>
        <w:t>03</w:t>
      </w:r>
      <w:r>
        <w:rPr>
          <w:rFonts w:ascii="Times New Roman" w:hAnsi="Times New Roman"/>
          <w:b w:val="0"/>
          <w:sz w:val="28"/>
          <w:szCs w:val="28"/>
        </w:rPr>
        <w:t>月</w:t>
      </w:r>
    </w:p>
    <w:p w14:paraId="445C42D7" w14:textId="77777777" w:rsidR="00FF666C" w:rsidRDefault="00FF666C">
      <w:pPr>
        <w:tabs>
          <w:tab w:val="right" w:leader="dot" w:pos="8222"/>
          <w:tab w:val="right" w:leader="dot" w:pos="8296"/>
        </w:tabs>
        <w:ind w:rightChars="492" w:right="1033"/>
        <w:jc w:val="center"/>
        <w:rPr>
          <w:rFonts w:ascii="Times New Roman" w:hAnsi="Times New Roman"/>
        </w:rPr>
      </w:pPr>
    </w:p>
    <w:p w14:paraId="227D0487" w14:textId="77777777" w:rsidR="00FF666C" w:rsidRDefault="00FF666C">
      <w:pPr>
        <w:widowControl/>
        <w:jc w:val="left"/>
        <w:rPr>
          <w:rFonts w:ascii="Times New Roman" w:hAnsi="Times New Roman"/>
          <w:sz w:val="24"/>
          <w:szCs w:val="24"/>
        </w:rPr>
      </w:pPr>
      <w:bookmarkStart w:id="1" w:name="_Toc312265588"/>
    </w:p>
    <w:p w14:paraId="31238164" w14:textId="77777777" w:rsidR="00FF666C" w:rsidRDefault="00137298">
      <w:pPr>
        <w:widowControl/>
        <w:jc w:val="left"/>
        <w:rPr>
          <w:rFonts w:ascii="Times New Roman" w:hAnsi="Times New Roman"/>
          <w:sz w:val="24"/>
          <w:szCs w:val="24"/>
        </w:rPr>
      </w:pPr>
      <w:r>
        <w:rPr>
          <w:rFonts w:ascii="Times New Roman" w:hAnsi="Times New Roman"/>
          <w:sz w:val="24"/>
          <w:szCs w:val="24"/>
        </w:rPr>
        <w:br w:type="page"/>
      </w:r>
    </w:p>
    <w:p w14:paraId="3A27A4B5" w14:textId="77777777" w:rsidR="00FF666C" w:rsidRDefault="00137298">
      <w:pPr>
        <w:pStyle w:val="1"/>
      </w:pPr>
      <w:r>
        <w:rPr>
          <w:rFonts w:hint="eastAsia"/>
        </w:rPr>
        <w:lastRenderedPageBreak/>
        <w:t>修订记录：</w:t>
      </w:r>
    </w:p>
    <w:p w14:paraId="1DE68341" w14:textId="77777777" w:rsidR="00FF666C" w:rsidRDefault="00FF666C">
      <w:pPr>
        <w:widowControl/>
        <w:jc w:val="left"/>
        <w:rPr>
          <w:rFonts w:ascii="Times New Roman" w:hAnsi="Times New Roman"/>
          <w:sz w:val="24"/>
          <w:szCs w:val="24"/>
        </w:rPr>
      </w:pPr>
    </w:p>
    <w:tbl>
      <w:tblPr>
        <w:tblStyle w:val="affffd"/>
        <w:tblW w:w="8112" w:type="dxa"/>
        <w:jc w:val="center"/>
        <w:tblLayout w:type="fixed"/>
        <w:tblLook w:val="04A0" w:firstRow="1" w:lastRow="0" w:firstColumn="1" w:lastColumn="0" w:noHBand="0" w:noVBand="1"/>
      </w:tblPr>
      <w:tblGrid>
        <w:gridCol w:w="1526"/>
        <w:gridCol w:w="1417"/>
        <w:gridCol w:w="1418"/>
        <w:gridCol w:w="3751"/>
      </w:tblGrid>
      <w:tr w:rsidR="00FF666C" w14:paraId="29F899A3" w14:textId="77777777">
        <w:trPr>
          <w:jc w:val="center"/>
        </w:trPr>
        <w:tc>
          <w:tcPr>
            <w:tcW w:w="1526" w:type="dxa"/>
          </w:tcPr>
          <w:p w14:paraId="2F4623BD" w14:textId="77777777" w:rsidR="00FF666C" w:rsidRDefault="00137298">
            <w:pPr>
              <w:widowControl/>
              <w:jc w:val="left"/>
              <w:rPr>
                <w:sz w:val="24"/>
                <w:szCs w:val="24"/>
              </w:rPr>
            </w:pPr>
            <w:r>
              <w:rPr>
                <w:rFonts w:hint="eastAsia"/>
                <w:sz w:val="24"/>
                <w:szCs w:val="24"/>
              </w:rPr>
              <w:t>修订版本：</w:t>
            </w:r>
          </w:p>
        </w:tc>
        <w:tc>
          <w:tcPr>
            <w:tcW w:w="1417" w:type="dxa"/>
          </w:tcPr>
          <w:p w14:paraId="30D5DC4F" w14:textId="77777777" w:rsidR="00FF666C" w:rsidRDefault="00137298">
            <w:pPr>
              <w:widowControl/>
              <w:jc w:val="left"/>
              <w:rPr>
                <w:sz w:val="24"/>
                <w:szCs w:val="24"/>
              </w:rPr>
            </w:pPr>
            <w:r>
              <w:rPr>
                <w:rFonts w:hint="eastAsia"/>
                <w:sz w:val="24"/>
                <w:szCs w:val="24"/>
              </w:rPr>
              <w:t>修订时间：</w:t>
            </w:r>
          </w:p>
        </w:tc>
        <w:tc>
          <w:tcPr>
            <w:tcW w:w="1418" w:type="dxa"/>
          </w:tcPr>
          <w:p w14:paraId="17718397" w14:textId="77777777" w:rsidR="00FF666C" w:rsidRDefault="00137298">
            <w:pPr>
              <w:widowControl/>
              <w:jc w:val="left"/>
              <w:rPr>
                <w:sz w:val="24"/>
                <w:szCs w:val="24"/>
              </w:rPr>
            </w:pPr>
            <w:r>
              <w:rPr>
                <w:rFonts w:hint="eastAsia"/>
                <w:sz w:val="24"/>
                <w:szCs w:val="24"/>
              </w:rPr>
              <w:t>修订人：</w:t>
            </w:r>
          </w:p>
        </w:tc>
        <w:tc>
          <w:tcPr>
            <w:tcW w:w="3751" w:type="dxa"/>
          </w:tcPr>
          <w:p w14:paraId="78D1F6DE" w14:textId="77777777" w:rsidR="00FF666C" w:rsidRDefault="00137298">
            <w:pPr>
              <w:widowControl/>
              <w:jc w:val="left"/>
              <w:rPr>
                <w:sz w:val="24"/>
                <w:szCs w:val="24"/>
              </w:rPr>
            </w:pPr>
            <w:r>
              <w:rPr>
                <w:rFonts w:hint="eastAsia"/>
                <w:sz w:val="24"/>
                <w:szCs w:val="24"/>
              </w:rPr>
              <w:t>修订原因：</w:t>
            </w:r>
          </w:p>
        </w:tc>
      </w:tr>
      <w:tr w:rsidR="00FF666C" w14:paraId="79B5BC9C" w14:textId="77777777">
        <w:trPr>
          <w:jc w:val="center"/>
        </w:trPr>
        <w:tc>
          <w:tcPr>
            <w:tcW w:w="1526" w:type="dxa"/>
          </w:tcPr>
          <w:p w14:paraId="412AC6C6" w14:textId="0E59A463" w:rsidR="00FF666C" w:rsidRDefault="00FF666C">
            <w:pPr>
              <w:widowControl/>
              <w:jc w:val="left"/>
              <w:rPr>
                <w:szCs w:val="24"/>
              </w:rPr>
            </w:pPr>
          </w:p>
        </w:tc>
        <w:tc>
          <w:tcPr>
            <w:tcW w:w="1417" w:type="dxa"/>
          </w:tcPr>
          <w:p w14:paraId="21187B7D" w14:textId="2D1EB6DA" w:rsidR="00FF666C" w:rsidRDefault="00FF666C">
            <w:pPr>
              <w:widowControl/>
              <w:jc w:val="left"/>
              <w:rPr>
                <w:szCs w:val="24"/>
              </w:rPr>
            </w:pPr>
          </w:p>
        </w:tc>
        <w:tc>
          <w:tcPr>
            <w:tcW w:w="1418" w:type="dxa"/>
          </w:tcPr>
          <w:p w14:paraId="434630EB" w14:textId="6155A16D" w:rsidR="00FF666C" w:rsidRDefault="00FF666C">
            <w:pPr>
              <w:widowControl/>
              <w:jc w:val="left"/>
              <w:rPr>
                <w:szCs w:val="24"/>
              </w:rPr>
            </w:pPr>
          </w:p>
        </w:tc>
        <w:tc>
          <w:tcPr>
            <w:tcW w:w="3751" w:type="dxa"/>
          </w:tcPr>
          <w:p w14:paraId="112CAB56" w14:textId="356AE811" w:rsidR="00FF666C" w:rsidRDefault="00FF666C" w:rsidP="00B02C7A">
            <w:pPr>
              <w:pStyle w:val="19"/>
              <w:widowControl/>
              <w:ind w:left="420" w:firstLineChars="0" w:firstLine="0"/>
              <w:jc w:val="left"/>
              <w:rPr>
                <w:rFonts w:hint="eastAsia"/>
                <w:szCs w:val="24"/>
              </w:rPr>
            </w:pPr>
            <w:bookmarkStart w:id="2" w:name="_GoBack"/>
            <w:bookmarkEnd w:id="2"/>
          </w:p>
        </w:tc>
      </w:tr>
      <w:tr w:rsidR="00FF666C" w14:paraId="4270FC26" w14:textId="77777777">
        <w:trPr>
          <w:jc w:val="center"/>
        </w:trPr>
        <w:tc>
          <w:tcPr>
            <w:tcW w:w="1526" w:type="dxa"/>
          </w:tcPr>
          <w:p w14:paraId="4C11999E" w14:textId="1D0A2CB1" w:rsidR="00FF666C" w:rsidRDefault="00FF666C">
            <w:pPr>
              <w:widowControl/>
              <w:jc w:val="left"/>
              <w:rPr>
                <w:szCs w:val="24"/>
              </w:rPr>
            </w:pPr>
          </w:p>
        </w:tc>
        <w:tc>
          <w:tcPr>
            <w:tcW w:w="1417" w:type="dxa"/>
          </w:tcPr>
          <w:p w14:paraId="5A3F206F" w14:textId="2D15166D" w:rsidR="00FF666C" w:rsidRDefault="00FF666C">
            <w:pPr>
              <w:widowControl/>
              <w:jc w:val="left"/>
              <w:rPr>
                <w:szCs w:val="24"/>
              </w:rPr>
            </w:pPr>
          </w:p>
        </w:tc>
        <w:tc>
          <w:tcPr>
            <w:tcW w:w="1418" w:type="dxa"/>
          </w:tcPr>
          <w:p w14:paraId="42CC1A97" w14:textId="593DA5F9" w:rsidR="00FF666C" w:rsidRDefault="00FF666C">
            <w:pPr>
              <w:widowControl/>
              <w:jc w:val="left"/>
              <w:rPr>
                <w:szCs w:val="24"/>
              </w:rPr>
            </w:pPr>
          </w:p>
        </w:tc>
        <w:tc>
          <w:tcPr>
            <w:tcW w:w="3751" w:type="dxa"/>
          </w:tcPr>
          <w:p w14:paraId="2B24EBA6" w14:textId="20041F9E" w:rsidR="00F53FF4" w:rsidRPr="00F53FF4" w:rsidRDefault="00F53FF4" w:rsidP="00B02C7A">
            <w:pPr>
              <w:pStyle w:val="affffffff0"/>
              <w:widowControl/>
              <w:ind w:left="420" w:firstLineChars="0" w:firstLine="0"/>
              <w:jc w:val="left"/>
              <w:rPr>
                <w:rFonts w:hint="eastAsia"/>
                <w:szCs w:val="24"/>
              </w:rPr>
            </w:pPr>
          </w:p>
        </w:tc>
      </w:tr>
      <w:tr w:rsidR="00FF666C" w14:paraId="78164376" w14:textId="77777777">
        <w:trPr>
          <w:jc w:val="center"/>
        </w:trPr>
        <w:tc>
          <w:tcPr>
            <w:tcW w:w="1526" w:type="dxa"/>
          </w:tcPr>
          <w:p w14:paraId="0386042B" w14:textId="77777777" w:rsidR="00FF666C" w:rsidRDefault="00FF666C">
            <w:pPr>
              <w:widowControl/>
              <w:jc w:val="left"/>
              <w:rPr>
                <w:szCs w:val="24"/>
              </w:rPr>
            </w:pPr>
          </w:p>
        </w:tc>
        <w:tc>
          <w:tcPr>
            <w:tcW w:w="1417" w:type="dxa"/>
          </w:tcPr>
          <w:p w14:paraId="475A883D" w14:textId="77777777" w:rsidR="00FF666C" w:rsidRDefault="00FF666C">
            <w:pPr>
              <w:widowControl/>
              <w:jc w:val="left"/>
              <w:rPr>
                <w:szCs w:val="24"/>
              </w:rPr>
            </w:pPr>
          </w:p>
        </w:tc>
        <w:tc>
          <w:tcPr>
            <w:tcW w:w="1418" w:type="dxa"/>
          </w:tcPr>
          <w:p w14:paraId="772962D9" w14:textId="77777777" w:rsidR="00FF666C" w:rsidRDefault="00FF666C">
            <w:pPr>
              <w:widowControl/>
              <w:jc w:val="left"/>
              <w:rPr>
                <w:szCs w:val="24"/>
              </w:rPr>
            </w:pPr>
          </w:p>
        </w:tc>
        <w:tc>
          <w:tcPr>
            <w:tcW w:w="3751" w:type="dxa"/>
          </w:tcPr>
          <w:p w14:paraId="09C2251B" w14:textId="77777777" w:rsidR="00FF666C" w:rsidRDefault="00FF666C">
            <w:pPr>
              <w:widowControl/>
              <w:jc w:val="left"/>
              <w:rPr>
                <w:szCs w:val="24"/>
              </w:rPr>
            </w:pPr>
          </w:p>
        </w:tc>
      </w:tr>
      <w:tr w:rsidR="00FF666C" w14:paraId="1CD5CD0B" w14:textId="77777777">
        <w:trPr>
          <w:jc w:val="center"/>
        </w:trPr>
        <w:tc>
          <w:tcPr>
            <w:tcW w:w="1526" w:type="dxa"/>
          </w:tcPr>
          <w:p w14:paraId="09271116" w14:textId="77777777" w:rsidR="00FF666C" w:rsidRDefault="00FF666C">
            <w:pPr>
              <w:widowControl/>
              <w:jc w:val="left"/>
              <w:rPr>
                <w:szCs w:val="24"/>
              </w:rPr>
            </w:pPr>
          </w:p>
        </w:tc>
        <w:tc>
          <w:tcPr>
            <w:tcW w:w="1417" w:type="dxa"/>
          </w:tcPr>
          <w:p w14:paraId="3AC73F5A" w14:textId="77777777" w:rsidR="00FF666C" w:rsidRDefault="00FF666C">
            <w:pPr>
              <w:widowControl/>
              <w:jc w:val="left"/>
              <w:rPr>
                <w:szCs w:val="24"/>
              </w:rPr>
            </w:pPr>
          </w:p>
        </w:tc>
        <w:tc>
          <w:tcPr>
            <w:tcW w:w="1418" w:type="dxa"/>
          </w:tcPr>
          <w:p w14:paraId="08D628AE" w14:textId="77777777" w:rsidR="00FF666C" w:rsidRDefault="00FF666C">
            <w:pPr>
              <w:widowControl/>
              <w:jc w:val="left"/>
              <w:rPr>
                <w:szCs w:val="24"/>
              </w:rPr>
            </w:pPr>
          </w:p>
        </w:tc>
        <w:tc>
          <w:tcPr>
            <w:tcW w:w="3751" w:type="dxa"/>
          </w:tcPr>
          <w:p w14:paraId="1AE34B8B" w14:textId="77777777" w:rsidR="00FF666C" w:rsidRDefault="00FF666C">
            <w:pPr>
              <w:widowControl/>
              <w:jc w:val="left"/>
              <w:rPr>
                <w:szCs w:val="24"/>
              </w:rPr>
            </w:pPr>
          </w:p>
        </w:tc>
      </w:tr>
    </w:tbl>
    <w:p w14:paraId="5127E5A7" w14:textId="77777777" w:rsidR="00FF666C" w:rsidRDefault="00137298">
      <w:pPr>
        <w:widowControl/>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br w:type="page"/>
      </w:r>
    </w:p>
    <w:p w14:paraId="02A21C87" w14:textId="77777777" w:rsidR="00FF666C" w:rsidRDefault="00137298">
      <w:pPr>
        <w:pStyle w:val="1"/>
      </w:pPr>
      <w:bookmarkStart w:id="3" w:name="_Toc404756771"/>
      <w:bookmarkEnd w:id="1"/>
      <w:r>
        <w:rPr>
          <w:rFonts w:hint="eastAsia"/>
        </w:rPr>
        <w:lastRenderedPageBreak/>
        <w:t>总体说明</w:t>
      </w:r>
    </w:p>
    <w:p w14:paraId="202D06E4" w14:textId="77777777" w:rsidR="00FF666C" w:rsidRDefault="00137298">
      <w:r>
        <w:rPr>
          <w:rFonts w:hint="eastAsia"/>
        </w:rPr>
        <w:t>为了增强</w:t>
      </w:r>
      <w:r>
        <w:rPr>
          <w:rFonts w:hint="eastAsia"/>
        </w:rPr>
        <w:t>M-Plus</w:t>
      </w:r>
      <w:r>
        <w:rPr>
          <w:rFonts w:hint="eastAsia"/>
        </w:rPr>
        <w:t>平台产品的总体能力，并且增加用户的粘性。</w:t>
      </w:r>
    </w:p>
    <w:p w14:paraId="7A6E13DF" w14:textId="77777777" w:rsidR="00FF666C" w:rsidRDefault="00137298">
      <w:r>
        <w:rPr>
          <w:rFonts w:hint="eastAsia"/>
        </w:rPr>
        <w:t>问卷调查</w:t>
      </w:r>
      <w:proofErr w:type="gramStart"/>
      <w:r>
        <w:rPr>
          <w:rFonts w:hint="eastAsia"/>
        </w:rPr>
        <w:t>轻应用</w:t>
      </w:r>
      <w:proofErr w:type="gramEnd"/>
      <w:r>
        <w:rPr>
          <w:rFonts w:hint="eastAsia"/>
        </w:rPr>
        <w:t>在工作台发布，</w:t>
      </w:r>
    </w:p>
    <w:p w14:paraId="6BFD47F2" w14:textId="77777777" w:rsidR="00FF666C" w:rsidRDefault="00137298">
      <w:pPr>
        <w:pStyle w:val="1"/>
      </w:pPr>
      <w:r>
        <w:rPr>
          <w:rFonts w:hint="eastAsia"/>
        </w:rPr>
        <w:lastRenderedPageBreak/>
        <w:t>移动客户端</w:t>
      </w:r>
    </w:p>
    <w:p w14:paraId="6EBE0B84" w14:textId="77777777" w:rsidR="00FF666C" w:rsidRDefault="00137298">
      <w:pPr>
        <w:pStyle w:val="2"/>
      </w:pPr>
      <w:r>
        <w:rPr>
          <w:rFonts w:hint="eastAsia"/>
        </w:rPr>
        <w:t>首页</w:t>
      </w:r>
    </w:p>
    <w:p w14:paraId="0BCCC9DB" w14:textId="77777777" w:rsidR="00FF666C" w:rsidRDefault="00137298">
      <w:pPr>
        <w:numPr>
          <w:ilvl w:val="0"/>
          <w:numId w:val="35"/>
        </w:numPr>
        <w:spacing w:line="360" w:lineRule="auto"/>
        <w:jc w:val="left"/>
        <w:rPr>
          <w:rFonts w:ascii="Times New Roman" w:hAnsi="Times New Roman"/>
          <w:b/>
        </w:rPr>
      </w:pPr>
      <w:r>
        <w:rPr>
          <w:rFonts w:ascii="Times New Roman" w:hAnsi="Times New Roman"/>
          <w:b/>
        </w:rPr>
        <w:t>页面初始化</w:t>
      </w:r>
    </w:p>
    <w:p w14:paraId="4A68969F" w14:textId="77777777" w:rsidR="00FF666C" w:rsidRDefault="00137298">
      <w:pPr>
        <w:spacing w:line="360" w:lineRule="auto"/>
        <w:jc w:val="center"/>
      </w:pPr>
      <w:r>
        <w:rPr>
          <w:noProof/>
        </w:rPr>
        <w:drawing>
          <wp:inline distT="0" distB="0" distL="0" distR="0" wp14:anchorId="724E05F3" wp14:editId="36471FC2">
            <wp:extent cx="3143250" cy="5588000"/>
            <wp:effectExtent l="0" t="0" r="0" b="0"/>
            <wp:docPr id="2" name="图片 2" descr="C:\Users\CYQ\AppData\Local\Microsoft\Windows\INetCache\Content.Word\问卷调查-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YQ\AppData\Local\Microsoft\Windows\INetCache\Content.Word\问卷调查-首页.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52125" cy="5603777"/>
                    </a:xfrm>
                    <a:prstGeom prst="rect">
                      <a:avLst/>
                    </a:prstGeom>
                    <a:noFill/>
                    <a:ln>
                      <a:noFill/>
                    </a:ln>
                  </pic:spPr>
                </pic:pic>
              </a:graphicData>
            </a:graphic>
          </wp:inline>
        </w:drawing>
      </w:r>
    </w:p>
    <w:p w14:paraId="29673737" w14:textId="77777777" w:rsidR="00FF666C" w:rsidRDefault="00137298">
      <w:pPr>
        <w:numPr>
          <w:ilvl w:val="0"/>
          <w:numId w:val="36"/>
        </w:numPr>
        <w:spacing w:line="360" w:lineRule="auto"/>
        <w:jc w:val="left"/>
        <w:rPr>
          <w:rFonts w:ascii="Times New Roman" w:hAnsi="Times New Roman"/>
        </w:rPr>
      </w:pPr>
      <w:r>
        <w:rPr>
          <w:rFonts w:ascii="Times New Roman" w:hAnsi="Times New Roman" w:hint="eastAsia"/>
        </w:rPr>
        <w:t>返回就是返回工作台</w:t>
      </w:r>
    </w:p>
    <w:p w14:paraId="77BE1092" w14:textId="77777777" w:rsidR="00FF666C" w:rsidRDefault="00137298">
      <w:pPr>
        <w:numPr>
          <w:ilvl w:val="0"/>
          <w:numId w:val="36"/>
        </w:numPr>
        <w:spacing w:line="360" w:lineRule="auto"/>
        <w:jc w:val="left"/>
        <w:rPr>
          <w:rFonts w:ascii="Times New Roman" w:hAnsi="Times New Roman"/>
        </w:rPr>
      </w:pPr>
      <w:r>
        <w:rPr>
          <w:rFonts w:ascii="Times New Roman" w:hAnsi="Times New Roman" w:hint="eastAsia"/>
        </w:rPr>
        <w:t>返回按钮右侧为</w:t>
      </w:r>
      <w:proofErr w:type="gramStart"/>
      <w:r>
        <w:rPr>
          <w:rFonts w:ascii="Times New Roman" w:hAnsi="Times New Roman" w:hint="eastAsia"/>
        </w:rPr>
        <w:t>轻应用</w:t>
      </w:r>
      <w:proofErr w:type="gramEnd"/>
      <w:r>
        <w:rPr>
          <w:rFonts w:ascii="Times New Roman" w:hAnsi="Times New Roman" w:hint="eastAsia"/>
        </w:rPr>
        <w:t>名称</w:t>
      </w:r>
      <w:r>
        <w:rPr>
          <w:rFonts w:ascii="Times New Roman" w:hAnsi="Times New Roman" w:hint="eastAsia"/>
        </w:rPr>
        <w:t>-</w:t>
      </w:r>
      <w:r>
        <w:rPr>
          <w:rFonts w:ascii="Times New Roman" w:hAnsi="Times New Roman" w:hint="eastAsia"/>
        </w:rPr>
        <w:t>问卷调查</w:t>
      </w:r>
    </w:p>
    <w:p w14:paraId="518E97D7" w14:textId="77777777" w:rsidR="00FF666C" w:rsidRDefault="00137298">
      <w:pPr>
        <w:numPr>
          <w:ilvl w:val="0"/>
          <w:numId w:val="36"/>
        </w:numPr>
        <w:spacing w:line="360" w:lineRule="auto"/>
        <w:jc w:val="left"/>
        <w:rPr>
          <w:rFonts w:ascii="Times New Roman" w:hAnsi="Times New Roman"/>
        </w:rPr>
      </w:pPr>
      <w:r>
        <w:rPr>
          <w:rFonts w:ascii="Times New Roman" w:hAnsi="Times New Roman" w:hint="eastAsia"/>
        </w:rPr>
        <w:t>下方分为所有问卷和我参与的问卷，所有问卷显示用户被邀请参与调查的问卷，其中发布中问卷在上，已完成或已填写问卷置灰排列在下，列表默认</w:t>
      </w:r>
      <w:proofErr w:type="gramStart"/>
      <w:r>
        <w:rPr>
          <w:rFonts w:ascii="Times New Roman" w:hAnsi="Times New Roman" w:hint="eastAsia"/>
        </w:rPr>
        <w:t>为发布</w:t>
      </w:r>
      <w:proofErr w:type="gramEnd"/>
      <w:r>
        <w:rPr>
          <w:rFonts w:ascii="Times New Roman" w:hAnsi="Times New Roman" w:hint="eastAsia"/>
        </w:rPr>
        <w:t>时间降序，其中未参与调查且状态</w:t>
      </w:r>
      <w:proofErr w:type="gramStart"/>
      <w:r>
        <w:rPr>
          <w:rFonts w:ascii="Times New Roman" w:hAnsi="Times New Roman" w:hint="eastAsia"/>
        </w:rPr>
        <w:t>为发</w:t>
      </w:r>
      <w:proofErr w:type="gramEnd"/>
      <w:r>
        <w:rPr>
          <w:rFonts w:ascii="Times New Roman" w:hAnsi="Times New Roman" w:hint="eastAsia"/>
        </w:rPr>
        <w:t>布中的问卷可点击填写，未参与调查且已</w:t>
      </w:r>
      <w:r>
        <w:rPr>
          <w:rFonts w:ascii="Times New Roman" w:hAnsi="Times New Roman" w:hint="eastAsia"/>
        </w:rPr>
        <w:lastRenderedPageBreak/>
        <w:t>完成状态的问卷不能进行填写，我参与的问卷调查显示所有已经填写过的问卷列表，默认</w:t>
      </w:r>
      <w:proofErr w:type="gramStart"/>
      <w:r>
        <w:rPr>
          <w:rFonts w:ascii="Times New Roman" w:hAnsi="Times New Roman" w:hint="eastAsia"/>
        </w:rPr>
        <w:t>为发</w:t>
      </w:r>
      <w:proofErr w:type="gramEnd"/>
      <w:r>
        <w:rPr>
          <w:rFonts w:ascii="Times New Roman" w:hAnsi="Times New Roman" w:hint="eastAsia"/>
        </w:rPr>
        <w:t>布时间降序</w:t>
      </w:r>
    </w:p>
    <w:p w14:paraId="6663F509" w14:textId="77777777" w:rsidR="00FF666C" w:rsidRDefault="00137298">
      <w:pPr>
        <w:numPr>
          <w:ilvl w:val="0"/>
          <w:numId w:val="35"/>
        </w:numPr>
        <w:spacing w:line="360" w:lineRule="auto"/>
        <w:jc w:val="left"/>
        <w:rPr>
          <w:rFonts w:ascii="Times New Roman" w:hAnsi="Times New Roman"/>
          <w:b/>
        </w:rPr>
      </w:pPr>
      <w:r>
        <w:rPr>
          <w:rFonts w:ascii="Times New Roman" w:hAnsi="Times New Roman"/>
          <w:b/>
        </w:rPr>
        <w:t>功能描述：</w:t>
      </w:r>
    </w:p>
    <w:p w14:paraId="23BC439F" w14:textId="77777777" w:rsidR="00FF666C" w:rsidRDefault="00137298">
      <w:pPr>
        <w:numPr>
          <w:ilvl w:val="0"/>
          <w:numId w:val="37"/>
        </w:numPr>
        <w:spacing w:line="360" w:lineRule="auto"/>
        <w:jc w:val="left"/>
        <w:rPr>
          <w:rFonts w:ascii="Times New Roman" w:hAnsi="Times New Roman"/>
        </w:rPr>
      </w:pPr>
      <w:r>
        <w:rPr>
          <w:rFonts w:ascii="Times New Roman" w:hAnsi="Times New Roman" w:hint="eastAsia"/>
        </w:rPr>
        <w:t>点击返回按钮返回到工作台</w:t>
      </w:r>
    </w:p>
    <w:p w14:paraId="087AED14" w14:textId="77777777" w:rsidR="00FF666C" w:rsidRDefault="00137298">
      <w:pPr>
        <w:numPr>
          <w:ilvl w:val="0"/>
          <w:numId w:val="37"/>
        </w:numPr>
        <w:spacing w:line="360" w:lineRule="auto"/>
        <w:jc w:val="left"/>
        <w:rPr>
          <w:rFonts w:ascii="Times New Roman" w:hAnsi="Times New Roman"/>
        </w:rPr>
      </w:pPr>
      <w:r>
        <w:rPr>
          <w:rFonts w:ascii="Times New Roman" w:hAnsi="Times New Roman" w:hint="eastAsia"/>
        </w:rPr>
        <w:t>点击问卷若问卷处于发布中状态且用户未填写，则进入到问卷填写界面；若问卷处于已完成状态且用户未填写，则进入问卷预览界面无提交按钮；若问卷用户已填写，则进入已完成问卷界面</w:t>
      </w:r>
    </w:p>
    <w:p w14:paraId="6EE5C239" w14:textId="77777777" w:rsidR="00FF666C" w:rsidRDefault="00137298">
      <w:pPr>
        <w:numPr>
          <w:ilvl w:val="0"/>
          <w:numId w:val="35"/>
        </w:numPr>
        <w:spacing w:line="360" w:lineRule="auto"/>
        <w:jc w:val="left"/>
        <w:rPr>
          <w:rFonts w:ascii="Times New Roman" w:hAnsi="Times New Roman"/>
          <w:b/>
        </w:rPr>
      </w:pPr>
      <w:r>
        <w:rPr>
          <w:rFonts w:ascii="Times New Roman" w:hAnsi="Times New Roman" w:hint="eastAsia"/>
          <w:b/>
        </w:rPr>
        <w:t>异常描述</w:t>
      </w:r>
      <w:r>
        <w:rPr>
          <w:rFonts w:ascii="Times New Roman" w:hAnsi="Times New Roman"/>
          <w:b/>
        </w:rPr>
        <w:t>：</w:t>
      </w:r>
    </w:p>
    <w:p w14:paraId="7F58FA1E" w14:textId="77777777" w:rsidR="00FF666C" w:rsidRDefault="00137298">
      <w:pPr>
        <w:numPr>
          <w:ilvl w:val="0"/>
          <w:numId w:val="38"/>
        </w:numPr>
        <w:spacing w:line="360" w:lineRule="auto"/>
        <w:jc w:val="left"/>
        <w:rPr>
          <w:rFonts w:ascii="Times New Roman" w:hAnsi="Times New Roman"/>
        </w:rPr>
      </w:pPr>
      <w:r>
        <w:rPr>
          <w:rFonts w:ascii="Times New Roman" w:hAnsi="Times New Roman" w:hint="eastAsia"/>
        </w:rPr>
        <w:t>问卷状态</w:t>
      </w:r>
      <w:proofErr w:type="gramStart"/>
      <w:r>
        <w:rPr>
          <w:rFonts w:ascii="Times New Roman" w:hAnsi="Times New Roman" w:hint="eastAsia"/>
        </w:rPr>
        <w:t>为发布</w:t>
      </w:r>
      <w:proofErr w:type="gramEnd"/>
      <w:r>
        <w:rPr>
          <w:rFonts w:ascii="Times New Roman" w:hAnsi="Times New Roman" w:hint="eastAsia"/>
        </w:rPr>
        <w:t>中且用户未填写，标题、时间和已填写人数进度条为蓝色；状态为已完成或用户已填写问卷，标题、时间和已填写人数进度条为灰色</w:t>
      </w:r>
    </w:p>
    <w:p w14:paraId="13804304" w14:textId="77777777" w:rsidR="00FF666C" w:rsidRDefault="00FF666C">
      <w:pPr>
        <w:spacing w:line="360" w:lineRule="auto"/>
        <w:jc w:val="left"/>
        <w:rPr>
          <w:rFonts w:ascii="Times New Roman" w:hAnsi="Times New Roman"/>
        </w:rPr>
      </w:pPr>
    </w:p>
    <w:p w14:paraId="3A97BC82" w14:textId="77777777" w:rsidR="00FF666C" w:rsidRDefault="00137298">
      <w:pPr>
        <w:pStyle w:val="2"/>
      </w:pPr>
      <w:bookmarkStart w:id="4" w:name="_Toc460838748"/>
      <w:r>
        <w:rPr>
          <w:rFonts w:hint="eastAsia"/>
        </w:rPr>
        <w:t>问卷填写</w:t>
      </w:r>
    </w:p>
    <w:p w14:paraId="6A2788B6" w14:textId="77777777" w:rsidR="00FF666C" w:rsidRDefault="00137298">
      <w:pPr>
        <w:numPr>
          <w:ilvl w:val="0"/>
          <w:numId w:val="39"/>
        </w:numPr>
        <w:spacing w:line="360" w:lineRule="auto"/>
        <w:jc w:val="left"/>
        <w:rPr>
          <w:rFonts w:ascii="Times New Roman" w:hAnsi="Times New Roman"/>
          <w:b/>
        </w:rPr>
      </w:pPr>
      <w:r>
        <w:rPr>
          <w:rFonts w:ascii="Times New Roman" w:hAnsi="Times New Roman"/>
          <w:b/>
        </w:rPr>
        <w:t>页面初始化</w:t>
      </w:r>
    </w:p>
    <w:p w14:paraId="09B4A4E2" w14:textId="77777777" w:rsidR="00FF666C" w:rsidRDefault="00137298">
      <w:pPr>
        <w:spacing w:line="360" w:lineRule="auto"/>
        <w:jc w:val="center"/>
      </w:pPr>
      <w:r>
        <w:rPr>
          <w:noProof/>
        </w:rPr>
        <w:drawing>
          <wp:inline distT="0" distB="0" distL="0" distR="0" wp14:anchorId="619A1F47" wp14:editId="70AEE3C5">
            <wp:extent cx="2317750" cy="4119880"/>
            <wp:effectExtent l="0" t="0" r="6350" b="0"/>
            <wp:docPr id="8" name="图片 8" descr="C:\Users\CYQ\AppData\Local\Microsoft\Windows\INetCache\Content.Word\问卷填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CYQ\AppData\Local\Microsoft\Windows\INetCache\Content.Word\问卷填写.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330429" cy="4142988"/>
                    </a:xfrm>
                    <a:prstGeom prst="rect">
                      <a:avLst/>
                    </a:prstGeom>
                    <a:noFill/>
                    <a:ln>
                      <a:noFill/>
                    </a:ln>
                  </pic:spPr>
                </pic:pic>
              </a:graphicData>
            </a:graphic>
          </wp:inline>
        </w:drawing>
      </w:r>
      <w:r>
        <w:t xml:space="preserve"> </w:t>
      </w:r>
      <w:r>
        <w:rPr>
          <w:noProof/>
        </w:rPr>
        <w:drawing>
          <wp:inline distT="0" distB="0" distL="0" distR="0" wp14:anchorId="0064FBE0" wp14:editId="3D1F64DE">
            <wp:extent cx="2321560" cy="4126865"/>
            <wp:effectExtent l="0" t="0" r="2540" b="6985"/>
            <wp:docPr id="3" name="图片 3" descr="E:\工作\烽火\轻应用\调查问卷\8.29图片\问卷填写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烽火\轻应用\调查问卷\8.29图片\问卷填写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28811" cy="4140108"/>
                    </a:xfrm>
                    <a:prstGeom prst="rect">
                      <a:avLst/>
                    </a:prstGeom>
                    <a:noFill/>
                    <a:ln>
                      <a:noFill/>
                    </a:ln>
                  </pic:spPr>
                </pic:pic>
              </a:graphicData>
            </a:graphic>
          </wp:inline>
        </w:drawing>
      </w:r>
    </w:p>
    <w:p w14:paraId="722621C1" w14:textId="77777777" w:rsidR="00FF666C" w:rsidRDefault="00137298">
      <w:pPr>
        <w:numPr>
          <w:ilvl w:val="0"/>
          <w:numId w:val="40"/>
        </w:numPr>
        <w:spacing w:line="360" w:lineRule="auto"/>
        <w:jc w:val="left"/>
        <w:rPr>
          <w:rFonts w:ascii="Times New Roman" w:hAnsi="Times New Roman"/>
        </w:rPr>
      </w:pPr>
      <w:r>
        <w:rPr>
          <w:rFonts w:ascii="Times New Roman" w:hAnsi="Times New Roman" w:hint="eastAsia"/>
        </w:rPr>
        <w:t>返回按钮返回应用首页，右侧为提交按钮</w:t>
      </w:r>
    </w:p>
    <w:p w14:paraId="3BE9D709" w14:textId="77777777" w:rsidR="00FF666C" w:rsidRDefault="00137298">
      <w:pPr>
        <w:numPr>
          <w:ilvl w:val="0"/>
          <w:numId w:val="39"/>
        </w:numPr>
        <w:spacing w:line="360" w:lineRule="auto"/>
        <w:jc w:val="left"/>
        <w:rPr>
          <w:rFonts w:ascii="Times New Roman" w:hAnsi="Times New Roman"/>
          <w:b/>
        </w:rPr>
      </w:pPr>
      <w:r>
        <w:rPr>
          <w:rFonts w:ascii="Times New Roman" w:hAnsi="Times New Roman"/>
          <w:b/>
        </w:rPr>
        <w:lastRenderedPageBreak/>
        <w:t>功能描述：</w:t>
      </w:r>
    </w:p>
    <w:p w14:paraId="14EB39BB" w14:textId="77777777" w:rsidR="00FF666C" w:rsidRDefault="00137298">
      <w:pPr>
        <w:numPr>
          <w:ilvl w:val="0"/>
          <w:numId w:val="41"/>
        </w:numPr>
        <w:spacing w:line="360" w:lineRule="auto"/>
        <w:jc w:val="left"/>
        <w:rPr>
          <w:rFonts w:ascii="Times New Roman" w:hAnsi="Times New Roman"/>
        </w:rPr>
      </w:pPr>
      <w:r>
        <w:rPr>
          <w:rFonts w:ascii="Times New Roman" w:hAnsi="Times New Roman" w:hint="eastAsia"/>
        </w:rPr>
        <w:t>用户填写调查问卷后点击提交，弹出确定窗口提示点击提交按钮后无法更改填写内容，点击确定后提交问卷，点击取消关闭弹出窗口</w:t>
      </w:r>
    </w:p>
    <w:p w14:paraId="1F127D06" w14:textId="77777777" w:rsidR="00FF666C" w:rsidRDefault="00137298">
      <w:pPr>
        <w:numPr>
          <w:ilvl w:val="0"/>
          <w:numId w:val="41"/>
        </w:numPr>
        <w:spacing w:line="360" w:lineRule="auto"/>
        <w:jc w:val="left"/>
        <w:rPr>
          <w:rFonts w:ascii="Times New Roman" w:hAnsi="Times New Roman"/>
        </w:rPr>
      </w:pPr>
      <w:r>
        <w:rPr>
          <w:rFonts w:ascii="Times New Roman" w:hAnsi="Times New Roman" w:hint="eastAsia"/>
        </w:rPr>
        <w:t>点击返回按钮弹出窗口提示用户是否确认返回，确定则返回到应用首页，取消则关闭弹出窗口</w:t>
      </w:r>
    </w:p>
    <w:p w14:paraId="23530A9A" w14:textId="77777777" w:rsidR="00FF666C" w:rsidRDefault="00137298">
      <w:pPr>
        <w:numPr>
          <w:ilvl w:val="0"/>
          <w:numId w:val="39"/>
        </w:numPr>
        <w:spacing w:line="360" w:lineRule="auto"/>
        <w:jc w:val="left"/>
        <w:rPr>
          <w:rFonts w:ascii="Times New Roman" w:hAnsi="Times New Roman"/>
          <w:b/>
        </w:rPr>
      </w:pPr>
      <w:r>
        <w:rPr>
          <w:rFonts w:ascii="Times New Roman" w:hAnsi="Times New Roman" w:hint="eastAsia"/>
          <w:b/>
        </w:rPr>
        <w:t>异常处理</w:t>
      </w:r>
    </w:p>
    <w:p w14:paraId="43CA6AFF" w14:textId="77777777" w:rsidR="00FF666C" w:rsidRDefault="00137298">
      <w:pPr>
        <w:numPr>
          <w:ilvl w:val="0"/>
          <w:numId w:val="42"/>
        </w:numPr>
        <w:spacing w:line="360" w:lineRule="auto"/>
        <w:jc w:val="left"/>
        <w:rPr>
          <w:rFonts w:ascii="Times New Roman" w:hAnsi="Times New Roman"/>
        </w:rPr>
      </w:pPr>
      <w:r>
        <w:rPr>
          <w:rFonts w:ascii="Times New Roman" w:hAnsi="Times New Roman" w:hint="eastAsia"/>
        </w:rPr>
        <w:t>必选题题目后加红色</w:t>
      </w:r>
      <w:r>
        <w:rPr>
          <w:rFonts w:ascii="Times New Roman" w:hAnsi="Times New Roman" w:hint="eastAsia"/>
          <w:color w:val="FF0000"/>
        </w:rPr>
        <w:t>*</w:t>
      </w:r>
      <w:r>
        <w:rPr>
          <w:rFonts w:ascii="Times New Roman" w:hAnsi="Times New Roman" w:hint="eastAsia"/>
        </w:rPr>
        <w:t>符号，若用户没有填写必选题点击提交按钮后页面自动跳转到首个未填题目</w:t>
      </w:r>
    </w:p>
    <w:p w14:paraId="47778331" w14:textId="77777777" w:rsidR="00FF666C" w:rsidRDefault="00137298">
      <w:pPr>
        <w:numPr>
          <w:ilvl w:val="0"/>
          <w:numId w:val="42"/>
        </w:numPr>
        <w:spacing w:line="360" w:lineRule="auto"/>
        <w:jc w:val="left"/>
        <w:rPr>
          <w:rFonts w:ascii="Times New Roman" w:hAnsi="Times New Roman"/>
        </w:rPr>
      </w:pPr>
      <w:r>
        <w:rPr>
          <w:rFonts w:ascii="Times New Roman" w:hAnsi="Times New Roman" w:hint="eastAsia"/>
        </w:rPr>
        <w:t>字数限制：单选或多选题后的输入框为限定宽度，最大输入为</w:t>
      </w:r>
      <w:r>
        <w:rPr>
          <w:rFonts w:ascii="Times New Roman" w:hAnsi="Times New Roman" w:hint="eastAsia"/>
        </w:rPr>
        <w:t>50</w:t>
      </w:r>
      <w:r>
        <w:rPr>
          <w:rFonts w:ascii="Times New Roman" w:hAnsi="Times New Roman" w:hint="eastAsia"/>
        </w:rPr>
        <w:t>字，输入超过显示宽度后首字自动后移，超过</w:t>
      </w:r>
      <w:r>
        <w:rPr>
          <w:rFonts w:ascii="Times New Roman" w:hAnsi="Times New Roman" w:hint="eastAsia"/>
        </w:rPr>
        <w:t>50</w:t>
      </w:r>
      <w:r>
        <w:rPr>
          <w:rFonts w:ascii="Times New Roman" w:hAnsi="Times New Roman" w:hint="eastAsia"/>
        </w:rPr>
        <w:t>字后无法输入</w:t>
      </w:r>
    </w:p>
    <w:p w14:paraId="4EF0BE60" w14:textId="77777777" w:rsidR="00FF666C" w:rsidRDefault="00137298">
      <w:pPr>
        <w:numPr>
          <w:ilvl w:val="0"/>
          <w:numId w:val="42"/>
        </w:numPr>
        <w:spacing w:line="360" w:lineRule="auto"/>
        <w:jc w:val="left"/>
        <w:rPr>
          <w:rFonts w:ascii="Times New Roman" w:hAnsi="Times New Roman"/>
        </w:rPr>
      </w:pPr>
      <w:r>
        <w:rPr>
          <w:rFonts w:ascii="Times New Roman" w:hAnsi="Times New Roman" w:hint="eastAsia"/>
        </w:rPr>
        <w:t>若填写问卷后点击提交按钮，此时问卷已关闭提示“问卷已关闭，请返回”，</w:t>
      </w:r>
    </w:p>
    <w:p w14:paraId="04C43EF9" w14:textId="77777777" w:rsidR="00FF666C" w:rsidRDefault="00137298">
      <w:pPr>
        <w:pStyle w:val="2"/>
      </w:pPr>
      <w:r>
        <w:rPr>
          <w:rFonts w:hint="eastAsia"/>
        </w:rPr>
        <w:t>已完成问卷查看</w:t>
      </w:r>
    </w:p>
    <w:p w14:paraId="77B07E9E" w14:textId="77777777" w:rsidR="00FF666C" w:rsidRDefault="00137298">
      <w:pPr>
        <w:numPr>
          <w:ilvl w:val="0"/>
          <w:numId w:val="43"/>
        </w:numPr>
        <w:spacing w:line="360" w:lineRule="auto"/>
        <w:jc w:val="left"/>
        <w:rPr>
          <w:rFonts w:ascii="Times New Roman" w:hAnsi="Times New Roman"/>
          <w:b/>
        </w:rPr>
      </w:pPr>
      <w:r>
        <w:rPr>
          <w:rFonts w:ascii="Times New Roman" w:hAnsi="Times New Roman"/>
          <w:b/>
        </w:rPr>
        <w:t>页面初始化</w:t>
      </w:r>
    </w:p>
    <w:p w14:paraId="48F65B06" w14:textId="77777777" w:rsidR="00FF666C" w:rsidRDefault="00137298">
      <w:pPr>
        <w:spacing w:line="360" w:lineRule="auto"/>
        <w:jc w:val="center"/>
      </w:pPr>
      <w:r>
        <w:rPr>
          <w:noProof/>
        </w:rPr>
        <w:lastRenderedPageBreak/>
        <w:drawing>
          <wp:inline distT="0" distB="0" distL="0" distR="0" wp14:anchorId="786D5DBB" wp14:editId="16B1C94B">
            <wp:extent cx="3364230" cy="5980430"/>
            <wp:effectExtent l="0" t="0" r="7620" b="1270"/>
            <wp:docPr id="21" name="图片 21" descr="C:\Users\CYQ\AppData\Local\Microsoft\Windows\INetCache\Content.Word\已完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CYQ\AppData\Local\Microsoft\Windows\INetCache\Content.Word\已完成.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367303" cy="5986316"/>
                    </a:xfrm>
                    <a:prstGeom prst="rect">
                      <a:avLst/>
                    </a:prstGeom>
                    <a:noFill/>
                    <a:ln>
                      <a:noFill/>
                    </a:ln>
                  </pic:spPr>
                </pic:pic>
              </a:graphicData>
            </a:graphic>
          </wp:inline>
        </w:drawing>
      </w:r>
    </w:p>
    <w:p w14:paraId="2E0ED71D" w14:textId="77777777" w:rsidR="00FF666C" w:rsidRDefault="00137298">
      <w:pPr>
        <w:numPr>
          <w:ilvl w:val="0"/>
          <w:numId w:val="44"/>
        </w:numPr>
        <w:spacing w:line="360" w:lineRule="auto"/>
        <w:jc w:val="left"/>
        <w:rPr>
          <w:rFonts w:ascii="Times New Roman" w:hAnsi="Times New Roman"/>
        </w:rPr>
      </w:pPr>
      <w:r>
        <w:rPr>
          <w:rFonts w:ascii="Times New Roman" w:hAnsi="Times New Roman" w:hint="eastAsia"/>
        </w:rPr>
        <w:t>返回按钮返回到</w:t>
      </w:r>
      <w:proofErr w:type="gramStart"/>
      <w:r>
        <w:rPr>
          <w:rFonts w:ascii="Times New Roman" w:hAnsi="Times New Roman" w:hint="eastAsia"/>
        </w:rPr>
        <w:t>轻应用主</w:t>
      </w:r>
      <w:proofErr w:type="gramEnd"/>
      <w:r>
        <w:rPr>
          <w:rFonts w:ascii="Times New Roman" w:hAnsi="Times New Roman" w:hint="eastAsia"/>
        </w:rPr>
        <w:t>界面</w:t>
      </w:r>
    </w:p>
    <w:p w14:paraId="0A5F3686" w14:textId="77777777" w:rsidR="00FF666C" w:rsidRDefault="00137298">
      <w:pPr>
        <w:numPr>
          <w:ilvl w:val="0"/>
          <w:numId w:val="44"/>
        </w:numPr>
        <w:spacing w:line="360" w:lineRule="auto"/>
        <w:jc w:val="left"/>
        <w:rPr>
          <w:rFonts w:ascii="Times New Roman" w:hAnsi="Times New Roman"/>
        </w:rPr>
      </w:pPr>
      <w:r>
        <w:rPr>
          <w:rFonts w:ascii="Times New Roman" w:hAnsi="Times New Roman" w:hint="eastAsia"/>
        </w:rPr>
        <w:t>返回按钮右侧为调查问卷标题，下方为用户完成问卷具体时间</w:t>
      </w:r>
    </w:p>
    <w:p w14:paraId="01BB74FF" w14:textId="77777777" w:rsidR="00FF666C" w:rsidRDefault="00137298">
      <w:pPr>
        <w:numPr>
          <w:ilvl w:val="0"/>
          <w:numId w:val="44"/>
        </w:numPr>
        <w:spacing w:line="360" w:lineRule="auto"/>
        <w:jc w:val="left"/>
        <w:rPr>
          <w:rFonts w:ascii="Times New Roman" w:hAnsi="Times New Roman"/>
        </w:rPr>
      </w:pPr>
      <w:r>
        <w:rPr>
          <w:rFonts w:ascii="Times New Roman" w:hAnsi="Times New Roman" w:hint="eastAsia"/>
        </w:rPr>
        <w:t>已完成问卷界面显示用户问卷填写内容，仅支持查看无法进行操作</w:t>
      </w:r>
    </w:p>
    <w:p w14:paraId="0F84049A" w14:textId="77777777" w:rsidR="00FF666C" w:rsidRDefault="00137298">
      <w:pPr>
        <w:numPr>
          <w:ilvl w:val="0"/>
          <w:numId w:val="43"/>
        </w:numPr>
        <w:spacing w:line="360" w:lineRule="auto"/>
        <w:jc w:val="left"/>
        <w:rPr>
          <w:rFonts w:ascii="Times New Roman" w:hAnsi="Times New Roman"/>
          <w:b/>
        </w:rPr>
      </w:pPr>
      <w:r>
        <w:rPr>
          <w:rFonts w:ascii="Times New Roman" w:hAnsi="Times New Roman"/>
          <w:b/>
        </w:rPr>
        <w:t>功能描述：</w:t>
      </w:r>
    </w:p>
    <w:p w14:paraId="56B130A2" w14:textId="77777777" w:rsidR="00FF666C" w:rsidRDefault="00137298">
      <w:pPr>
        <w:numPr>
          <w:ilvl w:val="0"/>
          <w:numId w:val="45"/>
        </w:numPr>
        <w:spacing w:line="360" w:lineRule="auto"/>
        <w:jc w:val="left"/>
        <w:rPr>
          <w:rFonts w:ascii="Times New Roman" w:hAnsi="Times New Roman"/>
        </w:rPr>
      </w:pPr>
      <w:r>
        <w:rPr>
          <w:rFonts w:ascii="Times New Roman" w:hAnsi="Times New Roman" w:hint="eastAsia"/>
        </w:rPr>
        <w:t>点击返回按钮返回到</w:t>
      </w:r>
      <w:proofErr w:type="gramStart"/>
      <w:r>
        <w:rPr>
          <w:rFonts w:ascii="Times New Roman" w:hAnsi="Times New Roman" w:hint="eastAsia"/>
        </w:rPr>
        <w:t>轻应用</w:t>
      </w:r>
      <w:proofErr w:type="gramEnd"/>
      <w:r>
        <w:rPr>
          <w:rFonts w:ascii="Times New Roman" w:hAnsi="Times New Roman" w:hint="eastAsia"/>
        </w:rPr>
        <w:t>首页</w:t>
      </w:r>
    </w:p>
    <w:bookmarkEnd w:id="3"/>
    <w:bookmarkEnd w:id="4"/>
    <w:p w14:paraId="66A39988" w14:textId="77777777" w:rsidR="00FF666C" w:rsidRDefault="00137298">
      <w:pPr>
        <w:pStyle w:val="1"/>
      </w:pPr>
      <w:r>
        <w:rPr>
          <w:rFonts w:hint="eastAsia"/>
        </w:rPr>
        <w:lastRenderedPageBreak/>
        <w:t>普通用户管理后台</w:t>
      </w:r>
    </w:p>
    <w:p w14:paraId="2D45D8B7" w14:textId="77777777" w:rsidR="00FF666C" w:rsidRDefault="00137298">
      <w:pPr>
        <w:pStyle w:val="2"/>
      </w:pPr>
      <w:r>
        <w:rPr>
          <w:rFonts w:hint="eastAsia"/>
        </w:rPr>
        <w:t>首页</w:t>
      </w:r>
      <w:r>
        <w:rPr>
          <w:rFonts w:hint="eastAsia"/>
        </w:rPr>
        <w:t>-</w:t>
      </w:r>
      <w:r>
        <w:rPr>
          <w:rFonts w:hint="eastAsia"/>
        </w:rPr>
        <w:t>问卷列表</w:t>
      </w:r>
    </w:p>
    <w:p w14:paraId="6B97A3F1" w14:textId="77777777" w:rsidR="00FF666C" w:rsidRDefault="00137298">
      <w:pPr>
        <w:numPr>
          <w:ilvl w:val="0"/>
          <w:numId w:val="46"/>
        </w:numPr>
        <w:spacing w:line="360" w:lineRule="auto"/>
        <w:jc w:val="left"/>
        <w:rPr>
          <w:rFonts w:ascii="Times New Roman" w:hAnsi="Times New Roman"/>
          <w:b/>
        </w:rPr>
      </w:pPr>
      <w:r>
        <w:rPr>
          <w:rFonts w:ascii="Times New Roman" w:hAnsi="Times New Roman"/>
          <w:b/>
        </w:rPr>
        <w:t>页面初始化</w:t>
      </w:r>
    </w:p>
    <w:p w14:paraId="33794EFC" w14:textId="77777777" w:rsidR="00FF666C" w:rsidRDefault="00137298">
      <w:pPr>
        <w:spacing w:line="360" w:lineRule="auto"/>
      </w:pPr>
      <w:r>
        <w:rPr>
          <w:noProof/>
        </w:rPr>
        <w:drawing>
          <wp:inline distT="0" distB="0" distL="0" distR="0" wp14:anchorId="3D840D8D" wp14:editId="0E08A2C2">
            <wp:extent cx="5337810" cy="3002280"/>
            <wp:effectExtent l="0" t="0" r="15240" b="7620"/>
            <wp:docPr id="19" name="图片 19" descr="C:\Users\CYQ\AppData\Local\Microsoft\Windows\INetCache\Content.Word\8.29-问卷列表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CYQ\AppData\Local\Microsoft\Windows\INetCache\Content.Word\8.29-问卷列表首页.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337810" cy="3002518"/>
                    </a:xfrm>
                    <a:prstGeom prst="rect">
                      <a:avLst/>
                    </a:prstGeom>
                    <a:noFill/>
                    <a:ln>
                      <a:noFill/>
                    </a:ln>
                  </pic:spPr>
                </pic:pic>
              </a:graphicData>
            </a:graphic>
          </wp:inline>
        </w:drawing>
      </w:r>
    </w:p>
    <w:p w14:paraId="4FD7EBE4" w14:textId="77777777" w:rsidR="00FF666C" w:rsidRDefault="00137298">
      <w:pPr>
        <w:numPr>
          <w:ilvl w:val="0"/>
          <w:numId w:val="47"/>
        </w:numPr>
        <w:spacing w:line="360" w:lineRule="auto"/>
        <w:jc w:val="left"/>
        <w:rPr>
          <w:rFonts w:ascii="Times New Roman" w:hAnsi="Times New Roman"/>
        </w:rPr>
      </w:pPr>
      <w:r>
        <w:rPr>
          <w:rFonts w:ascii="Times New Roman" w:hAnsi="Times New Roman" w:hint="eastAsia"/>
        </w:rPr>
        <w:t>页面左上角为问卷调查应用名称</w:t>
      </w:r>
    </w:p>
    <w:p w14:paraId="29817B92" w14:textId="77777777" w:rsidR="00FF666C" w:rsidRDefault="00137298">
      <w:pPr>
        <w:numPr>
          <w:ilvl w:val="0"/>
          <w:numId w:val="47"/>
        </w:numPr>
        <w:spacing w:line="360" w:lineRule="auto"/>
        <w:jc w:val="left"/>
        <w:rPr>
          <w:rFonts w:ascii="Times New Roman" w:hAnsi="Times New Roman"/>
        </w:rPr>
      </w:pPr>
      <w:r>
        <w:rPr>
          <w:rFonts w:ascii="Times New Roman" w:hAnsi="Times New Roman" w:hint="eastAsia"/>
        </w:rPr>
        <w:t>页面左侧功能区分为问卷列表、问卷模板两个选项</w:t>
      </w:r>
    </w:p>
    <w:p w14:paraId="676E5F89" w14:textId="77777777" w:rsidR="00FF666C" w:rsidRDefault="00137298">
      <w:pPr>
        <w:numPr>
          <w:ilvl w:val="0"/>
          <w:numId w:val="47"/>
        </w:numPr>
        <w:spacing w:line="360" w:lineRule="auto"/>
        <w:jc w:val="left"/>
        <w:rPr>
          <w:rFonts w:ascii="Times New Roman" w:hAnsi="Times New Roman"/>
        </w:rPr>
      </w:pPr>
      <w:r>
        <w:rPr>
          <w:rFonts w:ascii="Times New Roman" w:hAnsi="Times New Roman" w:hint="eastAsia"/>
        </w:rPr>
        <w:t>页面上方功能区有引用模板问卷、新建空白问卷、筛选问卷、搜索问卷、关闭查询等五个选项</w:t>
      </w:r>
    </w:p>
    <w:p w14:paraId="10540043" w14:textId="77777777" w:rsidR="00FF666C" w:rsidRDefault="00137298">
      <w:pPr>
        <w:numPr>
          <w:ilvl w:val="0"/>
          <w:numId w:val="47"/>
        </w:numPr>
        <w:spacing w:line="360" w:lineRule="auto"/>
        <w:jc w:val="left"/>
        <w:rPr>
          <w:rFonts w:ascii="Times New Roman" w:hAnsi="Times New Roman"/>
        </w:rPr>
      </w:pPr>
      <w:r>
        <w:rPr>
          <w:rFonts w:ascii="Times New Roman" w:hAnsi="Times New Roman" w:hint="eastAsia"/>
        </w:rPr>
        <w:t>问卷列表分为问卷名称</w:t>
      </w:r>
      <w:r>
        <w:rPr>
          <w:rFonts w:ascii="Times New Roman" w:hAnsi="Times New Roman" w:hint="eastAsia"/>
        </w:rPr>
        <w:t>/</w:t>
      </w:r>
      <w:r>
        <w:rPr>
          <w:rFonts w:ascii="Times New Roman" w:hAnsi="Times New Roman" w:hint="eastAsia"/>
        </w:rPr>
        <w:t>问卷</w:t>
      </w:r>
      <w:r>
        <w:rPr>
          <w:rFonts w:ascii="Times New Roman" w:hAnsi="Times New Roman" w:hint="eastAsia"/>
        </w:rPr>
        <w:t>ID</w:t>
      </w:r>
      <w:r>
        <w:rPr>
          <w:rFonts w:ascii="Times New Roman" w:hAnsi="Times New Roman" w:hint="eastAsia"/>
        </w:rPr>
        <w:t>、创建时间、完成情况、项目状态和操作等</w:t>
      </w:r>
      <w:r>
        <w:rPr>
          <w:rFonts w:ascii="Times New Roman" w:hAnsi="Times New Roman" w:hint="eastAsia"/>
        </w:rPr>
        <w:t>5</w:t>
      </w:r>
      <w:r>
        <w:rPr>
          <w:rFonts w:ascii="Times New Roman" w:hAnsi="Times New Roman" w:hint="eastAsia"/>
        </w:rPr>
        <w:t>个部门，默认以创建时间降序排列，最新创建的问卷在上方</w:t>
      </w:r>
    </w:p>
    <w:p w14:paraId="019AB6A0" w14:textId="77777777" w:rsidR="00FF666C" w:rsidRDefault="00137298">
      <w:pPr>
        <w:numPr>
          <w:ilvl w:val="0"/>
          <w:numId w:val="47"/>
        </w:numPr>
        <w:spacing w:line="360" w:lineRule="auto"/>
        <w:jc w:val="left"/>
        <w:rPr>
          <w:rFonts w:ascii="Times New Roman" w:hAnsi="Times New Roman"/>
        </w:rPr>
      </w:pPr>
      <w:r>
        <w:rPr>
          <w:rFonts w:ascii="Times New Roman" w:hAnsi="Times New Roman" w:hint="eastAsia"/>
        </w:rPr>
        <w:t>页面右侧最下方为页面按钮可进行页面跳转</w:t>
      </w:r>
    </w:p>
    <w:p w14:paraId="275CD904" w14:textId="77777777" w:rsidR="00FF666C" w:rsidRDefault="00137298">
      <w:pPr>
        <w:numPr>
          <w:ilvl w:val="0"/>
          <w:numId w:val="46"/>
        </w:numPr>
        <w:spacing w:line="360" w:lineRule="auto"/>
        <w:jc w:val="left"/>
        <w:rPr>
          <w:rFonts w:ascii="Times New Roman" w:hAnsi="Times New Roman"/>
          <w:b/>
        </w:rPr>
      </w:pPr>
      <w:r>
        <w:rPr>
          <w:rFonts w:ascii="Times New Roman" w:hAnsi="Times New Roman"/>
          <w:b/>
        </w:rPr>
        <w:t>功能描述：</w:t>
      </w:r>
    </w:p>
    <w:p w14:paraId="2FFE2D78" w14:textId="77777777" w:rsidR="00FF666C" w:rsidRDefault="00137298">
      <w:pPr>
        <w:numPr>
          <w:ilvl w:val="0"/>
          <w:numId w:val="48"/>
        </w:numPr>
        <w:spacing w:line="360" w:lineRule="auto"/>
        <w:jc w:val="left"/>
        <w:rPr>
          <w:rFonts w:ascii="Times New Roman" w:hAnsi="Times New Roman"/>
        </w:rPr>
      </w:pPr>
      <w:r>
        <w:rPr>
          <w:rFonts w:ascii="Times New Roman" w:hAnsi="Times New Roman" w:hint="eastAsia"/>
        </w:rPr>
        <w:t>用户登录到管理端首页默认为问卷列表页面，用户可随时点击左侧</w:t>
      </w:r>
      <w:r>
        <w:rPr>
          <w:rFonts w:ascii="Times New Roman" w:hAnsi="Times New Roman" w:hint="eastAsia"/>
        </w:rPr>
        <w:t xml:space="preserve"> </w:t>
      </w:r>
      <w:r>
        <w:rPr>
          <w:rFonts w:ascii="Times New Roman" w:hAnsi="Times New Roman" w:hint="eastAsia"/>
        </w:rPr>
        <w:t>“问卷列表”按钮进入到首页。</w:t>
      </w:r>
    </w:p>
    <w:p w14:paraId="452330B8" w14:textId="77777777" w:rsidR="00FF666C" w:rsidRDefault="00137298">
      <w:pPr>
        <w:numPr>
          <w:ilvl w:val="0"/>
          <w:numId w:val="48"/>
        </w:numPr>
        <w:spacing w:line="360" w:lineRule="auto"/>
        <w:jc w:val="left"/>
        <w:rPr>
          <w:rFonts w:ascii="Times New Roman" w:hAnsi="Times New Roman"/>
        </w:rPr>
      </w:pPr>
      <w:r>
        <w:rPr>
          <w:rFonts w:ascii="Times New Roman" w:hAnsi="Times New Roman" w:hint="eastAsia"/>
        </w:rPr>
        <w:t>用户点击左侧功能区选择问卷列表、问卷模板功能</w:t>
      </w:r>
    </w:p>
    <w:p w14:paraId="7210D60D" w14:textId="77777777" w:rsidR="00FF666C" w:rsidRDefault="00137298">
      <w:pPr>
        <w:numPr>
          <w:ilvl w:val="0"/>
          <w:numId w:val="48"/>
        </w:numPr>
        <w:spacing w:line="360" w:lineRule="auto"/>
        <w:jc w:val="left"/>
        <w:rPr>
          <w:rFonts w:ascii="Times New Roman" w:hAnsi="Times New Roman"/>
        </w:rPr>
      </w:pPr>
      <w:r>
        <w:rPr>
          <w:rFonts w:ascii="Times New Roman" w:hAnsi="Times New Roman" w:hint="eastAsia"/>
        </w:rPr>
        <w:t>点击引用模板问卷或新建空白问卷可进行创建新调查问卷的操作，点击引用模板问卷按钮进入问卷模板界面用户可选择公共模板和我的模板进行引用模板创建问卷操作；点击新建空白问卷模板进入设计问卷页面，默认标题为问卷调查。</w:t>
      </w:r>
    </w:p>
    <w:p w14:paraId="0AF092BC" w14:textId="77777777" w:rsidR="00FF666C" w:rsidRDefault="00137298">
      <w:pPr>
        <w:numPr>
          <w:ilvl w:val="0"/>
          <w:numId w:val="48"/>
        </w:numPr>
        <w:spacing w:line="360" w:lineRule="auto"/>
        <w:jc w:val="left"/>
        <w:rPr>
          <w:rFonts w:ascii="Times New Roman" w:hAnsi="Times New Roman"/>
        </w:rPr>
      </w:pPr>
      <w:r>
        <w:rPr>
          <w:rFonts w:ascii="Times New Roman" w:hAnsi="Times New Roman" w:hint="eastAsia"/>
        </w:rPr>
        <w:lastRenderedPageBreak/>
        <w:t>点击状态按钮可进行对问卷状态的筛选，分为全部状态，创建中，发布中和已完成四种选项</w:t>
      </w:r>
    </w:p>
    <w:p w14:paraId="4A39D9E3" w14:textId="77777777" w:rsidR="00FF666C" w:rsidRDefault="00137298">
      <w:pPr>
        <w:numPr>
          <w:ilvl w:val="0"/>
          <w:numId w:val="48"/>
        </w:numPr>
        <w:spacing w:line="360" w:lineRule="auto"/>
        <w:jc w:val="left"/>
        <w:rPr>
          <w:rFonts w:ascii="Times New Roman" w:hAnsi="Times New Roman"/>
        </w:rPr>
      </w:pPr>
      <w:r>
        <w:rPr>
          <w:rFonts w:ascii="Times New Roman" w:hAnsi="Times New Roman" w:hint="eastAsia"/>
        </w:rPr>
        <w:t>点击搜索框输入文字可搜索对应的问卷主题</w:t>
      </w:r>
    </w:p>
    <w:p w14:paraId="2868BE05" w14:textId="77777777" w:rsidR="00FF666C" w:rsidRDefault="00137298">
      <w:pPr>
        <w:numPr>
          <w:ilvl w:val="0"/>
          <w:numId w:val="48"/>
        </w:numPr>
        <w:spacing w:line="360" w:lineRule="auto"/>
        <w:jc w:val="left"/>
        <w:rPr>
          <w:rFonts w:ascii="Times New Roman" w:hAnsi="Times New Roman"/>
        </w:rPr>
      </w:pPr>
      <w:r>
        <w:rPr>
          <w:rFonts w:ascii="Times New Roman" w:hAnsi="Times New Roman" w:hint="eastAsia"/>
        </w:rPr>
        <w:t>点击具体的问卷名称</w:t>
      </w:r>
      <w:r>
        <w:rPr>
          <w:rFonts w:ascii="Times New Roman" w:hAnsi="Times New Roman" w:hint="eastAsia"/>
        </w:rPr>
        <w:t>/</w:t>
      </w:r>
      <w:r>
        <w:rPr>
          <w:rFonts w:ascii="Times New Roman" w:hAnsi="Times New Roman" w:hint="eastAsia"/>
        </w:rPr>
        <w:t>问卷</w:t>
      </w:r>
      <w:r>
        <w:rPr>
          <w:rFonts w:ascii="Times New Roman" w:hAnsi="Times New Roman" w:hint="eastAsia"/>
        </w:rPr>
        <w:t>ID</w:t>
      </w:r>
      <w:r>
        <w:rPr>
          <w:rFonts w:ascii="Times New Roman" w:hAnsi="Times New Roman" w:hint="eastAsia"/>
        </w:rPr>
        <w:t>（蓝色问卷标题）进入问卷调查预览界面</w:t>
      </w:r>
    </w:p>
    <w:p w14:paraId="554E9683" w14:textId="77777777" w:rsidR="00FF666C" w:rsidRDefault="00137298">
      <w:pPr>
        <w:numPr>
          <w:ilvl w:val="0"/>
          <w:numId w:val="48"/>
        </w:numPr>
        <w:spacing w:line="360" w:lineRule="auto"/>
        <w:jc w:val="left"/>
        <w:rPr>
          <w:rFonts w:ascii="Times New Roman" w:hAnsi="Times New Roman"/>
        </w:rPr>
      </w:pPr>
      <w:r>
        <w:rPr>
          <w:rFonts w:ascii="Times New Roman" w:hAnsi="Times New Roman" w:hint="eastAsia"/>
        </w:rPr>
        <w:t>点击操作按钮可进行不同功能的操作：</w:t>
      </w:r>
    </w:p>
    <w:p w14:paraId="42F1117B" w14:textId="77777777" w:rsidR="00FF666C" w:rsidRDefault="00137298">
      <w:pPr>
        <w:numPr>
          <w:ilvl w:val="0"/>
          <w:numId w:val="49"/>
        </w:numPr>
        <w:spacing w:line="360" w:lineRule="auto"/>
        <w:jc w:val="left"/>
        <w:rPr>
          <w:rFonts w:ascii="Times New Roman" w:hAnsi="Times New Roman"/>
        </w:rPr>
      </w:pPr>
      <w:r>
        <w:rPr>
          <w:rFonts w:ascii="Times New Roman" w:hAnsi="Times New Roman" w:hint="eastAsia"/>
        </w:rPr>
        <w:t>点击查看按钮进入到问卷详情及收集设置界面</w:t>
      </w:r>
    </w:p>
    <w:p w14:paraId="3538791F" w14:textId="77777777" w:rsidR="00FF666C" w:rsidRDefault="00137298">
      <w:pPr>
        <w:numPr>
          <w:ilvl w:val="0"/>
          <w:numId w:val="49"/>
        </w:numPr>
        <w:spacing w:line="360" w:lineRule="auto"/>
        <w:jc w:val="left"/>
        <w:rPr>
          <w:rFonts w:ascii="Times New Roman" w:hAnsi="Times New Roman"/>
        </w:rPr>
      </w:pPr>
      <w:r>
        <w:rPr>
          <w:rFonts w:ascii="Times New Roman" w:hAnsi="Times New Roman" w:hint="eastAsia"/>
        </w:rPr>
        <w:t>点击编辑按钮进入到调查问卷设计状态，可进行问卷内容编辑</w:t>
      </w:r>
    </w:p>
    <w:p w14:paraId="528B6125" w14:textId="77777777" w:rsidR="00FF666C" w:rsidRDefault="00137298">
      <w:pPr>
        <w:numPr>
          <w:ilvl w:val="0"/>
          <w:numId w:val="49"/>
        </w:numPr>
        <w:spacing w:line="360" w:lineRule="auto"/>
        <w:jc w:val="left"/>
        <w:rPr>
          <w:rFonts w:ascii="Times New Roman" w:hAnsi="Times New Roman"/>
        </w:rPr>
      </w:pPr>
      <w:r>
        <w:rPr>
          <w:rFonts w:ascii="Times New Roman" w:hAnsi="Times New Roman" w:hint="eastAsia"/>
        </w:rPr>
        <w:t>点击提交按钮跳转到发布问卷界面进行答卷人员和开始截止时间是否通知等选择，点击取消回到当前界面</w:t>
      </w:r>
    </w:p>
    <w:p w14:paraId="481A9BD6" w14:textId="77777777" w:rsidR="00FF666C" w:rsidRDefault="00137298">
      <w:pPr>
        <w:numPr>
          <w:ilvl w:val="0"/>
          <w:numId w:val="49"/>
        </w:numPr>
        <w:spacing w:line="360" w:lineRule="auto"/>
        <w:jc w:val="left"/>
        <w:rPr>
          <w:rFonts w:ascii="Times New Roman" w:hAnsi="Times New Roman"/>
        </w:rPr>
      </w:pPr>
      <w:r>
        <w:rPr>
          <w:rFonts w:ascii="Times New Roman" w:hAnsi="Times New Roman" w:hint="eastAsia"/>
        </w:rPr>
        <w:t>点击复制按钮弹出确认窗口，点击确认复制当前问卷，仅复制问卷内容不复制问卷设置等选项，新生成问卷名称为原问卷名称</w:t>
      </w:r>
      <w:r>
        <w:rPr>
          <w:rFonts w:ascii="Times New Roman" w:hAnsi="Times New Roman" w:hint="eastAsia"/>
        </w:rPr>
        <w:t>+</w:t>
      </w:r>
      <w:r>
        <w:rPr>
          <w:rFonts w:ascii="Times New Roman" w:hAnsi="Times New Roman" w:hint="eastAsia"/>
        </w:rPr>
        <w:t>副本，如点击复制“市场调查”问卷，新生成问卷名称为“市场调查副本”，点击取消回到当前界面</w:t>
      </w:r>
    </w:p>
    <w:p w14:paraId="3FD940F3" w14:textId="77777777" w:rsidR="00FF666C" w:rsidRDefault="00137298">
      <w:pPr>
        <w:numPr>
          <w:ilvl w:val="0"/>
          <w:numId w:val="49"/>
        </w:numPr>
        <w:spacing w:line="360" w:lineRule="auto"/>
        <w:jc w:val="left"/>
        <w:rPr>
          <w:rFonts w:ascii="Times New Roman" w:hAnsi="Times New Roman"/>
        </w:rPr>
      </w:pPr>
      <w:r>
        <w:rPr>
          <w:rFonts w:ascii="Times New Roman" w:hAnsi="Times New Roman" w:hint="eastAsia"/>
        </w:rPr>
        <w:t>点击删除按钮弹出确认窗口，点击确认删除当前问卷，点击取消回到当前界面</w:t>
      </w:r>
    </w:p>
    <w:p w14:paraId="0C9D8CD0" w14:textId="77777777" w:rsidR="00FF666C" w:rsidRDefault="00137298">
      <w:pPr>
        <w:numPr>
          <w:ilvl w:val="0"/>
          <w:numId w:val="49"/>
        </w:numPr>
        <w:spacing w:line="360" w:lineRule="auto"/>
        <w:jc w:val="left"/>
        <w:rPr>
          <w:rFonts w:ascii="Times New Roman" w:hAnsi="Times New Roman"/>
        </w:rPr>
      </w:pPr>
      <w:r>
        <w:rPr>
          <w:rFonts w:ascii="Times New Roman" w:hAnsi="Times New Roman" w:hint="eastAsia"/>
        </w:rPr>
        <w:t>点击关闭按钮弹出确认窗口，点击确认关闭当前问卷无法提交问卷或作答并更改问卷状态为已完成，点击取消回到当前界面</w:t>
      </w:r>
    </w:p>
    <w:p w14:paraId="132FB592" w14:textId="77777777" w:rsidR="00FF666C" w:rsidRDefault="00137298">
      <w:pPr>
        <w:numPr>
          <w:ilvl w:val="0"/>
          <w:numId w:val="49"/>
        </w:numPr>
        <w:spacing w:line="360" w:lineRule="auto"/>
        <w:jc w:val="left"/>
        <w:rPr>
          <w:rFonts w:ascii="Times New Roman" w:hAnsi="Times New Roman"/>
        </w:rPr>
      </w:pPr>
      <w:r>
        <w:rPr>
          <w:rFonts w:ascii="Times New Roman" w:hAnsi="Times New Roman" w:hint="eastAsia"/>
        </w:rPr>
        <w:t>点击答卷数据，显示答卷数据界面</w:t>
      </w:r>
    </w:p>
    <w:p w14:paraId="285569BF" w14:textId="77777777" w:rsidR="00FF666C" w:rsidRDefault="00137298">
      <w:pPr>
        <w:numPr>
          <w:ilvl w:val="0"/>
          <w:numId w:val="46"/>
        </w:numPr>
        <w:spacing w:line="360" w:lineRule="auto"/>
        <w:jc w:val="left"/>
        <w:rPr>
          <w:rFonts w:ascii="Times New Roman" w:hAnsi="Times New Roman"/>
          <w:b/>
        </w:rPr>
      </w:pPr>
      <w:r>
        <w:rPr>
          <w:rFonts w:ascii="Times New Roman" w:hAnsi="Times New Roman" w:hint="eastAsia"/>
          <w:b/>
        </w:rPr>
        <w:t>异常处理</w:t>
      </w:r>
      <w:r>
        <w:rPr>
          <w:rFonts w:ascii="Times New Roman" w:hAnsi="Times New Roman"/>
          <w:b/>
        </w:rPr>
        <w:t>：</w:t>
      </w:r>
    </w:p>
    <w:p w14:paraId="6FC697B4" w14:textId="77777777" w:rsidR="00FF666C" w:rsidRDefault="00137298">
      <w:pPr>
        <w:numPr>
          <w:ilvl w:val="0"/>
          <w:numId w:val="50"/>
        </w:numPr>
        <w:spacing w:line="360" w:lineRule="auto"/>
        <w:jc w:val="left"/>
        <w:rPr>
          <w:rFonts w:ascii="Times New Roman" w:hAnsi="Times New Roman"/>
        </w:rPr>
      </w:pPr>
      <w:r>
        <w:rPr>
          <w:rFonts w:ascii="Times New Roman" w:hAnsi="Times New Roman" w:hint="eastAsia"/>
        </w:rPr>
        <w:t>搜索</w:t>
      </w:r>
      <w:proofErr w:type="gramStart"/>
      <w:r>
        <w:rPr>
          <w:rFonts w:ascii="Times New Roman" w:hAnsi="Times New Roman" w:hint="eastAsia"/>
        </w:rPr>
        <w:t>框文字</w:t>
      </w:r>
      <w:proofErr w:type="gramEnd"/>
      <w:r>
        <w:rPr>
          <w:rFonts w:ascii="Times New Roman" w:hAnsi="Times New Roman" w:hint="eastAsia"/>
        </w:rPr>
        <w:t>输入不超过</w:t>
      </w:r>
      <w:r>
        <w:rPr>
          <w:rFonts w:ascii="Times New Roman" w:hAnsi="Times New Roman" w:hint="eastAsia"/>
        </w:rPr>
        <w:t>10</w:t>
      </w:r>
      <w:r>
        <w:rPr>
          <w:rFonts w:ascii="Times New Roman" w:hAnsi="Times New Roman" w:hint="eastAsia"/>
        </w:rPr>
        <w:t>个字符</w:t>
      </w:r>
    </w:p>
    <w:p w14:paraId="30B6D3FF" w14:textId="393B1BFB" w:rsidR="00FF666C" w:rsidRDefault="00137298">
      <w:pPr>
        <w:numPr>
          <w:ilvl w:val="0"/>
          <w:numId w:val="50"/>
        </w:numPr>
        <w:spacing w:line="360" w:lineRule="auto"/>
        <w:jc w:val="left"/>
        <w:rPr>
          <w:rFonts w:ascii="Times New Roman" w:hAnsi="Times New Roman"/>
        </w:rPr>
      </w:pPr>
      <w:r>
        <w:rPr>
          <w:rFonts w:ascii="Times New Roman" w:hAnsi="Times New Roman" w:hint="eastAsia"/>
        </w:rPr>
        <w:t>不同项目状态下的问卷可操作选项不同，具体为创建中状态：查看、编辑、提交、复制、删除等</w:t>
      </w:r>
      <w:r>
        <w:rPr>
          <w:rFonts w:ascii="Times New Roman" w:hAnsi="Times New Roman" w:hint="eastAsia"/>
        </w:rPr>
        <w:t>5</w:t>
      </w:r>
      <w:r>
        <w:rPr>
          <w:rFonts w:ascii="Times New Roman" w:hAnsi="Times New Roman" w:hint="eastAsia"/>
        </w:rPr>
        <w:t>个操作选项；发布中状态：查看、答卷数据、复制、关闭等</w:t>
      </w:r>
      <w:r>
        <w:rPr>
          <w:rFonts w:ascii="Times New Roman" w:hAnsi="Times New Roman" w:hint="eastAsia"/>
        </w:rPr>
        <w:t>4</w:t>
      </w:r>
      <w:r>
        <w:rPr>
          <w:rFonts w:ascii="Times New Roman" w:hAnsi="Times New Roman" w:hint="eastAsia"/>
        </w:rPr>
        <w:t>个操作选项；已完成状态：查看、答卷数据、复制</w:t>
      </w:r>
      <w:r>
        <w:rPr>
          <w:rFonts w:ascii="Times New Roman" w:hAnsi="Times New Roman" w:hint="eastAsia"/>
        </w:rPr>
        <w:t>3</w:t>
      </w:r>
      <w:r>
        <w:rPr>
          <w:rFonts w:ascii="Times New Roman" w:hAnsi="Times New Roman" w:hint="eastAsia"/>
        </w:rPr>
        <w:t>个操作状态</w:t>
      </w:r>
    </w:p>
    <w:p w14:paraId="70EF9DFF" w14:textId="77777777" w:rsidR="00FF666C" w:rsidRDefault="00137298">
      <w:pPr>
        <w:numPr>
          <w:ilvl w:val="0"/>
          <w:numId w:val="50"/>
        </w:numPr>
        <w:spacing w:line="360" w:lineRule="auto"/>
        <w:jc w:val="left"/>
        <w:rPr>
          <w:rFonts w:ascii="Times New Roman" w:hAnsi="Times New Roman"/>
        </w:rPr>
      </w:pPr>
      <w:r>
        <w:rPr>
          <w:rFonts w:ascii="Times New Roman" w:hAnsi="Times New Roman" w:hint="eastAsia"/>
        </w:rPr>
        <w:t>搜索框输入无匹配项时下方问卷内容显示为空</w:t>
      </w:r>
    </w:p>
    <w:p w14:paraId="338D40F7" w14:textId="77777777" w:rsidR="00FF666C" w:rsidRDefault="00137298">
      <w:pPr>
        <w:numPr>
          <w:ilvl w:val="0"/>
          <w:numId w:val="50"/>
        </w:numPr>
        <w:spacing w:line="360" w:lineRule="auto"/>
        <w:jc w:val="left"/>
        <w:rPr>
          <w:rFonts w:ascii="Times New Roman" w:hAnsi="Times New Roman"/>
        </w:rPr>
      </w:pPr>
      <w:r>
        <w:rPr>
          <w:rFonts w:ascii="Times New Roman" w:hAnsi="Times New Roman" w:hint="eastAsia"/>
        </w:rPr>
        <w:t>搜索按钮和筛选功能可同时实现</w:t>
      </w:r>
    </w:p>
    <w:p w14:paraId="4D020AFD" w14:textId="77777777" w:rsidR="00FF666C" w:rsidRDefault="00FF666C">
      <w:pPr>
        <w:widowControl/>
        <w:jc w:val="left"/>
        <w:rPr>
          <w:kern w:val="0"/>
          <w:sz w:val="20"/>
          <w:szCs w:val="20"/>
        </w:rPr>
      </w:pPr>
    </w:p>
    <w:p w14:paraId="626C5BC8" w14:textId="77777777" w:rsidR="00FF666C" w:rsidRDefault="00137298">
      <w:pPr>
        <w:pStyle w:val="2"/>
      </w:pPr>
      <w:r>
        <w:rPr>
          <w:rFonts w:hint="eastAsia"/>
        </w:rPr>
        <w:t>问卷调查预览界面</w:t>
      </w:r>
    </w:p>
    <w:p w14:paraId="7209F99F" w14:textId="77777777" w:rsidR="00FF666C" w:rsidRDefault="00137298">
      <w:pPr>
        <w:numPr>
          <w:ilvl w:val="0"/>
          <w:numId w:val="51"/>
        </w:numPr>
        <w:spacing w:line="360" w:lineRule="auto"/>
        <w:jc w:val="left"/>
        <w:rPr>
          <w:rFonts w:ascii="Times New Roman" w:hAnsi="Times New Roman"/>
          <w:b/>
        </w:rPr>
      </w:pPr>
      <w:r>
        <w:rPr>
          <w:rFonts w:ascii="Times New Roman" w:hAnsi="Times New Roman"/>
          <w:b/>
        </w:rPr>
        <w:t>页面初始化</w:t>
      </w:r>
    </w:p>
    <w:p w14:paraId="03BA2D2B" w14:textId="77777777" w:rsidR="00FF666C" w:rsidRDefault="00137298">
      <w:pPr>
        <w:spacing w:line="360" w:lineRule="auto"/>
        <w:jc w:val="center"/>
      </w:pPr>
      <w:r>
        <w:rPr>
          <w:noProof/>
        </w:rPr>
        <w:lastRenderedPageBreak/>
        <w:drawing>
          <wp:inline distT="0" distB="0" distL="0" distR="0" wp14:anchorId="7C58995B" wp14:editId="6E0030B1">
            <wp:extent cx="5337810" cy="3002280"/>
            <wp:effectExtent l="0" t="0" r="0" b="7620"/>
            <wp:docPr id="25" name="图片 25" descr="C:\Users\CYQ\AppData\Local\Microsoft\Windows\INetCache\Content.Word\8.29-问卷预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CYQ\AppData\Local\Microsoft\Windows\INetCache\Content.Word\8.29-问卷预览.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337810" cy="3002518"/>
                    </a:xfrm>
                    <a:prstGeom prst="rect">
                      <a:avLst/>
                    </a:prstGeom>
                    <a:noFill/>
                    <a:ln>
                      <a:noFill/>
                    </a:ln>
                  </pic:spPr>
                </pic:pic>
              </a:graphicData>
            </a:graphic>
          </wp:inline>
        </w:drawing>
      </w:r>
    </w:p>
    <w:p w14:paraId="18638D63" w14:textId="77777777" w:rsidR="00FF666C" w:rsidRDefault="00137298">
      <w:pPr>
        <w:numPr>
          <w:ilvl w:val="0"/>
          <w:numId w:val="52"/>
        </w:numPr>
        <w:spacing w:line="360" w:lineRule="auto"/>
        <w:jc w:val="left"/>
        <w:rPr>
          <w:rFonts w:ascii="Times New Roman" w:hAnsi="Times New Roman"/>
        </w:rPr>
      </w:pPr>
      <w:r>
        <w:rPr>
          <w:rFonts w:ascii="Times New Roman" w:hAnsi="Times New Roman" w:hint="eastAsia"/>
        </w:rPr>
        <w:t>点击问卷弹出预览窗口，标题为问卷预览</w:t>
      </w:r>
      <w:r>
        <w:rPr>
          <w:rFonts w:ascii="Times New Roman" w:hAnsi="Times New Roman" w:hint="eastAsia"/>
        </w:rPr>
        <w:t>&gt;</w:t>
      </w:r>
      <w:r>
        <w:rPr>
          <w:rFonts w:ascii="Times New Roman" w:hAnsi="Times New Roman" w:hint="eastAsia"/>
        </w:rPr>
        <w:t>“问卷名称”，窗口点击</w:t>
      </w:r>
      <w:r>
        <w:rPr>
          <w:rFonts w:ascii="Times New Roman" w:hAnsi="Times New Roman" w:hint="eastAsia"/>
        </w:rPr>
        <w:t>X</w:t>
      </w:r>
      <w:r>
        <w:rPr>
          <w:rFonts w:ascii="Times New Roman" w:hAnsi="Times New Roman" w:hint="eastAsia"/>
        </w:rPr>
        <w:t>可关闭问卷预览，点击空白处无操作</w:t>
      </w:r>
    </w:p>
    <w:p w14:paraId="3E33BC5F" w14:textId="1E446195" w:rsidR="00FF666C" w:rsidRDefault="00137298">
      <w:pPr>
        <w:numPr>
          <w:ilvl w:val="0"/>
          <w:numId w:val="52"/>
        </w:numPr>
        <w:spacing w:line="360" w:lineRule="auto"/>
        <w:jc w:val="left"/>
        <w:rPr>
          <w:rFonts w:ascii="Times New Roman" w:hAnsi="Times New Roman"/>
        </w:rPr>
      </w:pPr>
      <w:r>
        <w:rPr>
          <w:rFonts w:ascii="Times New Roman" w:hAnsi="Times New Roman" w:hint="eastAsia"/>
        </w:rPr>
        <w:t>页面调查问卷可进行操作填写，</w:t>
      </w:r>
      <w:r w:rsidR="00AD692C">
        <w:rPr>
          <w:rFonts w:ascii="Times New Roman" w:hAnsi="Times New Roman" w:hint="eastAsia"/>
        </w:rPr>
        <w:t>为预览手机界面</w:t>
      </w:r>
    </w:p>
    <w:p w14:paraId="460D2374" w14:textId="77777777" w:rsidR="00FF666C" w:rsidRDefault="00137298">
      <w:pPr>
        <w:numPr>
          <w:ilvl w:val="0"/>
          <w:numId w:val="51"/>
        </w:numPr>
        <w:spacing w:line="360" w:lineRule="auto"/>
        <w:jc w:val="left"/>
        <w:rPr>
          <w:rFonts w:ascii="Times New Roman" w:hAnsi="Times New Roman"/>
          <w:b/>
        </w:rPr>
      </w:pPr>
      <w:r>
        <w:rPr>
          <w:rFonts w:ascii="Times New Roman" w:hAnsi="Times New Roman"/>
          <w:b/>
        </w:rPr>
        <w:t>功能描述：</w:t>
      </w:r>
    </w:p>
    <w:p w14:paraId="0115EF63" w14:textId="77777777" w:rsidR="00FF666C" w:rsidRDefault="00137298">
      <w:pPr>
        <w:numPr>
          <w:ilvl w:val="0"/>
          <w:numId w:val="52"/>
        </w:numPr>
        <w:spacing w:line="360" w:lineRule="auto"/>
        <w:jc w:val="left"/>
        <w:rPr>
          <w:rFonts w:ascii="Times New Roman" w:hAnsi="Times New Roman"/>
        </w:rPr>
      </w:pPr>
      <w:r>
        <w:rPr>
          <w:rFonts w:ascii="Times New Roman" w:hAnsi="Times New Roman" w:hint="eastAsia"/>
        </w:rPr>
        <w:t>窗口点击</w:t>
      </w:r>
      <w:r>
        <w:rPr>
          <w:rFonts w:ascii="Times New Roman" w:hAnsi="Times New Roman" w:hint="eastAsia"/>
        </w:rPr>
        <w:t>X</w:t>
      </w:r>
      <w:r>
        <w:rPr>
          <w:rFonts w:ascii="Times New Roman" w:hAnsi="Times New Roman" w:hint="eastAsia"/>
        </w:rPr>
        <w:t>可关闭问卷预览，点击两侧空白处无操作</w:t>
      </w:r>
    </w:p>
    <w:p w14:paraId="418D5F10" w14:textId="77777777" w:rsidR="00FF666C" w:rsidRDefault="00137298">
      <w:pPr>
        <w:numPr>
          <w:ilvl w:val="0"/>
          <w:numId w:val="52"/>
        </w:numPr>
        <w:spacing w:line="360" w:lineRule="auto"/>
        <w:jc w:val="left"/>
        <w:rPr>
          <w:rFonts w:ascii="Times New Roman" w:hAnsi="Times New Roman"/>
        </w:rPr>
      </w:pPr>
      <w:r>
        <w:rPr>
          <w:rFonts w:ascii="Times New Roman" w:hAnsi="Times New Roman" w:hint="eastAsia"/>
        </w:rPr>
        <w:t>点击提交按钮可进行调查问卷提交操作，提交操作仅为预览效果，内容不提交至服务器</w:t>
      </w:r>
    </w:p>
    <w:p w14:paraId="6784C832" w14:textId="77777777" w:rsidR="00FF666C" w:rsidRDefault="00137298">
      <w:pPr>
        <w:numPr>
          <w:ilvl w:val="0"/>
          <w:numId w:val="51"/>
        </w:numPr>
        <w:spacing w:line="360" w:lineRule="auto"/>
        <w:jc w:val="left"/>
        <w:rPr>
          <w:rFonts w:ascii="Times New Roman" w:hAnsi="Times New Roman"/>
          <w:b/>
        </w:rPr>
      </w:pPr>
      <w:r>
        <w:rPr>
          <w:rFonts w:ascii="Times New Roman" w:hAnsi="Times New Roman" w:hint="eastAsia"/>
          <w:b/>
        </w:rPr>
        <w:t>异常处理</w:t>
      </w:r>
      <w:r>
        <w:rPr>
          <w:rFonts w:ascii="Times New Roman" w:hAnsi="Times New Roman"/>
          <w:b/>
        </w:rPr>
        <w:t>：</w:t>
      </w:r>
    </w:p>
    <w:p w14:paraId="6C01143B" w14:textId="77777777" w:rsidR="00FF666C" w:rsidRDefault="00FF666C">
      <w:pPr>
        <w:spacing w:line="360" w:lineRule="auto"/>
        <w:jc w:val="left"/>
        <w:rPr>
          <w:rFonts w:ascii="Times New Roman" w:hAnsi="Times New Roman"/>
        </w:rPr>
      </w:pPr>
    </w:p>
    <w:p w14:paraId="0072151F" w14:textId="77777777" w:rsidR="00FF666C" w:rsidRDefault="00137298">
      <w:pPr>
        <w:pStyle w:val="2"/>
      </w:pPr>
      <w:r>
        <w:rPr>
          <w:rFonts w:hint="eastAsia"/>
        </w:rPr>
        <w:t>问卷调查查看界面</w:t>
      </w:r>
      <w:r>
        <w:rPr>
          <w:rFonts w:hint="eastAsia"/>
        </w:rPr>
        <w:t>-</w:t>
      </w:r>
      <w:r>
        <w:rPr>
          <w:rFonts w:hint="eastAsia"/>
        </w:rPr>
        <w:t>问卷内容</w:t>
      </w:r>
    </w:p>
    <w:p w14:paraId="33A0F924" w14:textId="77777777" w:rsidR="00FF666C" w:rsidRDefault="00137298">
      <w:pPr>
        <w:numPr>
          <w:ilvl w:val="0"/>
          <w:numId w:val="53"/>
        </w:numPr>
        <w:spacing w:line="360" w:lineRule="auto"/>
        <w:jc w:val="left"/>
        <w:rPr>
          <w:rFonts w:ascii="Times New Roman" w:hAnsi="Times New Roman"/>
          <w:b/>
        </w:rPr>
      </w:pPr>
      <w:r>
        <w:rPr>
          <w:rFonts w:ascii="Times New Roman" w:hAnsi="Times New Roman"/>
          <w:b/>
        </w:rPr>
        <w:t>页面初始化</w:t>
      </w:r>
    </w:p>
    <w:p w14:paraId="41829A5E" w14:textId="77777777" w:rsidR="00FF666C" w:rsidRDefault="00137298">
      <w:pPr>
        <w:spacing w:line="360" w:lineRule="auto"/>
        <w:jc w:val="center"/>
      </w:pPr>
      <w:r>
        <w:rPr>
          <w:noProof/>
        </w:rPr>
        <w:lastRenderedPageBreak/>
        <w:drawing>
          <wp:inline distT="0" distB="0" distL="0" distR="0" wp14:anchorId="1858E13A" wp14:editId="24C52957">
            <wp:extent cx="5337810" cy="3002280"/>
            <wp:effectExtent l="0" t="0" r="0" b="7620"/>
            <wp:docPr id="28" name="图片 28" descr="C:\Users\CYQ\AppData\Local\Microsoft\Windows\INetCache\Content.Word\web-查看问卷界面-问卷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CYQ\AppData\Local\Microsoft\Windows\INetCache\Content.Word\web-查看问卷界面-问卷内容.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337810" cy="3002518"/>
                    </a:xfrm>
                    <a:prstGeom prst="rect">
                      <a:avLst/>
                    </a:prstGeom>
                    <a:noFill/>
                    <a:ln>
                      <a:noFill/>
                    </a:ln>
                  </pic:spPr>
                </pic:pic>
              </a:graphicData>
            </a:graphic>
          </wp:inline>
        </w:drawing>
      </w:r>
    </w:p>
    <w:p w14:paraId="4A68E7A5" w14:textId="77777777" w:rsidR="00FF666C" w:rsidRDefault="00137298">
      <w:pPr>
        <w:numPr>
          <w:ilvl w:val="0"/>
          <w:numId w:val="54"/>
        </w:numPr>
        <w:spacing w:line="360" w:lineRule="auto"/>
        <w:jc w:val="left"/>
        <w:rPr>
          <w:rFonts w:ascii="Times New Roman" w:hAnsi="Times New Roman"/>
        </w:rPr>
      </w:pPr>
      <w:r>
        <w:rPr>
          <w:rFonts w:ascii="Times New Roman" w:hAnsi="Times New Roman" w:hint="eastAsia"/>
        </w:rPr>
        <w:t>页面左上角为问卷调查应用名称</w:t>
      </w:r>
    </w:p>
    <w:p w14:paraId="358B7EDB" w14:textId="77777777" w:rsidR="00FF666C" w:rsidRDefault="00137298">
      <w:pPr>
        <w:numPr>
          <w:ilvl w:val="0"/>
          <w:numId w:val="54"/>
        </w:numPr>
        <w:spacing w:line="360" w:lineRule="auto"/>
        <w:jc w:val="left"/>
        <w:rPr>
          <w:rFonts w:ascii="Times New Roman" w:hAnsi="Times New Roman"/>
        </w:rPr>
      </w:pPr>
      <w:r>
        <w:rPr>
          <w:rFonts w:ascii="Times New Roman" w:hAnsi="Times New Roman" w:hint="eastAsia"/>
        </w:rPr>
        <w:t>页面左侧分为问卷列表、问卷模板两个选项</w:t>
      </w:r>
    </w:p>
    <w:p w14:paraId="438E7033" w14:textId="77777777" w:rsidR="00FF666C" w:rsidRDefault="00137298">
      <w:pPr>
        <w:numPr>
          <w:ilvl w:val="0"/>
          <w:numId w:val="54"/>
        </w:numPr>
        <w:spacing w:line="360" w:lineRule="auto"/>
        <w:jc w:val="left"/>
        <w:rPr>
          <w:rFonts w:ascii="Times New Roman" w:hAnsi="Times New Roman"/>
        </w:rPr>
      </w:pPr>
      <w:r>
        <w:rPr>
          <w:rFonts w:ascii="Times New Roman" w:hAnsi="Times New Roman" w:hint="eastAsia"/>
        </w:rPr>
        <w:t>页面右侧二级功能</w:t>
      </w:r>
      <w:proofErr w:type="gramStart"/>
      <w:r>
        <w:rPr>
          <w:rFonts w:ascii="Times New Roman" w:hAnsi="Times New Roman" w:hint="eastAsia"/>
        </w:rPr>
        <w:t>区显示</w:t>
      </w:r>
      <w:proofErr w:type="gramEnd"/>
      <w:r>
        <w:rPr>
          <w:rFonts w:ascii="Times New Roman" w:hAnsi="Times New Roman" w:hint="eastAsia"/>
        </w:rPr>
        <w:t>问卷内容和收集设置等选项，点击一级功能区问卷列表按钮可返回至首页</w:t>
      </w:r>
    </w:p>
    <w:p w14:paraId="4A7329CC" w14:textId="77777777" w:rsidR="00FF666C" w:rsidRDefault="00137298">
      <w:pPr>
        <w:numPr>
          <w:ilvl w:val="0"/>
          <w:numId w:val="54"/>
        </w:numPr>
        <w:spacing w:line="360" w:lineRule="auto"/>
        <w:jc w:val="left"/>
        <w:rPr>
          <w:rFonts w:ascii="Times New Roman" w:hAnsi="Times New Roman"/>
        </w:rPr>
      </w:pPr>
      <w:r>
        <w:rPr>
          <w:rFonts w:ascii="Times New Roman" w:hAnsi="Times New Roman" w:hint="eastAsia"/>
        </w:rPr>
        <w:t>右侧三级功能</w:t>
      </w:r>
      <w:proofErr w:type="gramStart"/>
      <w:r>
        <w:rPr>
          <w:rFonts w:ascii="Times New Roman" w:hAnsi="Times New Roman" w:hint="eastAsia"/>
        </w:rPr>
        <w:t>区显示</w:t>
      </w:r>
      <w:proofErr w:type="gramEnd"/>
      <w:r>
        <w:rPr>
          <w:rFonts w:ascii="Times New Roman" w:hAnsi="Times New Roman" w:hint="eastAsia"/>
        </w:rPr>
        <w:t>调查问卷名称、当前状态、在线时长和已收集有效问卷数量等</w:t>
      </w:r>
    </w:p>
    <w:p w14:paraId="3F1745B6" w14:textId="77777777" w:rsidR="00FF666C" w:rsidRDefault="00137298">
      <w:pPr>
        <w:numPr>
          <w:ilvl w:val="0"/>
          <w:numId w:val="54"/>
        </w:numPr>
        <w:spacing w:line="360" w:lineRule="auto"/>
        <w:jc w:val="left"/>
        <w:rPr>
          <w:rFonts w:ascii="Times New Roman" w:hAnsi="Times New Roman"/>
        </w:rPr>
      </w:pPr>
      <w:r>
        <w:rPr>
          <w:rFonts w:ascii="Times New Roman" w:hAnsi="Times New Roman" w:hint="eastAsia"/>
        </w:rPr>
        <w:t>右侧三级功能区居中显示问卷内容</w:t>
      </w:r>
    </w:p>
    <w:p w14:paraId="7ADA1F58" w14:textId="77777777" w:rsidR="00FF666C" w:rsidRDefault="00137298">
      <w:pPr>
        <w:numPr>
          <w:ilvl w:val="0"/>
          <w:numId w:val="53"/>
        </w:numPr>
        <w:spacing w:line="360" w:lineRule="auto"/>
        <w:jc w:val="left"/>
        <w:rPr>
          <w:rFonts w:ascii="Times New Roman" w:hAnsi="Times New Roman"/>
          <w:b/>
        </w:rPr>
      </w:pPr>
      <w:r>
        <w:rPr>
          <w:rFonts w:ascii="Times New Roman" w:hAnsi="Times New Roman"/>
          <w:b/>
        </w:rPr>
        <w:t>功能描述：</w:t>
      </w:r>
    </w:p>
    <w:p w14:paraId="1CF17712" w14:textId="77777777" w:rsidR="00FF666C" w:rsidRDefault="00137298">
      <w:pPr>
        <w:numPr>
          <w:ilvl w:val="0"/>
          <w:numId w:val="55"/>
        </w:numPr>
        <w:spacing w:line="360" w:lineRule="auto"/>
        <w:jc w:val="left"/>
        <w:rPr>
          <w:rFonts w:ascii="Times New Roman" w:hAnsi="Times New Roman"/>
        </w:rPr>
      </w:pPr>
      <w:r>
        <w:rPr>
          <w:rFonts w:ascii="Times New Roman" w:hAnsi="Times New Roman" w:hint="eastAsia"/>
        </w:rPr>
        <w:t>创建中状态已收集问卷数为</w:t>
      </w:r>
      <w:r>
        <w:rPr>
          <w:rFonts w:ascii="Times New Roman" w:hAnsi="Times New Roman" w:hint="eastAsia"/>
        </w:rPr>
        <w:t>0</w:t>
      </w:r>
    </w:p>
    <w:p w14:paraId="7671AA01" w14:textId="77777777" w:rsidR="00FF666C" w:rsidRDefault="00137298">
      <w:pPr>
        <w:numPr>
          <w:ilvl w:val="0"/>
          <w:numId w:val="55"/>
        </w:numPr>
        <w:spacing w:line="360" w:lineRule="auto"/>
        <w:jc w:val="left"/>
        <w:rPr>
          <w:rFonts w:ascii="Times New Roman" w:hAnsi="Times New Roman"/>
        </w:rPr>
      </w:pPr>
      <w:r>
        <w:rPr>
          <w:rFonts w:ascii="Times New Roman" w:hAnsi="Times New Roman" w:hint="eastAsia"/>
        </w:rPr>
        <w:t>问卷内容功能区仅查看问卷内容无法进行操作，无提交按钮</w:t>
      </w:r>
    </w:p>
    <w:p w14:paraId="0193D89C" w14:textId="77777777" w:rsidR="00FF666C" w:rsidRDefault="00137298">
      <w:pPr>
        <w:numPr>
          <w:ilvl w:val="0"/>
          <w:numId w:val="55"/>
        </w:numPr>
        <w:spacing w:line="360" w:lineRule="auto"/>
        <w:jc w:val="left"/>
        <w:rPr>
          <w:rFonts w:ascii="Times New Roman" w:hAnsi="Times New Roman"/>
        </w:rPr>
      </w:pPr>
      <w:r>
        <w:rPr>
          <w:rFonts w:ascii="Times New Roman" w:hAnsi="Times New Roman" w:hint="eastAsia"/>
        </w:rPr>
        <w:t>点击一级和二级功能区按钮可进入不同的功能模块</w:t>
      </w:r>
    </w:p>
    <w:p w14:paraId="1FE9900C" w14:textId="77777777" w:rsidR="00FF666C" w:rsidRDefault="00FF666C">
      <w:pPr>
        <w:spacing w:line="360" w:lineRule="auto"/>
        <w:jc w:val="left"/>
        <w:rPr>
          <w:rFonts w:ascii="Times New Roman" w:hAnsi="Times New Roman"/>
        </w:rPr>
      </w:pPr>
    </w:p>
    <w:p w14:paraId="5E47D8C0" w14:textId="77777777" w:rsidR="00FF666C" w:rsidRDefault="00137298">
      <w:pPr>
        <w:pStyle w:val="2"/>
      </w:pPr>
      <w:r>
        <w:rPr>
          <w:rFonts w:hint="eastAsia"/>
        </w:rPr>
        <w:t>问卷调查查看界面</w:t>
      </w:r>
      <w:r>
        <w:rPr>
          <w:rFonts w:hint="eastAsia"/>
        </w:rPr>
        <w:t>-</w:t>
      </w:r>
      <w:r>
        <w:rPr>
          <w:rFonts w:hint="eastAsia"/>
        </w:rPr>
        <w:t>收集设置</w:t>
      </w:r>
    </w:p>
    <w:p w14:paraId="05533288" w14:textId="77777777" w:rsidR="00FF666C" w:rsidRDefault="00137298">
      <w:pPr>
        <w:numPr>
          <w:ilvl w:val="0"/>
          <w:numId w:val="56"/>
        </w:numPr>
        <w:spacing w:line="360" w:lineRule="auto"/>
        <w:jc w:val="left"/>
        <w:rPr>
          <w:rFonts w:ascii="Times New Roman" w:hAnsi="Times New Roman"/>
          <w:b/>
        </w:rPr>
      </w:pPr>
      <w:r>
        <w:rPr>
          <w:rFonts w:ascii="Times New Roman" w:hAnsi="Times New Roman"/>
          <w:b/>
        </w:rPr>
        <w:t>页面初始化</w:t>
      </w:r>
    </w:p>
    <w:p w14:paraId="63C62F12" w14:textId="77777777" w:rsidR="00FF666C" w:rsidRDefault="00137298">
      <w:pPr>
        <w:spacing w:line="360" w:lineRule="auto"/>
        <w:jc w:val="center"/>
      </w:pPr>
      <w:r>
        <w:rPr>
          <w:noProof/>
        </w:rPr>
        <w:lastRenderedPageBreak/>
        <w:drawing>
          <wp:inline distT="0" distB="0" distL="0" distR="0" wp14:anchorId="3ACFBC15" wp14:editId="4E6F446D">
            <wp:extent cx="5337810" cy="3002280"/>
            <wp:effectExtent l="0" t="0" r="0" b="7620"/>
            <wp:docPr id="154" name="图片 154" descr="C:\Users\CYQ\AppData\Local\Microsoft\Windows\INetCache\Content.Word\web-查看问卷界面-收集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C:\Users\CYQ\AppData\Local\Microsoft\Windows\INetCache\Content.Word\web-查看问卷界面-收集设置.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337810" cy="3002518"/>
                    </a:xfrm>
                    <a:prstGeom prst="rect">
                      <a:avLst/>
                    </a:prstGeom>
                    <a:noFill/>
                    <a:ln>
                      <a:noFill/>
                    </a:ln>
                  </pic:spPr>
                </pic:pic>
              </a:graphicData>
            </a:graphic>
          </wp:inline>
        </w:drawing>
      </w:r>
    </w:p>
    <w:p w14:paraId="4508B110" w14:textId="77777777" w:rsidR="00FF666C" w:rsidRDefault="00137298">
      <w:pPr>
        <w:numPr>
          <w:ilvl w:val="0"/>
          <w:numId w:val="57"/>
        </w:numPr>
        <w:spacing w:line="360" w:lineRule="auto"/>
        <w:jc w:val="left"/>
        <w:rPr>
          <w:rFonts w:ascii="Times New Roman" w:hAnsi="Times New Roman"/>
        </w:rPr>
      </w:pPr>
      <w:r>
        <w:rPr>
          <w:rFonts w:ascii="Times New Roman" w:hAnsi="Times New Roman" w:hint="eastAsia"/>
        </w:rPr>
        <w:t>页面左上角为问卷调查应用名称</w:t>
      </w:r>
    </w:p>
    <w:p w14:paraId="797D7F63" w14:textId="77777777" w:rsidR="00FF666C" w:rsidRDefault="00137298">
      <w:pPr>
        <w:numPr>
          <w:ilvl w:val="0"/>
          <w:numId w:val="57"/>
        </w:numPr>
        <w:spacing w:line="360" w:lineRule="auto"/>
        <w:jc w:val="left"/>
        <w:rPr>
          <w:rFonts w:ascii="Times New Roman" w:hAnsi="Times New Roman"/>
        </w:rPr>
      </w:pPr>
      <w:r>
        <w:rPr>
          <w:rFonts w:ascii="Times New Roman" w:hAnsi="Times New Roman" w:hint="eastAsia"/>
        </w:rPr>
        <w:t>页面左侧分为问卷列表、问卷模板两个选项</w:t>
      </w:r>
    </w:p>
    <w:p w14:paraId="5E8CEB3B" w14:textId="77777777" w:rsidR="00FF666C" w:rsidRDefault="00137298">
      <w:pPr>
        <w:numPr>
          <w:ilvl w:val="0"/>
          <w:numId w:val="57"/>
        </w:numPr>
        <w:spacing w:line="360" w:lineRule="auto"/>
        <w:jc w:val="left"/>
        <w:rPr>
          <w:rFonts w:ascii="Times New Roman" w:hAnsi="Times New Roman"/>
        </w:rPr>
      </w:pPr>
      <w:r>
        <w:rPr>
          <w:rFonts w:ascii="Times New Roman" w:hAnsi="Times New Roman" w:hint="eastAsia"/>
        </w:rPr>
        <w:t>页面右侧二级功能</w:t>
      </w:r>
      <w:proofErr w:type="gramStart"/>
      <w:r>
        <w:rPr>
          <w:rFonts w:ascii="Times New Roman" w:hAnsi="Times New Roman" w:hint="eastAsia"/>
        </w:rPr>
        <w:t>区显示</w:t>
      </w:r>
      <w:proofErr w:type="gramEnd"/>
      <w:r>
        <w:rPr>
          <w:rFonts w:ascii="Times New Roman" w:hAnsi="Times New Roman" w:hint="eastAsia"/>
        </w:rPr>
        <w:t>问卷内容和收集设置等选项，点击一级功能区问卷列表按钮可返回至首页</w:t>
      </w:r>
    </w:p>
    <w:p w14:paraId="5F29106C" w14:textId="77777777" w:rsidR="00FF666C" w:rsidRDefault="00137298">
      <w:pPr>
        <w:numPr>
          <w:ilvl w:val="0"/>
          <w:numId w:val="57"/>
        </w:numPr>
        <w:spacing w:line="360" w:lineRule="auto"/>
        <w:jc w:val="left"/>
        <w:rPr>
          <w:rFonts w:ascii="Times New Roman" w:hAnsi="Times New Roman"/>
        </w:rPr>
      </w:pPr>
      <w:r>
        <w:rPr>
          <w:rFonts w:ascii="Times New Roman" w:hAnsi="Times New Roman" w:hint="eastAsia"/>
        </w:rPr>
        <w:t>三级功能</w:t>
      </w:r>
      <w:proofErr w:type="gramStart"/>
      <w:r>
        <w:rPr>
          <w:rFonts w:ascii="Times New Roman" w:hAnsi="Times New Roman" w:hint="eastAsia"/>
        </w:rPr>
        <w:t>区显示</w:t>
      </w:r>
      <w:proofErr w:type="gramEnd"/>
      <w:r>
        <w:rPr>
          <w:rFonts w:ascii="Times New Roman" w:hAnsi="Times New Roman" w:hint="eastAsia"/>
        </w:rPr>
        <w:t>调查问卷名称、当前状态、在线时长和已收集有效问卷数量等状态</w:t>
      </w:r>
    </w:p>
    <w:p w14:paraId="4567DED8" w14:textId="5859A567" w:rsidR="00FF666C" w:rsidRDefault="00137298">
      <w:pPr>
        <w:numPr>
          <w:ilvl w:val="0"/>
          <w:numId w:val="57"/>
        </w:numPr>
        <w:spacing w:line="360" w:lineRule="auto"/>
        <w:jc w:val="left"/>
        <w:rPr>
          <w:rFonts w:ascii="Times New Roman" w:hAnsi="Times New Roman"/>
        </w:rPr>
      </w:pPr>
      <w:r>
        <w:rPr>
          <w:rFonts w:ascii="Times New Roman" w:hAnsi="Times New Roman" w:hint="eastAsia"/>
        </w:rPr>
        <w:t>最右侧功能</w:t>
      </w:r>
      <w:proofErr w:type="gramStart"/>
      <w:r>
        <w:rPr>
          <w:rFonts w:ascii="Times New Roman" w:hAnsi="Times New Roman" w:hint="eastAsia"/>
        </w:rPr>
        <w:t>区显示</w:t>
      </w:r>
      <w:proofErr w:type="gramEnd"/>
      <w:r>
        <w:rPr>
          <w:rFonts w:ascii="Times New Roman" w:hAnsi="Times New Roman" w:hint="eastAsia"/>
        </w:rPr>
        <w:t>目标收集量、开始日期、截止日期</w:t>
      </w:r>
    </w:p>
    <w:p w14:paraId="3CDCD59E" w14:textId="77777777" w:rsidR="00FF666C" w:rsidRDefault="00137298">
      <w:pPr>
        <w:numPr>
          <w:ilvl w:val="0"/>
          <w:numId w:val="56"/>
        </w:numPr>
        <w:spacing w:line="360" w:lineRule="auto"/>
        <w:jc w:val="left"/>
        <w:rPr>
          <w:rFonts w:ascii="Times New Roman" w:hAnsi="Times New Roman"/>
          <w:b/>
        </w:rPr>
      </w:pPr>
      <w:r>
        <w:rPr>
          <w:rFonts w:ascii="Times New Roman" w:hAnsi="Times New Roman"/>
          <w:b/>
        </w:rPr>
        <w:t>功能描述：</w:t>
      </w:r>
    </w:p>
    <w:p w14:paraId="7EFBDD5F" w14:textId="77777777" w:rsidR="00FF666C" w:rsidRDefault="00137298">
      <w:pPr>
        <w:numPr>
          <w:ilvl w:val="0"/>
          <w:numId w:val="58"/>
        </w:numPr>
        <w:spacing w:line="360" w:lineRule="auto"/>
        <w:jc w:val="left"/>
        <w:rPr>
          <w:rFonts w:ascii="Times New Roman" w:hAnsi="Times New Roman"/>
        </w:rPr>
      </w:pPr>
      <w:r>
        <w:rPr>
          <w:rFonts w:ascii="Times New Roman" w:hAnsi="Times New Roman" w:hint="eastAsia"/>
        </w:rPr>
        <w:t>页面展示问卷收集内容，包括目标收集量、开始日期、截止日期和调研结果等，目标收集量</w:t>
      </w:r>
      <w:proofErr w:type="gramStart"/>
      <w:r>
        <w:rPr>
          <w:rFonts w:ascii="Times New Roman" w:hAnsi="Times New Roman" w:hint="eastAsia"/>
        </w:rPr>
        <w:t>为发布</w:t>
      </w:r>
      <w:proofErr w:type="gramEnd"/>
      <w:r>
        <w:rPr>
          <w:rFonts w:ascii="Times New Roman" w:hAnsi="Times New Roman" w:hint="eastAsia"/>
        </w:rPr>
        <w:t>问卷时所选人数</w:t>
      </w:r>
    </w:p>
    <w:p w14:paraId="1F687096" w14:textId="77777777" w:rsidR="00FF666C" w:rsidRDefault="00FF666C">
      <w:pPr>
        <w:spacing w:line="360" w:lineRule="auto"/>
        <w:ind w:left="840"/>
        <w:jc w:val="left"/>
        <w:rPr>
          <w:rFonts w:ascii="Times New Roman" w:hAnsi="Times New Roman"/>
        </w:rPr>
      </w:pPr>
    </w:p>
    <w:p w14:paraId="04B3F3B3" w14:textId="77777777" w:rsidR="00FF666C" w:rsidRDefault="00FF666C">
      <w:pPr>
        <w:spacing w:line="360" w:lineRule="auto"/>
        <w:jc w:val="left"/>
        <w:rPr>
          <w:rFonts w:ascii="Times New Roman" w:hAnsi="Times New Roman"/>
        </w:rPr>
      </w:pPr>
    </w:p>
    <w:p w14:paraId="0698DF44" w14:textId="77777777" w:rsidR="00FF666C" w:rsidRDefault="00137298">
      <w:pPr>
        <w:pStyle w:val="2"/>
      </w:pPr>
      <w:r>
        <w:rPr>
          <w:rFonts w:hint="eastAsia"/>
        </w:rPr>
        <w:t>编辑问卷界面</w:t>
      </w:r>
      <w:r>
        <w:rPr>
          <w:rFonts w:hint="eastAsia"/>
        </w:rPr>
        <w:t>-</w:t>
      </w:r>
      <w:r>
        <w:rPr>
          <w:rFonts w:hint="eastAsia"/>
        </w:rPr>
        <w:t>设计问卷</w:t>
      </w:r>
    </w:p>
    <w:p w14:paraId="31B9E0E3" w14:textId="77777777" w:rsidR="00FF666C" w:rsidRDefault="00137298">
      <w:pPr>
        <w:numPr>
          <w:ilvl w:val="0"/>
          <w:numId w:val="59"/>
        </w:numPr>
        <w:spacing w:line="360" w:lineRule="auto"/>
        <w:jc w:val="left"/>
        <w:rPr>
          <w:rFonts w:ascii="Times New Roman" w:hAnsi="Times New Roman"/>
          <w:b/>
        </w:rPr>
      </w:pPr>
      <w:r>
        <w:rPr>
          <w:rFonts w:ascii="Times New Roman" w:hAnsi="Times New Roman"/>
          <w:b/>
        </w:rPr>
        <w:t>页面初始化</w:t>
      </w:r>
    </w:p>
    <w:p w14:paraId="42F52C3F" w14:textId="77777777" w:rsidR="00FF666C" w:rsidRDefault="00137298">
      <w:pPr>
        <w:spacing w:line="360" w:lineRule="auto"/>
        <w:jc w:val="center"/>
      </w:pPr>
      <w:r>
        <w:rPr>
          <w:noProof/>
        </w:rPr>
        <w:lastRenderedPageBreak/>
        <w:drawing>
          <wp:inline distT="0" distB="0" distL="0" distR="0" wp14:anchorId="1DA0D86D" wp14:editId="3E9B845F">
            <wp:extent cx="5337810" cy="5951220"/>
            <wp:effectExtent l="0" t="0" r="0" b="0"/>
            <wp:docPr id="22" name="图片 22" descr="C:\Users\CYQ\AppData\Local\Microsoft\Windows\INetCache\Content.Word\8.29-编辑问卷界面-设计问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CYQ\AppData\Local\Microsoft\Windows\INetCache\Content.Word\8.29-编辑问卷界面-设计问卷.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337810" cy="5951658"/>
                    </a:xfrm>
                    <a:prstGeom prst="rect">
                      <a:avLst/>
                    </a:prstGeom>
                    <a:noFill/>
                    <a:ln>
                      <a:noFill/>
                    </a:ln>
                  </pic:spPr>
                </pic:pic>
              </a:graphicData>
            </a:graphic>
          </wp:inline>
        </w:drawing>
      </w:r>
    </w:p>
    <w:p w14:paraId="52AF472D" w14:textId="77777777" w:rsidR="00FF666C" w:rsidRDefault="00137298">
      <w:pPr>
        <w:numPr>
          <w:ilvl w:val="0"/>
          <w:numId w:val="60"/>
        </w:numPr>
        <w:spacing w:line="360" w:lineRule="auto"/>
        <w:jc w:val="left"/>
        <w:rPr>
          <w:rFonts w:ascii="Times New Roman" w:hAnsi="Times New Roman"/>
        </w:rPr>
      </w:pPr>
      <w:r>
        <w:rPr>
          <w:rFonts w:ascii="Times New Roman" w:hAnsi="Times New Roman" w:hint="eastAsia"/>
        </w:rPr>
        <w:t>页面左上角为问卷调查应用名称</w:t>
      </w:r>
    </w:p>
    <w:p w14:paraId="294A5E78" w14:textId="7F41371B" w:rsidR="00FF666C" w:rsidRDefault="00137298">
      <w:pPr>
        <w:numPr>
          <w:ilvl w:val="0"/>
          <w:numId w:val="60"/>
        </w:numPr>
        <w:spacing w:line="360" w:lineRule="auto"/>
        <w:jc w:val="left"/>
        <w:rPr>
          <w:rFonts w:ascii="Times New Roman" w:hAnsi="Times New Roman"/>
        </w:rPr>
      </w:pPr>
      <w:proofErr w:type="gramStart"/>
      <w:r>
        <w:rPr>
          <w:rFonts w:ascii="Times New Roman" w:hAnsi="Times New Roman" w:hint="eastAsia"/>
        </w:rPr>
        <w:t>轻应用</w:t>
      </w:r>
      <w:proofErr w:type="gramEnd"/>
      <w:r>
        <w:rPr>
          <w:rFonts w:ascii="Times New Roman" w:hAnsi="Times New Roman" w:hint="eastAsia"/>
        </w:rPr>
        <w:t>名称下方功能</w:t>
      </w:r>
      <w:proofErr w:type="gramStart"/>
      <w:r>
        <w:rPr>
          <w:rFonts w:ascii="Times New Roman" w:hAnsi="Times New Roman" w:hint="eastAsia"/>
        </w:rPr>
        <w:t>区显</w:t>
      </w:r>
      <w:proofErr w:type="gramEnd"/>
      <w:r>
        <w:rPr>
          <w:rFonts w:ascii="Times New Roman" w:hAnsi="Times New Roman" w:hint="eastAsia"/>
        </w:rPr>
        <w:t>示问卷列表、问卷模板两个选项，</w:t>
      </w:r>
      <w:proofErr w:type="gramStart"/>
      <w:r>
        <w:rPr>
          <w:rFonts w:ascii="Times New Roman" w:hAnsi="Times New Roman" w:hint="eastAsia"/>
        </w:rPr>
        <w:t>若正</w:t>
      </w:r>
      <w:proofErr w:type="gramEnd"/>
      <w:r>
        <w:rPr>
          <w:rFonts w:ascii="Times New Roman" w:hAnsi="Times New Roman" w:hint="eastAsia"/>
        </w:rPr>
        <w:t>在编辑问卷点击进入不同的功能模块时跳转到对应功能，无法保存当前正在编辑的内容</w:t>
      </w:r>
    </w:p>
    <w:p w14:paraId="2516E242" w14:textId="77777777" w:rsidR="00FF666C" w:rsidRDefault="00137298">
      <w:pPr>
        <w:numPr>
          <w:ilvl w:val="0"/>
          <w:numId w:val="60"/>
        </w:numPr>
        <w:spacing w:line="360" w:lineRule="auto"/>
        <w:jc w:val="left"/>
        <w:rPr>
          <w:rFonts w:ascii="Times New Roman" w:hAnsi="Times New Roman"/>
        </w:rPr>
      </w:pPr>
      <w:r>
        <w:rPr>
          <w:rFonts w:ascii="Times New Roman" w:hAnsi="Times New Roman" w:hint="eastAsia"/>
        </w:rPr>
        <w:t>问卷列表按钮右侧显示“问卷调查</w:t>
      </w:r>
      <w:r>
        <w:rPr>
          <w:rFonts w:ascii="Times New Roman" w:hAnsi="Times New Roman" w:hint="eastAsia"/>
        </w:rPr>
        <w:t>&gt;</w:t>
      </w:r>
      <w:r>
        <w:rPr>
          <w:rFonts w:ascii="Times New Roman" w:hAnsi="Times New Roman" w:hint="eastAsia"/>
        </w:rPr>
        <w:t>编辑问卷</w:t>
      </w:r>
      <w:r>
        <w:rPr>
          <w:rFonts w:ascii="Times New Roman" w:hAnsi="Times New Roman" w:hint="eastAsia"/>
        </w:rPr>
        <w:t>&gt;</w:t>
      </w:r>
      <w:r>
        <w:rPr>
          <w:rFonts w:ascii="Times New Roman" w:hAnsi="Times New Roman" w:hint="eastAsia"/>
        </w:rPr>
        <w:t>问卷名称”</w:t>
      </w:r>
    </w:p>
    <w:p w14:paraId="79F2CE72" w14:textId="77777777" w:rsidR="00FF666C" w:rsidRDefault="00137298">
      <w:pPr>
        <w:numPr>
          <w:ilvl w:val="0"/>
          <w:numId w:val="60"/>
        </w:numPr>
        <w:spacing w:line="360" w:lineRule="auto"/>
        <w:jc w:val="left"/>
        <w:rPr>
          <w:rFonts w:ascii="Times New Roman" w:hAnsi="Times New Roman"/>
        </w:rPr>
      </w:pPr>
      <w:r>
        <w:rPr>
          <w:rFonts w:ascii="Times New Roman" w:hAnsi="Times New Roman"/>
        </w:rPr>
        <w:t>T</w:t>
      </w:r>
      <w:r>
        <w:rPr>
          <w:rFonts w:ascii="Times New Roman" w:hAnsi="Times New Roman" w:hint="eastAsia"/>
        </w:rPr>
        <w:t>itle</w:t>
      </w:r>
      <w:r>
        <w:rPr>
          <w:rFonts w:ascii="Times New Roman" w:hAnsi="Times New Roman" w:hint="eastAsia"/>
        </w:rPr>
        <w:t>右侧问卷调查进行状态分为</w:t>
      </w:r>
      <w:r>
        <w:rPr>
          <w:rFonts w:ascii="Times New Roman" w:hAnsi="Times New Roman" w:hint="eastAsia"/>
        </w:rPr>
        <w:t>1.</w:t>
      </w:r>
      <w:r>
        <w:rPr>
          <w:rFonts w:ascii="Times New Roman" w:hAnsi="Times New Roman" w:hint="eastAsia"/>
        </w:rPr>
        <w:t>设计问卷和</w:t>
      </w:r>
      <w:r>
        <w:rPr>
          <w:rFonts w:ascii="Times New Roman" w:hAnsi="Times New Roman" w:hint="eastAsia"/>
        </w:rPr>
        <w:t>2.</w:t>
      </w:r>
      <w:r>
        <w:rPr>
          <w:rFonts w:ascii="Times New Roman" w:hAnsi="Times New Roman" w:hint="eastAsia"/>
        </w:rPr>
        <w:t>发布问卷，以蓝色显示当前正在进行的状态</w:t>
      </w:r>
    </w:p>
    <w:p w14:paraId="72E6EEC3" w14:textId="713DC52F" w:rsidR="00FF666C" w:rsidRDefault="00137298">
      <w:pPr>
        <w:numPr>
          <w:ilvl w:val="0"/>
          <w:numId w:val="60"/>
        </w:numPr>
        <w:spacing w:line="360" w:lineRule="auto"/>
        <w:jc w:val="left"/>
        <w:rPr>
          <w:rFonts w:ascii="Times New Roman" w:hAnsi="Times New Roman"/>
        </w:rPr>
      </w:pPr>
      <w:r>
        <w:rPr>
          <w:rFonts w:ascii="Times New Roman" w:hAnsi="Times New Roman" w:hint="eastAsia"/>
        </w:rPr>
        <w:t>左侧下方功能</w:t>
      </w:r>
      <w:proofErr w:type="gramStart"/>
      <w:r>
        <w:rPr>
          <w:rFonts w:ascii="Times New Roman" w:hAnsi="Times New Roman" w:hint="eastAsia"/>
        </w:rPr>
        <w:t>区显示</w:t>
      </w:r>
      <w:proofErr w:type="gramEnd"/>
      <w:r>
        <w:rPr>
          <w:rFonts w:ascii="Times New Roman" w:hAnsi="Times New Roman" w:hint="eastAsia"/>
        </w:rPr>
        <w:t>为问卷题型选择和默认题型。问卷题型</w:t>
      </w:r>
      <w:proofErr w:type="gramStart"/>
      <w:r>
        <w:rPr>
          <w:rFonts w:ascii="Times New Roman" w:hAnsi="Times New Roman" w:hint="eastAsia"/>
        </w:rPr>
        <w:t>包括包括</w:t>
      </w:r>
      <w:proofErr w:type="gramEnd"/>
      <w:r>
        <w:rPr>
          <w:rFonts w:ascii="Times New Roman" w:hAnsi="Times New Roman" w:hint="eastAsia"/>
        </w:rPr>
        <w:t>单选题、下拉选择题、多选题、单行填空题、多行填空题、描述说明和分页符。点击对应的题型可在右侧问卷区新增对应的题型。默认题型包含姓名，性别，年龄段，</w:t>
      </w:r>
      <w:r>
        <w:rPr>
          <w:rFonts w:ascii="Times New Roman" w:hAnsi="Times New Roman" w:hint="eastAsia"/>
        </w:rPr>
        <w:lastRenderedPageBreak/>
        <w:t>手机，</w:t>
      </w:r>
      <w:r>
        <w:rPr>
          <w:rFonts w:ascii="Times New Roman" w:hAnsi="Times New Roman" w:hint="eastAsia"/>
        </w:rPr>
        <w:t>email</w:t>
      </w:r>
      <w:r>
        <w:rPr>
          <w:rFonts w:ascii="Times New Roman" w:hAnsi="Times New Roman" w:hint="eastAsia"/>
        </w:rPr>
        <w:t>，职业和行业</w:t>
      </w:r>
    </w:p>
    <w:p w14:paraId="206298B7" w14:textId="77777777" w:rsidR="00FF666C" w:rsidRDefault="00137298">
      <w:pPr>
        <w:numPr>
          <w:ilvl w:val="0"/>
          <w:numId w:val="60"/>
        </w:numPr>
        <w:spacing w:line="360" w:lineRule="auto"/>
        <w:jc w:val="left"/>
        <w:rPr>
          <w:rFonts w:ascii="Times New Roman" w:hAnsi="Times New Roman"/>
        </w:rPr>
      </w:pPr>
      <w:r>
        <w:rPr>
          <w:rFonts w:ascii="Times New Roman" w:hAnsi="Times New Roman" w:hint="eastAsia"/>
        </w:rPr>
        <w:t>右侧问卷设计区域显示问卷内容，并可进行编辑</w:t>
      </w:r>
    </w:p>
    <w:p w14:paraId="01897149" w14:textId="77777777" w:rsidR="00FF666C" w:rsidRDefault="00137298">
      <w:pPr>
        <w:numPr>
          <w:ilvl w:val="0"/>
          <w:numId w:val="59"/>
        </w:numPr>
        <w:spacing w:line="360" w:lineRule="auto"/>
        <w:jc w:val="left"/>
        <w:rPr>
          <w:rFonts w:ascii="Times New Roman" w:hAnsi="Times New Roman"/>
          <w:b/>
        </w:rPr>
      </w:pPr>
      <w:r>
        <w:rPr>
          <w:rFonts w:ascii="Times New Roman" w:hAnsi="Times New Roman"/>
          <w:b/>
        </w:rPr>
        <w:t>功能描述：</w:t>
      </w:r>
    </w:p>
    <w:p w14:paraId="10CBB7F8" w14:textId="77777777" w:rsidR="00FF666C" w:rsidRDefault="00137298">
      <w:pPr>
        <w:numPr>
          <w:ilvl w:val="0"/>
          <w:numId w:val="61"/>
        </w:numPr>
        <w:spacing w:line="360" w:lineRule="auto"/>
        <w:jc w:val="left"/>
        <w:rPr>
          <w:rFonts w:ascii="Times New Roman" w:hAnsi="Times New Roman"/>
        </w:rPr>
      </w:pPr>
      <w:r>
        <w:rPr>
          <w:rFonts w:ascii="Times New Roman" w:hAnsi="Times New Roman" w:hint="eastAsia"/>
        </w:rPr>
        <w:t>点击左侧功能区按钮可进入对应功能模块</w:t>
      </w:r>
    </w:p>
    <w:p w14:paraId="725D4C48" w14:textId="77777777" w:rsidR="00FF666C" w:rsidRDefault="00137298">
      <w:pPr>
        <w:numPr>
          <w:ilvl w:val="0"/>
          <w:numId w:val="61"/>
        </w:numPr>
        <w:spacing w:line="360" w:lineRule="auto"/>
        <w:jc w:val="left"/>
        <w:rPr>
          <w:rFonts w:ascii="Times New Roman" w:hAnsi="Times New Roman"/>
        </w:rPr>
      </w:pPr>
      <w:r>
        <w:rPr>
          <w:rFonts w:ascii="Times New Roman" w:hAnsi="Times New Roman" w:hint="eastAsia"/>
        </w:rPr>
        <w:t>1.</w:t>
      </w:r>
      <w:r>
        <w:rPr>
          <w:rFonts w:ascii="Times New Roman" w:hAnsi="Times New Roman" w:hint="eastAsia"/>
        </w:rPr>
        <w:t>设计问卷和</w:t>
      </w:r>
      <w:r>
        <w:rPr>
          <w:rFonts w:ascii="Times New Roman" w:hAnsi="Times New Roman" w:hint="eastAsia"/>
        </w:rPr>
        <w:t>2.</w:t>
      </w:r>
      <w:r>
        <w:rPr>
          <w:rFonts w:ascii="Times New Roman" w:hAnsi="Times New Roman" w:hint="eastAsia"/>
        </w:rPr>
        <w:t>发布问卷均不可</w:t>
      </w:r>
      <w:proofErr w:type="gramStart"/>
      <w:r>
        <w:rPr>
          <w:rFonts w:ascii="Times New Roman" w:hAnsi="Times New Roman" w:hint="eastAsia"/>
        </w:rPr>
        <w:t>点击仅</w:t>
      </w:r>
      <w:proofErr w:type="gramEnd"/>
      <w:r>
        <w:rPr>
          <w:rFonts w:ascii="Times New Roman" w:hAnsi="Times New Roman" w:hint="eastAsia"/>
        </w:rPr>
        <w:t>以蓝色显示当前操作状态</w:t>
      </w:r>
    </w:p>
    <w:p w14:paraId="00444B6D" w14:textId="77777777" w:rsidR="00FF666C" w:rsidRDefault="00137298">
      <w:pPr>
        <w:numPr>
          <w:ilvl w:val="0"/>
          <w:numId w:val="61"/>
        </w:numPr>
        <w:spacing w:line="360" w:lineRule="auto"/>
        <w:jc w:val="left"/>
        <w:rPr>
          <w:rFonts w:ascii="Times New Roman" w:hAnsi="Times New Roman"/>
        </w:rPr>
      </w:pPr>
      <w:r>
        <w:rPr>
          <w:rFonts w:ascii="Times New Roman" w:hAnsi="Times New Roman" w:hint="eastAsia"/>
        </w:rPr>
        <w:t>左侧题型选择功能区和默认题型区，为悬浮提示框模式，可点击对应题型在右侧设计问卷区域新建对应的题型，点击对应题型后默认显示在最后一题</w:t>
      </w:r>
    </w:p>
    <w:p w14:paraId="570E479F" w14:textId="77777777" w:rsidR="00FF666C" w:rsidRDefault="00137298">
      <w:pPr>
        <w:numPr>
          <w:ilvl w:val="0"/>
          <w:numId w:val="61"/>
        </w:numPr>
        <w:spacing w:line="360" w:lineRule="auto"/>
        <w:jc w:val="left"/>
        <w:rPr>
          <w:rFonts w:ascii="Times New Roman" w:hAnsi="Times New Roman"/>
        </w:rPr>
      </w:pPr>
      <w:r>
        <w:rPr>
          <w:rFonts w:ascii="Times New Roman" w:hAnsi="Times New Roman" w:hint="eastAsia"/>
        </w:rPr>
        <w:t>右侧设计问卷区域功能描述：</w:t>
      </w:r>
    </w:p>
    <w:p w14:paraId="59DE935A"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标题：</w:t>
      </w:r>
    </w:p>
    <w:p w14:paraId="4AC7BDD5"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默认标题为“调查问卷”</w:t>
      </w:r>
    </w:p>
    <w:p w14:paraId="6BCA81EC"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单选题：</w:t>
      </w:r>
    </w:p>
    <w:p w14:paraId="52E72A01" w14:textId="7300406A"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默认单选题标题为“单选题”，点击空白区域完成编辑保存输入内容，默认出现两个选项，默认选项为选项</w:t>
      </w:r>
      <w:r>
        <w:rPr>
          <w:rFonts w:ascii="Times New Roman" w:hAnsi="Times New Roman" w:hint="eastAsia"/>
        </w:rPr>
        <w:t>1</w:t>
      </w:r>
      <w:r>
        <w:rPr>
          <w:rFonts w:ascii="Times New Roman" w:hAnsi="Times New Roman" w:hint="eastAsia"/>
        </w:rPr>
        <w:t>和选项</w:t>
      </w:r>
      <w:r>
        <w:rPr>
          <w:rFonts w:ascii="Times New Roman" w:hAnsi="Times New Roman" w:hint="eastAsia"/>
        </w:rPr>
        <w:t>2</w:t>
      </w:r>
    </w:p>
    <w:p w14:paraId="0943382A"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点击选项后的向上</w:t>
      </w:r>
      <w:r>
        <w:rPr>
          <w:noProof/>
        </w:rPr>
        <w:drawing>
          <wp:inline distT="0" distB="0" distL="0" distR="0" wp14:anchorId="6F3201E2" wp14:editId="6C7F1EFB">
            <wp:extent cx="202565" cy="23622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206547" cy="240972"/>
                    </a:xfrm>
                    <a:prstGeom prst="rect">
                      <a:avLst/>
                    </a:prstGeom>
                  </pic:spPr>
                </pic:pic>
              </a:graphicData>
            </a:graphic>
          </wp:inline>
        </w:drawing>
      </w:r>
      <w:r>
        <w:rPr>
          <w:rFonts w:ascii="Times New Roman" w:hAnsi="Times New Roman" w:hint="eastAsia"/>
        </w:rPr>
        <w:t>可向上移动对应选项，当选项为第一个选项时可继续点击箭头但</w:t>
      </w:r>
      <w:proofErr w:type="gramStart"/>
      <w:r>
        <w:rPr>
          <w:rFonts w:ascii="Times New Roman" w:hAnsi="Times New Roman" w:hint="eastAsia"/>
        </w:rPr>
        <w:t>无上移</w:t>
      </w:r>
      <w:proofErr w:type="gramEnd"/>
      <w:r>
        <w:rPr>
          <w:rFonts w:ascii="Times New Roman" w:hAnsi="Times New Roman" w:hint="eastAsia"/>
        </w:rPr>
        <w:t>效果</w:t>
      </w:r>
    </w:p>
    <w:p w14:paraId="72CE67E4"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点击选项后的向上</w:t>
      </w:r>
      <w:r>
        <w:rPr>
          <w:noProof/>
        </w:rPr>
        <w:drawing>
          <wp:inline distT="0" distB="0" distL="0" distR="0" wp14:anchorId="63D461F7" wp14:editId="65BF3864">
            <wp:extent cx="202565" cy="236220"/>
            <wp:effectExtent l="0" t="0" r="6985" b="1143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9"/>
                    <a:stretch>
                      <a:fillRect/>
                    </a:stretch>
                  </pic:blipFill>
                  <pic:spPr>
                    <a:xfrm rot="10800000">
                      <a:off x="0" y="0"/>
                      <a:ext cx="206547" cy="240972"/>
                    </a:xfrm>
                    <a:prstGeom prst="rect">
                      <a:avLst/>
                    </a:prstGeom>
                  </pic:spPr>
                </pic:pic>
              </a:graphicData>
            </a:graphic>
          </wp:inline>
        </w:drawing>
      </w:r>
      <w:r>
        <w:rPr>
          <w:rFonts w:ascii="Times New Roman" w:hAnsi="Times New Roman" w:hint="eastAsia"/>
        </w:rPr>
        <w:t>可向下移动对应选项，当选项为最后一个选项时可继续点击箭头但无下移效果</w:t>
      </w:r>
    </w:p>
    <w:p w14:paraId="73747E5A" w14:textId="77777777" w:rsidR="00FF666C" w:rsidRDefault="00137298">
      <w:pPr>
        <w:pStyle w:val="19"/>
        <w:widowControl/>
        <w:numPr>
          <w:ilvl w:val="0"/>
          <w:numId w:val="63"/>
        </w:numPr>
        <w:spacing w:line="360" w:lineRule="auto"/>
        <w:ind w:firstLineChars="0"/>
        <w:jc w:val="left"/>
        <w:rPr>
          <w:rFonts w:ascii="宋体" w:hAnsi="宋体" w:cs="宋体"/>
          <w:kern w:val="0"/>
          <w:sz w:val="24"/>
          <w:szCs w:val="24"/>
        </w:rPr>
      </w:pPr>
      <w:r>
        <w:rPr>
          <w:rFonts w:ascii="Times New Roman" w:hAnsi="Times New Roman" w:hint="eastAsia"/>
        </w:rPr>
        <w:t>点击选项后的</w:t>
      </w:r>
      <w:r>
        <w:rPr>
          <w:noProof/>
        </w:rPr>
        <w:drawing>
          <wp:inline distT="0" distB="0" distL="0" distR="0" wp14:anchorId="73E3313D" wp14:editId="6DE4D3FD">
            <wp:extent cx="207010" cy="170180"/>
            <wp:effectExtent l="0" t="0" r="2540" b="1270"/>
            <wp:docPr id="140" name="图片 140" descr="http://127.0.0.1:32767/10.47.53/images/%E7%BC%96%E8%BE%91%E9%97%AE%E5%8D%B7%E7%95%8C%E9%9D%A2-%E8%AE%BE%E8%AE%A1%E9%97%AE%E5%8D%B7/u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http://127.0.0.1:32767/10.47.53/images/%E7%BC%96%E8%BE%91%E9%97%AE%E5%8D%B7%E7%95%8C%E9%9D%A2-%E8%AE%BE%E8%AE%A1%E9%97%AE%E5%8D%B7/u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1354" cy="173841"/>
                    </a:xfrm>
                    <a:prstGeom prst="rect">
                      <a:avLst/>
                    </a:prstGeom>
                    <a:noFill/>
                    <a:ln>
                      <a:noFill/>
                    </a:ln>
                  </pic:spPr>
                </pic:pic>
              </a:graphicData>
            </a:graphic>
          </wp:inline>
        </w:drawing>
      </w:r>
      <w:r>
        <w:rPr>
          <w:rFonts w:ascii="Times New Roman" w:hAnsi="Times New Roman" w:hint="eastAsia"/>
        </w:rPr>
        <w:t>按钮弹出提示框，确认是否在选项后添加填空框，点击确认选项后增加填空框才显示第二个选项是否可跳过不答；不</w:t>
      </w:r>
      <w:proofErr w:type="gramStart"/>
      <w:r>
        <w:rPr>
          <w:rFonts w:ascii="Times New Roman" w:hAnsi="Times New Roman" w:hint="eastAsia"/>
        </w:rPr>
        <w:t>勾选增加</w:t>
      </w:r>
      <w:proofErr w:type="gramEnd"/>
      <w:r>
        <w:rPr>
          <w:rFonts w:ascii="Times New Roman" w:hAnsi="Times New Roman" w:hint="eastAsia"/>
        </w:rPr>
        <w:t>填空框不显示是否可答选项</w:t>
      </w:r>
    </w:p>
    <w:p w14:paraId="57202B85" w14:textId="77777777" w:rsidR="00FF666C" w:rsidRDefault="00137298">
      <w:pPr>
        <w:pStyle w:val="19"/>
        <w:widowControl/>
        <w:spacing w:line="360" w:lineRule="auto"/>
        <w:ind w:left="1680" w:firstLineChars="0" w:firstLine="0"/>
        <w:jc w:val="left"/>
        <w:rPr>
          <w:rFonts w:ascii="宋体" w:hAnsi="宋体" w:cs="宋体"/>
          <w:kern w:val="0"/>
          <w:sz w:val="24"/>
          <w:szCs w:val="24"/>
        </w:rPr>
      </w:pPr>
      <w:r>
        <w:rPr>
          <w:noProof/>
        </w:rPr>
        <w:drawing>
          <wp:inline distT="0" distB="0" distL="0" distR="0" wp14:anchorId="7EA58139" wp14:editId="2E5B72B3">
            <wp:extent cx="2470150" cy="1114425"/>
            <wp:effectExtent l="0" t="0" r="6350" b="9525"/>
            <wp:docPr id="144" name="图片 144" descr="C:\Users\CYQ\Documents\Tencent Files\873789753\Image\C2C\M[O9BDW6U[FB7QFA7W9UV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C:\Users\CYQ\Documents\Tencent Files\873789753\Image\C2C\M[O9BDW6U[FB7QFA7W9UVH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80967" cy="1119881"/>
                    </a:xfrm>
                    <a:prstGeom prst="rect">
                      <a:avLst/>
                    </a:prstGeom>
                    <a:noFill/>
                    <a:ln>
                      <a:noFill/>
                    </a:ln>
                  </pic:spPr>
                </pic:pic>
              </a:graphicData>
            </a:graphic>
          </wp:inline>
        </w:drawing>
      </w:r>
    </w:p>
    <w:p w14:paraId="08326BA8"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点击选项后的</w:t>
      </w:r>
      <w:r>
        <w:rPr>
          <w:noProof/>
        </w:rPr>
        <w:drawing>
          <wp:inline distT="0" distB="0" distL="0" distR="0" wp14:anchorId="054C14C6" wp14:editId="52C597F1">
            <wp:extent cx="207010" cy="226695"/>
            <wp:effectExtent l="0" t="0" r="2540" b="1905"/>
            <wp:docPr id="5" name="图片 5" descr="http://127.0.0.1:32767/10.47.53/images/%E7%BC%96%E8%BE%91%E9%97%AE%E5%8D%B7%E7%95%8C%E9%9D%A2-%E8%AE%BE%E8%AE%A1%E9%97%AE%E5%8D%B7/u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127.0.0.1:32767/10.47.53/images/%E7%BC%96%E8%BE%91%E9%97%AE%E5%8D%B7%E7%95%8C%E9%9D%A2-%E8%AE%BE%E8%AE%A1%E9%97%AE%E5%8D%B7/u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477" cy="238656"/>
                    </a:xfrm>
                    <a:prstGeom prst="rect">
                      <a:avLst/>
                    </a:prstGeom>
                    <a:noFill/>
                    <a:ln>
                      <a:noFill/>
                    </a:ln>
                  </pic:spPr>
                </pic:pic>
              </a:graphicData>
            </a:graphic>
          </wp:inline>
        </w:drawing>
      </w:r>
      <w:r>
        <w:rPr>
          <w:rFonts w:ascii="Times New Roman" w:hAnsi="Times New Roman" w:hint="eastAsia"/>
        </w:rPr>
        <w:t>按钮删除对应的选项</w:t>
      </w:r>
    </w:p>
    <w:p w14:paraId="1158B372"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0162D23E" wp14:editId="47285842">
            <wp:extent cx="207010" cy="207010"/>
            <wp:effectExtent l="0" t="0" r="2540" b="2540"/>
            <wp:docPr id="6" name="图片 6" descr="http://127.0.0.1:32767/10.47.53/images/%E7%BC%96%E8%BE%91%E9%97%AE%E5%8D%B7%E7%95%8C%E9%9D%A2-%E8%AE%BE%E8%AE%A1%E9%97%AE%E5%8D%B7/u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127.0.0.1:32767/10.47.53/images/%E7%BC%96%E8%BE%91%E9%97%AE%E5%8D%B7%E7%95%8C%E9%9D%A2-%E8%AE%BE%E8%AE%A1%E9%97%AE%E5%8D%B7/u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1663" cy="211663"/>
                    </a:xfrm>
                    <a:prstGeom prst="rect">
                      <a:avLst/>
                    </a:prstGeom>
                    <a:noFill/>
                    <a:ln>
                      <a:noFill/>
                    </a:ln>
                  </pic:spPr>
                </pic:pic>
              </a:graphicData>
            </a:graphic>
          </wp:inline>
        </w:drawing>
      </w:r>
      <w:r>
        <w:rPr>
          <w:rFonts w:ascii="Times New Roman" w:hAnsi="Times New Roman" w:hint="eastAsia"/>
        </w:rPr>
        <w:t>按钮新增单选题选项，默认显示内容“请输入”</w:t>
      </w:r>
    </w:p>
    <w:p w14:paraId="12E8E4B9"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点击按住</w:t>
      </w:r>
      <w:r>
        <w:rPr>
          <w:noProof/>
        </w:rPr>
        <w:drawing>
          <wp:inline distT="0" distB="0" distL="0" distR="0" wp14:anchorId="71CEBD9B" wp14:editId="234CE29D">
            <wp:extent cx="207010" cy="207010"/>
            <wp:effectExtent l="0" t="0" r="2540" b="2540"/>
            <wp:docPr id="7" name="图片 7" descr="http://127.0.0.1:32767/10.47.53/images/%E7%BC%96%E8%BE%91%E9%97%AE%E5%8D%B7%E7%95%8C%E9%9D%A2-%E8%AE%BE%E8%AE%A1%E9%97%AE%E5%8D%B7/u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127.0.0.1:32767/10.47.53/images/%E7%BC%96%E8%BE%91%E9%97%AE%E5%8D%B7%E7%95%8C%E9%9D%A2-%E8%AE%BE%E8%AE%A1%E9%97%AE%E5%8D%B7/u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12396" cy="212396"/>
                    </a:xfrm>
                    <a:prstGeom prst="rect">
                      <a:avLst/>
                    </a:prstGeom>
                    <a:noFill/>
                    <a:ln>
                      <a:noFill/>
                    </a:ln>
                  </pic:spPr>
                </pic:pic>
              </a:graphicData>
            </a:graphic>
          </wp:inline>
        </w:drawing>
      </w:r>
      <w:r>
        <w:rPr>
          <w:rFonts w:ascii="Times New Roman" w:hAnsi="Times New Roman" w:hint="eastAsia"/>
        </w:rPr>
        <w:t>按钮可进行当前题目自由移动，并改变题号，如</w:t>
      </w:r>
      <w:r>
        <w:rPr>
          <w:rFonts w:ascii="Times New Roman" w:hAnsi="Times New Roman" w:hint="eastAsia"/>
        </w:rPr>
        <w:t>Q2</w:t>
      </w:r>
      <w:r>
        <w:rPr>
          <w:rFonts w:ascii="Times New Roman" w:hAnsi="Times New Roman" w:hint="eastAsia"/>
        </w:rPr>
        <w:t>改为</w:t>
      </w:r>
      <w:r>
        <w:rPr>
          <w:rFonts w:ascii="Times New Roman" w:hAnsi="Times New Roman" w:hint="eastAsia"/>
        </w:rPr>
        <w:t>Q1</w:t>
      </w:r>
    </w:p>
    <w:p w14:paraId="0B9B4B8D"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lastRenderedPageBreak/>
        <w:t>点击</w:t>
      </w:r>
      <w:r>
        <w:rPr>
          <w:noProof/>
        </w:rPr>
        <w:drawing>
          <wp:inline distT="0" distB="0" distL="0" distR="0" wp14:anchorId="579E6BE3" wp14:editId="739DCEE9">
            <wp:extent cx="189230" cy="189230"/>
            <wp:effectExtent l="0" t="0" r="1270" b="1270"/>
            <wp:docPr id="9" name="图片 9" descr="http://127.0.0.1:32767/10.47.53/images/%E7%BC%96%E8%BE%91%E9%97%AE%E5%8D%B7%E7%95%8C%E9%9D%A2-%E8%AE%BE%E8%AE%A1%E9%97%AE%E5%8D%B7/u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127.0.0.1:32767/10.47.53/images/%E7%BC%96%E8%BE%91%E9%97%AE%E5%8D%B7%E7%95%8C%E9%9D%A2-%E8%AE%BE%E8%AE%A1%E9%97%AE%E5%8D%B7/u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3543" cy="193543"/>
                    </a:xfrm>
                    <a:prstGeom prst="rect">
                      <a:avLst/>
                    </a:prstGeom>
                    <a:noFill/>
                    <a:ln>
                      <a:noFill/>
                    </a:ln>
                  </pic:spPr>
                </pic:pic>
              </a:graphicData>
            </a:graphic>
          </wp:inline>
        </w:drawing>
      </w:r>
      <w:r>
        <w:rPr>
          <w:rFonts w:ascii="Times New Roman" w:hAnsi="Times New Roman" w:hint="eastAsia"/>
        </w:rPr>
        <w:t>按钮复制当前题目，默认新建在最后一题</w:t>
      </w:r>
    </w:p>
    <w:p w14:paraId="5FAE187E"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0817AC9F" wp14:editId="0F45F980">
            <wp:extent cx="207010" cy="170180"/>
            <wp:effectExtent l="0" t="0" r="2540" b="1270"/>
            <wp:docPr id="10" name="图片 10" descr="http://127.0.0.1:32767/10.47.53/images/%E7%BC%96%E8%BE%91%E9%97%AE%E5%8D%B7%E7%95%8C%E9%9D%A2-%E8%AE%BE%E8%AE%A1%E9%97%AE%E5%8D%B7/u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127.0.0.1:32767/10.47.53/images/%E7%BC%96%E8%BE%91%E9%97%AE%E5%8D%B7%E7%95%8C%E9%9D%A2-%E8%AE%BE%E8%AE%A1%E9%97%AE%E5%8D%B7/u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1354" cy="173841"/>
                    </a:xfrm>
                    <a:prstGeom prst="rect">
                      <a:avLst/>
                    </a:prstGeom>
                    <a:noFill/>
                    <a:ln>
                      <a:noFill/>
                    </a:ln>
                  </pic:spPr>
                </pic:pic>
              </a:graphicData>
            </a:graphic>
          </wp:inline>
        </w:drawing>
      </w:r>
      <w:r>
        <w:rPr>
          <w:rFonts w:ascii="Times New Roman" w:hAnsi="Times New Roman" w:hint="eastAsia"/>
        </w:rPr>
        <w:t>按钮进行题目设置，在弹出框中可选择是否跳过该题不答</w:t>
      </w:r>
    </w:p>
    <w:p w14:paraId="34EE836C"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0A815DA6" wp14:editId="1FF25AFC">
            <wp:extent cx="207010" cy="226695"/>
            <wp:effectExtent l="0" t="0" r="2540" b="1905"/>
            <wp:docPr id="11" name="图片 11" descr="http://127.0.0.1:32767/10.47.53/images/%E7%BC%96%E8%BE%91%E9%97%AE%E5%8D%B7%E7%95%8C%E9%9D%A2-%E8%AE%BE%E8%AE%A1%E9%97%AE%E5%8D%B7/u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127.0.0.1:32767/10.47.53/images/%E7%BC%96%E8%BE%91%E9%97%AE%E5%8D%B7%E7%95%8C%E9%9D%A2-%E8%AE%BE%E8%AE%A1%E9%97%AE%E5%8D%B7/u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477" cy="238656"/>
                    </a:xfrm>
                    <a:prstGeom prst="rect">
                      <a:avLst/>
                    </a:prstGeom>
                    <a:noFill/>
                    <a:ln>
                      <a:noFill/>
                    </a:ln>
                  </pic:spPr>
                </pic:pic>
              </a:graphicData>
            </a:graphic>
          </wp:inline>
        </w:drawing>
      </w:r>
      <w:r>
        <w:rPr>
          <w:rFonts w:ascii="Times New Roman" w:hAnsi="Times New Roman" w:hint="eastAsia"/>
        </w:rPr>
        <w:t>按钮在弹出框中确认是否删除该题</w:t>
      </w:r>
    </w:p>
    <w:p w14:paraId="3D34A46B"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下拉选择题：</w:t>
      </w:r>
    </w:p>
    <w:p w14:paraId="27948313"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默认下拉选择题标题为“下拉选择题”，</w:t>
      </w:r>
      <w:r>
        <w:rPr>
          <w:rFonts w:ascii="Times New Roman" w:hAnsi="Times New Roman" w:hint="eastAsia"/>
        </w:rPr>
        <w:t>enter</w:t>
      </w:r>
      <w:r>
        <w:rPr>
          <w:rFonts w:ascii="Times New Roman" w:hAnsi="Times New Roman" w:hint="eastAsia"/>
        </w:rPr>
        <w:t>键换行，点击空白区域完成编辑保存输入内容，默认出现三个选项，选项为选项</w:t>
      </w:r>
      <w:r>
        <w:rPr>
          <w:rFonts w:ascii="Times New Roman" w:hAnsi="Times New Roman" w:hint="eastAsia"/>
        </w:rPr>
        <w:t>1</w:t>
      </w:r>
      <w:r>
        <w:rPr>
          <w:rFonts w:ascii="Times New Roman" w:hAnsi="Times New Roman" w:hint="eastAsia"/>
        </w:rPr>
        <w:t>、选项</w:t>
      </w:r>
      <w:r>
        <w:rPr>
          <w:rFonts w:ascii="Times New Roman" w:hAnsi="Times New Roman" w:hint="eastAsia"/>
        </w:rPr>
        <w:t>2</w:t>
      </w:r>
      <w:r>
        <w:rPr>
          <w:rFonts w:ascii="Times New Roman" w:hAnsi="Times New Roman" w:hint="eastAsia"/>
        </w:rPr>
        <w:t>和选项</w:t>
      </w:r>
      <w:r>
        <w:rPr>
          <w:rFonts w:ascii="Times New Roman" w:hAnsi="Times New Roman" w:hint="eastAsia"/>
        </w:rPr>
        <w:t>3</w:t>
      </w:r>
    </w:p>
    <w:p w14:paraId="07754074"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点击“编辑选项”按钮进行选项编辑</w:t>
      </w:r>
    </w:p>
    <w:p w14:paraId="38365FBC"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rFonts w:ascii="Times New Roman" w:hAnsi="Times New Roman" w:hint="eastAsia"/>
        </w:rPr>
        <w:t>X</w:t>
      </w:r>
      <w:r>
        <w:rPr>
          <w:rFonts w:ascii="Times New Roman" w:hAnsi="Times New Roman" w:hint="eastAsia"/>
        </w:rPr>
        <w:t>按钮关闭编辑窗口，不保存编辑内容</w:t>
      </w:r>
    </w:p>
    <w:p w14:paraId="19036E9D"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点击选项后的</w:t>
      </w:r>
      <w:r>
        <w:rPr>
          <w:noProof/>
        </w:rPr>
        <w:drawing>
          <wp:inline distT="0" distB="0" distL="0" distR="0" wp14:anchorId="2F99396F" wp14:editId="243D2088">
            <wp:extent cx="207010" cy="226695"/>
            <wp:effectExtent l="0" t="0" r="2540" b="1905"/>
            <wp:docPr id="13" name="图片 13" descr="http://127.0.0.1:32767/10.47.53/images/%E7%BC%96%E8%BE%91%E9%97%AE%E5%8D%B7%E7%95%8C%E9%9D%A2-%E8%AE%BE%E8%AE%A1%E9%97%AE%E5%8D%B7/u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127.0.0.1:32767/10.47.53/images/%E7%BC%96%E8%BE%91%E9%97%AE%E5%8D%B7%E7%95%8C%E9%9D%A2-%E8%AE%BE%E8%AE%A1%E9%97%AE%E5%8D%B7/u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477" cy="238656"/>
                    </a:xfrm>
                    <a:prstGeom prst="rect">
                      <a:avLst/>
                    </a:prstGeom>
                    <a:noFill/>
                    <a:ln>
                      <a:noFill/>
                    </a:ln>
                  </pic:spPr>
                </pic:pic>
              </a:graphicData>
            </a:graphic>
          </wp:inline>
        </w:drawing>
      </w:r>
      <w:r>
        <w:rPr>
          <w:rFonts w:ascii="Times New Roman" w:hAnsi="Times New Roman" w:hint="eastAsia"/>
        </w:rPr>
        <w:t>按钮删除对应的选项</w:t>
      </w:r>
    </w:p>
    <w:p w14:paraId="33B7432B"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815C6A4" wp14:editId="5672551F">
            <wp:extent cx="207010" cy="207010"/>
            <wp:effectExtent l="0" t="0" r="2540" b="2540"/>
            <wp:docPr id="12" name="图片 12" descr="http://127.0.0.1:32767/10.47.53/images/%E7%BC%96%E8%BE%91%E9%97%AE%E5%8D%B7%E7%95%8C%E9%9D%A2-%E8%AE%BE%E8%AE%A1%E9%97%AE%E5%8D%B7/u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127.0.0.1:32767/10.47.53/images/%E7%BC%96%E8%BE%91%E9%97%AE%E5%8D%B7%E7%95%8C%E9%9D%A2-%E8%AE%BE%E8%AE%A1%E9%97%AE%E5%8D%B7/u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1663" cy="211663"/>
                    </a:xfrm>
                    <a:prstGeom prst="rect">
                      <a:avLst/>
                    </a:prstGeom>
                    <a:noFill/>
                    <a:ln>
                      <a:noFill/>
                    </a:ln>
                  </pic:spPr>
                </pic:pic>
              </a:graphicData>
            </a:graphic>
          </wp:inline>
        </w:drawing>
      </w:r>
      <w:r>
        <w:rPr>
          <w:rFonts w:ascii="Times New Roman" w:hAnsi="Times New Roman" w:hint="eastAsia"/>
        </w:rPr>
        <w:t>按钮新增选项，默认显示内容“请输入”</w:t>
      </w:r>
    </w:p>
    <w:p w14:paraId="1898A310"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点击确定按钮保存编辑内容，并关闭编辑窗口</w:t>
      </w:r>
    </w:p>
    <w:p w14:paraId="32B45981"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点击按住</w:t>
      </w:r>
      <w:r>
        <w:rPr>
          <w:noProof/>
        </w:rPr>
        <w:drawing>
          <wp:inline distT="0" distB="0" distL="0" distR="0" wp14:anchorId="7B387467" wp14:editId="3FD69412">
            <wp:extent cx="207010" cy="207010"/>
            <wp:effectExtent l="0" t="0" r="2540" b="2540"/>
            <wp:docPr id="27" name="图片 27" descr="http://127.0.0.1:32767/10.47.53/images/%E7%BC%96%E8%BE%91%E9%97%AE%E5%8D%B7%E7%95%8C%E9%9D%A2-%E8%AE%BE%E8%AE%A1%E9%97%AE%E5%8D%B7/u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127.0.0.1:32767/10.47.53/images/%E7%BC%96%E8%BE%91%E9%97%AE%E5%8D%B7%E7%95%8C%E9%9D%A2-%E8%AE%BE%E8%AE%A1%E9%97%AE%E5%8D%B7/u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12396" cy="212396"/>
                    </a:xfrm>
                    <a:prstGeom prst="rect">
                      <a:avLst/>
                    </a:prstGeom>
                    <a:noFill/>
                    <a:ln>
                      <a:noFill/>
                    </a:ln>
                  </pic:spPr>
                </pic:pic>
              </a:graphicData>
            </a:graphic>
          </wp:inline>
        </w:drawing>
      </w:r>
      <w:r>
        <w:rPr>
          <w:rFonts w:ascii="Times New Roman" w:hAnsi="Times New Roman" w:hint="eastAsia"/>
        </w:rPr>
        <w:t>按钮可进行当前题目自由移动，并改变题号，如</w:t>
      </w:r>
      <w:r>
        <w:rPr>
          <w:rFonts w:ascii="Times New Roman" w:hAnsi="Times New Roman" w:hint="eastAsia"/>
        </w:rPr>
        <w:t>Q2</w:t>
      </w:r>
      <w:r>
        <w:rPr>
          <w:rFonts w:ascii="Times New Roman" w:hAnsi="Times New Roman" w:hint="eastAsia"/>
        </w:rPr>
        <w:t>改为</w:t>
      </w:r>
      <w:r>
        <w:rPr>
          <w:rFonts w:ascii="Times New Roman" w:hAnsi="Times New Roman" w:hint="eastAsia"/>
        </w:rPr>
        <w:t>Q1</w:t>
      </w:r>
    </w:p>
    <w:p w14:paraId="4BDA88A6" w14:textId="56467693"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25FB4BBC" wp14:editId="349532EE">
            <wp:extent cx="189230" cy="189230"/>
            <wp:effectExtent l="0" t="0" r="1270" b="1270"/>
            <wp:docPr id="30" name="图片 30" descr="http://127.0.0.1:32767/10.47.53/images/%E7%BC%96%E8%BE%91%E9%97%AE%E5%8D%B7%E7%95%8C%E9%9D%A2-%E8%AE%BE%E8%AE%A1%E9%97%AE%E5%8D%B7/u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127.0.0.1:32767/10.47.53/images/%E7%BC%96%E8%BE%91%E9%97%AE%E5%8D%B7%E7%95%8C%E9%9D%A2-%E8%AE%BE%E8%AE%A1%E9%97%AE%E5%8D%B7/u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3543" cy="193543"/>
                    </a:xfrm>
                    <a:prstGeom prst="rect">
                      <a:avLst/>
                    </a:prstGeom>
                    <a:noFill/>
                    <a:ln>
                      <a:noFill/>
                    </a:ln>
                  </pic:spPr>
                </pic:pic>
              </a:graphicData>
            </a:graphic>
          </wp:inline>
        </w:drawing>
      </w:r>
      <w:r>
        <w:rPr>
          <w:rFonts w:ascii="Times New Roman" w:hAnsi="Times New Roman" w:hint="eastAsia"/>
        </w:rPr>
        <w:t>按钮复制当前题目，默认新建在</w:t>
      </w:r>
      <w:r w:rsidR="00AD692C">
        <w:rPr>
          <w:rFonts w:ascii="Times New Roman" w:hAnsi="Times New Roman" w:hint="eastAsia"/>
        </w:rPr>
        <w:t>当前题目下一题</w:t>
      </w:r>
    </w:p>
    <w:p w14:paraId="19B91988"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ACFA0D0" wp14:editId="6A5928EC">
            <wp:extent cx="207010" cy="170180"/>
            <wp:effectExtent l="0" t="0" r="2540" b="1270"/>
            <wp:docPr id="31" name="图片 31" descr="http://127.0.0.1:32767/10.47.53/images/%E7%BC%96%E8%BE%91%E9%97%AE%E5%8D%B7%E7%95%8C%E9%9D%A2-%E8%AE%BE%E8%AE%A1%E9%97%AE%E5%8D%B7/u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127.0.0.1:32767/10.47.53/images/%E7%BC%96%E8%BE%91%E9%97%AE%E5%8D%B7%E7%95%8C%E9%9D%A2-%E8%AE%BE%E8%AE%A1%E9%97%AE%E5%8D%B7/u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1354" cy="173841"/>
                    </a:xfrm>
                    <a:prstGeom prst="rect">
                      <a:avLst/>
                    </a:prstGeom>
                    <a:noFill/>
                    <a:ln>
                      <a:noFill/>
                    </a:ln>
                  </pic:spPr>
                </pic:pic>
              </a:graphicData>
            </a:graphic>
          </wp:inline>
        </w:drawing>
      </w:r>
      <w:r>
        <w:rPr>
          <w:rFonts w:ascii="Times New Roman" w:hAnsi="Times New Roman" w:hint="eastAsia"/>
        </w:rPr>
        <w:t>按钮进行题目设置，在弹出框中可选择是否跳过该题不答</w:t>
      </w:r>
    </w:p>
    <w:p w14:paraId="6D1525FC"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7983CC02" wp14:editId="5036669B">
            <wp:extent cx="207010" cy="226695"/>
            <wp:effectExtent l="0" t="0" r="2540" b="1905"/>
            <wp:docPr id="128" name="图片 128" descr="http://127.0.0.1:32767/10.47.53/images/%E7%BC%96%E8%BE%91%E9%97%AE%E5%8D%B7%E7%95%8C%E9%9D%A2-%E8%AE%BE%E8%AE%A1%E9%97%AE%E5%8D%B7/u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http://127.0.0.1:32767/10.47.53/images/%E7%BC%96%E8%BE%91%E9%97%AE%E5%8D%B7%E7%95%8C%E9%9D%A2-%E8%AE%BE%E8%AE%A1%E9%97%AE%E5%8D%B7/u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477" cy="238656"/>
                    </a:xfrm>
                    <a:prstGeom prst="rect">
                      <a:avLst/>
                    </a:prstGeom>
                    <a:noFill/>
                    <a:ln>
                      <a:noFill/>
                    </a:ln>
                  </pic:spPr>
                </pic:pic>
              </a:graphicData>
            </a:graphic>
          </wp:inline>
        </w:drawing>
      </w:r>
      <w:r>
        <w:rPr>
          <w:rFonts w:ascii="Times New Roman" w:hAnsi="Times New Roman" w:hint="eastAsia"/>
        </w:rPr>
        <w:t>按钮在弹出框中确认是否删除该题</w:t>
      </w:r>
    </w:p>
    <w:p w14:paraId="5F5F1B7F"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多选题：</w:t>
      </w:r>
    </w:p>
    <w:p w14:paraId="5EAEC727"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默认标题为“多选题”，</w:t>
      </w:r>
      <w:r>
        <w:rPr>
          <w:rFonts w:ascii="Times New Roman" w:hAnsi="Times New Roman" w:hint="eastAsia"/>
        </w:rPr>
        <w:t>enter</w:t>
      </w:r>
      <w:r>
        <w:rPr>
          <w:rFonts w:ascii="Times New Roman" w:hAnsi="Times New Roman" w:hint="eastAsia"/>
        </w:rPr>
        <w:t>键换行，点击空白区域完成编辑保存输入内容，默认出现</w:t>
      </w:r>
      <w:r>
        <w:rPr>
          <w:rFonts w:ascii="Times New Roman" w:hAnsi="Times New Roman" w:hint="eastAsia"/>
        </w:rPr>
        <w:t>2</w:t>
      </w:r>
      <w:r>
        <w:rPr>
          <w:rFonts w:ascii="Times New Roman" w:hAnsi="Times New Roman" w:hint="eastAsia"/>
        </w:rPr>
        <w:t>个选项，默认选项为选项</w:t>
      </w:r>
      <w:r>
        <w:rPr>
          <w:rFonts w:ascii="Times New Roman" w:hAnsi="Times New Roman" w:hint="eastAsia"/>
        </w:rPr>
        <w:t>1</w:t>
      </w:r>
      <w:r>
        <w:rPr>
          <w:rFonts w:ascii="Times New Roman" w:hAnsi="Times New Roman" w:hint="eastAsia"/>
        </w:rPr>
        <w:t>和选项</w:t>
      </w:r>
      <w:r>
        <w:rPr>
          <w:rFonts w:ascii="Times New Roman" w:hAnsi="Times New Roman" w:hint="eastAsia"/>
        </w:rPr>
        <w:t>2</w:t>
      </w:r>
    </w:p>
    <w:p w14:paraId="721B1235"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点击选项后的向上</w:t>
      </w:r>
      <w:r>
        <w:rPr>
          <w:noProof/>
        </w:rPr>
        <w:drawing>
          <wp:inline distT="0" distB="0" distL="0" distR="0" wp14:anchorId="520B2824" wp14:editId="110FD322">
            <wp:extent cx="202565" cy="236220"/>
            <wp:effectExtent l="0" t="0" r="698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9"/>
                    <a:stretch>
                      <a:fillRect/>
                    </a:stretch>
                  </pic:blipFill>
                  <pic:spPr>
                    <a:xfrm>
                      <a:off x="0" y="0"/>
                      <a:ext cx="206547" cy="240972"/>
                    </a:xfrm>
                    <a:prstGeom prst="rect">
                      <a:avLst/>
                    </a:prstGeom>
                  </pic:spPr>
                </pic:pic>
              </a:graphicData>
            </a:graphic>
          </wp:inline>
        </w:drawing>
      </w:r>
      <w:r>
        <w:rPr>
          <w:rFonts w:ascii="Times New Roman" w:hAnsi="Times New Roman" w:hint="eastAsia"/>
        </w:rPr>
        <w:t>可向上移动对应选项，当选项为第一个选项时可继续点击箭头但</w:t>
      </w:r>
      <w:proofErr w:type="gramStart"/>
      <w:r>
        <w:rPr>
          <w:rFonts w:ascii="Times New Roman" w:hAnsi="Times New Roman" w:hint="eastAsia"/>
        </w:rPr>
        <w:t>无上移</w:t>
      </w:r>
      <w:proofErr w:type="gramEnd"/>
      <w:r>
        <w:rPr>
          <w:rFonts w:ascii="Times New Roman" w:hAnsi="Times New Roman" w:hint="eastAsia"/>
        </w:rPr>
        <w:t>效果</w:t>
      </w:r>
    </w:p>
    <w:p w14:paraId="139682CD"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点击选项后的向上</w:t>
      </w:r>
      <w:r>
        <w:rPr>
          <w:noProof/>
        </w:rPr>
        <w:drawing>
          <wp:inline distT="0" distB="0" distL="0" distR="0" wp14:anchorId="272381F7" wp14:editId="183DA691">
            <wp:extent cx="202565" cy="236220"/>
            <wp:effectExtent l="0" t="0" r="698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9"/>
                    <a:stretch>
                      <a:fillRect/>
                    </a:stretch>
                  </pic:blipFill>
                  <pic:spPr>
                    <a:xfrm rot="10800000">
                      <a:off x="0" y="0"/>
                      <a:ext cx="206547" cy="240972"/>
                    </a:xfrm>
                    <a:prstGeom prst="rect">
                      <a:avLst/>
                    </a:prstGeom>
                  </pic:spPr>
                </pic:pic>
              </a:graphicData>
            </a:graphic>
          </wp:inline>
        </w:drawing>
      </w:r>
      <w:r>
        <w:rPr>
          <w:rFonts w:ascii="Times New Roman" w:hAnsi="Times New Roman" w:hint="eastAsia"/>
        </w:rPr>
        <w:t>可向下移动对应选项，当选项为最后一个选项时可继续点击箭头但无下移效果</w:t>
      </w:r>
    </w:p>
    <w:p w14:paraId="1024BC94" w14:textId="77777777" w:rsidR="00FF666C" w:rsidRDefault="00137298">
      <w:pPr>
        <w:pStyle w:val="19"/>
        <w:widowControl/>
        <w:numPr>
          <w:ilvl w:val="0"/>
          <w:numId w:val="63"/>
        </w:numPr>
        <w:spacing w:line="360" w:lineRule="auto"/>
        <w:ind w:firstLineChars="0"/>
        <w:jc w:val="left"/>
        <w:rPr>
          <w:rFonts w:ascii="宋体" w:hAnsi="宋体" w:cs="宋体"/>
          <w:kern w:val="0"/>
          <w:sz w:val="24"/>
          <w:szCs w:val="24"/>
        </w:rPr>
      </w:pPr>
      <w:r>
        <w:rPr>
          <w:rFonts w:ascii="Times New Roman" w:hAnsi="Times New Roman" w:hint="eastAsia"/>
        </w:rPr>
        <w:t>点击选项后的</w:t>
      </w:r>
      <w:r>
        <w:rPr>
          <w:noProof/>
        </w:rPr>
        <w:drawing>
          <wp:inline distT="0" distB="0" distL="0" distR="0" wp14:anchorId="102BC73F" wp14:editId="7A8762B2">
            <wp:extent cx="207010" cy="170180"/>
            <wp:effectExtent l="0" t="0" r="2540" b="1270"/>
            <wp:docPr id="147" name="图片 147" descr="http://127.0.0.1:32767/10.47.53/images/%E7%BC%96%E8%BE%91%E9%97%AE%E5%8D%B7%E7%95%8C%E9%9D%A2-%E8%AE%BE%E8%AE%A1%E9%97%AE%E5%8D%B7/u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http://127.0.0.1:32767/10.47.53/images/%E7%BC%96%E8%BE%91%E9%97%AE%E5%8D%B7%E7%95%8C%E9%9D%A2-%E8%AE%BE%E8%AE%A1%E9%97%AE%E5%8D%B7/u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1354" cy="173841"/>
                    </a:xfrm>
                    <a:prstGeom prst="rect">
                      <a:avLst/>
                    </a:prstGeom>
                    <a:noFill/>
                    <a:ln>
                      <a:noFill/>
                    </a:ln>
                  </pic:spPr>
                </pic:pic>
              </a:graphicData>
            </a:graphic>
          </wp:inline>
        </w:drawing>
      </w:r>
      <w:r>
        <w:rPr>
          <w:rFonts w:ascii="Times New Roman" w:hAnsi="Times New Roman" w:hint="eastAsia"/>
        </w:rPr>
        <w:t>按钮弹出提示框，确认是否在选项后添加填空框，点击确认选项后增加填空框才显示第二个选项是否可跳过不答；不</w:t>
      </w:r>
      <w:proofErr w:type="gramStart"/>
      <w:r>
        <w:rPr>
          <w:rFonts w:ascii="Times New Roman" w:hAnsi="Times New Roman" w:hint="eastAsia"/>
        </w:rPr>
        <w:t>勾选增加</w:t>
      </w:r>
      <w:proofErr w:type="gramEnd"/>
      <w:r>
        <w:rPr>
          <w:rFonts w:ascii="Times New Roman" w:hAnsi="Times New Roman" w:hint="eastAsia"/>
        </w:rPr>
        <w:t>填空框不显示是否可答选项</w:t>
      </w:r>
    </w:p>
    <w:p w14:paraId="6C6345E4" w14:textId="77777777" w:rsidR="00FF666C" w:rsidRDefault="00137298">
      <w:pPr>
        <w:pStyle w:val="19"/>
        <w:widowControl/>
        <w:spacing w:line="360" w:lineRule="auto"/>
        <w:ind w:left="1680" w:firstLineChars="0" w:firstLine="0"/>
        <w:jc w:val="left"/>
        <w:rPr>
          <w:rFonts w:ascii="宋体" w:hAnsi="宋体" w:cs="宋体"/>
          <w:kern w:val="0"/>
          <w:sz w:val="24"/>
          <w:szCs w:val="24"/>
        </w:rPr>
      </w:pPr>
      <w:r>
        <w:rPr>
          <w:noProof/>
        </w:rPr>
        <w:lastRenderedPageBreak/>
        <w:drawing>
          <wp:inline distT="0" distB="0" distL="0" distR="0" wp14:anchorId="36E24A50" wp14:editId="2249BE73">
            <wp:extent cx="2470150" cy="1114425"/>
            <wp:effectExtent l="0" t="0" r="6350" b="9525"/>
            <wp:docPr id="148" name="图片 148" descr="C:\Users\CYQ\Documents\Tencent Files\873789753\Image\C2C\M[O9BDW6U[FB7QFA7W9UV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C:\Users\CYQ\Documents\Tencent Files\873789753\Image\C2C\M[O9BDW6U[FB7QFA7W9UVH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80967" cy="1119881"/>
                    </a:xfrm>
                    <a:prstGeom prst="rect">
                      <a:avLst/>
                    </a:prstGeom>
                    <a:noFill/>
                    <a:ln>
                      <a:noFill/>
                    </a:ln>
                  </pic:spPr>
                </pic:pic>
              </a:graphicData>
            </a:graphic>
          </wp:inline>
        </w:drawing>
      </w:r>
    </w:p>
    <w:p w14:paraId="377D2AA6"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点击选项后的</w:t>
      </w:r>
      <w:r>
        <w:rPr>
          <w:rFonts w:ascii="Times New Roman" w:hAnsi="Times New Roman"/>
          <w:noProof/>
        </w:rPr>
        <w:drawing>
          <wp:inline distT="0" distB="0" distL="0" distR="0" wp14:anchorId="021BFE06" wp14:editId="06ECE128">
            <wp:extent cx="207010" cy="226695"/>
            <wp:effectExtent l="0" t="0" r="2540" b="1905"/>
            <wp:docPr id="15" name="图片 15" descr="http://127.0.0.1:32767/10.47.53/images/%E7%BC%96%E8%BE%91%E9%97%AE%E5%8D%B7%E7%95%8C%E9%9D%A2-%E8%AE%BE%E8%AE%A1%E9%97%AE%E5%8D%B7/u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127.0.0.1:32767/10.47.53/images/%E7%BC%96%E8%BE%91%E9%97%AE%E5%8D%B7%E7%95%8C%E9%9D%A2-%E8%AE%BE%E8%AE%A1%E9%97%AE%E5%8D%B7/u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477" cy="238656"/>
                    </a:xfrm>
                    <a:prstGeom prst="rect">
                      <a:avLst/>
                    </a:prstGeom>
                    <a:noFill/>
                    <a:ln>
                      <a:noFill/>
                    </a:ln>
                  </pic:spPr>
                </pic:pic>
              </a:graphicData>
            </a:graphic>
          </wp:inline>
        </w:drawing>
      </w:r>
      <w:r>
        <w:rPr>
          <w:rFonts w:ascii="Times New Roman" w:hAnsi="Times New Roman" w:hint="eastAsia"/>
        </w:rPr>
        <w:t>按钮删除对应的选项</w:t>
      </w:r>
    </w:p>
    <w:p w14:paraId="57D9EEA8"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48867F1E" wp14:editId="6AC78C96">
            <wp:extent cx="207010" cy="207010"/>
            <wp:effectExtent l="0" t="0" r="2540" b="2540"/>
            <wp:docPr id="16" name="图片 16" descr="http://127.0.0.1:32767/10.47.53/images/%E7%BC%96%E8%BE%91%E9%97%AE%E5%8D%B7%E7%95%8C%E9%9D%A2-%E8%AE%BE%E8%AE%A1%E9%97%AE%E5%8D%B7/u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127.0.0.1:32767/10.47.53/images/%E7%BC%96%E8%BE%91%E9%97%AE%E5%8D%B7%E7%95%8C%E9%9D%A2-%E8%AE%BE%E8%AE%A1%E9%97%AE%E5%8D%B7/u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1663" cy="211663"/>
                    </a:xfrm>
                    <a:prstGeom prst="rect">
                      <a:avLst/>
                    </a:prstGeom>
                    <a:noFill/>
                    <a:ln>
                      <a:noFill/>
                    </a:ln>
                  </pic:spPr>
                </pic:pic>
              </a:graphicData>
            </a:graphic>
          </wp:inline>
        </w:drawing>
      </w:r>
      <w:r>
        <w:rPr>
          <w:rFonts w:ascii="Times New Roman" w:hAnsi="Times New Roman" w:hint="eastAsia"/>
        </w:rPr>
        <w:t>按钮新增选项，默认显示内容“请输入”</w:t>
      </w:r>
    </w:p>
    <w:p w14:paraId="5EA58064"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点击按住</w:t>
      </w:r>
      <w:r>
        <w:rPr>
          <w:noProof/>
        </w:rPr>
        <w:drawing>
          <wp:inline distT="0" distB="0" distL="0" distR="0" wp14:anchorId="04693A3A" wp14:editId="53EB6D8E">
            <wp:extent cx="207010" cy="207010"/>
            <wp:effectExtent l="0" t="0" r="2540" b="2540"/>
            <wp:docPr id="129" name="图片 129" descr="http://127.0.0.1:32767/10.47.53/images/%E7%BC%96%E8%BE%91%E9%97%AE%E5%8D%B7%E7%95%8C%E9%9D%A2-%E8%AE%BE%E8%AE%A1%E9%97%AE%E5%8D%B7/u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http://127.0.0.1:32767/10.47.53/images/%E7%BC%96%E8%BE%91%E9%97%AE%E5%8D%B7%E7%95%8C%E9%9D%A2-%E8%AE%BE%E8%AE%A1%E9%97%AE%E5%8D%B7/u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12396" cy="212396"/>
                    </a:xfrm>
                    <a:prstGeom prst="rect">
                      <a:avLst/>
                    </a:prstGeom>
                    <a:noFill/>
                    <a:ln>
                      <a:noFill/>
                    </a:ln>
                  </pic:spPr>
                </pic:pic>
              </a:graphicData>
            </a:graphic>
          </wp:inline>
        </w:drawing>
      </w:r>
      <w:r>
        <w:rPr>
          <w:rFonts w:ascii="Times New Roman" w:hAnsi="Times New Roman" w:hint="eastAsia"/>
        </w:rPr>
        <w:t>按钮可进行当前题目自由移动，并改变题号，如</w:t>
      </w:r>
      <w:r>
        <w:rPr>
          <w:rFonts w:ascii="Times New Roman" w:hAnsi="Times New Roman" w:hint="eastAsia"/>
        </w:rPr>
        <w:t>Q2</w:t>
      </w:r>
      <w:r>
        <w:rPr>
          <w:rFonts w:ascii="Times New Roman" w:hAnsi="Times New Roman" w:hint="eastAsia"/>
        </w:rPr>
        <w:t>改为</w:t>
      </w:r>
      <w:r>
        <w:rPr>
          <w:rFonts w:ascii="Times New Roman" w:hAnsi="Times New Roman" w:hint="eastAsia"/>
        </w:rPr>
        <w:t>Q1</w:t>
      </w:r>
    </w:p>
    <w:p w14:paraId="0E3B629C"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09D6BA0E" wp14:editId="0DAC59EB">
            <wp:extent cx="189230" cy="189230"/>
            <wp:effectExtent l="0" t="0" r="1270" b="1270"/>
            <wp:docPr id="130" name="图片 130" descr="http://127.0.0.1:32767/10.47.53/images/%E7%BC%96%E8%BE%91%E9%97%AE%E5%8D%B7%E7%95%8C%E9%9D%A2-%E8%AE%BE%E8%AE%A1%E9%97%AE%E5%8D%B7/u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http://127.0.0.1:32767/10.47.53/images/%E7%BC%96%E8%BE%91%E9%97%AE%E5%8D%B7%E7%95%8C%E9%9D%A2-%E8%AE%BE%E8%AE%A1%E9%97%AE%E5%8D%B7/u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3543" cy="193543"/>
                    </a:xfrm>
                    <a:prstGeom prst="rect">
                      <a:avLst/>
                    </a:prstGeom>
                    <a:noFill/>
                    <a:ln>
                      <a:noFill/>
                    </a:ln>
                  </pic:spPr>
                </pic:pic>
              </a:graphicData>
            </a:graphic>
          </wp:inline>
        </w:drawing>
      </w:r>
      <w:r>
        <w:rPr>
          <w:rFonts w:ascii="Times New Roman" w:hAnsi="Times New Roman" w:hint="eastAsia"/>
        </w:rPr>
        <w:t>按钮复制当前题目，默认新建在最后一题</w:t>
      </w:r>
    </w:p>
    <w:p w14:paraId="1742ABD4"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28025401" wp14:editId="7C5D76B6">
            <wp:extent cx="207010" cy="170180"/>
            <wp:effectExtent l="0" t="0" r="2540" b="1270"/>
            <wp:docPr id="131" name="图片 131" descr="http://127.0.0.1:32767/10.47.53/images/%E7%BC%96%E8%BE%91%E9%97%AE%E5%8D%B7%E7%95%8C%E9%9D%A2-%E8%AE%BE%E8%AE%A1%E9%97%AE%E5%8D%B7/u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http://127.0.0.1:32767/10.47.53/images/%E7%BC%96%E8%BE%91%E9%97%AE%E5%8D%B7%E7%95%8C%E9%9D%A2-%E8%AE%BE%E8%AE%A1%E9%97%AE%E5%8D%B7/u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1354" cy="173841"/>
                    </a:xfrm>
                    <a:prstGeom prst="rect">
                      <a:avLst/>
                    </a:prstGeom>
                    <a:noFill/>
                    <a:ln>
                      <a:noFill/>
                    </a:ln>
                  </pic:spPr>
                </pic:pic>
              </a:graphicData>
            </a:graphic>
          </wp:inline>
        </w:drawing>
      </w:r>
      <w:r>
        <w:rPr>
          <w:rFonts w:ascii="Times New Roman" w:hAnsi="Times New Roman" w:hint="eastAsia"/>
        </w:rPr>
        <w:t>按钮进行题目设置，在弹出框中可选择是否跳过该题不答、填写最少填写项和最多填写项，点击确定按钮保存内容并关闭弹窗，点击取消</w:t>
      </w:r>
      <w:proofErr w:type="gramStart"/>
      <w:r>
        <w:rPr>
          <w:rFonts w:ascii="Times New Roman" w:hAnsi="Times New Roman" w:hint="eastAsia"/>
        </w:rPr>
        <w:t>关闭弹窗不</w:t>
      </w:r>
      <w:proofErr w:type="gramEnd"/>
      <w:r>
        <w:rPr>
          <w:rFonts w:ascii="Times New Roman" w:hAnsi="Times New Roman" w:hint="eastAsia"/>
        </w:rPr>
        <w:t>保存内容</w:t>
      </w:r>
    </w:p>
    <w:p w14:paraId="73C69D7C"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28A027D8" wp14:editId="23254989">
            <wp:extent cx="207010" cy="226695"/>
            <wp:effectExtent l="0" t="0" r="2540" b="1905"/>
            <wp:docPr id="132" name="图片 132" descr="http://127.0.0.1:32767/10.47.53/images/%E7%BC%96%E8%BE%91%E9%97%AE%E5%8D%B7%E7%95%8C%E9%9D%A2-%E8%AE%BE%E8%AE%A1%E9%97%AE%E5%8D%B7/u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http://127.0.0.1:32767/10.47.53/images/%E7%BC%96%E8%BE%91%E9%97%AE%E5%8D%B7%E7%95%8C%E9%9D%A2-%E8%AE%BE%E8%AE%A1%E9%97%AE%E5%8D%B7/u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477" cy="238656"/>
                    </a:xfrm>
                    <a:prstGeom prst="rect">
                      <a:avLst/>
                    </a:prstGeom>
                    <a:noFill/>
                    <a:ln>
                      <a:noFill/>
                    </a:ln>
                  </pic:spPr>
                </pic:pic>
              </a:graphicData>
            </a:graphic>
          </wp:inline>
        </w:drawing>
      </w:r>
      <w:r>
        <w:rPr>
          <w:rFonts w:ascii="Times New Roman" w:hAnsi="Times New Roman" w:hint="eastAsia"/>
        </w:rPr>
        <w:t>按钮在弹出框中确认是否删除该题</w:t>
      </w:r>
    </w:p>
    <w:p w14:paraId="2594841A"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单行填空题</w:t>
      </w:r>
    </w:p>
    <w:p w14:paraId="4D9C9C35"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默认标题为“单行填空题”，</w:t>
      </w:r>
      <w:r>
        <w:rPr>
          <w:rFonts w:ascii="Times New Roman" w:hAnsi="Times New Roman" w:hint="eastAsia"/>
        </w:rPr>
        <w:t>enter</w:t>
      </w:r>
      <w:r>
        <w:rPr>
          <w:rFonts w:ascii="Times New Roman" w:hAnsi="Times New Roman" w:hint="eastAsia"/>
        </w:rPr>
        <w:t>键换行，点击空白区域完成编辑保存输入内容</w:t>
      </w:r>
    </w:p>
    <w:p w14:paraId="0C217107"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点击按住</w:t>
      </w:r>
      <w:r>
        <w:rPr>
          <w:noProof/>
        </w:rPr>
        <w:drawing>
          <wp:inline distT="0" distB="0" distL="0" distR="0" wp14:anchorId="6882CBDB" wp14:editId="7CD38E82">
            <wp:extent cx="207010" cy="207010"/>
            <wp:effectExtent l="0" t="0" r="2540" b="2540"/>
            <wp:docPr id="135" name="图片 135" descr="http://127.0.0.1:32767/10.47.53/images/%E7%BC%96%E8%BE%91%E9%97%AE%E5%8D%B7%E7%95%8C%E9%9D%A2-%E8%AE%BE%E8%AE%A1%E9%97%AE%E5%8D%B7/u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http://127.0.0.1:32767/10.47.53/images/%E7%BC%96%E8%BE%91%E9%97%AE%E5%8D%B7%E7%95%8C%E9%9D%A2-%E8%AE%BE%E8%AE%A1%E9%97%AE%E5%8D%B7/u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12396" cy="212396"/>
                    </a:xfrm>
                    <a:prstGeom prst="rect">
                      <a:avLst/>
                    </a:prstGeom>
                    <a:noFill/>
                    <a:ln>
                      <a:noFill/>
                    </a:ln>
                  </pic:spPr>
                </pic:pic>
              </a:graphicData>
            </a:graphic>
          </wp:inline>
        </w:drawing>
      </w:r>
      <w:r>
        <w:rPr>
          <w:rFonts w:ascii="Times New Roman" w:hAnsi="Times New Roman" w:hint="eastAsia"/>
        </w:rPr>
        <w:t>按钮可进行当前题目自由移动，并改变题号，如</w:t>
      </w:r>
      <w:r>
        <w:rPr>
          <w:rFonts w:ascii="Times New Roman" w:hAnsi="Times New Roman" w:hint="eastAsia"/>
        </w:rPr>
        <w:t>Q2</w:t>
      </w:r>
      <w:r>
        <w:rPr>
          <w:rFonts w:ascii="Times New Roman" w:hAnsi="Times New Roman" w:hint="eastAsia"/>
        </w:rPr>
        <w:t>改为</w:t>
      </w:r>
      <w:r>
        <w:rPr>
          <w:rFonts w:ascii="Times New Roman" w:hAnsi="Times New Roman" w:hint="eastAsia"/>
        </w:rPr>
        <w:t>Q1</w:t>
      </w:r>
    </w:p>
    <w:p w14:paraId="79F9CFDD"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B0F1E64" wp14:editId="6E0DC442">
            <wp:extent cx="189230" cy="189230"/>
            <wp:effectExtent l="0" t="0" r="1270" b="1270"/>
            <wp:docPr id="136" name="图片 136" descr="http://127.0.0.1:32767/10.47.53/images/%E7%BC%96%E8%BE%91%E9%97%AE%E5%8D%B7%E7%95%8C%E9%9D%A2-%E8%AE%BE%E8%AE%A1%E9%97%AE%E5%8D%B7/u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http://127.0.0.1:32767/10.47.53/images/%E7%BC%96%E8%BE%91%E9%97%AE%E5%8D%B7%E7%95%8C%E9%9D%A2-%E8%AE%BE%E8%AE%A1%E9%97%AE%E5%8D%B7/u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3543" cy="193543"/>
                    </a:xfrm>
                    <a:prstGeom prst="rect">
                      <a:avLst/>
                    </a:prstGeom>
                    <a:noFill/>
                    <a:ln>
                      <a:noFill/>
                    </a:ln>
                  </pic:spPr>
                </pic:pic>
              </a:graphicData>
            </a:graphic>
          </wp:inline>
        </w:drawing>
      </w:r>
      <w:r>
        <w:rPr>
          <w:rFonts w:ascii="Times New Roman" w:hAnsi="Times New Roman" w:hint="eastAsia"/>
        </w:rPr>
        <w:t>按钮复制当前题目，默认新建在最后一题</w:t>
      </w:r>
    </w:p>
    <w:p w14:paraId="7FA84592"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212F0154" wp14:editId="2352B5FB">
            <wp:extent cx="207010" cy="170180"/>
            <wp:effectExtent l="0" t="0" r="2540" b="1270"/>
            <wp:docPr id="137" name="图片 137" descr="http://127.0.0.1:32767/10.47.53/images/%E7%BC%96%E8%BE%91%E9%97%AE%E5%8D%B7%E7%95%8C%E9%9D%A2-%E8%AE%BE%E8%AE%A1%E9%97%AE%E5%8D%B7/u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http://127.0.0.1:32767/10.47.53/images/%E7%BC%96%E8%BE%91%E9%97%AE%E5%8D%B7%E7%95%8C%E9%9D%A2-%E8%AE%BE%E8%AE%A1%E9%97%AE%E5%8D%B7/u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1354" cy="173841"/>
                    </a:xfrm>
                    <a:prstGeom prst="rect">
                      <a:avLst/>
                    </a:prstGeom>
                    <a:noFill/>
                    <a:ln>
                      <a:noFill/>
                    </a:ln>
                  </pic:spPr>
                </pic:pic>
              </a:graphicData>
            </a:graphic>
          </wp:inline>
        </w:drawing>
      </w:r>
      <w:r>
        <w:rPr>
          <w:rFonts w:ascii="Times New Roman" w:hAnsi="Times New Roman" w:hint="eastAsia"/>
        </w:rPr>
        <w:t>按钮进行题目设置，在弹出框中可选择是否跳过该题不答</w:t>
      </w:r>
    </w:p>
    <w:p w14:paraId="7581EEA4"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371C1615" wp14:editId="4B87EA70">
            <wp:extent cx="207010" cy="226695"/>
            <wp:effectExtent l="0" t="0" r="2540" b="1905"/>
            <wp:docPr id="138" name="图片 138" descr="http://127.0.0.1:32767/10.47.53/images/%E7%BC%96%E8%BE%91%E9%97%AE%E5%8D%B7%E7%95%8C%E9%9D%A2-%E8%AE%BE%E8%AE%A1%E9%97%AE%E5%8D%B7/u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http://127.0.0.1:32767/10.47.53/images/%E7%BC%96%E8%BE%91%E9%97%AE%E5%8D%B7%E7%95%8C%E9%9D%A2-%E8%AE%BE%E8%AE%A1%E9%97%AE%E5%8D%B7/u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477" cy="238656"/>
                    </a:xfrm>
                    <a:prstGeom prst="rect">
                      <a:avLst/>
                    </a:prstGeom>
                    <a:noFill/>
                    <a:ln>
                      <a:noFill/>
                    </a:ln>
                  </pic:spPr>
                </pic:pic>
              </a:graphicData>
            </a:graphic>
          </wp:inline>
        </w:drawing>
      </w:r>
      <w:r>
        <w:rPr>
          <w:rFonts w:ascii="Times New Roman" w:hAnsi="Times New Roman" w:hint="eastAsia"/>
        </w:rPr>
        <w:t>按钮在弹出框中确认是否删除该题</w:t>
      </w:r>
    </w:p>
    <w:p w14:paraId="14AD0C7B"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多行填空题</w:t>
      </w:r>
    </w:p>
    <w:p w14:paraId="4DC48ABF"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默认标题为“多行填空题”</w:t>
      </w:r>
      <w:r>
        <w:rPr>
          <w:rFonts w:ascii="Times New Roman" w:hAnsi="Times New Roman" w:hint="eastAsia"/>
        </w:rPr>
        <w:t xml:space="preserve"> </w:t>
      </w:r>
      <w:r>
        <w:rPr>
          <w:rFonts w:ascii="Times New Roman" w:hAnsi="Times New Roman" w:hint="eastAsia"/>
        </w:rPr>
        <w:t>，</w:t>
      </w:r>
      <w:r>
        <w:rPr>
          <w:rFonts w:ascii="Times New Roman" w:hAnsi="Times New Roman" w:hint="eastAsia"/>
        </w:rPr>
        <w:t>enter</w:t>
      </w:r>
      <w:r>
        <w:rPr>
          <w:rFonts w:ascii="Times New Roman" w:hAnsi="Times New Roman" w:hint="eastAsia"/>
        </w:rPr>
        <w:t>键换行，点击空白区域完成编辑保存输入内容</w:t>
      </w:r>
    </w:p>
    <w:p w14:paraId="080BA6D8"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点击按住</w:t>
      </w:r>
      <w:r>
        <w:rPr>
          <w:noProof/>
        </w:rPr>
        <w:drawing>
          <wp:inline distT="0" distB="0" distL="0" distR="0" wp14:anchorId="3839971D" wp14:editId="146717DE">
            <wp:extent cx="207010" cy="207010"/>
            <wp:effectExtent l="0" t="0" r="2540" b="2540"/>
            <wp:docPr id="139" name="图片 139" descr="http://127.0.0.1:32767/10.47.53/images/%E7%BC%96%E8%BE%91%E9%97%AE%E5%8D%B7%E7%95%8C%E9%9D%A2-%E8%AE%BE%E8%AE%A1%E9%97%AE%E5%8D%B7/u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http://127.0.0.1:32767/10.47.53/images/%E7%BC%96%E8%BE%91%E9%97%AE%E5%8D%B7%E7%95%8C%E9%9D%A2-%E8%AE%BE%E8%AE%A1%E9%97%AE%E5%8D%B7/u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12396" cy="212396"/>
                    </a:xfrm>
                    <a:prstGeom prst="rect">
                      <a:avLst/>
                    </a:prstGeom>
                    <a:noFill/>
                    <a:ln>
                      <a:noFill/>
                    </a:ln>
                  </pic:spPr>
                </pic:pic>
              </a:graphicData>
            </a:graphic>
          </wp:inline>
        </w:drawing>
      </w:r>
      <w:r>
        <w:rPr>
          <w:rFonts w:ascii="Times New Roman" w:hAnsi="Times New Roman" w:hint="eastAsia"/>
        </w:rPr>
        <w:t>按钮可进行当前题目自由移动，并改变题号，如</w:t>
      </w:r>
      <w:r>
        <w:rPr>
          <w:rFonts w:ascii="Times New Roman" w:hAnsi="Times New Roman" w:hint="eastAsia"/>
        </w:rPr>
        <w:t>Q2</w:t>
      </w:r>
      <w:r>
        <w:rPr>
          <w:rFonts w:ascii="Times New Roman" w:hAnsi="Times New Roman" w:hint="eastAsia"/>
        </w:rPr>
        <w:t>改为</w:t>
      </w:r>
      <w:r>
        <w:rPr>
          <w:rFonts w:ascii="Times New Roman" w:hAnsi="Times New Roman" w:hint="eastAsia"/>
        </w:rPr>
        <w:t>Q1</w:t>
      </w:r>
    </w:p>
    <w:p w14:paraId="420C5DB2"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20B5B71" wp14:editId="18BFD5F2">
            <wp:extent cx="189230" cy="189230"/>
            <wp:effectExtent l="0" t="0" r="1270" b="1270"/>
            <wp:docPr id="141" name="图片 141" descr="http://127.0.0.1:32767/10.47.53/images/%E7%BC%96%E8%BE%91%E9%97%AE%E5%8D%B7%E7%95%8C%E9%9D%A2-%E8%AE%BE%E8%AE%A1%E9%97%AE%E5%8D%B7/u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ttp://127.0.0.1:32767/10.47.53/images/%E7%BC%96%E8%BE%91%E9%97%AE%E5%8D%B7%E7%95%8C%E9%9D%A2-%E8%AE%BE%E8%AE%A1%E9%97%AE%E5%8D%B7/u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3543" cy="193543"/>
                    </a:xfrm>
                    <a:prstGeom prst="rect">
                      <a:avLst/>
                    </a:prstGeom>
                    <a:noFill/>
                    <a:ln>
                      <a:noFill/>
                    </a:ln>
                  </pic:spPr>
                </pic:pic>
              </a:graphicData>
            </a:graphic>
          </wp:inline>
        </w:drawing>
      </w:r>
      <w:r>
        <w:rPr>
          <w:rFonts w:ascii="Times New Roman" w:hAnsi="Times New Roman" w:hint="eastAsia"/>
        </w:rPr>
        <w:t>按钮复制当前题目，默认新建在最后一题</w:t>
      </w:r>
    </w:p>
    <w:p w14:paraId="6F735C77"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127F5ADE" wp14:editId="3ACDA1BC">
            <wp:extent cx="207010" cy="170180"/>
            <wp:effectExtent l="0" t="0" r="2540" b="1270"/>
            <wp:docPr id="142" name="图片 142" descr="http://127.0.0.1:32767/10.47.53/images/%E7%BC%96%E8%BE%91%E9%97%AE%E5%8D%B7%E7%95%8C%E9%9D%A2-%E8%AE%BE%E8%AE%A1%E9%97%AE%E5%8D%B7/u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http://127.0.0.1:32767/10.47.53/images/%E7%BC%96%E8%BE%91%E9%97%AE%E5%8D%B7%E7%95%8C%E9%9D%A2-%E8%AE%BE%E8%AE%A1%E9%97%AE%E5%8D%B7/u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1354" cy="173841"/>
                    </a:xfrm>
                    <a:prstGeom prst="rect">
                      <a:avLst/>
                    </a:prstGeom>
                    <a:noFill/>
                    <a:ln>
                      <a:noFill/>
                    </a:ln>
                  </pic:spPr>
                </pic:pic>
              </a:graphicData>
            </a:graphic>
          </wp:inline>
        </w:drawing>
      </w:r>
      <w:r>
        <w:rPr>
          <w:rFonts w:ascii="Times New Roman" w:hAnsi="Times New Roman" w:hint="eastAsia"/>
        </w:rPr>
        <w:t>按钮进行题目设置，在弹出框中可选择是否跳过该题不答</w:t>
      </w:r>
    </w:p>
    <w:p w14:paraId="37AF232A"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lastRenderedPageBreak/>
        <w:t>点击</w:t>
      </w:r>
      <w:r>
        <w:rPr>
          <w:noProof/>
        </w:rPr>
        <w:drawing>
          <wp:inline distT="0" distB="0" distL="0" distR="0" wp14:anchorId="7DC26DC7" wp14:editId="26FA6C3F">
            <wp:extent cx="207010" cy="226695"/>
            <wp:effectExtent l="0" t="0" r="2540" b="1905"/>
            <wp:docPr id="143" name="图片 143" descr="http://127.0.0.1:32767/10.47.53/images/%E7%BC%96%E8%BE%91%E9%97%AE%E5%8D%B7%E7%95%8C%E9%9D%A2-%E8%AE%BE%E8%AE%A1%E9%97%AE%E5%8D%B7/u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http://127.0.0.1:32767/10.47.53/images/%E7%BC%96%E8%BE%91%E9%97%AE%E5%8D%B7%E7%95%8C%E9%9D%A2-%E8%AE%BE%E8%AE%A1%E9%97%AE%E5%8D%B7/u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477" cy="238656"/>
                    </a:xfrm>
                    <a:prstGeom prst="rect">
                      <a:avLst/>
                    </a:prstGeom>
                    <a:noFill/>
                    <a:ln>
                      <a:noFill/>
                    </a:ln>
                  </pic:spPr>
                </pic:pic>
              </a:graphicData>
            </a:graphic>
          </wp:inline>
        </w:drawing>
      </w:r>
      <w:r>
        <w:rPr>
          <w:rFonts w:ascii="Times New Roman" w:hAnsi="Times New Roman" w:hint="eastAsia"/>
        </w:rPr>
        <w:t>按钮在弹出框中确认是否删除该题</w:t>
      </w:r>
    </w:p>
    <w:p w14:paraId="54E4C551"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分页符</w:t>
      </w:r>
    </w:p>
    <w:p w14:paraId="6772A411"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默认存在一个分页符，显示“页码：</w:t>
      </w:r>
      <w:r>
        <w:rPr>
          <w:rFonts w:ascii="Times New Roman" w:hAnsi="Times New Roman" w:hint="eastAsia"/>
        </w:rPr>
        <w:t>1/1</w:t>
      </w:r>
      <w:r>
        <w:rPr>
          <w:rFonts w:ascii="Times New Roman" w:hAnsi="Times New Roman" w:hint="eastAsia"/>
        </w:rPr>
        <w:t>”</w:t>
      </w:r>
    </w:p>
    <w:p w14:paraId="340D12BE"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新增分页符在原分页符上方，显示“页码</w:t>
      </w:r>
      <w:r>
        <w:rPr>
          <w:rFonts w:ascii="Times New Roman" w:hAnsi="Times New Roman" w:hint="eastAsia"/>
        </w:rPr>
        <w:t>X/X</w:t>
      </w:r>
      <w:r>
        <w:rPr>
          <w:rFonts w:ascii="Times New Roman" w:hAnsi="Times New Roman" w:hint="eastAsia"/>
        </w:rPr>
        <w:t>”</w:t>
      </w:r>
    </w:p>
    <w:p w14:paraId="7494D272"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点击按住</w:t>
      </w:r>
      <w:r>
        <w:rPr>
          <w:noProof/>
        </w:rPr>
        <w:drawing>
          <wp:inline distT="0" distB="0" distL="0" distR="0" wp14:anchorId="70177796" wp14:editId="4F53B95E">
            <wp:extent cx="207010" cy="207010"/>
            <wp:effectExtent l="0" t="0" r="2540" b="2540"/>
            <wp:docPr id="160" name="图片 160" descr="http://127.0.0.1:32767/10.47.53/images/%E7%BC%96%E8%BE%91%E9%97%AE%E5%8D%B7%E7%95%8C%E9%9D%A2-%E8%AE%BE%E8%AE%A1%E9%97%AE%E5%8D%B7/u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http://127.0.0.1:32767/10.47.53/images/%E7%BC%96%E8%BE%91%E9%97%AE%E5%8D%B7%E7%95%8C%E9%9D%A2-%E8%AE%BE%E8%AE%A1%E9%97%AE%E5%8D%B7/u7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12396" cy="212396"/>
                    </a:xfrm>
                    <a:prstGeom prst="rect">
                      <a:avLst/>
                    </a:prstGeom>
                    <a:noFill/>
                    <a:ln>
                      <a:noFill/>
                    </a:ln>
                  </pic:spPr>
                </pic:pic>
              </a:graphicData>
            </a:graphic>
          </wp:inline>
        </w:drawing>
      </w:r>
      <w:r>
        <w:rPr>
          <w:rFonts w:ascii="Times New Roman" w:hAnsi="Times New Roman" w:hint="eastAsia"/>
        </w:rPr>
        <w:t>按钮可进行当前题目自由移动</w:t>
      </w:r>
    </w:p>
    <w:p w14:paraId="0C5A4DF0"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9FB18FF" wp14:editId="10FAE447">
            <wp:extent cx="207010" cy="226695"/>
            <wp:effectExtent l="0" t="0" r="2540" b="1905"/>
            <wp:docPr id="161" name="图片 161" descr="http://127.0.0.1:32767/10.47.53/images/%E7%BC%96%E8%BE%91%E9%97%AE%E5%8D%B7%E7%95%8C%E9%9D%A2-%E8%AE%BE%E8%AE%A1%E9%97%AE%E5%8D%B7/u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http://127.0.0.1:32767/10.47.53/images/%E7%BC%96%E8%BE%91%E9%97%AE%E5%8D%B7%E7%95%8C%E9%9D%A2-%E8%AE%BE%E8%AE%A1%E9%97%AE%E5%8D%B7/u6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477" cy="238656"/>
                    </a:xfrm>
                    <a:prstGeom prst="rect">
                      <a:avLst/>
                    </a:prstGeom>
                    <a:noFill/>
                    <a:ln>
                      <a:noFill/>
                    </a:ln>
                  </pic:spPr>
                </pic:pic>
              </a:graphicData>
            </a:graphic>
          </wp:inline>
        </w:drawing>
      </w:r>
      <w:r>
        <w:rPr>
          <w:rFonts w:ascii="Times New Roman" w:hAnsi="Times New Roman" w:hint="eastAsia"/>
        </w:rPr>
        <w:t>按钮在弹出框中确认是否删除该题</w:t>
      </w:r>
    </w:p>
    <w:p w14:paraId="7F6CA0AA" w14:textId="77777777" w:rsidR="00FF666C" w:rsidRDefault="00137298">
      <w:pPr>
        <w:numPr>
          <w:ilvl w:val="0"/>
          <w:numId w:val="61"/>
        </w:numPr>
        <w:spacing w:line="360" w:lineRule="auto"/>
        <w:jc w:val="left"/>
        <w:rPr>
          <w:rFonts w:ascii="Times New Roman" w:hAnsi="Times New Roman"/>
        </w:rPr>
      </w:pPr>
      <w:r>
        <w:rPr>
          <w:rFonts w:ascii="Times New Roman" w:hAnsi="Times New Roman" w:hint="eastAsia"/>
        </w:rPr>
        <w:t>典型提醒默认模板：</w:t>
      </w:r>
    </w:p>
    <w:p w14:paraId="055C879B"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性别：</w:t>
      </w:r>
    </w:p>
    <w:p w14:paraId="49CB03E0"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标题：您的性别</w:t>
      </w:r>
    </w:p>
    <w:p w14:paraId="0C60758E"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单选题：男；女</w:t>
      </w:r>
    </w:p>
    <w:p w14:paraId="6B8A7F82"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姓名：</w:t>
      </w:r>
    </w:p>
    <w:p w14:paraId="3B4A7D89"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标题：您的姓名</w:t>
      </w:r>
    </w:p>
    <w:p w14:paraId="33BECC68"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单行填空</w:t>
      </w:r>
      <w:r>
        <w:rPr>
          <w:rFonts w:ascii="Times New Roman" w:hAnsi="Times New Roman"/>
        </w:rPr>
        <w:t xml:space="preserve"> </w:t>
      </w:r>
    </w:p>
    <w:p w14:paraId="39B4913E"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年龄段：</w:t>
      </w:r>
    </w:p>
    <w:p w14:paraId="5F34BABC"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标题：您的年龄段</w:t>
      </w:r>
    </w:p>
    <w:p w14:paraId="04EC9584"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单选题：</w:t>
      </w:r>
      <w:r>
        <w:rPr>
          <w:rFonts w:ascii="Times New Roman" w:hAnsi="Times New Roman" w:hint="eastAsia"/>
        </w:rPr>
        <w:t>1</w:t>
      </w:r>
      <w:r>
        <w:rPr>
          <w:rFonts w:ascii="Times New Roman" w:hAnsi="Times New Roman"/>
        </w:rPr>
        <w:t>8</w:t>
      </w:r>
      <w:r>
        <w:rPr>
          <w:rFonts w:ascii="Times New Roman" w:hAnsi="Times New Roman" w:hint="eastAsia"/>
        </w:rPr>
        <w:t>岁以下；</w:t>
      </w:r>
      <w:r>
        <w:rPr>
          <w:rFonts w:ascii="Times New Roman" w:hAnsi="Times New Roman" w:hint="eastAsia"/>
        </w:rPr>
        <w:t>18~</w:t>
      </w:r>
      <w:r>
        <w:rPr>
          <w:rFonts w:ascii="Times New Roman" w:hAnsi="Times New Roman"/>
        </w:rPr>
        <w:t>25</w:t>
      </w:r>
      <w:r>
        <w:rPr>
          <w:rFonts w:ascii="Times New Roman" w:hAnsi="Times New Roman" w:hint="eastAsia"/>
        </w:rPr>
        <w:t>；</w:t>
      </w:r>
      <w:r>
        <w:rPr>
          <w:rFonts w:ascii="Times New Roman" w:hAnsi="Times New Roman" w:hint="eastAsia"/>
        </w:rPr>
        <w:t>26~</w:t>
      </w:r>
      <w:r>
        <w:rPr>
          <w:rFonts w:ascii="Times New Roman" w:hAnsi="Times New Roman"/>
        </w:rPr>
        <w:t>30</w:t>
      </w:r>
      <w:r>
        <w:rPr>
          <w:rFonts w:ascii="Times New Roman" w:hAnsi="Times New Roman" w:hint="eastAsia"/>
        </w:rPr>
        <w:t>；</w:t>
      </w:r>
      <w:r>
        <w:rPr>
          <w:rFonts w:ascii="Times New Roman" w:hAnsi="Times New Roman" w:hint="eastAsia"/>
        </w:rPr>
        <w:t>3</w:t>
      </w:r>
      <w:r>
        <w:rPr>
          <w:rFonts w:ascii="Times New Roman" w:hAnsi="Times New Roman"/>
        </w:rPr>
        <w:t>1~40</w:t>
      </w:r>
      <w:r>
        <w:rPr>
          <w:rFonts w:ascii="Times New Roman" w:hAnsi="Times New Roman" w:hint="eastAsia"/>
        </w:rPr>
        <w:t>；</w:t>
      </w:r>
      <w:r>
        <w:rPr>
          <w:rFonts w:ascii="Times New Roman" w:hAnsi="Times New Roman" w:hint="eastAsia"/>
        </w:rPr>
        <w:t>41~50</w:t>
      </w:r>
      <w:r>
        <w:rPr>
          <w:rFonts w:ascii="Times New Roman" w:hAnsi="Times New Roman" w:hint="eastAsia"/>
        </w:rPr>
        <w:t>；</w:t>
      </w:r>
      <w:r>
        <w:rPr>
          <w:rFonts w:ascii="Times New Roman" w:hAnsi="Times New Roman" w:hint="eastAsia"/>
        </w:rPr>
        <w:t>51~</w:t>
      </w:r>
      <w:r>
        <w:rPr>
          <w:rFonts w:ascii="Times New Roman" w:hAnsi="Times New Roman"/>
        </w:rPr>
        <w:t>60</w:t>
      </w:r>
      <w:r>
        <w:rPr>
          <w:rFonts w:ascii="Times New Roman" w:hAnsi="Times New Roman" w:hint="eastAsia"/>
        </w:rPr>
        <w:t>；</w:t>
      </w:r>
      <w:r>
        <w:rPr>
          <w:rFonts w:ascii="Times New Roman" w:hAnsi="Times New Roman" w:hint="eastAsia"/>
        </w:rPr>
        <w:t>60</w:t>
      </w:r>
      <w:r>
        <w:rPr>
          <w:rFonts w:ascii="Times New Roman" w:hAnsi="Times New Roman" w:hint="eastAsia"/>
        </w:rPr>
        <w:t>岁以上</w:t>
      </w:r>
    </w:p>
    <w:p w14:paraId="0DBC2E66"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手机：</w:t>
      </w:r>
    </w:p>
    <w:p w14:paraId="074CBAB4"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标题：请输入您的手机号码</w:t>
      </w:r>
    </w:p>
    <w:p w14:paraId="25A32EFC"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单行填空题</w:t>
      </w:r>
    </w:p>
    <w:p w14:paraId="004E37BE"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E</w:t>
      </w:r>
      <w:r>
        <w:rPr>
          <w:rFonts w:ascii="Times New Roman" w:hAnsi="Times New Roman"/>
        </w:rPr>
        <w:t>-MAIL</w:t>
      </w:r>
      <w:r>
        <w:rPr>
          <w:rFonts w:ascii="Times New Roman" w:hAnsi="Times New Roman" w:hint="eastAsia"/>
        </w:rPr>
        <w:t>：</w:t>
      </w:r>
    </w:p>
    <w:p w14:paraId="53BD1E5B"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标题：请输入您常用的</w:t>
      </w:r>
      <w:r>
        <w:rPr>
          <w:rFonts w:ascii="Times New Roman" w:hAnsi="Times New Roman"/>
        </w:rPr>
        <w:t>E-MAIL</w:t>
      </w:r>
      <w:r>
        <w:rPr>
          <w:rFonts w:ascii="Times New Roman" w:hAnsi="Times New Roman" w:hint="eastAsia"/>
        </w:rPr>
        <w:t>地址</w:t>
      </w:r>
    </w:p>
    <w:p w14:paraId="19427AF4"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单行填空题</w:t>
      </w:r>
    </w:p>
    <w:p w14:paraId="2673A81A"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职业：</w:t>
      </w:r>
    </w:p>
    <w:p w14:paraId="3E04AF88"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标题：您目前从事的职业</w:t>
      </w:r>
    </w:p>
    <w:p w14:paraId="54CED630"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下拉选择题：全日制学生；生产人员；销售人员；市场</w:t>
      </w:r>
      <w:r>
        <w:rPr>
          <w:rFonts w:ascii="Times New Roman" w:hAnsi="Times New Roman" w:hint="eastAsia"/>
        </w:rPr>
        <w:t>/</w:t>
      </w:r>
      <w:r>
        <w:rPr>
          <w:rFonts w:ascii="Times New Roman" w:hAnsi="Times New Roman" w:hint="eastAsia"/>
        </w:rPr>
        <w:t>公关人员；客服人员；行政</w:t>
      </w:r>
      <w:r>
        <w:rPr>
          <w:rFonts w:ascii="Times New Roman" w:hAnsi="Times New Roman" w:hint="eastAsia"/>
        </w:rPr>
        <w:t>/</w:t>
      </w:r>
      <w:r>
        <w:rPr>
          <w:rFonts w:ascii="Times New Roman" w:hAnsi="Times New Roman" w:hint="eastAsia"/>
        </w:rPr>
        <w:t>后勤人员；人力资源；财务</w:t>
      </w:r>
      <w:r>
        <w:rPr>
          <w:rFonts w:ascii="Times New Roman" w:hAnsi="Times New Roman" w:hint="eastAsia"/>
        </w:rPr>
        <w:t>/</w:t>
      </w:r>
      <w:r>
        <w:rPr>
          <w:rFonts w:ascii="Times New Roman" w:hAnsi="Times New Roman" w:hint="eastAsia"/>
        </w:rPr>
        <w:t>审计人员；文职</w:t>
      </w:r>
      <w:r>
        <w:rPr>
          <w:rFonts w:ascii="Times New Roman" w:hAnsi="Times New Roman" w:hint="eastAsia"/>
        </w:rPr>
        <w:t>/</w:t>
      </w:r>
      <w:r>
        <w:rPr>
          <w:rFonts w:ascii="Times New Roman" w:hAnsi="Times New Roman" w:hint="eastAsia"/>
        </w:rPr>
        <w:t>办事人员；技术</w:t>
      </w:r>
      <w:r>
        <w:rPr>
          <w:rFonts w:ascii="Times New Roman" w:hAnsi="Times New Roman" w:hint="eastAsia"/>
        </w:rPr>
        <w:t>/</w:t>
      </w:r>
      <w:r>
        <w:rPr>
          <w:rFonts w:ascii="Times New Roman" w:hAnsi="Times New Roman" w:hint="eastAsia"/>
        </w:rPr>
        <w:t>研发人员；管理人员；教师；顾问</w:t>
      </w:r>
      <w:r>
        <w:rPr>
          <w:rFonts w:ascii="Times New Roman" w:hAnsi="Times New Roman" w:hint="eastAsia"/>
        </w:rPr>
        <w:t>/</w:t>
      </w:r>
      <w:r>
        <w:rPr>
          <w:rFonts w:ascii="Times New Roman" w:hAnsi="Times New Roman" w:hint="eastAsia"/>
        </w:rPr>
        <w:t>咨询；专业人士</w:t>
      </w:r>
      <w:r>
        <w:rPr>
          <w:rFonts w:ascii="Times New Roman" w:hAnsi="Times New Roman" w:hint="eastAsia"/>
        </w:rPr>
        <w:t>(</w:t>
      </w:r>
      <w:r>
        <w:rPr>
          <w:rFonts w:ascii="Times New Roman" w:hAnsi="Times New Roman" w:hint="eastAsia"/>
        </w:rPr>
        <w:t>如会计师、律师、建筑师、医护人员、记者等</w:t>
      </w:r>
      <w:r>
        <w:rPr>
          <w:rFonts w:ascii="Times New Roman" w:hAnsi="Times New Roman" w:hint="eastAsia"/>
        </w:rPr>
        <w:t>)</w:t>
      </w:r>
      <w:r>
        <w:rPr>
          <w:rFonts w:ascii="Times New Roman" w:hAnsi="Times New Roman" w:hint="eastAsia"/>
        </w:rPr>
        <w:t>；其他</w:t>
      </w:r>
    </w:p>
    <w:p w14:paraId="1DFBCADA"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行业：</w:t>
      </w:r>
    </w:p>
    <w:p w14:paraId="5FA1D7BF"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lastRenderedPageBreak/>
        <w:t>标题：您目前从事的行业：</w:t>
      </w:r>
    </w:p>
    <w:p w14:paraId="5EDEB053" w14:textId="77777777" w:rsidR="00FF666C" w:rsidRDefault="00137298">
      <w:pPr>
        <w:pStyle w:val="19"/>
        <w:numPr>
          <w:ilvl w:val="0"/>
          <w:numId w:val="63"/>
        </w:numPr>
        <w:spacing w:line="360" w:lineRule="auto"/>
        <w:ind w:firstLineChars="0"/>
        <w:jc w:val="left"/>
        <w:rPr>
          <w:rFonts w:ascii="Times New Roman" w:hAnsi="Times New Roman"/>
        </w:rPr>
      </w:pPr>
      <w:r>
        <w:rPr>
          <w:rFonts w:ascii="Times New Roman" w:hAnsi="Times New Roman" w:hint="eastAsia"/>
        </w:rPr>
        <w:t>下拉选择题：</w:t>
      </w:r>
      <w:r>
        <w:rPr>
          <w:rFonts w:ascii="Times New Roman" w:hAnsi="Times New Roman" w:hint="eastAsia"/>
        </w:rPr>
        <w:t>IT/</w:t>
      </w:r>
      <w:r>
        <w:rPr>
          <w:rFonts w:ascii="Times New Roman" w:hAnsi="Times New Roman" w:hint="eastAsia"/>
        </w:rPr>
        <w:t>软硬件服务</w:t>
      </w:r>
      <w:r>
        <w:rPr>
          <w:rFonts w:ascii="Times New Roman" w:hAnsi="Times New Roman" w:hint="eastAsia"/>
        </w:rPr>
        <w:t>/</w:t>
      </w:r>
      <w:r>
        <w:rPr>
          <w:rFonts w:ascii="Times New Roman" w:hAnsi="Times New Roman" w:hint="eastAsia"/>
        </w:rPr>
        <w:t>电子商务</w:t>
      </w:r>
      <w:r>
        <w:rPr>
          <w:rFonts w:ascii="Times New Roman" w:hAnsi="Times New Roman" w:hint="eastAsia"/>
        </w:rPr>
        <w:t>/</w:t>
      </w:r>
      <w:r>
        <w:rPr>
          <w:rFonts w:ascii="Times New Roman" w:hAnsi="Times New Roman" w:hint="eastAsia"/>
        </w:rPr>
        <w:t>因特网运营；快速消费品</w:t>
      </w:r>
      <w:r>
        <w:rPr>
          <w:rFonts w:ascii="Times New Roman" w:hAnsi="Times New Roman" w:hint="eastAsia"/>
        </w:rPr>
        <w:t>(</w:t>
      </w:r>
      <w:r>
        <w:rPr>
          <w:rFonts w:ascii="Times New Roman" w:hAnsi="Times New Roman" w:hint="eastAsia"/>
        </w:rPr>
        <w:t>食品</w:t>
      </w:r>
      <w:r>
        <w:rPr>
          <w:rFonts w:ascii="Times New Roman" w:hAnsi="Times New Roman" w:hint="eastAsia"/>
        </w:rPr>
        <w:t>/</w:t>
      </w:r>
      <w:r>
        <w:rPr>
          <w:rFonts w:ascii="Times New Roman" w:hAnsi="Times New Roman" w:hint="eastAsia"/>
        </w:rPr>
        <w:t>饮料</w:t>
      </w:r>
      <w:r>
        <w:rPr>
          <w:rFonts w:ascii="Times New Roman" w:hAnsi="Times New Roman" w:hint="eastAsia"/>
        </w:rPr>
        <w:t>/</w:t>
      </w:r>
      <w:r>
        <w:rPr>
          <w:rFonts w:ascii="Times New Roman" w:hAnsi="Times New Roman" w:hint="eastAsia"/>
        </w:rPr>
        <w:t>化妆品</w:t>
      </w:r>
      <w:r>
        <w:rPr>
          <w:rFonts w:ascii="Times New Roman" w:hAnsi="Times New Roman" w:hint="eastAsia"/>
        </w:rPr>
        <w:t>)</w:t>
      </w:r>
      <w:r>
        <w:rPr>
          <w:rFonts w:ascii="Times New Roman" w:hAnsi="Times New Roman" w:hint="eastAsia"/>
        </w:rPr>
        <w:t>；批发</w:t>
      </w:r>
      <w:r>
        <w:rPr>
          <w:rFonts w:ascii="Times New Roman" w:hAnsi="Times New Roman" w:hint="eastAsia"/>
        </w:rPr>
        <w:t>/</w:t>
      </w:r>
      <w:r>
        <w:rPr>
          <w:rFonts w:ascii="Times New Roman" w:hAnsi="Times New Roman" w:hint="eastAsia"/>
        </w:rPr>
        <w:t>零售；服装</w:t>
      </w:r>
      <w:r>
        <w:rPr>
          <w:rFonts w:ascii="Times New Roman" w:hAnsi="Times New Roman" w:hint="eastAsia"/>
        </w:rPr>
        <w:t>/</w:t>
      </w:r>
      <w:r>
        <w:rPr>
          <w:rFonts w:ascii="Times New Roman" w:hAnsi="Times New Roman" w:hint="eastAsia"/>
        </w:rPr>
        <w:t>纺织</w:t>
      </w:r>
      <w:r>
        <w:rPr>
          <w:rFonts w:ascii="Times New Roman" w:hAnsi="Times New Roman" w:hint="eastAsia"/>
        </w:rPr>
        <w:t>/</w:t>
      </w:r>
      <w:r>
        <w:rPr>
          <w:rFonts w:ascii="Times New Roman" w:hAnsi="Times New Roman" w:hint="eastAsia"/>
        </w:rPr>
        <w:t>皮革；家具</w:t>
      </w:r>
      <w:r>
        <w:rPr>
          <w:rFonts w:ascii="Times New Roman" w:hAnsi="Times New Roman" w:hint="eastAsia"/>
        </w:rPr>
        <w:t>/</w:t>
      </w:r>
      <w:r>
        <w:rPr>
          <w:rFonts w:ascii="Times New Roman" w:hAnsi="Times New Roman" w:hint="eastAsia"/>
        </w:rPr>
        <w:t>工艺品</w:t>
      </w:r>
      <w:r>
        <w:rPr>
          <w:rFonts w:ascii="Times New Roman" w:hAnsi="Times New Roman" w:hint="eastAsia"/>
        </w:rPr>
        <w:t>/</w:t>
      </w:r>
      <w:r>
        <w:rPr>
          <w:rFonts w:ascii="Times New Roman" w:hAnsi="Times New Roman" w:hint="eastAsia"/>
        </w:rPr>
        <w:t>玩具；教育</w:t>
      </w:r>
      <w:r>
        <w:rPr>
          <w:rFonts w:ascii="Times New Roman" w:hAnsi="Times New Roman" w:hint="eastAsia"/>
        </w:rPr>
        <w:t>/</w:t>
      </w:r>
      <w:r>
        <w:rPr>
          <w:rFonts w:ascii="Times New Roman" w:hAnsi="Times New Roman" w:hint="eastAsia"/>
        </w:rPr>
        <w:t>培训</w:t>
      </w:r>
      <w:r>
        <w:rPr>
          <w:rFonts w:ascii="Times New Roman" w:hAnsi="Times New Roman" w:hint="eastAsia"/>
        </w:rPr>
        <w:t>/</w:t>
      </w:r>
      <w:r>
        <w:rPr>
          <w:rFonts w:ascii="Times New Roman" w:hAnsi="Times New Roman" w:hint="eastAsia"/>
        </w:rPr>
        <w:t>科研</w:t>
      </w:r>
      <w:r>
        <w:rPr>
          <w:rFonts w:ascii="Times New Roman" w:hAnsi="Times New Roman" w:hint="eastAsia"/>
        </w:rPr>
        <w:t>/</w:t>
      </w:r>
      <w:r>
        <w:rPr>
          <w:rFonts w:ascii="Times New Roman" w:hAnsi="Times New Roman" w:hint="eastAsia"/>
        </w:rPr>
        <w:t>院校；家电；通信</w:t>
      </w:r>
      <w:r>
        <w:rPr>
          <w:rFonts w:ascii="Times New Roman" w:hAnsi="Times New Roman" w:hint="eastAsia"/>
        </w:rPr>
        <w:t>/</w:t>
      </w:r>
      <w:r>
        <w:rPr>
          <w:rFonts w:ascii="Times New Roman" w:hAnsi="Times New Roman" w:hint="eastAsia"/>
        </w:rPr>
        <w:t>电信运营</w:t>
      </w:r>
      <w:r>
        <w:rPr>
          <w:rFonts w:ascii="Times New Roman" w:hAnsi="Times New Roman" w:hint="eastAsia"/>
        </w:rPr>
        <w:t>/</w:t>
      </w:r>
      <w:r>
        <w:rPr>
          <w:rFonts w:ascii="Times New Roman" w:hAnsi="Times New Roman" w:hint="eastAsia"/>
        </w:rPr>
        <w:t>网络设备</w:t>
      </w:r>
      <w:r>
        <w:rPr>
          <w:rFonts w:ascii="Times New Roman" w:hAnsi="Times New Roman" w:hint="eastAsia"/>
        </w:rPr>
        <w:t>/</w:t>
      </w:r>
      <w:r>
        <w:rPr>
          <w:rFonts w:ascii="Times New Roman" w:hAnsi="Times New Roman" w:hint="eastAsia"/>
        </w:rPr>
        <w:t>增值服务；制造业；汽车及零配件；餐饮</w:t>
      </w:r>
      <w:r>
        <w:rPr>
          <w:rFonts w:ascii="Times New Roman" w:hAnsi="Times New Roman" w:hint="eastAsia"/>
        </w:rPr>
        <w:t>/</w:t>
      </w:r>
      <w:r>
        <w:rPr>
          <w:rFonts w:ascii="Times New Roman" w:hAnsi="Times New Roman" w:hint="eastAsia"/>
        </w:rPr>
        <w:t>娱乐</w:t>
      </w:r>
      <w:r>
        <w:rPr>
          <w:rFonts w:ascii="Times New Roman" w:hAnsi="Times New Roman" w:hint="eastAsia"/>
        </w:rPr>
        <w:t>/</w:t>
      </w:r>
      <w:r>
        <w:rPr>
          <w:rFonts w:ascii="Times New Roman" w:hAnsi="Times New Roman" w:hint="eastAsia"/>
        </w:rPr>
        <w:t>旅游</w:t>
      </w:r>
      <w:r>
        <w:rPr>
          <w:rFonts w:ascii="Times New Roman" w:hAnsi="Times New Roman" w:hint="eastAsia"/>
        </w:rPr>
        <w:t>/</w:t>
      </w:r>
      <w:r>
        <w:rPr>
          <w:rFonts w:ascii="Times New Roman" w:hAnsi="Times New Roman" w:hint="eastAsia"/>
        </w:rPr>
        <w:t>酒店</w:t>
      </w:r>
      <w:r>
        <w:rPr>
          <w:rFonts w:ascii="Times New Roman" w:hAnsi="Times New Roman" w:hint="eastAsia"/>
        </w:rPr>
        <w:t>/</w:t>
      </w:r>
      <w:r>
        <w:rPr>
          <w:rFonts w:ascii="Times New Roman" w:hAnsi="Times New Roman" w:hint="eastAsia"/>
        </w:rPr>
        <w:t>生活服务；办公用品及设备；会计</w:t>
      </w:r>
      <w:r>
        <w:rPr>
          <w:rFonts w:ascii="Times New Roman" w:hAnsi="Times New Roman" w:hint="eastAsia"/>
        </w:rPr>
        <w:t>/</w:t>
      </w:r>
      <w:r>
        <w:rPr>
          <w:rFonts w:ascii="Times New Roman" w:hAnsi="Times New Roman" w:hint="eastAsia"/>
        </w:rPr>
        <w:t>审计；法律；银行</w:t>
      </w:r>
      <w:r>
        <w:rPr>
          <w:rFonts w:ascii="Times New Roman" w:hAnsi="Times New Roman" w:hint="eastAsia"/>
        </w:rPr>
        <w:t>/</w:t>
      </w:r>
      <w:r>
        <w:rPr>
          <w:rFonts w:ascii="Times New Roman" w:hAnsi="Times New Roman" w:hint="eastAsia"/>
        </w:rPr>
        <w:t>保险</w:t>
      </w:r>
      <w:r>
        <w:rPr>
          <w:rFonts w:ascii="Times New Roman" w:hAnsi="Times New Roman" w:hint="eastAsia"/>
        </w:rPr>
        <w:t>/</w:t>
      </w:r>
      <w:r>
        <w:rPr>
          <w:rFonts w:ascii="Times New Roman" w:hAnsi="Times New Roman" w:hint="eastAsia"/>
        </w:rPr>
        <w:t>证券</w:t>
      </w:r>
      <w:r>
        <w:rPr>
          <w:rFonts w:ascii="Times New Roman" w:hAnsi="Times New Roman" w:hint="eastAsia"/>
        </w:rPr>
        <w:t>/</w:t>
      </w:r>
      <w:r>
        <w:rPr>
          <w:rFonts w:ascii="Times New Roman" w:hAnsi="Times New Roman" w:hint="eastAsia"/>
        </w:rPr>
        <w:t>投资银行</w:t>
      </w:r>
      <w:r>
        <w:rPr>
          <w:rFonts w:ascii="Times New Roman" w:hAnsi="Times New Roman" w:hint="eastAsia"/>
        </w:rPr>
        <w:t>/</w:t>
      </w:r>
      <w:r>
        <w:rPr>
          <w:rFonts w:ascii="Times New Roman" w:hAnsi="Times New Roman" w:hint="eastAsia"/>
        </w:rPr>
        <w:t>风险基金；电子技术</w:t>
      </w:r>
      <w:r>
        <w:rPr>
          <w:rFonts w:ascii="Times New Roman" w:hAnsi="Times New Roman" w:hint="eastAsia"/>
        </w:rPr>
        <w:t>/</w:t>
      </w:r>
      <w:r>
        <w:rPr>
          <w:rFonts w:ascii="Times New Roman" w:hAnsi="Times New Roman" w:hint="eastAsia"/>
        </w:rPr>
        <w:t>半导体</w:t>
      </w:r>
      <w:r>
        <w:rPr>
          <w:rFonts w:ascii="Times New Roman" w:hAnsi="Times New Roman" w:hint="eastAsia"/>
        </w:rPr>
        <w:t>/</w:t>
      </w:r>
      <w:r>
        <w:rPr>
          <w:rFonts w:ascii="Times New Roman" w:hAnsi="Times New Roman" w:hint="eastAsia"/>
        </w:rPr>
        <w:t>集成电路；仪器仪表</w:t>
      </w:r>
      <w:r>
        <w:rPr>
          <w:rFonts w:ascii="Times New Roman" w:hAnsi="Times New Roman" w:hint="eastAsia"/>
        </w:rPr>
        <w:t>/</w:t>
      </w:r>
      <w:r>
        <w:rPr>
          <w:rFonts w:ascii="Times New Roman" w:hAnsi="Times New Roman" w:hint="eastAsia"/>
        </w:rPr>
        <w:t>工业自动化；贸易</w:t>
      </w:r>
      <w:r>
        <w:rPr>
          <w:rFonts w:ascii="Times New Roman" w:hAnsi="Times New Roman" w:hint="eastAsia"/>
        </w:rPr>
        <w:t>/</w:t>
      </w:r>
      <w:r>
        <w:rPr>
          <w:rFonts w:ascii="Times New Roman" w:hAnsi="Times New Roman" w:hint="eastAsia"/>
        </w:rPr>
        <w:t>进出口；机械</w:t>
      </w:r>
      <w:r>
        <w:rPr>
          <w:rFonts w:ascii="Times New Roman" w:hAnsi="Times New Roman" w:hint="eastAsia"/>
        </w:rPr>
        <w:t>/</w:t>
      </w:r>
      <w:r>
        <w:rPr>
          <w:rFonts w:ascii="Times New Roman" w:hAnsi="Times New Roman" w:hint="eastAsia"/>
        </w:rPr>
        <w:t>设备</w:t>
      </w:r>
      <w:r>
        <w:rPr>
          <w:rFonts w:ascii="Times New Roman" w:hAnsi="Times New Roman" w:hint="eastAsia"/>
        </w:rPr>
        <w:t>/</w:t>
      </w:r>
      <w:r>
        <w:rPr>
          <w:rFonts w:ascii="Times New Roman" w:hAnsi="Times New Roman" w:hint="eastAsia"/>
        </w:rPr>
        <w:t>重工；制药</w:t>
      </w:r>
      <w:r>
        <w:rPr>
          <w:rFonts w:ascii="Times New Roman" w:hAnsi="Times New Roman" w:hint="eastAsia"/>
        </w:rPr>
        <w:t>/</w:t>
      </w:r>
      <w:r>
        <w:rPr>
          <w:rFonts w:ascii="Times New Roman" w:hAnsi="Times New Roman" w:hint="eastAsia"/>
        </w:rPr>
        <w:t>生物工程</w:t>
      </w:r>
      <w:r>
        <w:rPr>
          <w:rFonts w:ascii="Times New Roman" w:hAnsi="Times New Roman" w:hint="eastAsia"/>
        </w:rPr>
        <w:t>/</w:t>
      </w:r>
      <w:r>
        <w:rPr>
          <w:rFonts w:ascii="Times New Roman" w:hAnsi="Times New Roman" w:hint="eastAsia"/>
        </w:rPr>
        <w:t>医疗设备</w:t>
      </w:r>
      <w:r>
        <w:rPr>
          <w:rFonts w:ascii="Times New Roman" w:hAnsi="Times New Roman" w:hint="eastAsia"/>
        </w:rPr>
        <w:t>/</w:t>
      </w:r>
      <w:r>
        <w:rPr>
          <w:rFonts w:ascii="Times New Roman" w:hAnsi="Times New Roman" w:hint="eastAsia"/>
        </w:rPr>
        <w:t>器械；医疗</w:t>
      </w:r>
      <w:r>
        <w:rPr>
          <w:rFonts w:ascii="Times New Roman" w:hAnsi="Times New Roman" w:hint="eastAsia"/>
        </w:rPr>
        <w:t>/</w:t>
      </w:r>
      <w:r>
        <w:rPr>
          <w:rFonts w:ascii="Times New Roman" w:hAnsi="Times New Roman" w:hint="eastAsia"/>
        </w:rPr>
        <w:t>护理</w:t>
      </w:r>
      <w:r>
        <w:rPr>
          <w:rFonts w:ascii="Times New Roman" w:hAnsi="Times New Roman" w:hint="eastAsia"/>
        </w:rPr>
        <w:t>/</w:t>
      </w:r>
      <w:r>
        <w:rPr>
          <w:rFonts w:ascii="Times New Roman" w:hAnsi="Times New Roman" w:hint="eastAsia"/>
        </w:rPr>
        <w:t>保健</w:t>
      </w:r>
      <w:r>
        <w:rPr>
          <w:rFonts w:ascii="Times New Roman" w:hAnsi="Times New Roman" w:hint="eastAsia"/>
        </w:rPr>
        <w:t>/</w:t>
      </w:r>
      <w:r>
        <w:rPr>
          <w:rFonts w:ascii="Times New Roman" w:hAnsi="Times New Roman" w:hint="eastAsia"/>
        </w:rPr>
        <w:t>卫生；广告</w:t>
      </w:r>
      <w:r>
        <w:rPr>
          <w:rFonts w:ascii="Times New Roman" w:hAnsi="Times New Roman" w:hint="eastAsia"/>
        </w:rPr>
        <w:t>/</w:t>
      </w:r>
      <w:r>
        <w:rPr>
          <w:rFonts w:ascii="Times New Roman" w:hAnsi="Times New Roman" w:hint="eastAsia"/>
        </w:rPr>
        <w:t>公关</w:t>
      </w:r>
      <w:r>
        <w:rPr>
          <w:rFonts w:ascii="Times New Roman" w:hAnsi="Times New Roman" w:hint="eastAsia"/>
        </w:rPr>
        <w:t>/</w:t>
      </w:r>
      <w:r>
        <w:rPr>
          <w:rFonts w:ascii="Times New Roman" w:hAnsi="Times New Roman" w:hint="eastAsia"/>
        </w:rPr>
        <w:t>媒体</w:t>
      </w:r>
      <w:r>
        <w:rPr>
          <w:rFonts w:ascii="Times New Roman" w:hAnsi="Times New Roman" w:hint="eastAsia"/>
        </w:rPr>
        <w:t>/</w:t>
      </w:r>
      <w:r>
        <w:rPr>
          <w:rFonts w:ascii="Times New Roman" w:hAnsi="Times New Roman" w:hint="eastAsia"/>
        </w:rPr>
        <w:t>艺术；出版</w:t>
      </w:r>
      <w:r>
        <w:rPr>
          <w:rFonts w:ascii="Times New Roman" w:hAnsi="Times New Roman" w:hint="eastAsia"/>
        </w:rPr>
        <w:t>/</w:t>
      </w:r>
      <w:r>
        <w:rPr>
          <w:rFonts w:ascii="Times New Roman" w:hAnsi="Times New Roman" w:hint="eastAsia"/>
        </w:rPr>
        <w:t>印刷</w:t>
      </w:r>
      <w:r>
        <w:rPr>
          <w:rFonts w:ascii="Times New Roman" w:hAnsi="Times New Roman" w:hint="eastAsia"/>
        </w:rPr>
        <w:t>/</w:t>
      </w:r>
      <w:r>
        <w:rPr>
          <w:rFonts w:ascii="Times New Roman" w:hAnsi="Times New Roman" w:hint="eastAsia"/>
        </w:rPr>
        <w:t>包装；房地产开发</w:t>
      </w:r>
      <w:r>
        <w:rPr>
          <w:rFonts w:ascii="Times New Roman" w:hAnsi="Times New Roman" w:hint="eastAsia"/>
        </w:rPr>
        <w:t>/</w:t>
      </w:r>
      <w:r>
        <w:rPr>
          <w:rFonts w:ascii="Times New Roman" w:hAnsi="Times New Roman" w:hint="eastAsia"/>
        </w:rPr>
        <w:t>建筑工程</w:t>
      </w:r>
      <w:r>
        <w:rPr>
          <w:rFonts w:ascii="Times New Roman" w:hAnsi="Times New Roman" w:hint="eastAsia"/>
        </w:rPr>
        <w:t>/</w:t>
      </w:r>
      <w:r>
        <w:rPr>
          <w:rFonts w:ascii="Times New Roman" w:hAnsi="Times New Roman" w:hint="eastAsia"/>
        </w:rPr>
        <w:t>装潢</w:t>
      </w:r>
      <w:r>
        <w:rPr>
          <w:rFonts w:ascii="Times New Roman" w:hAnsi="Times New Roman" w:hint="eastAsia"/>
        </w:rPr>
        <w:t>/</w:t>
      </w:r>
      <w:r>
        <w:rPr>
          <w:rFonts w:ascii="Times New Roman" w:hAnsi="Times New Roman" w:hint="eastAsia"/>
        </w:rPr>
        <w:t>设计；物业管理</w:t>
      </w:r>
      <w:r>
        <w:rPr>
          <w:rFonts w:ascii="Times New Roman" w:hAnsi="Times New Roman" w:hint="eastAsia"/>
        </w:rPr>
        <w:t>/</w:t>
      </w:r>
      <w:r>
        <w:rPr>
          <w:rFonts w:ascii="Times New Roman" w:hAnsi="Times New Roman" w:hint="eastAsia"/>
        </w:rPr>
        <w:t>商业中心；中介</w:t>
      </w:r>
      <w:r>
        <w:rPr>
          <w:rFonts w:ascii="Times New Roman" w:hAnsi="Times New Roman" w:hint="eastAsia"/>
        </w:rPr>
        <w:t>/</w:t>
      </w:r>
      <w:r>
        <w:rPr>
          <w:rFonts w:ascii="Times New Roman" w:hAnsi="Times New Roman" w:hint="eastAsia"/>
        </w:rPr>
        <w:t>咨询</w:t>
      </w:r>
      <w:r>
        <w:rPr>
          <w:rFonts w:ascii="Times New Roman" w:hAnsi="Times New Roman" w:hint="eastAsia"/>
        </w:rPr>
        <w:t>/</w:t>
      </w:r>
      <w:r>
        <w:rPr>
          <w:rFonts w:ascii="Times New Roman" w:hAnsi="Times New Roman" w:hint="eastAsia"/>
        </w:rPr>
        <w:t>猎头</w:t>
      </w:r>
      <w:r>
        <w:rPr>
          <w:rFonts w:ascii="Times New Roman" w:hAnsi="Times New Roman" w:hint="eastAsia"/>
        </w:rPr>
        <w:t>/</w:t>
      </w:r>
      <w:r>
        <w:rPr>
          <w:rFonts w:ascii="Times New Roman" w:hAnsi="Times New Roman" w:hint="eastAsia"/>
        </w:rPr>
        <w:t>认证；交通</w:t>
      </w:r>
      <w:r>
        <w:rPr>
          <w:rFonts w:ascii="Times New Roman" w:hAnsi="Times New Roman" w:hint="eastAsia"/>
        </w:rPr>
        <w:t>/</w:t>
      </w:r>
      <w:r>
        <w:rPr>
          <w:rFonts w:ascii="Times New Roman" w:hAnsi="Times New Roman" w:hint="eastAsia"/>
        </w:rPr>
        <w:t>运输</w:t>
      </w:r>
      <w:r>
        <w:rPr>
          <w:rFonts w:ascii="Times New Roman" w:hAnsi="Times New Roman" w:hint="eastAsia"/>
        </w:rPr>
        <w:t>/</w:t>
      </w:r>
      <w:r>
        <w:rPr>
          <w:rFonts w:ascii="Times New Roman" w:hAnsi="Times New Roman" w:hint="eastAsia"/>
        </w:rPr>
        <w:t>物流；航天</w:t>
      </w:r>
      <w:r>
        <w:rPr>
          <w:rFonts w:ascii="Times New Roman" w:hAnsi="Times New Roman" w:hint="eastAsia"/>
        </w:rPr>
        <w:t>/</w:t>
      </w:r>
      <w:r>
        <w:rPr>
          <w:rFonts w:ascii="Times New Roman" w:hAnsi="Times New Roman" w:hint="eastAsia"/>
        </w:rPr>
        <w:t>航空</w:t>
      </w:r>
      <w:r>
        <w:rPr>
          <w:rFonts w:ascii="Times New Roman" w:hAnsi="Times New Roman" w:hint="eastAsia"/>
        </w:rPr>
        <w:t>/</w:t>
      </w:r>
      <w:r>
        <w:rPr>
          <w:rFonts w:ascii="Times New Roman" w:hAnsi="Times New Roman" w:hint="eastAsia"/>
        </w:rPr>
        <w:t>能源</w:t>
      </w:r>
      <w:r>
        <w:rPr>
          <w:rFonts w:ascii="Times New Roman" w:hAnsi="Times New Roman" w:hint="eastAsia"/>
        </w:rPr>
        <w:t>/</w:t>
      </w:r>
      <w:r>
        <w:rPr>
          <w:rFonts w:ascii="Times New Roman" w:hAnsi="Times New Roman" w:hint="eastAsia"/>
        </w:rPr>
        <w:t>化工；农业</w:t>
      </w:r>
      <w:r>
        <w:rPr>
          <w:rFonts w:ascii="Times New Roman" w:hAnsi="Times New Roman" w:hint="eastAsia"/>
        </w:rPr>
        <w:t>/</w:t>
      </w:r>
      <w:r>
        <w:rPr>
          <w:rFonts w:ascii="Times New Roman" w:hAnsi="Times New Roman" w:hint="eastAsia"/>
        </w:rPr>
        <w:t>渔业</w:t>
      </w:r>
      <w:r>
        <w:rPr>
          <w:rFonts w:ascii="Times New Roman" w:hAnsi="Times New Roman" w:hint="eastAsia"/>
        </w:rPr>
        <w:t>/</w:t>
      </w:r>
      <w:r>
        <w:rPr>
          <w:rFonts w:ascii="Times New Roman" w:hAnsi="Times New Roman" w:hint="eastAsia"/>
        </w:rPr>
        <w:t>林业；其他行业</w:t>
      </w:r>
    </w:p>
    <w:p w14:paraId="201F363F" w14:textId="77777777" w:rsidR="00FF666C" w:rsidRDefault="00137298">
      <w:pPr>
        <w:numPr>
          <w:ilvl w:val="0"/>
          <w:numId w:val="61"/>
        </w:numPr>
        <w:spacing w:line="360" w:lineRule="auto"/>
        <w:jc w:val="left"/>
        <w:rPr>
          <w:rFonts w:ascii="Times New Roman" w:hAnsi="Times New Roman"/>
        </w:rPr>
      </w:pPr>
      <w:r>
        <w:rPr>
          <w:rFonts w:ascii="Times New Roman" w:hAnsi="Times New Roman" w:hint="eastAsia"/>
        </w:rPr>
        <w:t>点击预览问卷按钮进入问卷预览界面</w:t>
      </w:r>
    </w:p>
    <w:p w14:paraId="6870DD69" w14:textId="77777777" w:rsidR="00FF666C" w:rsidRDefault="00137298">
      <w:pPr>
        <w:numPr>
          <w:ilvl w:val="0"/>
          <w:numId w:val="61"/>
        </w:numPr>
        <w:spacing w:line="360" w:lineRule="auto"/>
        <w:jc w:val="left"/>
        <w:rPr>
          <w:rFonts w:ascii="Times New Roman" w:hAnsi="Times New Roman"/>
        </w:rPr>
      </w:pPr>
      <w:r>
        <w:rPr>
          <w:rFonts w:ascii="Times New Roman" w:hAnsi="Times New Roman" w:hint="eastAsia"/>
        </w:rPr>
        <w:t>点击下一步按钮进行发布问卷界面</w:t>
      </w:r>
    </w:p>
    <w:p w14:paraId="4CEAECC5" w14:textId="77777777" w:rsidR="00FF666C" w:rsidRDefault="00137298">
      <w:pPr>
        <w:numPr>
          <w:ilvl w:val="0"/>
          <w:numId w:val="59"/>
        </w:numPr>
        <w:spacing w:line="360" w:lineRule="auto"/>
        <w:jc w:val="left"/>
        <w:rPr>
          <w:rFonts w:ascii="Times New Roman" w:hAnsi="Times New Roman"/>
          <w:b/>
        </w:rPr>
      </w:pPr>
      <w:r>
        <w:rPr>
          <w:rFonts w:ascii="Times New Roman" w:hAnsi="Times New Roman" w:hint="eastAsia"/>
          <w:b/>
        </w:rPr>
        <w:t>异常处理</w:t>
      </w:r>
      <w:r>
        <w:rPr>
          <w:rFonts w:ascii="Times New Roman" w:hAnsi="Times New Roman"/>
          <w:b/>
        </w:rPr>
        <w:t>：</w:t>
      </w:r>
    </w:p>
    <w:p w14:paraId="6B8A236C" w14:textId="77777777" w:rsidR="00FF666C" w:rsidRDefault="00137298">
      <w:pPr>
        <w:numPr>
          <w:ilvl w:val="0"/>
          <w:numId w:val="64"/>
        </w:numPr>
        <w:spacing w:line="360" w:lineRule="auto"/>
        <w:jc w:val="left"/>
        <w:rPr>
          <w:rFonts w:ascii="Times New Roman" w:hAnsi="Times New Roman"/>
        </w:rPr>
      </w:pPr>
      <w:r>
        <w:rPr>
          <w:rFonts w:ascii="Times New Roman" w:hAnsi="Times New Roman" w:hint="eastAsia"/>
        </w:rPr>
        <w:t>字数限制：</w:t>
      </w:r>
    </w:p>
    <w:p w14:paraId="2D7DC89E" w14:textId="77777777" w:rsidR="00FF666C" w:rsidRDefault="00137298">
      <w:pPr>
        <w:pStyle w:val="19"/>
        <w:numPr>
          <w:ilvl w:val="0"/>
          <w:numId w:val="65"/>
        </w:numPr>
        <w:spacing w:line="360" w:lineRule="auto"/>
        <w:ind w:firstLineChars="0"/>
        <w:jc w:val="left"/>
        <w:rPr>
          <w:rFonts w:ascii="Times New Roman" w:hAnsi="Times New Roman"/>
        </w:rPr>
      </w:pPr>
      <w:r>
        <w:rPr>
          <w:rFonts w:ascii="Times New Roman" w:hAnsi="Times New Roman" w:hint="eastAsia"/>
        </w:rPr>
        <w:t>右侧问卷设计区域</w:t>
      </w:r>
      <w:proofErr w:type="gramStart"/>
      <w:r>
        <w:rPr>
          <w:rFonts w:ascii="Times New Roman" w:hAnsi="Times New Roman" w:hint="eastAsia"/>
        </w:rPr>
        <w:t>默认第</w:t>
      </w:r>
      <w:proofErr w:type="gramEnd"/>
      <w:r>
        <w:rPr>
          <w:rFonts w:ascii="Times New Roman" w:hAnsi="Times New Roman" w:hint="eastAsia"/>
        </w:rPr>
        <w:t>一行为单行输入框，为调查问卷标题，标题最多</w:t>
      </w:r>
      <w:r>
        <w:rPr>
          <w:rFonts w:ascii="Times New Roman" w:hAnsi="Times New Roman" w:hint="eastAsia"/>
        </w:rPr>
        <w:t>15</w:t>
      </w:r>
      <w:r>
        <w:rPr>
          <w:rFonts w:ascii="Times New Roman" w:hAnsi="Times New Roman" w:hint="eastAsia"/>
        </w:rPr>
        <w:t>字，超过</w:t>
      </w:r>
      <w:r>
        <w:rPr>
          <w:rFonts w:ascii="Times New Roman" w:hAnsi="Times New Roman" w:hint="eastAsia"/>
        </w:rPr>
        <w:t>15</w:t>
      </w:r>
      <w:r>
        <w:rPr>
          <w:rFonts w:ascii="Times New Roman" w:hAnsi="Times New Roman" w:hint="eastAsia"/>
        </w:rPr>
        <w:t>字点击空白区域后提示“标题最多</w:t>
      </w:r>
      <w:r>
        <w:rPr>
          <w:rFonts w:ascii="Times New Roman" w:hAnsi="Times New Roman" w:hint="eastAsia"/>
        </w:rPr>
        <w:t>15</w:t>
      </w:r>
      <w:r>
        <w:rPr>
          <w:rFonts w:ascii="Times New Roman" w:hAnsi="Times New Roman" w:hint="eastAsia"/>
        </w:rPr>
        <w:t>字”</w:t>
      </w:r>
    </w:p>
    <w:p w14:paraId="4D861BE8" w14:textId="62F211ED" w:rsidR="00FF666C" w:rsidRDefault="00137298">
      <w:pPr>
        <w:pStyle w:val="19"/>
        <w:numPr>
          <w:ilvl w:val="0"/>
          <w:numId w:val="65"/>
        </w:numPr>
        <w:spacing w:line="360" w:lineRule="auto"/>
        <w:ind w:firstLineChars="0"/>
        <w:jc w:val="left"/>
        <w:rPr>
          <w:rFonts w:ascii="Times New Roman" w:hAnsi="Times New Roman"/>
        </w:rPr>
      </w:pPr>
      <w:r>
        <w:rPr>
          <w:rFonts w:ascii="Times New Roman" w:hAnsi="Times New Roman" w:hint="eastAsia"/>
        </w:rPr>
        <w:t>问卷题目输入文字限制为</w:t>
      </w:r>
      <w:r w:rsidR="00AD692C">
        <w:rPr>
          <w:rFonts w:ascii="Times New Roman" w:hAnsi="Times New Roman"/>
        </w:rPr>
        <w:t>50</w:t>
      </w:r>
      <w:r>
        <w:rPr>
          <w:rFonts w:ascii="Times New Roman" w:hAnsi="Times New Roman" w:hint="eastAsia"/>
        </w:rPr>
        <w:t>字，超过字数无法继续输入</w:t>
      </w:r>
    </w:p>
    <w:p w14:paraId="2CE96A33" w14:textId="77777777" w:rsidR="00FF666C" w:rsidRDefault="00137298">
      <w:pPr>
        <w:pStyle w:val="19"/>
        <w:numPr>
          <w:ilvl w:val="0"/>
          <w:numId w:val="65"/>
        </w:numPr>
        <w:spacing w:line="360" w:lineRule="auto"/>
        <w:ind w:firstLineChars="0"/>
        <w:jc w:val="left"/>
        <w:rPr>
          <w:rFonts w:ascii="Times New Roman" w:hAnsi="Times New Roman"/>
        </w:rPr>
      </w:pPr>
      <w:r>
        <w:rPr>
          <w:rFonts w:ascii="Times New Roman" w:hAnsi="Times New Roman" w:hint="eastAsia"/>
        </w:rPr>
        <w:t>单行填空题答卷用户最多可填写</w:t>
      </w:r>
      <w:r>
        <w:rPr>
          <w:rFonts w:ascii="Times New Roman" w:hAnsi="Times New Roman" w:hint="eastAsia"/>
        </w:rPr>
        <w:t>30</w:t>
      </w:r>
      <w:r>
        <w:rPr>
          <w:rFonts w:ascii="Times New Roman" w:hAnsi="Times New Roman" w:hint="eastAsia"/>
        </w:rPr>
        <w:t>字，超过字数后无法继续输入</w:t>
      </w:r>
    </w:p>
    <w:p w14:paraId="119BF4FB" w14:textId="77777777" w:rsidR="00FF666C" w:rsidRDefault="00137298">
      <w:pPr>
        <w:pStyle w:val="19"/>
        <w:numPr>
          <w:ilvl w:val="0"/>
          <w:numId w:val="65"/>
        </w:numPr>
        <w:spacing w:line="360" w:lineRule="auto"/>
        <w:ind w:firstLineChars="0"/>
        <w:jc w:val="left"/>
        <w:rPr>
          <w:rFonts w:ascii="Times New Roman" w:hAnsi="Times New Roman"/>
        </w:rPr>
      </w:pPr>
      <w:r>
        <w:rPr>
          <w:rFonts w:ascii="Times New Roman" w:hAnsi="Times New Roman" w:hint="eastAsia"/>
        </w:rPr>
        <w:t>多行填空题答卷用户最多可填写</w:t>
      </w:r>
      <w:r>
        <w:rPr>
          <w:rFonts w:ascii="Times New Roman" w:hAnsi="Times New Roman" w:hint="eastAsia"/>
        </w:rPr>
        <w:t>300</w:t>
      </w:r>
      <w:r>
        <w:rPr>
          <w:rFonts w:ascii="Times New Roman" w:hAnsi="Times New Roman" w:hint="eastAsia"/>
        </w:rPr>
        <w:t>字，超过字数后无法继续输入</w:t>
      </w:r>
    </w:p>
    <w:p w14:paraId="2711FB7B" w14:textId="77777777" w:rsidR="00FF666C" w:rsidRDefault="00137298">
      <w:pPr>
        <w:pStyle w:val="19"/>
        <w:numPr>
          <w:ilvl w:val="0"/>
          <w:numId w:val="65"/>
        </w:numPr>
        <w:spacing w:line="360" w:lineRule="auto"/>
        <w:ind w:firstLineChars="0"/>
        <w:jc w:val="left"/>
        <w:rPr>
          <w:rFonts w:ascii="Times New Roman" w:hAnsi="Times New Roman"/>
        </w:rPr>
      </w:pPr>
      <w:r>
        <w:rPr>
          <w:rFonts w:ascii="Times New Roman" w:hAnsi="Times New Roman" w:hint="eastAsia"/>
        </w:rPr>
        <w:t>描述说明创建问卷人员最多可填写</w:t>
      </w:r>
      <w:r>
        <w:rPr>
          <w:rFonts w:ascii="Times New Roman" w:hAnsi="Times New Roman" w:hint="eastAsia"/>
        </w:rPr>
        <w:t>300</w:t>
      </w:r>
      <w:r>
        <w:rPr>
          <w:rFonts w:ascii="Times New Roman" w:hAnsi="Times New Roman" w:hint="eastAsia"/>
        </w:rPr>
        <w:t>字，超过字数后无法继续输入</w:t>
      </w:r>
    </w:p>
    <w:p w14:paraId="77E95D4B" w14:textId="159BDA1D" w:rsidR="00FF666C" w:rsidRDefault="00137298">
      <w:pPr>
        <w:pStyle w:val="19"/>
        <w:numPr>
          <w:ilvl w:val="0"/>
          <w:numId w:val="65"/>
        </w:numPr>
        <w:spacing w:line="360" w:lineRule="auto"/>
        <w:ind w:firstLineChars="0"/>
        <w:jc w:val="left"/>
        <w:rPr>
          <w:rFonts w:ascii="Times New Roman" w:hAnsi="Times New Roman"/>
        </w:rPr>
      </w:pPr>
      <w:r>
        <w:rPr>
          <w:rFonts w:ascii="Times New Roman" w:hAnsi="Times New Roman" w:hint="eastAsia"/>
        </w:rPr>
        <w:t>填空</w:t>
      </w:r>
      <w:proofErr w:type="gramStart"/>
      <w:r>
        <w:rPr>
          <w:rFonts w:ascii="Times New Roman" w:hAnsi="Times New Roman" w:hint="eastAsia"/>
        </w:rPr>
        <w:t>框仅单</w:t>
      </w:r>
      <w:proofErr w:type="gramEnd"/>
      <w:r>
        <w:rPr>
          <w:rFonts w:ascii="Times New Roman" w:hAnsi="Times New Roman" w:hint="eastAsia"/>
        </w:rPr>
        <w:t>选和多选题可选，题目中的选项最大字数为</w:t>
      </w:r>
      <w:r>
        <w:rPr>
          <w:rFonts w:ascii="Times New Roman" w:hAnsi="Times New Roman" w:hint="eastAsia"/>
        </w:rPr>
        <w:t>20</w:t>
      </w:r>
      <w:r>
        <w:rPr>
          <w:rFonts w:ascii="Times New Roman" w:hAnsi="Times New Roman" w:hint="eastAsia"/>
        </w:rPr>
        <w:t>字，填空框在选项文字</w:t>
      </w:r>
      <w:r w:rsidR="00AD692C">
        <w:rPr>
          <w:rFonts w:ascii="Times New Roman" w:hAnsi="Times New Roman" w:hint="eastAsia"/>
        </w:rPr>
        <w:t>下一行</w:t>
      </w:r>
    </w:p>
    <w:p w14:paraId="4EAD0E9D" w14:textId="77777777" w:rsidR="00FF666C" w:rsidRDefault="00137298">
      <w:pPr>
        <w:numPr>
          <w:ilvl w:val="0"/>
          <w:numId w:val="64"/>
        </w:numPr>
        <w:spacing w:line="360" w:lineRule="auto"/>
        <w:jc w:val="left"/>
        <w:rPr>
          <w:rFonts w:ascii="Times New Roman" w:hAnsi="Times New Roman"/>
        </w:rPr>
      </w:pPr>
      <w:r>
        <w:rPr>
          <w:rFonts w:ascii="Times New Roman" w:hAnsi="Times New Roman" w:hint="eastAsia"/>
        </w:rPr>
        <w:t>问卷编辑实时保存，编辑内容后在当前界面弹出“已实时保存”字样后渐隐</w:t>
      </w:r>
    </w:p>
    <w:p w14:paraId="60168D5A" w14:textId="77777777" w:rsidR="00FF666C" w:rsidRDefault="00FF666C">
      <w:pPr>
        <w:spacing w:line="360" w:lineRule="auto"/>
        <w:jc w:val="left"/>
        <w:rPr>
          <w:rFonts w:ascii="Times New Roman" w:hAnsi="Times New Roman"/>
        </w:rPr>
      </w:pPr>
    </w:p>
    <w:p w14:paraId="5C399A3F" w14:textId="77777777" w:rsidR="00FF666C" w:rsidRDefault="00137298">
      <w:pPr>
        <w:pStyle w:val="2"/>
      </w:pPr>
      <w:r>
        <w:rPr>
          <w:rFonts w:hint="eastAsia"/>
        </w:rPr>
        <w:t>编辑问卷界面</w:t>
      </w:r>
      <w:r>
        <w:rPr>
          <w:rFonts w:hint="eastAsia"/>
        </w:rPr>
        <w:t>-</w:t>
      </w:r>
      <w:r>
        <w:rPr>
          <w:rFonts w:hint="eastAsia"/>
        </w:rPr>
        <w:t>发布问卷</w:t>
      </w:r>
    </w:p>
    <w:p w14:paraId="28DF59F3" w14:textId="77777777" w:rsidR="00FF666C" w:rsidRDefault="00137298">
      <w:pPr>
        <w:numPr>
          <w:ilvl w:val="0"/>
          <w:numId w:val="66"/>
        </w:numPr>
        <w:spacing w:line="360" w:lineRule="auto"/>
        <w:jc w:val="left"/>
        <w:rPr>
          <w:rFonts w:ascii="Times New Roman" w:hAnsi="Times New Roman"/>
          <w:b/>
        </w:rPr>
      </w:pPr>
      <w:r>
        <w:rPr>
          <w:rFonts w:ascii="Times New Roman" w:hAnsi="Times New Roman"/>
          <w:b/>
        </w:rPr>
        <w:t>页面初始化</w:t>
      </w:r>
    </w:p>
    <w:p w14:paraId="1B8A8ACF" w14:textId="77777777" w:rsidR="00FF666C" w:rsidRDefault="00137298">
      <w:pPr>
        <w:spacing w:line="360" w:lineRule="auto"/>
        <w:jc w:val="center"/>
      </w:pPr>
      <w:r>
        <w:rPr>
          <w:noProof/>
        </w:rPr>
        <w:lastRenderedPageBreak/>
        <w:drawing>
          <wp:inline distT="0" distB="0" distL="0" distR="0" wp14:anchorId="15CF7C1A" wp14:editId="53D8B135">
            <wp:extent cx="5337810" cy="3002280"/>
            <wp:effectExtent l="0" t="0" r="0" b="7620"/>
            <wp:docPr id="4" name="图片 4" descr="C:\Users\CYQ\AppData\Local\Microsoft\Windows\INetCache\Content.Word\web-编辑问卷界面-发布问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CYQ\AppData\Local\Microsoft\Windows\INetCache\Content.Word\web-编辑问卷界面-发布问卷.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337810" cy="3002518"/>
                    </a:xfrm>
                    <a:prstGeom prst="rect">
                      <a:avLst/>
                    </a:prstGeom>
                    <a:noFill/>
                    <a:ln>
                      <a:noFill/>
                    </a:ln>
                  </pic:spPr>
                </pic:pic>
              </a:graphicData>
            </a:graphic>
          </wp:inline>
        </w:drawing>
      </w:r>
    </w:p>
    <w:p w14:paraId="2CFBDE46" w14:textId="77777777" w:rsidR="00FF666C" w:rsidRDefault="00137298">
      <w:pPr>
        <w:numPr>
          <w:ilvl w:val="0"/>
          <w:numId w:val="67"/>
        </w:numPr>
        <w:spacing w:line="360" w:lineRule="auto"/>
        <w:jc w:val="left"/>
        <w:rPr>
          <w:rFonts w:ascii="Times New Roman" w:hAnsi="Times New Roman"/>
        </w:rPr>
      </w:pPr>
      <w:r>
        <w:rPr>
          <w:rFonts w:ascii="Times New Roman" w:hAnsi="Times New Roman" w:hint="eastAsia"/>
        </w:rPr>
        <w:t>页面左上角为问卷调查应用名称</w:t>
      </w:r>
    </w:p>
    <w:p w14:paraId="558AEA50" w14:textId="77777777" w:rsidR="00FF666C" w:rsidRDefault="00137298">
      <w:pPr>
        <w:numPr>
          <w:ilvl w:val="0"/>
          <w:numId w:val="67"/>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问卷列表、问卷模板等两个功能按钮，</w:t>
      </w:r>
      <w:proofErr w:type="gramStart"/>
      <w:r>
        <w:rPr>
          <w:rFonts w:ascii="Times New Roman" w:hAnsi="Times New Roman" w:hint="eastAsia"/>
        </w:rPr>
        <w:t>若正</w:t>
      </w:r>
      <w:proofErr w:type="gramEnd"/>
      <w:r>
        <w:rPr>
          <w:rFonts w:ascii="Times New Roman" w:hAnsi="Times New Roman" w:hint="eastAsia"/>
        </w:rPr>
        <w:t>在编辑问卷点击进入不同的功能模块时弹出窗口提示是否跳转到对应功能区，点击是跳转到对应功能区，无法保存当前正在编辑的内容</w:t>
      </w:r>
    </w:p>
    <w:p w14:paraId="4D4BD275" w14:textId="77777777" w:rsidR="00FF666C" w:rsidRDefault="00137298">
      <w:pPr>
        <w:numPr>
          <w:ilvl w:val="0"/>
          <w:numId w:val="67"/>
        </w:numPr>
        <w:spacing w:line="360" w:lineRule="auto"/>
        <w:jc w:val="left"/>
        <w:rPr>
          <w:rFonts w:ascii="Times New Roman" w:hAnsi="Times New Roman"/>
        </w:rPr>
      </w:pPr>
      <w:r>
        <w:rPr>
          <w:rFonts w:ascii="Times New Roman" w:hAnsi="Times New Roman" w:hint="eastAsia"/>
        </w:rPr>
        <w:t>二级功能</w:t>
      </w:r>
      <w:proofErr w:type="gramStart"/>
      <w:r>
        <w:rPr>
          <w:rFonts w:ascii="Times New Roman" w:hAnsi="Times New Roman" w:hint="eastAsia"/>
        </w:rPr>
        <w:t>区显示</w:t>
      </w:r>
      <w:proofErr w:type="gramEnd"/>
      <w:r>
        <w:rPr>
          <w:rFonts w:ascii="Times New Roman" w:hAnsi="Times New Roman" w:hint="eastAsia"/>
        </w:rPr>
        <w:t>问卷设置功能，右侧显示“问卷调查</w:t>
      </w:r>
      <w:r>
        <w:rPr>
          <w:rFonts w:ascii="Times New Roman" w:hAnsi="Times New Roman" w:hint="eastAsia"/>
        </w:rPr>
        <w:t>&gt;</w:t>
      </w:r>
      <w:r>
        <w:rPr>
          <w:rFonts w:ascii="Times New Roman" w:hAnsi="Times New Roman" w:hint="eastAsia"/>
        </w:rPr>
        <w:t>编辑问卷”</w:t>
      </w:r>
    </w:p>
    <w:p w14:paraId="70D5B2B6" w14:textId="77777777" w:rsidR="00FF666C" w:rsidRDefault="00137298">
      <w:pPr>
        <w:numPr>
          <w:ilvl w:val="0"/>
          <w:numId w:val="67"/>
        </w:numPr>
        <w:spacing w:line="360" w:lineRule="auto"/>
        <w:jc w:val="left"/>
        <w:rPr>
          <w:rFonts w:ascii="Times New Roman" w:hAnsi="Times New Roman"/>
        </w:rPr>
      </w:pPr>
      <w:r>
        <w:rPr>
          <w:rFonts w:ascii="Times New Roman" w:hAnsi="Times New Roman" w:hint="eastAsia"/>
        </w:rPr>
        <w:t>最右侧显示问卷调查状态分为</w:t>
      </w:r>
      <w:r>
        <w:rPr>
          <w:rFonts w:ascii="Times New Roman" w:hAnsi="Times New Roman" w:hint="eastAsia"/>
        </w:rPr>
        <w:t>1.</w:t>
      </w:r>
      <w:r>
        <w:rPr>
          <w:rFonts w:ascii="Times New Roman" w:hAnsi="Times New Roman" w:hint="eastAsia"/>
        </w:rPr>
        <w:t>设计问卷和</w:t>
      </w:r>
      <w:r>
        <w:rPr>
          <w:rFonts w:ascii="Times New Roman" w:hAnsi="Times New Roman" w:hint="eastAsia"/>
        </w:rPr>
        <w:t>2.</w:t>
      </w:r>
      <w:r>
        <w:rPr>
          <w:rFonts w:ascii="Times New Roman" w:hAnsi="Times New Roman" w:hint="eastAsia"/>
        </w:rPr>
        <w:t>发布问卷，以蓝色显示当前状态</w:t>
      </w:r>
    </w:p>
    <w:p w14:paraId="5135D2A6" w14:textId="77777777" w:rsidR="00FF666C" w:rsidRDefault="00137298">
      <w:pPr>
        <w:numPr>
          <w:ilvl w:val="0"/>
          <w:numId w:val="67"/>
        </w:numPr>
        <w:spacing w:line="360" w:lineRule="auto"/>
        <w:jc w:val="left"/>
        <w:rPr>
          <w:rFonts w:ascii="Times New Roman" w:hAnsi="Times New Roman"/>
        </w:rPr>
      </w:pPr>
      <w:proofErr w:type="gramStart"/>
      <w:r>
        <w:rPr>
          <w:rFonts w:ascii="Times New Roman" w:hAnsi="Times New Roman" w:hint="eastAsia"/>
        </w:rPr>
        <w:t>操作区</w:t>
      </w:r>
      <w:proofErr w:type="gramEnd"/>
      <w:r>
        <w:rPr>
          <w:rFonts w:ascii="Times New Roman" w:hAnsi="Times New Roman" w:hint="eastAsia"/>
        </w:rPr>
        <w:t>可选择特定部门和用户进行问卷调查，问卷开始日期、截止日期和是否推送</w:t>
      </w:r>
    </w:p>
    <w:p w14:paraId="18DEFEC0" w14:textId="77777777" w:rsidR="00FF666C" w:rsidRDefault="00137298">
      <w:pPr>
        <w:numPr>
          <w:ilvl w:val="0"/>
          <w:numId w:val="66"/>
        </w:numPr>
        <w:spacing w:line="360" w:lineRule="auto"/>
        <w:jc w:val="left"/>
        <w:rPr>
          <w:rFonts w:ascii="Times New Roman" w:hAnsi="Times New Roman"/>
          <w:b/>
        </w:rPr>
      </w:pPr>
      <w:r>
        <w:rPr>
          <w:rFonts w:ascii="Times New Roman" w:hAnsi="Times New Roman"/>
          <w:b/>
        </w:rPr>
        <w:t>功能描述：</w:t>
      </w:r>
    </w:p>
    <w:p w14:paraId="3DDFDA6D" w14:textId="77777777" w:rsidR="00FF666C" w:rsidRDefault="00137298">
      <w:pPr>
        <w:numPr>
          <w:ilvl w:val="0"/>
          <w:numId w:val="68"/>
        </w:numPr>
        <w:spacing w:line="360" w:lineRule="auto"/>
        <w:jc w:val="left"/>
        <w:rPr>
          <w:rFonts w:ascii="Times New Roman" w:hAnsi="Times New Roman"/>
        </w:rPr>
      </w:pPr>
      <w:r>
        <w:rPr>
          <w:rFonts w:ascii="Times New Roman" w:hAnsi="Times New Roman" w:hint="eastAsia"/>
        </w:rPr>
        <w:t>设计问卷界面左上角为蓝色“问卷调查”字样，点击返回到问卷列表首页，编辑问卷、</w:t>
      </w:r>
      <w:r>
        <w:rPr>
          <w:rFonts w:ascii="Times New Roman" w:hAnsi="Times New Roman" w:hint="eastAsia"/>
        </w:rPr>
        <w:t>1.</w:t>
      </w:r>
      <w:r>
        <w:rPr>
          <w:rFonts w:ascii="Times New Roman" w:hAnsi="Times New Roman" w:hint="eastAsia"/>
        </w:rPr>
        <w:t>设计问卷和</w:t>
      </w:r>
      <w:r>
        <w:rPr>
          <w:rFonts w:ascii="Times New Roman" w:hAnsi="Times New Roman" w:hint="eastAsia"/>
        </w:rPr>
        <w:t>2.</w:t>
      </w:r>
      <w:r>
        <w:rPr>
          <w:rFonts w:ascii="Times New Roman" w:hAnsi="Times New Roman" w:hint="eastAsia"/>
        </w:rPr>
        <w:t>发布问卷均不可</w:t>
      </w:r>
      <w:proofErr w:type="gramStart"/>
      <w:r>
        <w:rPr>
          <w:rFonts w:ascii="Times New Roman" w:hAnsi="Times New Roman" w:hint="eastAsia"/>
        </w:rPr>
        <w:t>点击仅</w:t>
      </w:r>
      <w:proofErr w:type="gramEnd"/>
      <w:r>
        <w:rPr>
          <w:rFonts w:ascii="Times New Roman" w:hAnsi="Times New Roman" w:hint="eastAsia"/>
        </w:rPr>
        <w:t>显示当前操作状态</w:t>
      </w:r>
    </w:p>
    <w:p w14:paraId="4FCB56CC" w14:textId="77777777" w:rsidR="00FF666C" w:rsidRDefault="00137298">
      <w:pPr>
        <w:numPr>
          <w:ilvl w:val="0"/>
          <w:numId w:val="68"/>
        </w:numPr>
        <w:spacing w:line="360" w:lineRule="auto"/>
        <w:jc w:val="left"/>
        <w:rPr>
          <w:rFonts w:ascii="Times New Roman" w:hAnsi="Times New Roman"/>
        </w:rPr>
      </w:pPr>
      <w:r>
        <w:rPr>
          <w:rFonts w:ascii="Times New Roman" w:hAnsi="Times New Roman" w:hint="eastAsia"/>
        </w:rPr>
        <w:t>目标用户功能可选择部门或个人，点击确定按钮选择人员</w:t>
      </w:r>
    </w:p>
    <w:p w14:paraId="46CDA9B9" w14:textId="77777777" w:rsidR="00FF666C" w:rsidRDefault="00137298">
      <w:pPr>
        <w:numPr>
          <w:ilvl w:val="0"/>
          <w:numId w:val="68"/>
        </w:numPr>
        <w:spacing w:line="360" w:lineRule="auto"/>
        <w:jc w:val="left"/>
        <w:rPr>
          <w:rFonts w:ascii="Times New Roman" w:hAnsi="Times New Roman"/>
        </w:rPr>
      </w:pPr>
      <w:r>
        <w:rPr>
          <w:rFonts w:ascii="Times New Roman" w:hAnsi="Times New Roman" w:hint="eastAsia"/>
        </w:rPr>
        <w:t>确定人员后，可进行人员或部门的删除和修改、新增操作</w:t>
      </w:r>
    </w:p>
    <w:p w14:paraId="5AF50156" w14:textId="77777777" w:rsidR="00FF666C" w:rsidRDefault="00137298">
      <w:pPr>
        <w:numPr>
          <w:ilvl w:val="0"/>
          <w:numId w:val="68"/>
        </w:numPr>
        <w:spacing w:line="360" w:lineRule="auto"/>
        <w:jc w:val="left"/>
        <w:rPr>
          <w:rFonts w:ascii="Times New Roman" w:hAnsi="Times New Roman"/>
        </w:rPr>
      </w:pPr>
      <w:r>
        <w:rPr>
          <w:rFonts w:ascii="Times New Roman" w:hAnsi="Times New Roman" w:hint="eastAsia"/>
        </w:rPr>
        <w:t>问卷开始日期默认获取当前时间，用户可自定义时间，截止日期默认为开始时间一周后，点击时间控件选择时间，问卷截止时间后自动关闭答卷</w:t>
      </w:r>
    </w:p>
    <w:p w14:paraId="04412600" w14:textId="77777777" w:rsidR="00FF666C" w:rsidRDefault="00137298">
      <w:pPr>
        <w:numPr>
          <w:ilvl w:val="0"/>
          <w:numId w:val="68"/>
        </w:numPr>
        <w:spacing w:line="360" w:lineRule="auto"/>
        <w:jc w:val="left"/>
        <w:rPr>
          <w:rFonts w:ascii="Times New Roman" w:hAnsi="Times New Roman"/>
        </w:rPr>
      </w:pPr>
      <w:r>
        <w:rPr>
          <w:rFonts w:ascii="Times New Roman" w:hAnsi="Times New Roman" w:hint="eastAsia"/>
        </w:rPr>
        <w:t>推送按钮默认为打开，打开后在客户端待办提醒中推送消息提醒用户参与答卷</w:t>
      </w:r>
    </w:p>
    <w:p w14:paraId="525B74BD" w14:textId="77777777" w:rsidR="00FF666C" w:rsidRDefault="00137298">
      <w:pPr>
        <w:numPr>
          <w:ilvl w:val="0"/>
          <w:numId w:val="66"/>
        </w:numPr>
        <w:spacing w:line="360" w:lineRule="auto"/>
        <w:jc w:val="left"/>
        <w:rPr>
          <w:rFonts w:ascii="Times New Roman" w:hAnsi="Times New Roman"/>
          <w:b/>
        </w:rPr>
      </w:pPr>
      <w:r>
        <w:rPr>
          <w:rFonts w:ascii="Times New Roman" w:hAnsi="Times New Roman" w:hint="eastAsia"/>
          <w:b/>
        </w:rPr>
        <w:t>异常处理</w:t>
      </w:r>
      <w:r>
        <w:rPr>
          <w:rFonts w:ascii="Times New Roman" w:hAnsi="Times New Roman"/>
          <w:b/>
        </w:rPr>
        <w:t>：</w:t>
      </w:r>
    </w:p>
    <w:p w14:paraId="199A4CFB" w14:textId="77777777" w:rsidR="00FF666C" w:rsidRDefault="00137298">
      <w:pPr>
        <w:numPr>
          <w:ilvl w:val="0"/>
          <w:numId w:val="69"/>
        </w:numPr>
        <w:spacing w:line="360" w:lineRule="auto"/>
        <w:jc w:val="left"/>
        <w:rPr>
          <w:rFonts w:ascii="Times New Roman" w:hAnsi="Times New Roman"/>
        </w:rPr>
      </w:pPr>
      <w:r>
        <w:rPr>
          <w:rFonts w:ascii="Times New Roman" w:hAnsi="Times New Roman" w:hint="eastAsia"/>
        </w:rPr>
        <w:t>问卷开始日期默认勾选，</w:t>
      </w:r>
      <w:proofErr w:type="gramStart"/>
      <w:r>
        <w:rPr>
          <w:rFonts w:ascii="Times New Roman" w:hAnsi="Times New Roman" w:hint="eastAsia"/>
        </w:rPr>
        <w:t>不勾选视为</w:t>
      </w:r>
      <w:proofErr w:type="gramEnd"/>
      <w:r>
        <w:rPr>
          <w:rFonts w:ascii="Times New Roman" w:hAnsi="Times New Roman" w:hint="eastAsia"/>
        </w:rPr>
        <w:t>点击发布问卷后立即发布；问卷截止日期默认勾选，</w:t>
      </w:r>
      <w:proofErr w:type="gramStart"/>
      <w:r>
        <w:rPr>
          <w:rFonts w:ascii="Times New Roman" w:hAnsi="Times New Roman" w:hint="eastAsia"/>
        </w:rPr>
        <w:t>不勾选视为</w:t>
      </w:r>
      <w:proofErr w:type="gramEnd"/>
      <w:r>
        <w:rPr>
          <w:rFonts w:ascii="Times New Roman" w:hAnsi="Times New Roman" w:hint="eastAsia"/>
        </w:rPr>
        <w:t>没有截止日期不限制答卷日期，用户不点击关闭问卷按</w:t>
      </w:r>
      <w:r>
        <w:rPr>
          <w:rFonts w:ascii="Times New Roman" w:hAnsi="Times New Roman" w:hint="eastAsia"/>
        </w:rPr>
        <w:lastRenderedPageBreak/>
        <w:t>钮，问卷不关闭</w:t>
      </w:r>
    </w:p>
    <w:p w14:paraId="4F87F640" w14:textId="77777777" w:rsidR="00FF666C" w:rsidRDefault="00137298">
      <w:pPr>
        <w:numPr>
          <w:ilvl w:val="0"/>
          <w:numId w:val="69"/>
        </w:numPr>
        <w:spacing w:line="360" w:lineRule="auto"/>
        <w:jc w:val="left"/>
        <w:rPr>
          <w:rFonts w:ascii="Times New Roman" w:hAnsi="Times New Roman"/>
          <w:b/>
        </w:rPr>
      </w:pPr>
      <w:r>
        <w:rPr>
          <w:rFonts w:ascii="Times New Roman" w:hAnsi="Times New Roman" w:hint="eastAsia"/>
        </w:rPr>
        <w:t>问卷开始日期默认获取当前时间，用户可自定义时间，截止时间默认为开始时间一周后</w:t>
      </w:r>
    </w:p>
    <w:p w14:paraId="2DFED084" w14:textId="77777777" w:rsidR="00FF666C" w:rsidRDefault="00FF666C">
      <w:pPr>
        <w:spacing w:line="360" w:lineRule="auto"/>
        <w:jc w:val="left"/>
        <w:rPr>
          <w:rFonts w:ascii="Times New Roman" w:hAnsi="Times New Roman"/>
        </w:rPr>
      </w:pPr>
    </w:p>
    <w:p w14:paraId="23921492" w14:textId="77777777" w:rsidR="00FF666C" w:rsidRDefault="00137298">
      <w:pPr>
        <w:pStyle w:val="2"/>
      </w:pPr>
      <w:r>
        <w:rPr>
          <w:rFonts w:hint="eastAsia"/>
        </w:rPr>
        <w:t>创建问卷界面</w:t>
      </w:r>
      <w:r>
        <w:rPr>
          <w:rFonts w:hint="eastAsia"/>
        </w:rPr>
        <w:t>-</w:t>
      </w:r>
      <w:r>
        <w:rPr>
          <w:rFonts w:hint="eastAsia"/>
        </w:rPr>
        <w:t>引用模板</w:t>
      </w:r>
    </w:p>
    <w:p w14:paraId="362BFCDB" w14:textId="77777777" w:rsidR="00FF666C" w:rsidRDefault="00137298">
      <w:pPr>
        <w:numPr>
          <w:ilvl w:val="0"/>
          <w:numId w:val="70"/>
        </w:numPr>
        <w:spacing w:line="360" w:lineRule="auto"/>
        <w:jc w:val="left"/>
        <w:rPr>
          <w:rFonts w:ascii="Times New Roman" w:hAnsi="Times New Roman"/>
          <w:b/>
        </w:rPr>
      </w:pPr>
      <w:r>
        <w:rPr>
          <w:rFonts w:ascii="Times New Roman" w:hAnsi="Times New Roman"/>
          <w:b/>
        </w:rPr>
        <w:t>页面初始化</w:t>
      </w:r>
    </w:p>
    <w:p w14:paraId="509032E7" w14:textId="77777777" w:rsidR="00FF666C" w:rsidRDefault="00137298">
      <w:pPr>
        <w:spacing w:line="360" w:lineRule="auto"/>
        <w:jc w:val="center"/>
      </w:pPr>
      <w:r>
        <w:rPr>
          <w:noProof/>
        </w:rPr>
        <w:drawing>
          <wp:inline distT="0" distB="0" distL="0" distR="0" wp14:anchorId="3B132E33" wp14:editId="69E01C3D">
            <wp:extent cx="5337810" cy="3002915"/>
            <wp:effectExtent l="0" t="0" r="0" b="6985"/>
            <wp:docPr id="18" name="图片 18" descr="C:\Users\CYQ\AppData\Local\Microsoft\Windows\INetCache\Content.Word\8.29-问卷模版首页-公共模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CYQ\AppData\Local\Microsoft\Windows\INetCache\Content.Word\8.29-问卷模版首页-公共模版.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337810" cy="3003144"/>
                    </a:xfrm>
                    <a:prstGeom prst="rect">
                      <a:avLst/>
                    </a:prstGeom>
                    <a:noFill/>
                    <a:ln>
                      <a:noFill/>
                    </a:ln>
                  </pic:spPr>
                </pic:pic>
              </a:graphicData>
            </a:graphic>
          </wp:inline>
        </w:drawing>
      </w:r>
    </w:p>
    <w:p w14:paraId="46FD9D7C" w14:textId="77777777" w:rsidR="00FF666C" w:rsidRDefault="00137298">
      <w:pPr>
        <w:spacing w:line="360" w:lineRule="auto"/>
        <w:jc w:val="center"/>
      </w:pPr>
      <w:r>
        <w:rPr>
          <w:noProof/>
        </w:rPr>
        <w:drawing>
          <wp:inline distT="0" distB="0" distL="0" distR="0" wp14:anchorId="55A83576" wp14:editId="3117DFE3">
            <wp:extent cx="5337810" cy="3002280"/>
            <wp:effectExtent l="0" t="0" r="0" b="7620"/>
            <wp:docPr id="164" name="图片 164" descr="C:\Users\CYQ\AppData\Local\Microsoft\Windows\INetCache\Content.Word\8.29-引用公共模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C:\Users\CYQ\AppData\Local\Microsoft\Windows\INetCache\Content.Word\8.29-引用公共模版.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337810" cy="3002518"/>
                    </a:xfrm>
                    <a:prstGeom prst="rect">
                      <a:avLst/>
                    </a:prstGeom>
                    <a:noFill/>
                    <a:ln>
                      <a:noFill/>
                    </a:ln>
                  </pic:spPr>
                </pic:pic>
              </a:graphicData>
            </a:graphic>
          </wp:inline>
        </w:drawing>
      </w:r>
    </w:p>
    <w:p w14:paraId="0A8F8886" w14:textId="77777777" w:rsidR="00FF666C" w:rsidRDefault="00137298">
      <w:pPr>
        <w:spacing w:line="360" w:lineRule="auto"/>
        <w:jc w:val="center"/>
      </w:pPr>
      <w:r>
        <w:rPr>
          <w:noProof/>
        </w:rPr>
        <w:lastRenderedPageBreak/>
        <w:drawing>
          <wp:inline distT="0" distB="0" distL="0" distR="0" wp14:anchorId="7BF4D024" wp14:editId="79E1FC9F">
            <wp:extent cx="5337810" cy="3002280"/>
            <wp:effectExtent l="0" t="0" r="0" b="7620"/>
            <wp:docPr id="165" name="图片 165" descr="C:\Users\CYQ\AppData\Local\Microsoft\Windows\INetCache\Content.Word\8.29-引用我的模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C:\Users\CYQ\AppData\Local\Microsoft\Windows\INetCache\Content.Word\8.29-引用我的模版.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337810" cy="3002518"/>
                    </a:xfrm>
                    <a:prstGeom prst="rect">
                      <a:avLst/>
                    </a:prstGeom>
                    <a:noFill/>
                    <a:ln>
                      <a:noFill/>
                    </a:ln>
                  </pic:spPr>
                </pic:pic>
              </a:graphicData>
            </a:graphic>
          </wp:inline>
        </w:drawing>
      </w:r>
    </w:p>
    <w:p w14:paraId="3F75346D" w14:textId="77777777" w:rsidR="00FF666C" w:rsidRDefault="00137298">
      <w:pPr>
        <w:numPr>
          <w:ilvl w:val="0"/>
          <w:numId w:val="71"/>
        </w:numPr>
        <w:spacing w:line="360" w:lineRule="auto"/>
        <w:jc w:val="left"/>
        <w:rPr>
          <w:rFonts w:ascii="Times New Roman" w:hAnsi="Times New Roman"/>
        </w:rPr>
      </w:pPr>
      <w:r>
        <w:rPr>
          <w:rFonts w:ascii="Times New Roman" w:hAnsi="Times New Roman" w:hint="eastAsia"/>
        </w:rPr>
        <w:t>页面左上角为问卷调查应用名称</w:t>
      </w:r>
    </w:p>
    <w:p w14:paraId="0E6918D6" w14:textId="77777777" w:rsidR="00FF666C" w:rsidRDefault="00137298">
      <w:pPr>
        <w:numPr>
          <w:ilvl w:val="0"/>
          <w:numId w:val="71"/>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问卷列表、问卷模板两个个功能按钮</w:t>
      </w:r>
    </w:p>
    <w:p w14:paraId="70EA780C" w14:textId="77777777" w:rsidR="00FF666C" w:rsidRDefault="00137298">
      <w:pPr>
        <w:numPr>
          <w:ilvl w:val="0"/>
          <w:numId w:val="71"/>
        </w:numPr>
        <w:spacing w:line="360" w:lineRule="auto"/>
        <w:jc w:val="left"/>
        <w:rPr>
          <w:rFonts w:ascii="Times New Roman" w:hAnsi="Times New Roman"/>
        </w:rPr>
      </w:pPr>
      <w:r>
        <w:rPr>
          <w:rFonts w:ascii="Times New Roman" w:hAnsi="Times New Roman" w:hint="eastAsia"/>
        </w:rPr>
        <w:t>右侧</w:t>
      </w:r>
      <w:r>
        <w:rPr>
          <w:rFonts w:ascii="Times New Roman" w:hAnsi="Times New Roman" w:hint="eastAsia"/>
        </w:rPr>
        <w:t>title</w:t>
      </w:r>
      <w:r>
        <w:rPr>
          <w:rFonts w:ascii="Times New Roman" w:hAnsi="Times New Roman" w:hint="eastAsia"/>
        </w:rPr>
        <w:t>栏显示“问卷调查</w:t>
      </w:r>
      <w:r>
        <w:rPr>
          <w:rFonts w:ascii="Times New Roman" w:hAnsi="Times New Roman" w:hint="eastAsia"/>
        </w:rPr>
        <w:t>&gt;</w:t>
      </w:r>
      <w:r>
        <w:rPr>
          <w:rFonts w:ascii="Times New Roman" w:hAnsi="Times New Roman" w:hint="eastAsia"/>
        </w:rPr>
        <w:t>引用模板”字样</w:t>
      </w:r>
    </w:p>
    <w:p w14:paraId="6E0C47F0" w14:textId="77777777" w:rsidR="00FF666C" w:rsidRDefault="00137298">
      <w:pPr>
        <w:numPr>
          <w:ilvl w:val="0"/>
          <w:numId w:val="71"/>
        </w:numPr>
        <w:spacing w:line="360" w:lineRule="auto"/>
        <w:jc w:val="left"/>
        <w:rPr>
          <w:rFonts w:ascii="Times New Roman" w:hAnsi="Times New Roman"/>
        </w:rPr>
      </w:pPr>
      <w:r>
        <w:rPr>
          <w:rFonts w:ascii="Times New Roman" w:hAnsi="Times New Roman" w:hint="eastAsia"/>
        </w:rPr>
        <w:t>title</w:t>
      </w:r>
      <w:r>
        <w:rPr>
          <w:rFonts w:ascii="Times New Roman" w:hAnsi="Times New Roman" w:hint="eastAsia"/>
        </w:rPr>
        <w:t>下方分为公共模板和我的模板两个功能</w:t>
      </w:r>
    </w:p>
    <w:p w14:paraId="6830AB76" w14:textId="77777777" w:rsidR="00FF666C" w:rsidRDefault="00137298">
      <w:pPr>
        <w:numPr>
          <w:ilvl w:val="0"/>
          <w:numId w:val="71"/>
        </w:numPr>
        <w:spacing w:line="360" w:lineRule="auto"/>
        <w:jc w:val="left"/>
        <w:rPr>
          <w:rFonts w:ascii="Times New Roman" w:hAnsi="Times New Roman"/>
        </w:rPr>
      </w:pPr>
      <w:r>
        <w:rPr>
          <w:rFonts w:ascii="Times New Roman" w:hAnsi="Times New Roman" w:hint="eastAsia"/>
        </w:rPr>
        <w:t>公共模板下方功能区为行业分类可进行模板问卷类型筛选，点击左侧不同行业在右侧功能</w:t>
      </w:r>
      <w:proofErr w:type="gramStart"/>
      <w:r>
        <w:rPr>
          <w:rFonts w:ascii="Times New Roman" w:hAnsi="Times New Roman" w:hint="eastAsia"/>
        </w:rPr>
        <w:t>区显示</w:t>
      </w:r>
      <w:proofErr w:type="gramEnd"/>
      <w:r>
        <w:rPr>
          <w:rFonts w:ascii="Times New Roman" w:hAnsi="Times New Roman" w:hint="eastAsia"/>
        </w:rPr>
        <w:t>不同的问卷调查模板</w:t>
      </w:r>
    </w:p>
    <w:p w14:paraId="2E2EAFA6" w14:textId="326D7966" w:rsidR="00FF666C" w:rsidRDefault="00137298">
      <w:pPr>
        <w:numPr>
          <w:ilvl w:val="0"/>
          <w:numId w:val="71"/>
        </w:numPr>
        <w:spacing w:line="360" w:lineRule="auto"/>
        <w:jc w:val="left"/>
        <w:rPr>
          <w:rFonts w:ascii="Times New Roman" w:hAnsi="Times New Roman"/>
        </w:rPr>
      </w:pPr>
      <w:r>
        <w:rPr>
          <w:rFonts w:ascii="Times New Roman" w:hAnsi="Times New Roman" w:hint="eastAsia"/>
        </w:rPr>
        <w:t>问卷模板问卷右侧功能</w:t>
      </w:r>
      <w:proofErr w:type="gramStart"/>
      <w:r>
        <w:rPr>
          <w:rFonts w:ascii="Times New Roman" w:hAnsi="Times New Roman" w:hint="eastAsia"/>
        </w:rPr>
        <w:t>区显示</w:t>
      </w:r>
      <w:proofErr w:type="gramEnd"/>
      <w:r>
        <w:rPr>
          <w:rFonts w:ascii="Times New Roman" w:hAnsi="Times New Roman" w:hint="eastAsia"/>
        </w:rPr>
        <w:t>不同分类、搜索框、排序的结果，用户可输入想要的调查问卷主题进行搜索，可在搜索结果中按照使用次数、类别、问卷名称或题目数量进行排序，默认排序为</w:t>
      </w:r>
      <w:r w:rsidR="00AD692C">
        <w:rPr>
          <w:rFonts w:ascii="Times New Roman" w:hAnsi="Times New Roman" w:hint="eastAsia"/>
        </w:rPr>
        <w:t>最后编辑时间降序</w:t>
      </w:r>
    </w:p>
    <w:p w14:paraId="50154EB7" w14:textId="77777777" w:rsidR="00FF666C" w:rsidRDefault="00137298">
      <w:pPr>
        <w:numPr>
          <w:ilvl w:val="0"/>
          <w:numId w:val="71"/>
        </w:numPr>
        <w:spacing w:line="360" w:lineRule="auto"/>
        <w:jc w:val="left"/>
        <w:rPr>
          <w:rFonts w:ascii="Times New Roman" w:hAnsi="Times New Roman"/>
        </w:rPr>
      </w:pPr>
      <w:r>
        <w:rPr>
          <w:rFonts w:ascii="Times New Roman" w:hAnsi="Times New Roman" w:hint="eastAsia"/>
        </w:rPr>
        <w:t>公共模板显示问卷名称、类别、使用次数和题目数</w:t>
      </w:r>
    </w:p>
    <w:p w14:paraId="5C79B365" w14:textId="77777777" w:rsidR="00FF666C" w:rsidRDefault="00137298">
      <w:pPr>
        <w:numPr>
          <w:ilvl w:val="0"/>
          <w:numId w:val="70"/>
        </w:numPr>
        <w:spacing w:line="360" w:lineRule="auto"/>
        <w:jc w:val="left"/>
        <w:rPr>
          <w:rFonts w:ascii="Times New Roman" w:hAnsi="Times New Roman"/>
          <w:b/>
        </w:rPr>
      </w:pPr>
      <w:r>
        <w:rPr>
          <w:rFonts w:ascii="Times New Roman" w:hAnsi="Times New Roman"/>
          <w:b/>
        </w:rPr>
        <w:t>功能描述：</w:t>
      </w:r>
    </w:p>
    <w:p w14:paraId="43E41FA1" w14:textId="77777777" w:rsidR="00FF666C" w:rsidRDefault="00137298">
      <w:pPr>
        <w:numPr>
          <w:ilvl w:val="0"/>
          <w:numId w:val="72"/>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问卷列表、问卷模板两个功能按钮，点击进入不同模块</w:t>
      </w:r>
    </w:p>
    <w:p w14:paraId="219E3995" w14:textId="77777777" w:rsidR="00FF666C" w:rsidRDefault="00137298">
      <w:pPr>
        <w:numPr>
          <w:ilvl w:val="0"/>
          <w:numId w:val="72"/>
        </w:numPr>
        <w:spacing w:line="360" w:lineRule="auto"/>
        <w:jc w:val="left"/>
        <w:rPr>
          <w:rFonts w:ascii="Times New Roman" w:hAnsi="Times New Roman"/>
        </w:rPr>
      </w:pPr>
      <w:r>
        <w:rPr>
          <w:rFonts w:ascii="Times New Roman" w:hAnsi="Times New Roman" w:hint="eastAsia"/>
        </w:rPr>
        <w:t>点击左侧分类功能区可选择不同分类的问卷模板</w:t>
      </w:r>
    </w:p>
    <w:p w14:paraId="4E13D7A7" w14:textId="77777777" w:rsidR="00FF666C" w:rsidRDefault="00137298">
      <w:pPr>
        <w:numPr>
          <w:ilvl w:val="0"/>
          <w:numId w:val="72"/>
        </w:numPr>
        <w:spacing w:line="360" w:lineRule="auto"/>
        <w:jc w:val="left"/>
        <w:rPr>
          <w:rFonts w:ascii="Times New Roman" w:hAnsi="Times New Roman"/>
        </w:rPr>
      </w:pPr>
      <w:r>
        <w:rPr>
          <w:rFonts w:ascii="Times New Roman" w:hAnsi="Times New Roman" w:hint="eastAsia"/>
        </w:rPr>
        <w:t>右侧功能区搜索</w:t>
      </w:r>
      <w:proofErr w:type="gramStart"/>
      <w:r>
        <w:rPr>
          <w:rFonts w:ascii="Times New Roman" w:hAnsi="Times New Roman" w:hint="eastAsia"/>
        </w:rPr>
        <w:t>框用户</w:t>
      </w:r>
      <w:proofErr w:type="gramEnd"/>
      <w:r>
        <w:rPr>
          <w:rFonts w:ascii="Times New Roman" w:hAnsi="Times New Roman" w:hint="eastAsia"/>
        </w:rPr>
        <w:t>可输入问卷主题进行搜索，点击清空按钮清空输入内容</w:t>
      </w:r>
    </w:p>
    <w:p w14:paraId="6A45094B" w14:textId="77777777" w:rsidR="00FF666C" w:rsidRDefault="00137298">
      <w:pPr>
        <w:numPr>
          <w:ilvl w:val="0"/>
          <w:numId w:val="72"/>
        </w:numPr>
        <w:spacing w:line="360" w:lineRule="auto"/>
        <w:jc w:val="left"/>
        <w:rPr>
          <w:rFonts w:ascii="Times New Roman" w:hAnsi="Times New Roman"/>
        </w:rPr>
      </w:pPr>
      <w:r>
        <w:rPr>
          <w:rFonts w:ascii="Times New Roman" w:hAnsi="Times New Roman" w:hint="eastAsia"/>
        </w:rPr>
        <w:t>筛选和搜索结果在下方显示，可根据使用问卷名称、使用次数、问卷类别或题目数量进行排序，点击问卷名称从右侧划出进行预览，点击引用模板按钮即使用当前题目跳转到编辑问卷界面，点击</w:t>
      </w:r>
      <w:r>
        <w:rPr>
          <w:rFonts w:ascii="Times New Roman" w:hAnsi="Times New Roman" w:hint="eastAsia"/>
        </w:rPr>
        <w:t>X</w:t>
      </w:r>
      <w:r>
        <w:rPr>
          <w:rFonts w:ascii="Times New Roman" w:hAnsi="Times New Roman" w:hint="eastAsia"/>
        </w:rPr>
        <w:t>按钮可关闭模板界面</w:t>
      </w:r>
    </w:p>
    <w:p w14:paraId="75826419" w14:textId="77777777" w:rsidR="00FF666C" w:rsidRDefault="00137298">
      <w:pPr>
        <w:numPr>
          <w:ilvl w:val="0"/>
          <w:numId w:val="70"/>
        </w:numPr>
        <w:spacing w:line="360" w:lineRule="auto"/>
        <w:jc w:val="left"/>
        <w:rPr>
          <w:rFonts w:ascii="Times New Roman" w:hAnsi="Times New Roman"/>
          <w:b/>
        </w:rPr>
      </w:pPr>
      <w:r>
        <w:rPr>
          <w:rFonts w:ascii="Times New Roman" w:hAnsi="Times New Roman" w:hint="eastAsia"/>
          <w:b/>
        </w:rPr>
        <w:t>异常处理</w:t>
      </w:r>
      <w:r>
        <w:rPr>
          <w:rFonts w:ascii="Times New Roman" w:hAnsi="Times New Roman"/>
          <w:b/>
        </w:rPr>
        <w:t>：</w:t>
      </w:r>
    </w:p>
    <w:p w14:paraId="26471BD4" w14:textId="77777777" w:rsidR="00FF666C" w:rsidRDefault="00137298">
      <w:pPr>
        <w:numPr>
          <w:ilvl w:val="0"/>
          <w:numId w:val="73"/>
        </w:numPr>
        <w:spacing w:line="360" w:lineRule="auto"/>
        <w:jc w:val="left"/>
        <w:rPr>
          <w:rFonts w:ascii="Times New Roman" w:hAnsi="Times New Roman"/>
        </w:rPr>
      </w:pPr>
      <w:r>
        <w:rPr>
          <w:rFonts w:ascii="Times New Roman" w:hAnsi="Times New Roman" w:hint="eastAsia"/>
        </w:rPr>
        <w:t>点击公共模板按钮为显示全部分类，可显示全部公共模板；点击我的模板显示</w:t>
      </w:r>
      <w:r>
        <w:rPr>
          <w:rFonts w:ascii="Times New Roman" w:hAnsi="Times New Roman" w:hint="eastAsia"/>
        </w:rPr>
        <w:lastRenderedPageBreak/>
        <w:t>全部个人模板</w:t>
      </w:r>
    </w:p>
    <w:p w14:paraId="11035A87" w14:textId="77777777" w:rsidR="00FF666C" w:rsidRDefault="00137298">
      <w:pPr>
        <w:numPr>
          <w:ilvl w:val="0"/>
          <w:numId w:val="73"/>
        </w:numPr>
        <w:spacing w:line="360" w:lineRule="auto"/>
        <w:jc w:val="left"/>
        <w:rPr>
          <w:rFonts w:ascii="Times New Roman" w:hAnsi="Times New Roman"/>
        </w:rPr>
      </w:pPr>
      <w:r>
        <w:rPr>
          <w:rFonts w:ascii="Times New Roman" w:hAnsi="Times New Roman" w:hint="eastAsia"/>
        </w:rPr>
        <w:t>排序按钮默认为名称升序，排序功能仅点击当前选项有效，如点击引用次数按钮升序排列，引用次数排序按钮变为蓝色，其他按钮为灰色</w:t>
      </w:r>
      <w:proofErr w:type="gramStart"/>
      <w:r>
        <w:rPr>
          <w:rFonts w:ascii="Times New Roman" w:hAnsi="Times New Roman" w:hint="eastAsia"/>
        </w:rPr>
        <w:t>不</w:t>
      </w:r>
      <w:proofErr w:type="gramEnd"/>
      <w:r>
        <w:rPr>
          <w:rFonts w:ascii="Times New Roman" w:hAnsi="Times New Roman" w:hint="eastAsia"/>
        </w:rPr>
        <w:t>排序</w:t>
      </w:r>
    </w:p>
    <w:p w14:paraId="48B49D99" w14:textId="77777777" w:rsidR="00FF666C" w:rsidRDefault="00137298">
      <w:pPr>
        <w:numPr>
          <w:ilvl w:val="0"/>
          <w:numId w:val="73"/>
        </w:numPr>
        <w:spacing w:line="360" w:lineRule="auto"/>
        <w:jc w:val="left"/>
        <w:rPr>
          <w:rFonts w:ascii="Times New Roman" w:hAnsi="Times New Roman"/>
        </w:rPr>
      </w:pPr>
      <w:r>
        <w:rPr>
          <w:rFonts w:ascii="Times New Roman" w:hAnsi="Times New Roman" w:hint="eastAsia"/>
        </w:rPr>
        <w:t>点击问卷分类功能区在选中的分类显示浅蓝色背景</w:t>
      </w:r>
    </w:p>
    <w:p w14:paraId="540EC508" w14:textId="7FD9C8EF" w:rsidR="00FF666C" w:rsidRDefault="00137298">
      <w:pPr>
        <w:numPr>
          <w:ilvl w:val="0"/>
          <w:numId w:val="73"/>
        </w:numPr>
        <w:spacing w:line="360" w:lineRule="auto"/>
        <w:jc w:val="left"/>
        <w:rPr>
          <w:rFonts w:ascii="Times New Roman" w:hAnsi="Times New Roman"/>
        </w:rPr>
      </w:pPr>
      <w:r>
        <w:rPr>
          <w:rFonts w:ascii="Times New Roman" w:hAnsi="Times New Roman" w:hint="eastAsia"/>
        </w:rPr>
        <w:t>点击引用模板计算引用次数，单个用户重复点击同样计算引用次数，点击引用模板</w:t>
      </w:r>
      <w:r w:rsidR="00AD692C">
        <w:rPr>
          <w:rFonts w:ascii="Times New Roman" w:hAnsi="Times New Roman" w:hint="eastAsia"/>
        </w:rPr>
        <w:t>或创建空白问卷点击下一步后</w:t>
      </w:r>
      <w:r>
        <w:rPr>
          <w:rFonts w:ascii="Times New Roman" w:hAnsi="Times New Roman" w:hint="eastAsia"/>
        </w:rPr>
        <w:t>生成问卷</w:t>
      </w:r>
      <w:r>
        <w:rPr>
          <w:rFonts w:ascii="Times New Roman" w:hAnsi="Times New Roman" w:hint="eastAsia"/>
        </w:rPr>
        <w:t>id</w:t>
      </w:r>
      <w:r w:rsidR="00AD692C">
        <w:rPr>
          <w:rFonts w:ascii="Times New Roman" w:hAnsi="Times New Roman" w:hint="eastAsia"/>
        </w:rPr>
        <w:t>保存问卷名称</w:t>
      </w:r>
    </w:p>
    <w:p w14:paraId="55A9A490" w14:textId="77777777" w:rsidR="00FF666C" w:rsidRDefault="00FF666C">
      <w:pPr>
        <w:spacing w:line="360" w:lineRule="auto"/>
        <w:jc w:val="left"/>
        <w:rPr>
          <w:rFonts w:ascii="Times New Roman" w:hAnsi="Times New Roman"/>
        </w:rPr>
      </w:pPr>
    </w:p>
    <w:p w14:paraId="681B0E4A" w14:textId="77777777" w:rsidR="00FF666C" w:rsidRDefault="00137298">
      <w:pPr>
        <w:pStyle w:val="2"/>
      </w:pPr>
      <w:r>
        <w:rPr>
          <w:rFonts w:hint="eastAsia"/>
        </w:rPr>
        <w:t>创建问卷界面</w:t>
      </w:r>
      <w:r>
        <w:rPr>
          <w:rFonts w:hint="eastAsia"/>
        </w:rPr>
        <w:t>-</w:t>
      </w:r>
      <w:r>
        <w:rPr>
          <w:rFonts w:hint="eastAsia"/>
        </w:rPr>
        <w:t>创建空白问卷</w:t>
      </w:r>
    </w:p>
    <w:p w14:paraId="71000EE3" w14:textId="77777777" w:rsidR="00FF666C" w:rsidRDefault="00137298">
      <w:pPr>
        <w:numPr>
          <w:ilvl w:val="0"/>
          <w:numId w:val="74"/>
        </w:numPr>
        <w:spacing w:line="360" w:lineRule="auto"/>
        <w:jc w:val="left"/>
        <w:rPr>
          <w:rFonts w:ascii="Times New Roman" w:hAnsi="Times New Roman"/>
          <w:b/>
        </w:rPr>
      </w:pPr>
      <w:r>
        <w:rPr>
          <w:rFonts w:ascii="Times New Roman" w:hAnsi="Times New Roman"/>
          <w:b/>
        </w:rPr>
        <w:t>页面初始化</w:t>
      </w:r>
    </w:p>
    <w:p w14:paraId="2A480AC9" w14:textId="77777777" w:rsidR="00FF666C" w:rsidRDefault="00137298">
      <w:pPr>
        <w:spacing w:line="360" w:lineRule="auto"/>
        <w:jc w:val="center"/>
      </w:pPr>
      <w:r>
        <w:rPr>
          <w:noProof/>
        </w:rPr>
        <w:drawing>
          <wp:inline distT="0" distB="0" distL="0" distR="0" wp14:anchorId="6DA5503A" wp14:editId="7A03B3A2">
            <wp:extent cx="5337810" cy="3002280"/>
            <wp:effectExtent l="0" t="0" r="0" b="7620"/>
            <wp:docPr id="167" name="图片 167" descr="C:\Users\CYQ\AppData\Local\Microsoft\Windows\INetCache\Content.Word\8.29-问卷列表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C:\Users\CYQ\AppData\Local\Microsoft\Windows\INetCache\Content.Word\8.29-问卷列表首页.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337810" cy="3002280"/>
                    </a:xfrm>
                    <a:prstGeom prst="rect">
                      <a:avLst/>
                    </a:prstGeom>
                    <a:noFill/>
                    <a:ln>
                      <a:noFill/>
                    </a:ln>
                  </pic:spPr>
                </pic:pic>
              </a:graphicData>
            </a:graphic>
          </wp:inline>
        </w:drawing>
      </w:r>
    </w:p>
    <w:p w14:paraId="28D27F49" w14:textId="77777777" w:rsidR="00FF666C" w:rsidRDefault="00137298">
      <w:pPr>
        <w:numPr>
          <w:ilvl w:val="0"/>
          <w:numId w:val="75"/>
        </w:numPr>
        <w:spacing w:line="360" w:lineRule="auto"/>
        <w:jc w:val="left"/>
        <w:rPr>
          <w:rFonts w:ascii="Times New Roman" w:hAnsi="Times New Roman"/>
        </w:rPr>
      </w:pPr>
      <w:r>
        <w:rPr>
          <w:rFonts w:ascii="Times New Roman" w:hAnsi="Times New Roman" w:hint="eastAsia"/>
        </w:rPr>
        <w:t>页面左上角为问卷调查应用名称</w:t>
      </w:r>
    </w:p>
    <w:p w14:paraId="2E69EB30" w14:textId="77777777" w:rsidR="00FF666C" w:rsidRDefault="00137298">
      <w:pPr>
        <w:numPr>
          <w:ilvl w:val="0"/>
          <w:numId w:val="75"/>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问卷列表、问卷模板两个个功能按钮</w:t>
      </w:r>
    </w:p>
    <w:p w14:paraId="307057D8" w14:textId="77777777" w:rsidR="00FF666C" w:rsidRDefault="00137298">
      <w:pPr>
        <w:numPr>
          <w:ilvl w:val="0"/>
          <w:numId w:val="75"/>
        </w:numPr>
        <w:spacing w:line="360" w:lineRule="auto"/>
        <w:jc w:val="left"/>
        <w:rPr>
          <w:rFonts w:ascii="Times New Roman" w:hAnsi="Times New Roman"/>
        </w:rPr>
      </w:pPr>
      <w:r>
        <w:rPr>
          <w:rFonts w:ascii="Times New Roman" w:hAnsi="Times New Roman" w:hint="eastAsia"/>
        </w:rPr>
        <w:t>右侧功能区点击创建空白问卷进入空白问卷编辑界面</w:t>
      </w:r>
    </w:p>
    <w:p w14:paraId="60E6D747" w14:textId="77777777" w:rsidR="00FF666C" w:rsidRDefault="00137298">
      <w:pPr>
        <w:numPr>
          <w:ilvl w:val="0"/>
          <w:numId w:val="74"/>
        </w:numPr>
        <w:spacing w:line="360" w:lineRule="auto"/>
        <w:jc w:val="left"/>
        <w:rPr>
          <w:rFonts w:ascii="Times New Roman" w:hAnsi="Times New Roman"/>
          <w:b/>
        </w:rPr>
      </w:pPr>
      <w:r>
        <w:rPr>
          <w:rFonts w:ascii="Times New Roman" w:hAnsi="Times New Roman"/>
          <w:b/>
        </w:rPr>
        <w:t>功能描述：</w:t>
      </w:r>
    </w:p>
    <w:p w14:paraId="12DDA885" w14:textId="77777777" w:rsidR="00FF666C" w:rsidRDefault="00137298">
      <w:pPr>
        <w:numPr>
          <w:ilvl w:val="0"/>
          <w:numId w:val="76"/>
        </w:numPr>
        <w:spacing w:line="360" w:lineRule="auto"/>
        <w:jc w:val="left"/>
        <w:rPr>
          <w:rFonts w:ascii="Times New Roman" w:hAnsi="Times New Roman"/>
        </w:rPr>
      </w:pPr>
      <w:r>
        <w:rPr>
          <w:rFonts w:ascii="Times New Roman" w:hAnsi="Times New Roman" w:hint="eastAsia"/>
        </w:rPr>
        <w:t>右侧功能区点击创建空白问卷进入空白问卷编辑界面，空白问卷标题默认为“问卷调查”</w:t>
      </w:r>
    </w:p>
    <w:p w14:paraId="5C96B51B" w14:textId="77777777" w:rsidR="00FF666C" w:rsidRDefault="00137298">
      <w:pPr>
        <w:numPr>
          <w:ilvl w:val="0"/>
          <w:numId w:val="74"/>
        </w:numPr>
        <w:spacing w:line="360" w:lineRule="auto"/>
        <w:jc w:val="left"/>
        <w:rPr>
          <w:rFonts w:ascii="Times New Roman" w:hAnsi="Times New Roman"/>
          <w:b/>
        </w:rPr>
      </w:pPr>
      <w:r>
        <w:rPr>
          <w:rFonts w:ascii="Times New Roman" w:hAnsi="Times New Roman" w:hint="eastAsia"/>
          <w:b/>
        </w:rPr>
        <w:t>异常处理</w:t>
      </w:r>
      <w:r>
        <w:rPr>
          <w:rFonts w:ascii="Times New Roman" w:hAnsi="Times New Roman"/>
          <w:b/>
        </w:rPr>
        <w:t>：</w:t>
      </w:r>
    </w:p>
    <w:p w14:paraId="1CAEAEE4" w14:textId="77777777" w:rsidR="00FF666C" w:rsidRDefault="00137298">
      <w:pPr>
        <w:numPr>
          <w:ilvl w:val="0"/>
          <w:numId w:val="77"/>
        </w:numPr>
        <w:spacing w:line="360" w:lineRule="auto"/>
        <w:jc w:val="left"/>
        <w:rPr>
          <w:rFonts w:ascii="Times New Roman" w:hAnsi="Times New Roman"/>
        </w:rPr>
      </w:pPr>
      <w:r>
        <w:rPr>
          <w:rFonts w:ascii="Times New Roman" w:hAnsi="Times New Roman" w:hint="eastAsia"/>
        </w:rPr>
        <w:t>新问卷默认仅有标题，分页符两项，点击创建即分配问卷</w:t>
      </w:r>
      <w:r>
        <w:rPr>
          <w:rFonts w:ascii="Times New Roman" w:hAnsi="Times New Roman" w:hint="eastAsia"/>
        </w:rPr>
        <w:t>id</w:t>
      </w:r>
      <w:r>
        <w:rPr>
          <w:rFonts w:ascii="Times New Roman" w:hAnsi="Times New Roman" w:hint="eastAsia"/>
        </w:rPr>
        <w:t>显示在问卷列表界面</w:t>
      </w:r>
    </w:p>
    <w:p w14:paraId="747831BF" w14:textId="77777777" w:rsidR="00FF666C" w:rsidRDefault="00FF666C">
      <w:pPr>
        <w:spacing w:line="360" w:lineRule="auto"/>
        <w:jc w:val="left"/>
        <w:rPr>
          <w:rFonts w:ascii="Times New Roman" w:hAnsi="Times New Roman"/>
        </w:rPr>
      </w:pPr>
    </w:p>
    <w:p w14:paraId="4219732F" w14:textId="77777777" w:rsidR="00FF666C" w:rsidRDefault="00137298">
      <w:pPr>
        <w:pStyle w:val="2"/>
      </w:pPr>
      <w:r>
        <w:rPr>
          <w:rFonts w:hint="eastAsia"/>
        </w:rPr>
        <w:t>查看答卷数据</w:t>
      </w:r>
      <w:r>
        <w:rPr>
          <w:rFonts w:hint="eastAsia"/>
        </w:rPr>
        <w:t>-</w:t>
      </w:r>
      <w:r>
        <w:rPr>
          <w:rFonts w:hint="eastAsia"/>
        </w:rPr>
        <w:t>数据统计</w:t>
      </w:r>
    </w:p>
    <w:p w14:paraId="6564A338" w14:textId="77777777" w:rsidR="00FF666C" w:rsidRDefault="00137298">
      <w:pPr>
        <w:numPr>
          <w:ilvl w:val="0"/>
          <w:numId w:val="78"/>
        </w:numPr>
        <w:spacing w:line="360" w:lineRule="auto"/>
        <w:jc w:val="left"/>
        <w:rPr>
          <w:rFonts w:ascii="Times New Roman" w:hAnsi="Times New Roman"/>
          <w:b/>
        </w:rPr>
      </w:pPr>
      <w:r>
        <w:rPr>
          <w:rFonts w:ascii="Times New Roman" w:hAnsi="Times New Roman"/>
          <w:b/>
        </w:rPr>
        <w:t>页面初始化</w:t>
      </w:r>
    </w:p>
    <w:p w14:paraId="60D690AE" w14:textId="77777777" w:rsidR="00FF666C" w:rsidRDefault="00137298">
      <w:pPr>
        <w:spacing w:line="360" w:lineRule="auto"/>
        <w:jc w:val="center"/>
      </w:pPr>
      <w:r>
        <w:rPr>
          <w:noProof/>
        </w:rPr>
        <w:drawing>
          <wp:inline distT="0" distB="0" distL="0" distR="0" wp14:anchorId="7B0F43B6" wp14:editId="13A592AF">
            <wp:extent cx="5337810" cy="5003800"/>
            <wp:effectExtent l="0" t="0" r="0" b="6350"/>
            <wp:docPr id="170" name="图片 170" descr="C:\Users\CYQ\AppData\Local\Microsoft\Windows\INetCache\Content.Word\web-查看答卷数据-数据统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C:\Users\CYQ\AppData\Local\Microsoft\Windows\INetCache\Content.Word\web-查看答卷数据-数据统计.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337810" cy="5004197"/>
                    </a:xfrm>
                    <a:prstGeom prst="rect">
                      <a:avLst/>
                    </a:prstGeom>
                    <a:noFill/>
                    <a:ln>
                      <a:noFill/>
                    </a:ln>
                  </pic:spPr>
                </pic:pic>
              </a:graphicData>
            </a:graphic>
          </wp:inline>
        </w:drawing>
      </w:r>
    </w:p>
    <w:p w14:paraId="22794E49" w14:textId="77777777" w:rsidR="00FF666C" w:rsidRDefault="00137298">
      <w:pPr>
        <w:numPr>
          <w:ilvl w:val="0"/>
          <w:numId w:val="79"/>
        </w:numPr>
        <w:spacing w:line="360" w:lineRule="auto"/>
        <w:jc w:val="left"/>
        <w:rPr>
          <w:rFonts w:ascii="Times New Roman" w:hAnsi="Times New Roman"/>
        </w:rPr>
      </w:pPr>
      <w:r>
        <w:rPr>
          <w:rFonts w:ascii="Times New Roman" w:hAnsi="Times New Roman" w:hint="eastAsia"/>
        </w:rPr>
        <w:t>页面左上角为问卷调查应用名称</w:t>
      </w:r>
    </w:p>
    <w:p w14:paraId="22BD0FA7" w14:textId="77777777" w:rsidR="00FF666C" w:rsidRDefault="00137298">
      <w:pPr>
        <w:numPr>
          <w:ilvl w:val="0"/>
          <w:numId w:val="79"/>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问卷列表、问卷模板两个功能按钮</w:t>
      </w:r>
    </w:p>
    <w:p w14:paraId="4A0E37EF" w14:textId="77777777" w:rsidR="00FF666C" w:rsidRDefault="00137298">
      <w:pPr>
        <w:numPr>
          <w:ilvl w:val="0"/>
          <w:numId w:val="79"/>
        </w:numPr>
        <w:spacing w:line="360" w:lineRule="auto"/>
        <w:jc w:val="left"/>
        <w:rPr>
          <w:rFonts w:ascii="Times New Roman" w:hAnsi="Times New Roman"/>
        </w:rPr>
      </w:pPr>
      <w:proofErr w:type="gramStart"/>
      <w:r>
        <w:rPr>
          <w:rFonts w:ascii="Times New Roman" w:hAnsi="Times New Roman" w:hint="eastAsia"/>
        </w:rPr>
        <w:t>轻应用</w:t>
      </w:r>
      <w:proofErr w:type="gramEnd"/>
      <w:r>
        <w:rPr>
          <w:rFonts w:ascii="Times New Roman" w:hAnsi="Times New Roman" w:hint="eastAsia"/>
        </w:rPr>
        <w:t>名称右侧功能区下方</w:t>
      </w:r>
      <w:r>
        <w:rPr>
          <w:rFonts w:ascii="Times New Roman" w:hAnsi="Times New Roman" w:hint="eastAsia"/>
        </w:rPr>
        <w:t>title</w:t>
      </w:r>
      <w:r>
        <w:rPr>
          <w:rFonts w:ascii="Times New Roman" w:hAnsi="Times New Roman" w:hint="eastAsia"/>
        </w:rPr>
        <w:t>显示“问卷调查</w:t>
      </w:r>
      <w:r>
        <w:rPr>
          <w:rFonts w:ascii="Times New Roman" w:hAnsi="Times New Roman" w:hint="eastAsia"/>
        </w:rPr>
        <w:t>&gt;</w:t>
      </w:r>
      <w:r>
        <w:rPr>
          <w:rFonts w:ascii="Times New Roman" w:hAnsi="Times New Roman" w:hint="eastAsia"/>
        </w:rPr>
        <w:t>数据统计”</w:t>
      </w:r>
      <w:r>
        <w:rPr>
          <w:rFonts w:ascii="Times New Roman" w:hAnsi="Times New Roman"/>
        </w:rPr>
        <w:t xml:space="preserve"> </w:t>
      </w:r>
    </w:p>
    <w:p w14:paraId="1E84A37E" w14:textId="77777777" w:rsidR="00FF666C" w:rsidRDefault="00137298">
      <w:pPr>
        <w:numPr>
          <w:ilvl w:val="0"/>
          <w:numId w:val="79"/>
        </w:numPr>
        <w:spacing w:line="360" w:lineRule="auto"/>
        <w:jc w:val="left"/>
        <w:rPr>
          <w:rFonts w:ascii="Times New Roman" w:hAnsi="Times New Roman"/>
        </w:rPr>
      </w:pPr>
      <w:r>
        <w:rPr>
          <w:rFonts w:ascii="Times New Roman" w:hAnsi="Times New Roman" w:hint="eastAsia"/>
        </w:rPr>
        <w:t>数据统计下方左侧显示问卷名称，右侧显示当前状态、问卷在线时长和已收集有效问卷数量</w:t>
      </w:r>
    </w:p>
    <w:p w14:paraId="6180E02E" w14:textId="77777777" w:rsidR="00FF666C" w:rsidRDefault="00137298">
      <w:pPr>
        <w:numPr>
          <w:ilvl w:val="0"/>
          <w:numId w:val="79"/>
        </w:numPr>
        <w:spacing w:line="360" w:lineRule="auto"/>
        <w:jc w:val="left"/>
        <w:rPr>
          <w:rFonts w:ascii="Times New Roman" w:hAnsi="Times New Roman"/>
        </w:rPr>
      </w:pPr>
      <w:r>
        <w:rPr>
          <w:rFonts w:ascii="Times New Roman" w:hAnsi="Times New Roman" w:hint="eastAsia"/>
        </w:rPr>
        <w:t>答卷数据为数据统计和原始数据两项，默认显示数据统计界面，点击原始数据进入到原始数据界面，数据统计界面用户可根据自定义规则查看统计数据并可导出统计数据</w:t>
      </w:r>
    </w:p>
    <w:p w14:paraId="28252286" w14:textId="77777777" w:rsidR="00FF666C" w:rsidRDefault="00137298">
      <w:pPr>
        <w:numPr>
          <w:ilvl w:val="0"/>
          <w:numId w:val="78"/>
        </w:numPr>
        <w:spacing w:line="360" w:lineRule="auto"/>
        <w:jc w:val="left"/>
        <w:rPr>
          <w:rFonts w:ascii="Times New Roman" w:hAnsi="Times New Roman"/>
          <w:b/>
        </w:rPr>
      </w:pPr>
      <w:r>
        <w:rPr>
          <w:rFonts w:ascii="Times New Roman" w:hAnsi="Times New Roman"/>
          <w:b/>
        </w:rPr>
        <w:lastRenderedPageBreak/>
        <w:t>功能描述：</w:t>
      </w:r>
    </w:p>
    <w:p w14:paraId="33AA320B" w14:textId="77777777" w:rsidR="00FF666C" w:rsidRDefault="00137298">
      <w:pPr>
        <w:numPr>
          <w:ilvl w:val="0"/>
          <w:numId w:val="80"/>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问卷列表、问卷模板和我的模板等三个功能按钮，点击不同按钮进入到对应的模块</w:t>
      </w:r>
    </w:p>
    <w:p w14:paraId="234E8ECA" w14:textId="77777777" w:rsidR="00FF666C" w:rsidRDefault="00137298">
      <w:pPr>
        <w:numPr>
          <w:ilvl w:val="0"/>
          <w:numId w:val="80"/>
        </w:numPr>
        <w:spacing w:line="360" w:lineRule="auto"/>
        <w:jc w:val="left"/>
        <w:rPr>
          <w:rFonts w:ascii="Times New Roman" w:hAnsi="Times New Roman"/>
        </w:rPr>
      </w:pPr>
      <w:r>
        <w:rPr>
          <w:rFonts w:ascii="Times New Roman" w:hAnsi="Times New Roman" w:hint="eastAsia"/>
        </w:rPr>
        <w:t>数据统计界面，用户可自定义筛选条件，可选择题目、是否选择、和题目对应的选项进行统计（如您的性别</w:t>
      </w:r>
      <w:r>
        <w:rPr>
          <w:rFonts w:ascii="Times New Roman" w:hAnsi="Times New Roman" w:hint="eastAsia"/>
        </w:rPr>
        <w:t>-</w:t>
      </w:r>
      <w:r>
        <w:rPr>
          <w:rFonts w:ascii="Times New Roman" w:hAnsi="Times New Roman" w:hint="eastAsia"/>
        </w:rPr>
        <w:t>选择了</w:t>
      </w:r>
      <w:r>
        <w:rPr>
          <w:rFonts w:ascii="Times New Roman" w:hAnsi="Times New Roman" w:hint="eastAsia"/>
        </w:rPr>
        <w:t>-</w:t>
      </w:r>
      <w:r>
        <w:rPr>
          <w:rFonts w:ascii="Times New Roman" w:hAnsi="Times New Roman" w:hint="eastAsia"/>
        </w:rPr>
        <w:t>男），点击筛选条件后的</w:t>
      </w:r>
      <w:r>
        <w:rPr>
          <w:rFonts w:ascii="Times New Roman" w:hAnsi="Times New Roman" w:hint="eastAsia"/>
        </w:rPr>
        <w:t>x</w:t>
      </w:r>
      <w:r>
        <w:rPr>
          <w:rFonts w:ascii="Times New Roman" w:hAnsi="Times New Roman" w:hint="eastAsia"/>
        </w:rPr>
        <w:t>删除按钮</w:t>
      </w:r>
      <w:proofErr w:type="gramStart"/>
      <w:r>
        <w:rPr>
          <w:rFonts w:ascii="Times New Roman" w:hAnsi="Times New Roman" w:hint="eastAsia"/>
        </w:rPr>
        <w:t>删除此</w:t>
      </w:r>
      <w:proofErr w:type="gramEnd"/>
      <w:r>
        <w:rPr>
          <w:rFonts w:ascii="Times New Roman" w:hAnsi="Times New Roman" w:hint="eastAsia"/>
        </w:rPr>
        <w:t>条件，点击新增一行按钮新增筛选条件</w:t>
      </w:r>
      <w:r>
        <w:rPr>
          <w:rFonts w:ascii="Times New Roman" w:hAnsi="Times New Roman" w:hint="eastAsia"/>
        </w:rPr>
        <w:t>x</w:t>
      </w:r>
      <w:r>
        <w:rPr>
          <w:rFonts w:ascii="Times New Roman" w:hAnsi="Times New Roman" w:hint="eastAsia"/>
        </w:rPr>
        <w:t>，点击确认按钮完成筛选条件的确认，点击重置按钮情况所有筛选条件。确定筛选条件后可点击右上角导出统计结果自动导出</w:t>
      </w:r>
      <w:proofErr w:type="spellStart"/>
      <w:r>
        <w:rPr>
          <w:rFonts w:ascii="Times New Roman" w:hAnsi="Times New Roman" w:hint="eastAsia"/>
        </w:rPr>
        <w:t>xls</w:t>
      </w:r>
      <w:proofErr w:type="spellEnd"/>
      <w:r>
        <w:rPr>
          <w:rFonts w:ascii="Times New Roman" w:hAnsi="Times New Roman" w:hint="eastAsia"/>
        </w:rPr>
        <w:t>表格供下载</w:t>
      </w:r>
    </w:p>
    <w:p w14:paraId="17C8971A" w14:textId="77777777" w:rsidR="00FF666C" w:rsidRDefault="00137298">
      <w:pPr>
        <w:numPr>
          <w:ilvl w:val="0"/>
          <w:numId w:val="80"/>
        </w:numPr>
        <w:spacing w:line="360" w:lineRule="auto"/>
        <w:jc w:val="left"/>
        <w:rPr>
          <w:rFonts w:ascii="Times New Roman" w:hAnsi="Times New Roman"/>
        </w:rPr>
      </w:pPr>
      <w:r>
        <w:rPr>
          <w:rFonts w:ascii="Times New Roman" w:hAnsi="Times New Roman" w:hint="eastAsia"/>
        </w:rPr>
        <w:t>确认筛选条件后，下方显示对应的统计结果。统计图</w:t>
      </w:r>
      <w:proofErr w:type="gramStart"/>
      <w:r>
        <w:rPr>
          <w:rFonts w:ascii="Times New Roman" w:hAnsi="Times New Roman" w:hint="eastAsia"/>
        </w:rPr>
        <w:t>可选饼图和</w:t>
      </w:r>
      <w:proofErr w:type="gramEnd"/>
      <w:r>
        <w:rPr>
          <w:rFonts w:ascii="Times New Roman" w:hAnsi="Times New Roman" w:hint="eastAsia"/>
        </w:rPr>
        <w:t>条形图，默认</w:t>
      </w:r>
      <w:proofErr w:type="gramStart"/>
      <w:r>
        <w:rPr>
          <w:rFonts w:ascii="Times New Roman" w:hAnsi="Times New Roman" w:hint="eastAsia"/>
        </w:rPr>
        <w:t>为饼图展</w:t>
      </w:r>
      <w:proofErr w:type="gramEnd"/>
      <w:r>
        <w:rPr>
          <w:rFonts w:ascii="Times New Roman" w:hAnsi="Times New Roman" w:hint="eastAsia"/>
        </w:rPr>
        <w:t>现，排序显示为默认排序，可选默认排序，升序和降序三种，其中默认排序的排序方式为降序排列。</w:t>
      </w:r>
    </w:p>
    <w:p w14:paraId="0559915F" w14:textId="77777777" w:rsidR="00FF666C" w:rsidRDefault="00137298">
      <w:pPr>
        <w:numPr>
          <w:ilvl w:val="0"/>
          <w:numId w:val="78"/>
        </w:numPr>
        <w:spacing w:line="360" w:lineRule="auto"/>
        <w:jc w:val="left"/>
        <w:rPr>
          <w:rFonts w:ascii="Times New Roman" w:hAnsi="Times New Roman"/>
          <w:b/>
        </w:rPr>
      </w:pPr>
      <w:r>
        <w:rPr>
          <w:rFonts w:ascii="Times New Roman" w:hAnsi="Times New Roman" w:hint="eastAsia"/>
          <w:b/>
        </w:rPr>
        <w:t>异常处理</w:t>
      </w:r>
      <w:r>
        <w:rPr>
          <w:rFonts w:ascii="Times New Roman" w:hAnsi="Times New Roman"/>
          <w:b/>
        </w:rPr>
        <w:t>：</w:t>
      </w:r>
    </w:p>
    <w:p w14:paraId="582AA394" w14:textId="77777777" w:rsidR="00FF666C" w:rsidRDefault="00137298">
      <w:pPr>
        <w:numPr>
          <w:ilvl w:val="0"/>
          <w:numId w:val="81"/>
        </w:numPr>
        <w:spacing w:line="360" w:lineRule="auto"/>
        <w:jc w:val="left"/>
        <w:rPr>
          <w:rFonts w:ascii="Times New Roman" w:hAnsi="Times New Roman"/>
        </w:rPr>
      </w:pPr>
      <w:r>
        <w:rPr>
          <w:rFonts w:ascii="Times New Roman" w:hAnsi="Times New Roman" w:hint="eastAsia"/>
        </w:rPr>
        <w:t>结果命名规则为：问卷名称</w:t>
      </w:r>
      <w:r>
        <w:rPr>
          <w:rFonts w:ascii="Times New Roman" w:hAnsi="Times New Roman" w:hint="eastAsia"/>
        </w:rPr>
        <w:t>_</w:t>
      </w:r>
      <w:r>
        <w:rPr>
          <w:rFonts w:ascii="Times New Roman" w:hAnsi="Times New Roman" w:hint="eastAsia"/>
        </w:rPr>
        <w:t>统计报告</w:t>
      </w:r>
      <w:r>
        <w:rPr>
          <w:rFonts w:ascii="Times New Roman" w:hAnsi="Times New Roman" w:hint="eastAsia"/>
        </w:rPr>
        <w:t>+</w:t>
      </w:r>
      <w:r>
        <w:rPr>
          <w:rFonts w:ascii="Times New Roman" w:hAnsi="Times New Roman" w:hint="eastAsia"/>
        </w:rPr>
        <w:t>时间</w:t>
      </w:r>
      <w:r>
        <w:rPr>
          <w:rFonts w:ascii="Times New Roman" w:hAnsi="Times New Roman" w:hint="eastAsia"/>
        </w:rPr>
        <w:t>.</w:t>
      </w:r>
      <w:proofErr w:type="spellStart"/>
      <w:r>
        <w:rPr>
          <w:rFonts w:ascii="Times New Roman" w:hAnsi="Times New Roman" w:hint="eastAsia"/>
        </w:rPr>
        <w:t>xls</w:t>
      </w:r>
      <w:proofErr w:type="spellEnd"/>
      <w:r>
        <w:rPr>
          <w:rFonts w:ascii="Times New Roman" w:hAnsi="Times New Roman" w:hint="eastAsia"/>
        </w:rPr>
        <w:t>，示例：市场调查</w:t>
      </w:r>
      <w:r>
        <w:rPr>
          <w:rFonts w:ascii="Times New Roman" w:hAnsi="Times New Roman" w:hint="eastAsia"/>
        </w:rPr>
        <w:t>_</w:t>
      </w:r>
      <w:r>
        <w:rPr>
          <w:rFonts w:ascii="Times New Roman" w:hAnsi="Times New Roman" w:hint="eastAsia"/>
        </w:rPr>
        <w:t>统计报告</w:t>
      </w:r>
      <w:r>
        <w:rPr>
          <w:rFonts w:ascii="Times New Roman" w:hAnsi="Times New Roman" w:hint="eastAsia"/>
        </w:rPr>
        <w:t>2017-06-21 172711.xls</w:t>
      </w:r>
    </w:p>
    <w:p w14:paraId="76D25C33" w14:textId="77777777" w:rsidR="00FF666C" w:rsidRDefault="00137298">
      <w:pPr>
        <w:numPr>
          <w:ilvl w:val="0"/>
          <w:numId w:val="81"/>
        </w:numPr>
        <w:spacing w:line="360" w:lineRule="auto"/>
        <w:jc w:val="left"/>
        <w:rPr>
          <w:rFonts w:ascii="Times New Roman" w:hAnsi="Times New Roman"/>
        </w:rPr>
      </w:pPr>
      <w:proofErr w:type="spellStart"/>
      <w:r>
        <w:rPr>
          <w:rFonts w:ascii="Times New Roman" w:hAnsi="Times New Roman" w:hint="eastAsia"/>
        </w:rPr>
        <w:t>xls</w:t>
      </w:r>
      <w:proofErr w:type="spellEnd"/>
      <w:r>
        <w:rPr>
          <w:rFonts w:ascii="Times New Roman" w:hAnsi="Times New Roman" w:hint="eastAsia"/>
        </w:rPr>
        <w:t>文件上方显示筛选条件，格式：</w:t>
      </w:r>
    </w:p>
    <w:tbl>
      <w:tblPr>
        <w:tblStyle w:val="affffd"/>
        <w:tblW w:w="7362" w:type="dxa"/>
        <w:tblInd w:w="1260" w:type="dxa"/>
        <w:tblLayout w:type="fixed"/>
        <w:tblLook w:val="04A0" w:firstRow="1" w:lastRow="0" w:firstColumn="1" w:lastColumn="0" w:noHBand="0" w:noVBand="1"/>
      </w:tblPr>
      <w:tblGrid>
        <w:gridCol w:w="1840"/>
        <w:gridCol w:w="1840"/>
        <w:gridCol w:w="1841"/>
        <w:gridCol w:w="1841"/>
      </w:tblGrid>
      <w:tr w:rsidR="00FF666C" w14:paraId="53AFB4A3" w14:textId="77777777">
        <w:tc>
          <w:tcPr>
            <w:tcW w:w="1840" w:type="dxa"/>
          </w:tcPr>
          <w:p w14:paraId="7F27FEE5" w14:textId="77777777" w:rsidR="00FF666C" w:rsidRDefault="00137298">
            <w:pPr>
              <w:spacing w:line="360" w:lineRule="auto"/>
              <w:jc w:val="left"/>
              <w:rPr>
                <w:sz w:val="18"/>
              </w:rPr>
            </w:pPr>
            <w:r>
              <w:rPr>
                <w:rFonts w:hint="eastAsia"/>
                <w:sz w:val="18"/>
              </w:rPr>
              <w:t>筛选条件</w:t>
            </w:r>
            <w:r>
              <w:rPr>
                <w:rFonts w:hint="eastAsia"/>
                <w:sz w:val="18"/>
              </w:rPr>
              <w:t>1</w:t>
            </w:r>
          </w:p>
        </w:tc>
        <w:tc>
          <w:tcPr>
            <w:tcW w:w="1840" w:type="dxa"/>
          </w:tcPr>
          <w:p w14:paraId="3C6A8676" w14:textId="77777777" w:rsidR="00FF666C" w:rsidRDefault="00137298">
            <w:pPr>
              <w:spacing w:line="360" w:lineRule="auto"/>
              <w:jc w:val="left"/>
              <w:rPr>
                <w:sz w:val="18"/>
              </w:rPr>
            </w:pPr>
            <w:r>
              <w:rPr>
                <w:rFonts w:hint="eastAsia"/>
                <w:sz w:val="18"/>
              </w:rPr>
              <w:t>题目</w:t>
            </w:r>
          </w:p>
        </w:tc>
        <w:tc>
          <w:tcPr>
            <w:tcW w:w="1841" w:type="dxa"/>
          </w:tcPr>
          <w:p w14:paraId="5DB52CAA" w14:textId="77777777" w:rsidR="00FF666C" w:rsidRDefault="00137298">
            <w:pPr>
              <w:spacing w:line="360" w:lineRule="auto"/>
              <w:jc w:val="left"/>
              <w:rPr>
                <w:sz w:val="18"/>
              </w:rPr>
            </w:pPr>
            <w:r>
              <w:rPr>
                <w:rFonts w:hint="eastAsia"/>
                <w:sz w:val="18"/>
              </w:rPr>
              <w:t>选择项</w:t>
            </w:r>
          </w:p>
        </w:tc>
        <w:tc>
          <w:tcPr>
            <w:tcW w:w="1841" w:type="dxa"/>
          </w:tcPr>
          <w:p w14:paraId="0A7F60C2" w14:textId="77777777" w:rsidR="00FF666C" w:rsidRDefault="00137298">
            <w:pPr>
              <w:spacing w:line="360" w:lineRule="auto"/>
              <w:jc w:val="left"/>
              <w:rPr>
                <w:sz w:val="18"/>
              </w:rPr>
            </w:pPr>
            <w:r>
              <w:rPr>
                <w:rFonts w:hint="eastAsia"/>
                <w:sz w:val="18"/>
              </w:rPr>
              <w:t>选项</w:t>
            </w:r>
          </w:p>
        </w:tc>
      </w:tr>
      <w:tr w:rsidR="00FF666C" w14:paraId="02FB01A3" w14:textId="77777777">
        <w:tc>
          <w:tcPr>
            <w:tcW w:w="1840" w:type="dxa"/>
          </w:tcPr>
          <w:p w14:paraId="16B1B9F8" w14:textId="77777777" w:rsidR="00FF666C" w:rsidRDefault="00FF666C">
            <w:pPr>
              <w:spacing w:line="360" w:lineRule="auto"/>
              <w:jc w:val="left"/>
              <w:rPr>
                <w:sz w:val="18"/>
              </w:rPr>
            </w:pPr>
          </w:p>
        </w:tc>
        <w:tc>
          <w:tcPr>
            <w:tcW w:w="1840" w:type="dxa"/>
          </w:tcPr>
          <w:p w14:paraId="3B381006" w14:textId="77777777" w:rsidR="00FF666C" w:rsidRDefault="00FF666C">
            <w:pPr>
              <w:spacing w:line="360" w:lineRule="auto"/>
              <w:jc w:val="left"/>
              <w:rPr>
                <w:sz w:val="18"/>
              </w:rPr>
            </w:pPr>
          </w:p>
        </w:tc>
        <w:tc>
          <w:tcPr>
            <w:tcW w:w="1841" w:type="dxa"/>
          </w:tcPr>
          <w:p w14:paraId="70CB811B" w14:textId="77777777" w:rsidR="00FF666C" w:rsidRDefault="00FF666C">
            <w:pPr>
              <w:spacing w:line="360" w:lineRule="auto"/>
              <w:jc w:val="left"/>
              <w:rPr>
                <w:sz w:val="18"/>
              </w:rPr>
            </w:pPr>
          </w:p>
        </w:tc>
        <w:tc>
          <w:tcPr>
            <w:tcW w:w="1841" w:type="dxa"/>
          </w:tcPr>
          <w:p w14:paraId="4A24DB39" w14:textId="77777777" w:rsidR="00FF666C" w:rsidRDefault="00FF666C">
            <w:pPr>
              <w:spacing w:line="360" w:lineRule="auto"/>
              <w:jc w:val="left"/>
              <w:rPr>
                <w:sz w:val="18"/>
              </w:rPr>
            </w:pPr>
          </w:p>
        </w:tc>
      </w:tr>
    </w:tbl>
    <w:p w14:paraId="727A7B37" w14:textId="77777777" w:rsidR="00FF666C" w:rsidRDefault="00137298">
      <w:pPr>
        <w:spacing w:line="360" w:lineRule="auto"/>
        <w:ind w:left="1260"/>
        <w:jc w:val="left"/>
        <w:rPr>
          <w:rFonts w:ascii="Times New Roman" w:hAnsi="Times New Roman"/>
        </w:rPr>
      </w:pPr>
      <w:r>
        <w:rPr>
          <w:rFonts w:ascii="Times New Roman" w:hAnsi="Times New Roman" w:hint="eastAsia"/>
        </w:rPr>
        <w:t>示例如下：</w:t>
      </w:r>
    </w:p>
    <w:tbl>
      <w:tblPr>
        <w:tblStyle w:val="affffd"/>
        <w:tblW w:w="7362" w:type="dxa"/>
        <w:tblInd w:w="1260" w:type="dxa"/>
        <w:tblLayout w:type="fixed"/>
        <w:tblLook w:val="04A0" w:firstRow="1" w:lastRow="0" w:firstColumn="1" w:lastColumn="0" w:noHBand="0" w:noVBand="1"/>
      </w:tblPr>
      <w:tblGrid>
        <w:gridCol w:w="1836"/>
        <w:gridCol w:w="1852"/>
        <w:gridCol w:w="1837"/>
        <w:gridCol w:w="1837"/>
      </w:tblGrid>
      <w:tr w:rsidR="00FF666C" w14:paraId="4BB3DC34" w14:textId="77777777">
        <w:tc>
          <w:tcPr>
            <w:tcW w:w="1836" w:type="dxa"/>
          </w:tcPr>
          <w:p w14:paraId="5FD5E53E" w14:textId="77777777" w:rsidR="00FF666C" w:rsidRDefault="00137298">
            <w:pPr>
              <w:spacing w:line="360" w:lineRule="auto"/>
              <w:jc w:val="left"/>
              <w:rPr>
                <w:sz w:val="18"/>
              </w:rPr>
            </w:pPr>
            <w:r>
              <w:rPr>
                <w:rFonts w:hint="eastAsia"/>
                <w:sz w:val="18"/>
              </w:rPr>
              <w:t>筛选条件</w:t>
            </w:r>
            <w:r>
              <w:rPr>
                <w:rFonts w:hint="eastAsia"/>
                <w:sz w:val="18"/>
              </w:rPr>
              <w:t>1</w:t>
            </w:r>
          </w:p>
        </w:tc>
        <w:tc>
          <w:tcPr>
            <w:tcW w:w="1852" w:type="dxa"/>
          </w:tcPr>
          <w:p w14:paraId="2BC85A76" w14:textId="77777777" w:rsidR="00FF666C" w:rsidRDefault="00137298">
            <w:pPr>
              <w:spacing w:line="360" w:lineRule="auto"/>
              <w:jc w:val="left"/>
              <w:rPr>
                <w:sz w:val="18"/>
              </w:rPr>
            </w:pPr>
            <w:r>
              <w:rPr>
                <w:sz w:val="18"/>
              </w:rPr>
              <w:t>Q1.</w:t>
            </w:r>
            <w:r>
              <w:rPr>
                <w:rFonts w:hint="eastAsia"/>
                <w:sz w:val="18"/>
              </w:rPr>
              <w:t>您的性别</w:t>
            </w:r>
          </w:p>
        </w:tc>
        <w:tc>
          <w:tcPr>
            <w:tcW w:w="1837" w:type="dxa"/>
          </w:tcPr>
          <w:p w14:paraId="404319AA" w14:textId="77777777" w:rsidR="00FF666C" w:rsidRDefault="00137298">
            <w:pPr>
              <w:spacing w:line="360" w:lineRule="auto"/>
              <w:jc w:val="left"/>
              <w:rPr>
                <w:sz w:val="18"/>
              </w:rPr>
            </w:pPr>
            <w:r>
              <w:rPr>
                <w:rFonts w:hint="eastAsia"/>
                <w:sz w:val="18"/>
              </w:rPr>
              <w:t>选择了</w:t>
            </w:r>
          </w:p>
        </w:tc>
        <w:tc>
          <w:tcPr>
            <w:tcW w:w="1837" w:type="dxa"/>
          </w:tcPr>
          <w:p w14:paraId="693C5C75" w14:textId="77777777" w:rsidR="00FF666C" w:rsidRDefault="00137298">
            <w:pPr>
              <w:spacing w:line="360" w:lineRule="auto"/>
              <w:jc w:val="left"/>
              <w:rPr>
                <w:sz w:val="18"/>
              </w:rPr>
            </w:pPr>
            <w:r>
              <w:rPr>
                <w:rFonts w:hint="eastAsia"/>
                <w:sz w:val="18"/>
              </w:rPr>
              <w:t>男</w:t>
            </w:r>
          </w:p>
        </w:tc>
      </w:tr>
      <w:tr w:rsidR="00FF666C" w14:paraId="6810F62A" w14:textId="77777777">
        <w:tc>
          <w:tcPr>
            <w:tcW w:w="1836" w:type="dxa"/>
          </w:tcPr>
          <w:p w14:paraId="4E139FB7" w14:textId="77777777" w:rsidR="00FF666C" w:rsidRDefault="00137298">
            <w:pPr>
              <w:spacing w:line="360" w:lineRule="auto"/>
              <w:jc w:val="left"/>
              <w:rPr>
                <w:sz w:val="18"/>
              </w:rPr>
            </w:pPr>
            <w:r>
              <w:rPr>
                <w:rFonts w:hint="eastAsia"/>
                <w:sz w:val="18"/>
              </w:rPr>
              <w:t>筛选条件</w:t>
            </w:r>
            <w:r>
              <w:rPr>
                <w:rFonts w:hint="eastAsia"/>
                <w:sz w:val="18"/>
              </w:rPr>
              <w:t>2</w:t>
            </w:r>
          </w:p>
        </w:tc>
        <w:tc>
          <w:tcPr>
            <w:tcW w:w="1852" w:type="dxa"/>
          </w:tcPr>
          <w:p w14:paraId="61E30DBD" w14:textId="77777777" w:rsidR="00FF666C" w:rsidRDefault="00137298">
            <w:pPr>
              <w:spacing w:line="360" w:lineRule="auto"/>
              <w:jc w:val="left"/>
              <w:rPr>
                <w:sz w:val="18"/>
              </w:rPr>
            </w:pPr>
            <w:r>
              <w:rPr>
                <w:rFonts w:hint="eastAsia"/>
                <w:sz w:val="18"/>
              </w:rPr>
              <w:t>Q2.</w:t>
            </w:r>
            <w:r>
              <w:rPr>
                <w:rFonts w:hint="eastAsia"/>
                <w:sz w:val="18"/>
              </w:rPr>
              <w:t>您喜欢的电视类型</w:t>
            </w:r>
          </w:p>
        </w:tc>
        <w:tc>
          <w:tcPr>
            <w:tcW w:w="1837" w:type="dxa"/>
          </w:tcPr>
          <w:p w14:paraId="5E92F8D4" w14:textId="77777777" w:rsidR="00FF666C" w:rsidRDefault="00137298">
            <w:pPr>
              <w:spacing w:line="360" w:lineRule="auto"/>
              <w:jc w:val="left"/>
              <w:rPr>
                <w:sz w:val="18"/>
              </w:rPr>
            </w:pPr>
            <w:r>
              <w:rPr>
                <w:rFonts w:hint="eastAsia"/>
                <w:sz w:val="18"/>
              </w:rPr>
              <w:t>未选择</w:t>
            </w:r>
          </w:p>
        </w:tc>
        <w:tc>
          <w:tcPr>
            <w:tcW w:w="1837" w:type="dxa"/>
          </w:tcPr>
          <w:p w14:paraId="4760CFCE" w14:textId="77777777" w:rsidR="00FF666C" w:rsidRDefault="00137298">
            <w:pPr>
              <w:spacing w:line="360" w:lineRule="auto"/>
              <w:jc w:val="left"/>
              <w:rPr>
                <w:sz w:val="18"/>
              </w:rPr>
            </w:pPr>
            <w:r>
              <w:rPr>
                <w:rFonts w:hint="eastAsia"/>
                <w:sz w:val="18"/>
              </w:rPr>
              <w:t>综艺节目</w:t>
            </w:r>
          </w:p>
        </w:tc>
      </w:tr>
    </w:tbl>
    <w:p w14:paraId="6DC08B69" w14:textId="77777777" w:rsidR="00FF666C" w:rsidRDefault="00FF666C">
      <w:pPr>
        <w:spacing w:line="360" w:lineRule="auto"/>
        <w:ind w:left="1260"/>
        <w:jc w:val="left"/>
        <w:rPr>
          <w:rFonts w:ascii="Times New Roman" w:hAnsi="Times New Roman"/>
        </w:rPr>
      </w:pPr>
    </w:p>
    <w:p w14:paraId="0EB13967" w14:textId="77777777" w:rsidR="00FF666C" w:rsidRDefault="00137298">
      <w:pPr>
        <w:numPr>
          <w:ilvl w:val="0"/>
          <w:numId w:val="81"/>
        </w:numPr>
        <w:spacing w:line="360" w:lineRule="auto"/>
        <w:jc w:val="left"/>
        <w:rPr>
          <w:rFonts w:ascii="Times New Roman" w:hAnsi="Times New Roman"/>
        </w:rPr>
      </w:pPr>
      <w:r>
        <w:rPr>
          <w:rFonts w:ascii="Times New Roman" w:hAnsi="Times New Roman" w:hint="eastAsia"/>
        </w:rPr>
        <w:t>结果统计格式：</w:t>
      </w:r>
    </w:p>
    <w:tbl>
      <w:tblPr>
        <w:tblStyle w:val="affffd"/>
        <w:tblW w:w="5521" w:type="dxa"/>
        <w:tblInd w:w="1260" w:type="dxa"/>
        <w:tblLayout w:type="fixed"/>
        <w:tblLook w:val="04A0" w:firstRow="1" w:lastRow="0" w:firstColumn="1" w:lastColumn="0" w:noHBand="0" w:noVBand="1"/>
      </w:tblPr>
      <w:tblGrid>
        <w:gridCol w:w="1840"/>
        <w:gridCol w:w="1840"/>
        <w:gridCol w:w="1841"/>
      </w:tblGrid>
      <w:tr w:rsidR="00FF666C" w14:paraId="090FF978" w14:textId="77777777">
        <w:tc>
          <w:tcPr>
            <w:tcW w:w="5521" w:type="dxa"/>
            <w:gridSpan w:val="3"/>
          </w:tcPr>
          <w:p w14:paraId="3FF3DA71" w14:textId="77777777" w:rsidR="00FF666C" w:rsidRDefault="00137298">
            <w:pPr>
              <w:spacing w:line="360" w:lineRule="auto"/>
              <w:jc w:val="left"/>
              <w:rPr>
                <w:sz w:val="18"/>
              </w:rPr>
            </w:pPr>
            <w:r>
              <w:rPr>
                <w:rFonts w:hint="eastAsia"/>
                <w:sz w:val="18"/>
              </w:rPr>
              <w:t>题目序号：题目名称</w:t>
            </w:r>
          </w:p>
        </w:tc>
      </w:tr>
      <w:tr w:rsidR="00FF666C" w14:paraId="24E1E2D4" w14:textId="77777777">
        <w:tc>
          <w:tcPr>
            <w:tcW w:w="1840" w:type="dxa"/>
          </w:tcPr>
          <w:p w14:paraId="44E230F5" w14:textId="77777777" w:rsidR="00FF666C" w:rsidRDefault="00137298">
            <w:pPr>
              <w:spacing w:line="360" w:lineRule="auto"/>
              <w:jc w:val="left"/>
              <w:rPr>
                <w:sz w:val="18"/>
              </w:rPr>
            </w:pPr>
            <w:r>
              <w:rPr>
                <w:rFonts w:hint="eastAsia"/>
                <w:sz w:val="18"/>
              </w:rPr>
              <w:t>选项</w:t>
            </w:r>
          </w:p>
        </w:tc>
        <w:tc>
          <w:tcPr>
            <w:tcW w:w="1840" w:type="dxa"/>
          </w:tcPr>
          <w:p w14:paraId="347D01F8" w14:textId="77777777" w:rsidR="00FF666C" w:rsidRDefault="00137298">
            <w:pPr>
              <w:spacing w:line="360" w:lineRule="auto"/>
              <w:jc w:val="left"/>
              <w:rPr>
                <w:sz w:val="18"/>
              </w:rPr>
            </w:pPr>
            <w:r>
              <w:rPr>
                <w:rFonts w:hint="eastAsia"/>
                <w:sz w:val="18"/>
              </w:rPr>
              <w:t>计数</w:t>
            </w:r>
          </w:p>
        </w:tc>
        <w:tc>
          <w:tcPr>
            <w:tcW w:w="1841" w:type="dxa"/>
          </w:tcPr>
          <w:p w14:paraId="3AC14E34" w14:textId="77777777" w:rsidR="00FF666C" w:rsidRDefault="00137298">
            <w:pPr>
              <w:spacing w:line="360" w:lineRule="auto"/>
              <w:jc w:val="left"/>
              <w:rPr>
                <w:sz w:val="18"/>
              </w:rPr>
            </w:pPr>
            <w:r>
              <w:rPr>
                <w:rFonts w:hint="eastAsia"/>
                <w:sz w:val="18"/>
              </w:rPr>
              <w:t>占比</w:t>
            </w:r>
          </w:p>
        </w:tc>
      </w:tr>
      <w:tr w:rsidR="00FF666C" w14:paraId="681D497A" w14:textId="77777777">
        <w:tc>
          <w:tcPr>
            <w:tcW w:w="1840" w:type="dxa"/>
          </w:tcPr>
          <w:p w14:paraId="2561E8D8" w14:textId="77777777" w:rsidR="00FF666C" w:rsidRDefault="00137298">
            <w:pPr>
              <w:spacing w:line="360" w:lineRule="auto"/>
              <w:jc w:val="left"/>
              <w:rPr>
                <w:sz w:val="18"/>
              </w:rPr>
            </w:pPr>
            <w:r>
              <w:rPr>
                <w:rFonts w:hint="eastAsia"/>
                <w:sz w:val="18"/>
              </w:rPr>
              <w:t>答题人数</w:t>
            </w:r>
          </w:p>
        </w:tc>
        <w:tc>
          <w:tcPr>
            <w:tcW w:w="3681" w:type="dxa"/>
            <w:gridSpan w:val="2"/>
          </w:tcPr>
          <w:p w14:paraId="382E6D20" w14:textId="77777777" w:rsidR="00FF666C" w:rsidRDefault="00FF666C">
            <w:pPr>
              <w:spacing w:line="360" w:lineRule="auto"/>
              <w:jc w:val="left"/>
              <w:rPr>
                <w:sz w:val="18"/>
              </w:rPr>
            </w:pPr>
          </w:p>
        </w:tc>
      </w:tr>
    </w:tbl>
    <w:p w14:paraId="4698B9E4" w14:textId="77777777" w:rsidR="00FF666C" w:rsidRDefault="00137298">
      <w:pPr>
        <w:spacing w:line="360" w:lineRule="auto"/>
        <w:ind w:left="1260"/>
        <w:jc w:val="left"/>
        <w:rPr>
          <w:rFonts w:ascii="Times New Roman" w:hAnsi="Times New Roman"/>
        </w:rPr>
      </w:pPr>
      <w:r>
        <w:rPr>
          <w:rFonts w:ascii="Times New Roman" w:hAnsi="Times New Roman" w:hint="eastAsia"/>
        </w:rPr>
        <w:t>示例如下：</w:t>
      </w:r>
      <w:r>
        <w:rPr>
          <w:rFonts w:ascii="Times New Roman" w:hAnsi="Times New Roman"/>
        </w:rPr>
        <w:t xml:space="preserve"> </w:t>
      </w:r>
    </w:p>
    <w:tbl>
      <w:tblPr>
        <w:tblStyle w:val="affffd"/>
        <w:tblW w:w="5521" w:type="dxa"/>
        <w:tblInd w:w="1260" w:type="dxa"/>
        <w:tblLayout w:type="fixed"/>
        <w:tblLook w:val="04A0" w:firstRow="1" w:lastRow="0" w:firstColumn="1" w:lastColumn="0" w:noHBand="0" w:noVBand="1"/>
      </w:tblPr>
      <w:tblGrid>
        <w:gridCol w:w="1840"/>
        <w:gridCol w:w="1840"/>
        <w:gridCol w:w="1841"/>
      </w:tblGrid>
      <w:tr w:rsidR="00FF666C" w14:paraId="2C7379BC" w14:textId="77777777">
        <w:tc>
          <w:tcPr>
            <w:tcW w:w="5521" w:type="dxa"/>
            <w:gridSpan w:val="3"/>
          </w:tcPr>
          <w:p w14:paraId="6C20413C" w14:textId="77777777" w:rsidR="00FF666C" w:rsidRDefault="00137298">
            <w:pPr>
              <w:spacing w:line="360" w:lineRule="auto"/>
              <w:jc w:val="left"/>
              <w:rPr>
                <w:sz w:val="18"/>
              </w:rPr>
            </w:pPr>
            <w:r>
              <w:rPr>
                <w:rFonts w:hint="eastAsia"/>
                <w:sz w:val="18"/>
              </w:rPr>
              <w:t>1</w:t>
            </w:r>
            <w:r>
              <w:rPr>
                <w:rFonts w:hint="eastAsia"/>
                <w:sz w:val="18"/>
              </w:rPr>
              <w:t>：您的性别</w:t>
            </w:r>
          </w:p>
        </w:tc>
      </w:tr>
      <w:tr w:rsidR="00FF666C" w14:paraId="5269A224" w14:textId="77777777">
        <w:tc>
          <w:tcPr>
            <w:tcW w:w="1840" w:type="dxa"/>
          </w:tcPr>
          <w:p w14:paraId="6511DA2A" w14:textId="77777777" w:rsidR="00FF666C" w:rsidRDefault="00137298">
            <w:pPr>
              <w:spacing w:line="360" w:lineRule="auto"/>
              <w:jc w:val="left"/>
              <w:rPr>
                <w:sz w:val="18"/>
              </w:rPr>
            </w:pPr>
            <w:r>
              <w:rPr>
                <w:rFonts w:hint="eastAsia"/>
                <w:sz w:val="18"/>
              </w:rPr>
              <w:t>选项</w:t>
            </w:r>
          </w:p>
        </w:tc>
        <w:tc>
          <w:tcPr>
            <w:tcW w:w="1840" w:type="dxa"/>
          </w:tcPr>
          <w:p w14:paraId="78EB7849" w14:textId="77777777" w:rsidR="00FF666C" w:rsidRDefault="00137298">
            <w:pPr>
              <w:spacing w:line="360" w:lineRule="auto"/>
              <w:jc w:val="left"/>
              <w:rPr>
                <w:sz w:val="18"/>
              </w:rPr>
            </w:pPr>
            <w:r>
              <w:rPr>
                <w:rFonts w:hint="eastAsia"/>
                <w:sz w:val="18"/>
              </w:rPr>
              <w:t>计数</w:t>
            </w:r>
          </w:p>
        </w:tc>
        <w:tc>
          <w:tcPr>
            <w:tcW w:w="1841" w:type="dxa"/>
          </w:tcPr>
          <w:p w14:paraId="7C729276" w14:textId="77777777" w:rsidR="00FF666C" w:rsidRDefault="00137298">
            <w:pPr>
              <w:spacing w:line="360" w:lineRule="auto"/>
              <w:jc w:val="left"/>
              <w:rPr>
                <w:sz w:val="18"/>
              </w:rPr>
            </w:pPr>
            <w:r>
              <w:rPr>
                <w:rFonts w:hint="eastAsia"/>
                <w:sz w:val="18"/>
              </w:rPr>
              <w:t>占比</w:t>
            </w:r>
          </w:p>
        </w:tc>
      </w:tr>
      <w:tr w:rsidR="00FF666C" w14:paraId="646585AE" w14:textId="77777777">
        <w:tc>
          <w:tcPr>
            <w:tcW w:w="1840" w:type="dxa"/>
          </w:tcPr>
          <w:p w14:paraId="397E20DC" w14:textId="77777777" w:rsidR="00FF666C" w:rsidRDefault="00137298">
            <w:pPr>
              <w:spacing w:line="360" w:lineRule="auto"/>
              <w:jc w:val="left"/>
              <w:rPr>
                <w:sz w:val="18"/>
              </w:rPr>
            </w:pPr>
            <w:r>
              <w:rPr>
                <w:rFonts w:hint="eastAsia"/>
                <w:sz w:val="18"/>
              </w:rPr>
              <w:lastRenderedPageBreak/>
              <w:t>男</w:t>
            </w:r>
          </w:p>
        </w:tc>
        <w:tc>
          <w:tcPr>
            <w:tcW w:w="1840" w:type="dxa"/>
          </w:tcPr>
          <w:p w14:paraId="36BF7356" w14:textId="77777777" w:rsidR="00FF666C" w:rsidRDefault="00137298">
            <w:pPr>
              <w:spacing w:line="360" w:lineRule="auto"/>
              <w:jc w:val="left"/>
              <w:rPr>
                <w:sz w:val="18"/>
              </w:rPr>
            </w:pPr>
            <w:r>
              <w:rPr>
                <w:rFonts w:hint="eastAsia"/>
                <w:sz w:val="18"/>
              </w:rPr>
              <w:t>1</w:t>
            </w:r>
          </w:p>
        </w:tc>
        <w:tc>
          <w:tcPr>
            <w:tcW w:w="1841" w:type="dxa"/>
          </w:tcPr>
          <w:p w14:paraId="69B874CB" w14:textId="77777777" w:rsidR="00FF666C" w:rsidRDefault="00137298">
            <w:pPr>
              <w:spacing w:line="360" w:lineRule="auto"/>
              <w:jc w:val="left"/>
              <w:rPr>
                <w:sz w:val="18"/>
              </w:rPr>
            </w:pPr>
            <w:r>
              <w:rPr>
                <w:sz w:val="18"/>
              </w:rPr>
              <w:t>2</w:t>
            </w:r>
            <w:r>
              <w:rPr>
                <w:rFonts w:hint="eastAsia"/>
                <w:sz w:val="18"/>
              </w:rPr>
              <w:t>0%</w:t>
            </w:r>
          </w:p>
        </w:tc>
      </w:tr>
      <w:tr w:rsidR="00FF666C" w14:paraId="27F65789" w14:textId="77777777">
        <w:tc>
          <w:tcPr>
            <w:tcW w:w="1840" w:type="dxa"/>
          </w:tcPr>
          <w:p w14:paraId="25C660AB" w14:textId="77777777" w:rsidR="00FF666C" w:rsidRDefault="00137298">
            <w:pPr>
              <w:spacing w:line="360" w:lineRule="auto"/>
              <w:jc w:val="left"/>
              <w:rPr>
                <w:sz w:val="18"/>
              </w:rPr>
            </w:pPr>
            <w:r>
              <w:rPr>
                <w:rFonts w:hint="eastAsia"/>
                <w:sz w:val="18"/>
              </w:rPr>
              <w:t>女</w:t>
            </w:r>
          </w:p>
        </w:tc>
        <w:tc>
          <w:tcPr>
            <w:tcW w:w="1840" w:type="dxa"/>
          </w:tcPr>
          <w:p w14:paraId="46774EA5" w14:textId="77777777" w:rsidR="00FF666C" w:rsidRDefault="00137298">
            <w:pPr>
              <w:spacing w:line="360" w:lineRule="auto"/>
              <w:jc w:val="left"/>
              <w:rPr>
                <w:sz w:val="18"/>
              </w:rPr>
            </w:pPr>
            <w:r>
              <w:rPr>
                <w:rFonts w:hint="eastAsia"/>
                <w:sz w:val="18"/>
              </w:rPr>
              <w:t>4</w:t>
            </w:r>
          </w:p>
        </w:tc>
        <w:tc>
          <w:tcPr>
            <w:tcW w:w="1841" w:type="dxa"/>
          </w:tcPr>
          <w:p w14:paraId="6A10F791" w14:textId="77777777" w:rsidR="00FF666C" w:rsidRDefault="00137298">
            <w:pPr>
              <w:spacing w:line="360" w:lineRule="auto"/>
              <w:jc w:val="left"/>
              <w:rPr>
                <w:sz w:val="18"/>
              </w:rPr>
            </w:pPr>
            <w:r>
              <w:rPr>
                <w:rFonts w:hint="eastAsia"/>
                <w:sz w:val="18"/>
              </w:rPr>
              <w:t>80%</w:t>
            </w:r>
          </w:p>
        </w:tc>
      </w:tr>
      <w:tr w:rsidR="00FF666C" w14:paraId="693BB601" w14:textId="77777777">
        <w:tc>
          <w:tcPr>
            <w:tcW w:w="1840" w:type="dxa"/>
          </w:tcPr>
          <w:p w14:paraId="113E7933" w14:textId="77777777" w:rsidR="00FF666C" w:rsidRDefault="00137298">
            <w:pPr>
              <w:spacing w:line="360" w:lineRule="auto"/>
              <w:jc w:val="left"/>
              <w:rPr>
                <w:sz w:val="18"/>
              </w:rPr>
            </w:pPr>
            <w:r>
              <w:rPr>
                <w:rFonts w:hint="eastAsia"/>
                <w:sz w:val="18"/>
              </w:rPr>
              <w:t>答题人数</w:t>
            </w:r>
          </w:p>
        </w:tc>
        <w:tc>
          <w:tcPr>
            <w:tcW w:w="3681" w:type="dxa"/>
            <w:gridSpan w:val="2"/>
          </w:tcPr>
          <w:p w14:paraId="24BC5CAA" w14:textId="77777777" w:rsidR="00FF666C" w:rsidRDefault="00137298">
            <w:pPr>
              <w:spacing w:line="360" w:lineRule="auto"/>
              <w:jc w:val="left"/>
              <w:rPr>
                <w:sz w:val="18"/>
              </w:rPr>
            </w:pPr>
            <w:r>
              <w:rPr>
                <w:rFonts w:hint="eastAsia"/>
                <w:sz w:val="18"/>
              </w:rPr>
              <w:t>5</w:t>
            </w:r>
          </w:p>
        </w:tc>
      </w:tr>
    </w:tbl>
    <w:bookmarkStart w:id="5" w:name="_MON_1566112438"/>
    <w:bookmarkEnd w:id="5"/>
    <w:p w14:paraId="32C232CF" w14:textId="520A8C86" w:rsidR="00FF666C" w:rsidRDefault="006E17FE">
      <w:pPr>
        <w:spacing w:line="360" w:lineRule="auto"/>
        <w:ind w:left="1260"/>
        <w:jc w:val="left"/>
        <w:rPr>
          <w:rFonts w:ascii="Times New Roman" w:hAnsi="Times New Roman"/>
        </w:rPr>
      </w:pPr>
      <w:r>
        <w:rPr>
          <w:rFonts w:ascii="Times New Roman" w:hAnsi="Times New Roman"/>
        </w:rPr>
        <w:object w:dxaOrig="1534" w:dyaOrig="1111" w14:anchorId="51F8F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55.15pt" o:ole="">
            <v:imagedata r:id="rId31" o:title=""/>
          </v:shape>
          <o:OLEObject Type="Embed" ProgID="Excel.Sheet.8" ShapeID="_x0000_i1025" DrawAspect="Icon" ObjectID="_1568291207" r:id="rId32"/>
        </w:object>
      </w:r>
    </w:p>
    <w:p w14:paraId="5F23FEFF" w14:textId="77777777" w:rsidR="00FF666C" w:rsidRDefault="00137298">
      <w:pPr>
        <w:pStyle w:val="2"/>
      </w:pPr>
      <w:r>
        <w:rPr>
          <w:rFonts w:hint="eastAsia"/>
        </w:rPr>
        <w:t>查看答卷数据</w:t>
      </w:r>
      <w:r>
        <w:rPr>
          <w:rFonts w:hint="eastAsia"/>
        </w:rPr>
        <w:t>-</w:t>
      </w:r>
      <w:r>
        <w:rPr>
          <w:rFonts w:hint="eastAsia"/>
        </w:rPr>
        <w:t>原始数据</w:t>
      </w:r>
    </w:p>
    <w:p w14:paraId="02FA67A3" w14:textId="77777777" w:rsidR="00FF666C" w:rsidRDefault="00137298">
      <w:pPr>
        <w:numPr>
          <w:ilvl w:val="0"/>
          <w:numId w:val="82"/>
        </w:numPr>
        <w:spacing w:line="360" w:lineRule="auto"/>
        <w:jc w:val="left"/>
        <w:rPr>
          <w:rFonts w:ascii="Times New Roman" w:hAnsi="Times New Roman"/>
          <w:b/>
        </w:rPr>
      </w:pPr>
      <w:r>
        <w:rPr>
          <w:rFonts w:ascii="Times New Roman" w:hAnsi="Times New Roman"/>
          <w:b/>
        </w:rPr>
        <w:t>页面初始化</w:t>
      </w:r>
    </w:p>
    <w:p w14:paraId="5B669A60" w14:textId="77777777" w:rsidR="00FF666C" w:rsidRDefault="00137298">
      <w:pPr>
        <w:spacing w:line="360" w:lineRule="auto"/>
        <w:jc w:val="center"/>
      </w:pPr>
      <w:r>
        <w:rPr>
          <w:noProof/>
        </w:rPr>
        <w:drawing>
          <wp:inline distT="0" distB="0" distL="0" distR="0" wp14:anchorId="5724BFA7" wp14:editId="37D94B4D">
            <wp:extent cx="5337810" cy="3002280"/>
            <wp:effectExtent l="0" t="0" r="0" b="7620"/>
            <wp:docPr id="172" name="图片 172" descr="C:\Users\CYQ\AppData\Local\Microsoft\Windows\INetCache\Content.Word\web-查看答卷数据-原始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C:\Users\CYQ\AppData\Local\Microsoft\Windows\INetCache\Content.Word\web-查看答卷数据-原始数据.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337810" cy="3002518"/>
                    </a:xfrm>
                    <a:prstGeom prst="rect">
                      <a:avLst/>
                    </a:prstGeom>
                    <a:noFill/>
                    <a:ln>
                      <a:noFill/>
                    </a:ln>
                  </pic:spPr>
                </pic:pic>
              </a:graphicData>
            </a:graphic>
          </wp:inline>
        </w:drawing>
      </w:r>
    </w:p>
    <w:p w14:paraId="0A3D3DA1" w14:textId="77777777" w:rsidR="00FF666C" w:rsidRDefault="00137298">
      <w:pPr>
        <w:numPr>
          <w:ilvl w:val="0"/>
          <w:numId w:val="83"/>
        </w:numPr>
        <w:spacing w:line="360" w:lineRule="auto"/>
        <w:jc w:val="left"/>
        <w:rPr>
          <w:rFonts w:ascii="Times New Roman" w:hAnsi="Times New Roman"/>
        </w:rPr>
      </w:pPr>
      <w:r>
        <w:rPr>
          <w:rFonts w:ascii="Times New Roman" w:hAnsi="Times New Roman" w:hint="eastAsia"/>
        </w:rPr>
        <w:t>页面左上角为问卷调查应用名称</w:t>
      </w:r>
    </w:p>
    <w:p w14:paraId="6A72116B" w14:textId="77777777" w:rsidR="00FF666C" w:rsidRDefault="00137298">
      <w:pPr>
        <w:numPr>
          <w:ilvl w:val="0"/>
          <w:numId w:val="83"/>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w:t>
      </w:r>
    </w:p>
    <w:p w14:paraId="35131E19" w14:textId="77777777" w:rsidR="00FF666C" w:rsidRDefault="00137298">
      <w:pPr>
        <w:numPr>
          <w:ilvl w:val="0"/>
          <w:numId w:val="83"/>
        </w:numPr>
        <w:spacing w:line="360" w:lineRule="auto"/>
        <w:jc w:val="left"/>
        <w:rPr>
          <w:rFonts w:ascii="Times New Roman" w:hAnsi="Times New Roman"/>
        </w:rPr>
      </w:pPr>
      <w:r>
        <w:rPr>
          <w:rFonts w:ascii="Times New Roman" w:hAnsi="Times New Roman" w:hint="eastAsia"/>
        </w:rPr>
        <w:t>数据统计下方显示问卷名称、当前状态、问卷在线时长和已收集有效问卷数量</w:t>
      </w:r>
    </w:p>
    <w:p w14:paraId="397671F6" w14:textId="77777777" w:rsidR="00FF666C" w:rsidRDefault="00137298">
      <w:pPr>
        <w:numPr>
          <w:ilvl w:val="0"/>
          <w:numId w:val="83"/>
        </w:numPr>
        <w:spacing w:line="360" w:lineRule="auto"/>
        <w:jc w:val="left"/>
        <w:rPr>
          <w:rFonts w:ascii="Times New Roman" w:hAnsi="Times New Roman"/>
        </w:rPr>
      </w:pPr>
      <w:r>
        <w:rPr>
          <w:rFonts w:ascii="Times New Roman" w:hAnsi="Times New Roman" w:hint="eastAsia"/>
        </w:rPr>
        <w:t>问卷名称下方显示原始数据，管理员可导出并下载原始数据，也可点击查看按钮查看问卷填写情况</w:t>
      </w:r>
    </w:p>
    <w:p w14:paraId="0FFEABC8" w14:textId="77777777" w:rsidR="00FF666C" w:rsidRDefault="00137298">
      <w:pPr>
        <w:numPr>
          <w:ilvl w:val="0"/>
          <w:numId w:val="82"/>
        </w:numPr>
        <w:spacing w:line="360" w:lineRule="auto"/>
        <w:jc w:val="left"/>
        <w:rPr>
          <w:rFonts w:ascii="Times New Roman" w:hAnsi="Times New Roman"/>
          <w:b/>
        </w:rPr>
      </w:pPr>
      <w:r>
        <w:rPr>
          <w:rFonts w:ascii="Times New Roman" w:hAnsi="Times New Roman"/>
          <w:b/>
        </w:rPr>
        <w:t>功能描述：</w:t>
      </w:r>
    </w:p>
    <w:p w14:paraId="3810E116" w14:textId="77777777" w:rsidR="00FF666C" w:rsidRDefault="00137298">
      <w:pPr>
        <w:numPr>
          <w:ilvl w:val="0"/>
          <w:numId w:val="84"/>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问卷列表、问卷模板和我的模板等三个功能按钮，点击不同按钮进入到对应的模块</w:t>
      </w:r>
    </w:p>
    <w:p w14:paraId="7A97E321" w14:textId="77777777" w:rsidR="00FF666C" w:rsidRDefault="00137298">
      <w:pPr>
        <w:numPr>
          <w:ilvl w:val="0"/>
          <w:numId w:val="84"/>
        </w:numPr>
        <w:spacing w:line="360" w:lineRule="auto"/>
        <w:jc w:val="left"/>
        <w:rPr>
          <w:rFonts w:ascii="Times New Roman" w:hAnsi="Times New Roman"/>
        </w:rPr>
      </w:pPr>
      <w:r>
        <w:rPr>
          <w:rFonts w:ascii="Times New Roman" w:hAnsi="Times New Roman"/>
        </w:rPr>
        <w:t>T</w:t>
      </w:r>
      <w:r>
        <w:rPr>
          <w:rFonts w:ascii="Times New Roman" w:hAnsi="Times New Roman" w:hint="eastAsia"/>
        </w:rPr>
        <w:t>itle</w:t>
      </w:r>
      <w:r>
        <w:rPr>
          <w:rFonts w:ascii="Times New Roman" w:hAnsi="Times New Roman" w:hint="eastAsia"/>
        </w:rPr>
        <w:t>显示“问卷调查</w:t>
      </w:r>
      <w:r>
        <w:rPr>
          <w:rFonts w:ascii="Times New Roman" w:hAnsi="Times New Roman" w:hint="eastAsia"/>
        </w:rPr>
        <w:t>&gt;</w:t>
      </w:r>
      <w:r>
        <w:rPr>
          <w:rFonts w:ascii="Times New Roman" w:hAnsi="Times New Roman" w:hint="eastAsia"/>
        </w:rPr>
        <w:t>数据统计”</w:t>
      </w:r>
    </w:p>
    <w:p w14:paraId="2FF15689" w14:textId="77777777" w:rsidR="00FF666C" w:rsidRDefault="00137298">
      <w:pPr>
        <w:numPr>
          <w:ilvl w:val="0"/>
          <w:numId w:val="84"/>
        </w:numPr>
        <w:spacing w:line="360" w:lineRule="auto"/>
        <w:jc w:val="left"/>
        <w:rPr>
          <w:rFonts w:ascii="Times New Roman" w:hAnsi="Times New Roman"/>
        </w:rPr>
      </w:pPr>
      <w:r>
        <w:rPr>
          <w:rFonts w:ascii="Times New Roman" w:hAnsi="Times New Roman" w:hint="eastAsia"/>
        </w:rPr>
        <w:t>title</w:t>
      </w:r>
      <w:r>
        <w:rPr>
          <w:rFonts w:ascii="Times New Roman" w:hAnsi="Times New Roman" w:hint="eastAsia"/>
        </w:rPr>
        <w:t>下方显示问卷名称、当前状态、问卷在线时长和已收集有效问卷数量</w:t>
      </w:r>
    </w:p>
    <w:p w14:paraId="58918ED3" w14:textId="369EDD5E" w:rsidR="00FF666C" w:rsidRDefault="00137298">
      <w:pPr>
        <w:numPr>
          <w:ilvl w:val="0"/>
          <w:numId w:val="84"/>
        </w:numPr>
        <w:spacing w:line="360" w:lineRule="auto"/>
        <w:jc w:val="left"/>
        <w:rPr>
          <w:rFonts w:ascii="Times New Roman" w:hAnsi="Times New Roman"/>
        </w:rPr>
      </w:pPr>
      <w:r>
        <w:rPr>
          <w:rFonts w:ascii="Times New Roman" w:hAnsi="Times New Roman" w:hint="eastAsia"/>
        </w:rPr>
        <w:lastRenderedPageBreak/>
        <w:t>管理员可点击导出原始数据</w:t>
      </w:r>
      <w:r w:rsidR="00014A8A">
        <w:rPr>
          <w:rFonts w:ascii="Times New Roman" w:hAnsi="Times New Roman" w:hint="eastAsia"/>
        </w:rPr>
        <w:t>按钮</w:t>
      </w:r>
      <w:r>
        <w:rPr>
          <w:rFonts w:ascii="Times New Roman" w:hAnsi="Times New Roman" w:hint="eastAsia"/>
        </w:rPr>
        <w:t>，导出当前已答问</w:t>
      </w:r>
      <w:proofErr w:type="gramStart"/>
      <w:r>
        <w:rPr>
          <w:rFonts w:ascii="Times New Roman" w:hAnsi="Times New Roman" w:hint="eastAsia"/>
        </w:rPr>
        <w:t>卷结果</w:t>
      </w:r>
      <w:proofErr w:type="gramEnd"/>
      <w:r>
        <w:rPr>
          <w:rFonts w:ascii="Times New Roman" w:hAnsi="Times New Roman" w:hint="eastAsia"/>
        </w:rPr>
        <w:t>并下载至本地</w:t>
      </w:r>
    </w:p>
    <w:p w14:paraId="63211250" w14:textId="77777777" w:rsidR="00FF666C" w:rsidRDefault="00137298">
      <w:pPr>
        <w:numPr>
          <w:ilvl w:val="0"/>
          <w:numId w:val="84"/>
        </w:numPr>
        <w:spacing w:line="360" w:lineRule="auto"/>
        <w:jc w:val="left"/>
        <w:rPr>
          <w:rFonts w:ascii="Times New Roman" w:hAnsi="Times New Roman"/>
        </w:rPr>
      </w:pPr>
      <w:r>
        <w:rPr>
          <w:rFonts w:ascii="Times New Roman" w:hAnsi="Times New Roman" w:hint="eastAsia"/>
        </w:rPr>
        <w:t>页面下方显示此问卷调查所有当前已答问卷，分为序号、答卷者、提交时间、答题时间和操作，按提交时间升序展示。</w:t>
      </w:r>
    </w:p>
    <w:p w14:paraId="06C862DA" w14:textId="77777777" w:rsidR="00FF666C" w:rsidRDefault="00137298">
      <w:pPr>
        <w:numPr>
          <w:ilvl w:val="0"/>
          <w:numId w:val="84"/>
        </w:numPr>
        <w:spacing w:line="360" w:lineRule="auto"/>
        <w:jc w:val="left"/>
        <w:rPr>
          <w:rFonts w:ascii="Times New Roman" w:hAnsi="Times New Roman"/>
        </w:rPr>
      </w:pPr>
      <w:r>
        <w:rPr>
          <w:rFonts w:ascii="Times New Roman" w:hAnsi="Times New Roman" w:hint="eastAsia"/>
        </w:rPr>
        <w:t>管理员点击查看按钮弹出对应问卷的已答问卷界面，可查看详细答题信息</w:t>
      </w:r>
    </w:p>
    <w:p w14:paraId="50850C3A" w14:textId="77777777" w:rsidR="00FF666C" w:rsidRDefault="00137298">
      <w:pPr>
        <w:numPr>
          <w:ilvl w:val="0"/>
          <w:numId w:val="82"/>
        </w:numPr>
        <w:spacing w:line="360" w:lineRule="auto"/>
        <w:jc w:val="left"/>
        <w:rPr>
          <w:rFonts w:ascii="Times New Roman" w:hAnsi="Times New Roman"/>
          <w:b/>
        </w:rPr>
      </w:pPr>
      <w:r>
        <w:rPr>
          <w:rFonts w:ascii="Times New Roman" w:hAnsi="Times New Roman" w:hint="eastAsia"/>
          <w:b/>
        </w:rPr>
        <w:t>异常处理</w:t>
      </w:r>
      <w:r>
        <w:rPr>
          <w:rFonts w:ascii="Times New Roman" w:hAnsi="Times New Roman"/>
          <w:b/>
        </w:rPr>
        <w:t>：</w:t>
      </w:r>
    </w:p>
    <w:p w14:paraId="1B32EE68" w14:textId="411A5D87" w:rsidR="00FF666C" w:rsidRDefault="00014A8A">
      <w:pPr>
        <w:numPr>
          <w:ilvl w:val="0"/>
          <w:numId w:val="85"/>
        </w:numPr>
        <w:spacing w:line="360" w:lineRule="auto"/>
        <w:jc w:val="left"/>
        <w:rPr>
          <w:rFonts w:ascii="Times New Roman" w:hAnsi="Times New Roman"/>
        </w:rPr>
      </w:pPr>
      <w:r>
        <w:rPr>
          <w:rFonts w:ascii="Times New Roman" w:hAnsi="Times New Roman" w:hint="eastAsia"/>
        </w:rPr>
        <w:t>导出数据</w:t>
      </w:r>
      <w:r w:rsidR="00137298">
        <w:rPr>
          <w:rFonts w:ascii="Times New Roman" w:hAnsi="Times New Roman" w:hint="eastAsia"/>
        </w:rPr>
        <w:t>为</w:t>
      </w:r>
      <w:r w:rsidR="00137298">
        <w:rPr>
          <w:rFonts w:ascii="Times New Roman" w:hAnsi="Times New Roman" w:hint="eastAsia"/>
        </w:rPr>
        <w:t>csv</w:t>
      </w:r>
      <w:r w:rsidR="00137298">
        <w:rPr>
          <w:rFonts w:ascii="Times New Roman" w:hAnsi="Times New Roman" w:hint="eastAsia"/>
        </w:rPr>
        <w:t>格式，数据命名规则为问卷</w:t>
      </w:r>
      <w:r w:rsidR="00137298">
        <w:rPr>
          <w:rFonts w:ascii="Times New Roman" w:hAnsi="Times New Roman" w:hint="eastAsia"/>
        </w:rPr>
        <w:t>id_</w:t>
      </w:r>
      <w:r w:rsidR="00137298">
        <w:rPr>
          <w:rFonts w:ascii="Times New Roman" w:hAnsi="Times New Roman" w:hint="eastAsia"/>
        </w:rPr>
        <w:t>问卷名称</w:t>
      </w:r>
      <w:r w:rsidR="00137298">
        <w:rPr>
          <w:rFonts w:ascii="Times New Roman" w:hAnsi="Times New Roman" w:hint="eastAsia"/>
        </w:rPr>
        <w:t>_</w:t>
      </w:r>
      <w:r w:rsidR="00137298">
        <w:rPr>
          <w:rFonts w:ascii="Times New Roman" w:hAnsi="Times New Roman" w:hint="eastAsia"/>
        </w:rPr>
        <w:t>原始数据</w:t>
      </w:r>
      <w:r w:rsidR="00137298">
        <w:rPr>
          <w:rFonts w:ascii="Times New Roman" w:hAnsi="Times New Roman" w:hint="eastAsia"/>
        </w:rPr>
        <w:t>.csv</w:t>
      </w:r>
      <w:r w:rsidR="00137298">
        <w:rPr>
          <w:rFonts w:ascii="Times New Roman" w:hAnsi="Times New Roman" w:hint="eastAsia"/>
        </w:rPr>
        <w:t>，示例：</w:t>
      </w:r>
      <w:r w:rsidR="00137298">
        <w:rPr>
          <w:rFonts w:ascii="Times New Roman" w:hAnsi="Times New Roman" w:hint="eastAsia"/>
        </w:rPr>
        <w:t>231688_</w:t>
      </w:r>
      <w:r w:rsidR="00137298">
        <w:rPr>
          <w:rFonts w:ascii="Times New Roman" w:hAnsi="Times New Roman" w:hint="eastAsia"/>
        </w:rPr>
        <w:t>市场调查</w:t>
      </w:r>
      <w:r w:rsidR="00137298">
        <w:rPr>
          <w:rFonts w:ascii="Times New Roman" w:hAnsi="Times New Roman" w:hint="eastAsia"/>
        </w:rPr>
        <w:t>_</w:t>
      </w:r>
      <w:r w:rsidR="00137298">
        <w:rPr>
          <w:rFonts w:ascii="Times New Roman" w:hAnsi="Times New Roman" w:hint="eastAsia"/>
        </w:rPr>
        <w:t>原始数据</w:t>
      </w:r>
      <w:r w:rsidR="00137298">
        <w:rPr>
          <w:rFonts w:ascii="Times New Roman" w:hAnsi="Times New Roman" w:hint="eastAsia"/>
        </w:rPr>
        <w:t>.csv</w:t>
      </w:r>
    </w:p>
    <w:p w14:paraId="0BF0BD63"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导出原始数据格式：</w:t>
      </w:r>
    </w:p>
    <w:tbl>
      <w:tblPr>
        <w:tblStyle w:val="affffd"/>
        <w:tblW w:w="7362" w:type="dxa"/>
        <w:tblInd w:w="1260" w:type="dxa"/>
        <w:tblLayout w:type="fixed"/>
        <w:tblLook w:val="04A0" w:firstRow="1" w:lastRow="0" w:firstColumn="1" w:lastColumn="0" w:noHBand="0" w:noVBand="1"/>
      </w:tblPr>
      <w:tblGrid>
        <w:gridCol w:w="669"/>
        <w:gridCol w:w="669"/>
        <w:gridCol w:w="669"/>
        <w:gridCol w:w="670"/>
        <w:gridCol w:w="669"/>
        <w:gridCol w:w="669"/>
        <w:gridCol w:w="669"/>
        <w:gridCol w:w="670"/>
        <w:gridCol w:w="669"/>
        <w:gridCol w:w="669"/>
        <w:gridCol w:w="670"/>
      </w:tblGrid>
      <w:tr w:rsidR="00FF666C" w14:paraId="46279710" w14:textId="77777777">
        <w:tc>
          <w:tcPr>
            <w:tcW w:w="669" w:type="dxa"/>
          </w:tcPr>
          <w:p w14:paraId="2D9E3BE2" w14:textId="77777777" w:rsidR="00FF666C" w:rsidRDefault="00137298">
            <w:pPr>
              <w:spacing w:line="360" w:lineRule="auto"/>
              <w:jc w:val="left"/>
              <w:rPr>
                <w:sz w:val="18"/>
              </w:rPr>
            </w:pPr>
            <w:r>
              <w:rPr>
                <w:rFonts w:hint="eastAsia"/>
                <w:sz w:val="18"/>
              </w:rPr>
              <w:t>工号</w:t>
            </w:r>
          </w:p>
        </w:tc>
        <w:tc>
          <w:tcPr>
            <w:tcW w:w="669" w:type="dxa"/>
          </w:tcPr>
          <w:p w14:paraId="2A6C1A6E" w14:textId="77777777" w:rsidR="00FF666C" w:rsidRDefault="00137298">
            <w:pPr>
              <w:spacing w:line="360" w:lineRule="auto"/>
              <w:jc w:val="left"/>
              <w:rPr>
                <w:sz w:val="18"/>
              </w:rPr>
            </w:pPr>
            <w:r>
              <w:rPr>
                <w:rFonts w:hint="eastAsia"/>
                <w:sz w:val="18"/>
              </w:rPr>
              <w:t>部门</w:t>
            </w:r>
          </w:p>
        </w:tc>
        <w:tc>
          <w:tcPr>
            <w:tcW w:w="669" w:type="dxa"/>
          </w:tcPr>
          <w:p w14:paraId="103EB2D3" w14:textId="77777777" w:rsidR="00FF666C" w:rsidRDefault="00137298">
            <w:pPr>
              <w:spacing w:line="360" w:lineRule="auto"/>
              <w:jc w:val="left"/>
              <w:rPr>
                <w:sz w:val="18"/>
              </w:rPr>
            </w:pPr>
            <w:r>
              <w:rPr>
                <w:rFonts w:hint="eastAsia"/>
                <w:sz w:val="18"/>
              </w:rPr>
              <w:t>姓名</w:t>
            </w:r>
          </w:p>
        </w:tc>
        <w:tc>
          <w:tcPr>
            <w:tcW w:w="670" w:type="dxa"/>
          </w:tcPr>
          <w:p w14:paraId="505EF95B" w14:textId="77777777" w:rsidR="00FF666C" w:rsidRDefault="00137298">
            <w:pPr>
              <w:spacing w:line="360" w:lineRule="auto"/>
              <w:jc w:val="left"/>
              <w:rPr>
                <w:sz w:val="18"/>
              </w:rPr>
            </w:pPr>
            <w:r>
              <w:rPr>
                <w:rFonts w:hint="eastAsia"/>
                <w:sz w:val="18"/>
              </w:rPr>
              <w:t>邮箱</w:t>
            </w:r>
          </w:p>
        </w:tc>
        <w:tc>
          <w:tcPr>
            <w:tcW w:w="669" w:type="dxa"/>
          </w:tcPr>
          <w:p w14:paraId="6690F471" w14:textId="77777777" w:rsidR="00FF666C" w:rsidRDefault="00137298">
            <w:pPr>
              <w:spacing w:line="360" w:lineRule="auto"/>
              <w:jc w:val="left"/>
              <w:rPr>
                <w:sz w:val="18"/>
              </w:rPr>
            </w:pPr>
            <w:r>
              <w:rPr>
                <w:rFonts w:hint="eastAsia"/>
                <w:sz w:val="18"/>
              </w:rPr>
              <w:t>答题时间</w:t>
            </w:r>
          </w:p>
        </w:tc>
        <w:tc>
          <w:tcPr>
            <w:tcW w:w="669" w:type="dxa"/>
          </w:tcPr>
          <w:p w14:paraId="61FE91D4" w14:textId="77777777" w:rsidR="00FF666C" w:rsidRDefault="00137298">
            <w:pPr>
              <w:spacing w:line="360" w:lineRule="auto"/>
              <w:jc w:val="left"/>
              <w:rPr>
                <w:sz w:val="18"/>
              </w:rPr>
            </w:pPr>
            <w:r>
              <w:rPr>
                <w:rFonts w:hint="eastAsia"/>
                <w:sz w:val="18"/>
              </w:rPr>
              <w:t>提交时间</w:t>
            </w:r>
          </w:p>
        </w:tc>
        <w:tc>
          <w:tcPr>
            <w:tcW w:w="669" w:type="dxa"/>
          </w:tcPr>
          <w:p w14:paraId="7E2D58BD" w14:textId="77777777" w:rsidR="00FF666C" w:rsidRDefault="00137298">
            <w:pPr>
              <w:spacing w:line="360" w:lineRule="auto"/>
              <w:jc w:val="left"/>
              <w:rPr>
                <w:sz w:val="18"/>
              </w:rPr>
            </w:pPr>
            <w:r>
              <w:rPr>
                <w:rFonts w:hint="eastAsia"/>
                <w:sz w:val="18"/>
              </w:rPr>
              <w:t>答题时长</w:t>
            </w:r>
          </w:p>
        </w:tc>
        <w:tc>
          <w:tcPr>
            <w:tcW w:w="670" w:type="dxa"/>
          </w:tcPr>
          <w:p w14:paraId="2CB24BFD" w14:textId="77777777" w:rsidR="00FF666C" w:rsidRDefault="00137298">
            <w:pPr>
              <w:spacing w:line="360" w:lineRule="auto"/>
              <w:jc w:val="left"/>
              <w:rPr>
                <w:sz w:val="18"/>
              </w:rPr>
            </w:pPr>
            <w:r>
              <w:rPr>
                <w:rFonts w:hint="eastAsia"/>
                <w:sz w:val="18"/>
              </w:rPr>
              <w:t>题目</w:t>
            </w:r>
            <w:r>
              <w:rPr>
                <w:rFonts w:hint="eastAsia"/>
                <w:sz w:val="18"/>
              </w:rPr>
              <w:t>1</w:t>
            </w:r>
          </w:p>
        </w:tc>
        <w:tc>
          <w:tcPr>
            <w:tcW w:w="669" w:type="dxa"/>
          </w:tcPr>
          <w:p w14:paraId="4F19F02B" w14:textId="77777777" w:rsidR="00FF666C" w:rsidRDefault="00137298">
            <w:pPr>
              <w:spacing w:line="360" w:lineRule="auto"/>
              <w:jc w:val="left"/>
              <w:rPr>
                <w:sz w:val="18"/>
              </w:rPr>
            </w:pPr>
            <w:r>
              <w:rPr>
                <w:rFonts w:hint="eastAsia"/>
                <w:sz w:val="18"/>
              </w:rPr>
              <w:t>题目</w:t>
            </w:r>
            <w:r>
              <w:rPr>
                <w:rFonts w:hint="eastAsia"/>
                <w:sz w:val="18"/>
              </w:rPr>
              <w:t>2</w:t>
            </w:r>
          </w:p>
        </w:tc>
        <w:tc>
          <w:tcPr>
            <w:tcW w:w="669" w:type="dxa"/>
          </w:tcPr>
          <w:p w14:paraId="311F717F" w14:textId="77777777" w:rsidR="00FF666C" w:rsidRDefault="00137298">
            <w:pPr>
              <w:spacing w:line="360" w:lineRule="auto"/>
              <w:jc w:val="left"/>
              <w:rPr>
                <w:sz w:val="18"/>
              </w:rPr>
            </w:pPr>
            <w:r>
              <w:rPr>
                <w:rFonts w:hint="eastAsia"/>
                <w:sz w:val="18"/>
              </w:rPr>
              <w:t>题目</w:t>
            </w:r>
            <w:r>
              <w:rPr>
                <w:rFonts w:hint="eastAsia"/>
                <w:sz w:val="18"/>
              </w:rPr>
              <w:t>3</w:t>
            </w:r>
          </w:p>
        </w:tc>
        <w:tc>
          <w:tcPr>
            <w:tcW w:w="670" w:type="dxa"/>
          </w:tcPr>
          <w:p w14:paraId="1E51E0BE" w14:textId="77777777" w:rsidR="00FF666C" w:rsidRDefault="00137298">
            <w:pPr>
              <w:spacing w:line="360" w:lineRule="auto"/>
              <w:jc w:val="left"/>
              <w:rPr>
                <w:sz w:val="18"/>
              </w:rPr>
            </w:pPr>
            <w:r>
              <w:rPr>
                <w:rFonts w:hint="eastAsia"/>
                <w:sz w:val="18"/>
              </w:rPr>
              <w:t>题目</w:t>
            </w:r>
            <w:r>
              <w:rPr>
                <w:rFonts w:hint="eastAsia"/>
                <w:sz w:val="18"/>
              </w:rPr>
              <w:t>4</w:t>
            </w:r>
          </w:p>
        </w:tc>
      </w:tr>
      <w:tr w:rsidR="00FF666C" w14:paraId="47C82FBC" w14:textId="77777777">
        <w:tc>
          <w:tcPr>
            <w:tcW w:w="669" w:type="dxa"/>
          </w:tcPr>
          <w:p w14:paraId="77DB29EF" w14:textId="77777777" w:rsidR="00FF666C" w:rsidRDefault="00FF666C">
            <w:pPr>
              <w:spacing w:line="360" w:lineRule="auto"/>
              <w:jc w:val="left"/>
              <w:rPr>
                <w:sz w:val="18"/>
              </w:rPr>
            </w:pPr>
          </w:p>
        </w:tc>
        <w:tc>
          <w:tcPr>
            <w:tcW w:w="669" w:type="dxa"/>
          </w:tcPr>
          <w:p w14:paraId="2DE4AFF5" w14:textId="77777777" w:rsidR="00FF666C" w:rsidRDefault="00FF666C">
            <w:pPr>
              <w:spacing w:line="360" w:lineRule="auto"/>
              <w:jc w:val="left"/>
              <w:rPr>
                <w:sz w:val="18"/>
              </w:rPr>
            </w:pPr>
          </w:p>
        </w:tc>
        <w:tc>
          <w:tcPr>
            <w:tcW w:w="669" w:type="dxa"/>
          </w:tcPr>
          <w:p w14:paraId="393F26D7" w14:textId="77777777" w:rsidR="00FF666C" w:rsidRDefault="00FF666C">
            <w:pPr>
              <w:spacing w:line="360" w:lineRule="auto"/>
              <w:jc w:val="left"/>
              <w:rPr>
                <w:sz w:val="18"/>
              </w:rPr>
            </w:pPr>
          </w:p>
        </w:tc>
        <w:tc>
          <w:tcPr>
            <w:tcW w:w="670" w:type="dxa"/>
          </w:tcPr>
          <w:p w14:paraId="46C1E1F8" w14:textId="77777777" w:rsidR="00FF666C" w:rsidRDefault="00FF666C">
            <w:pPr>
              <w:spacing w:line="360" w:lineRule="auto"/>
              <w:jc w:val="left"/>
              <w:rPr>
                <w:sz w:val="18"/>
              </w:rPr>
            </w:pPr>
          </w:p>
        </w:tc>
        <w:tc>
          <w:tcPr>
            <w:tcW w:w="669" w:type="dxa"/>
          </w:tcPr>
          <w:p w14:paraId="1706B519" w14:textId="77777777" w:rsidR="00FF666C" w:rsidRDefault="00FF666C">
            <w:pPr>
              <w:spacing w:line="360" w:lineRule="auto"/>
              <w:jc w:val="left"/>
              <w:rPr>
                <w:sz w:val="18"/>
              </w:rPr>
            </w:pPr>
          </w:p>
        </w:tc>
        <w:tc>
          <w:tcPr>
            <w:tcW w:w="669" w:type="dxa"/>
          </w:tcPr>
          <w:p w14:paraId="775E36ED" w14:textId="77777777" w:rsidR="00FF666C" w:rsidRDefault="00FF666C">
            <w:pPr>
              <w:spacing w:line="360" w:lineRule="auto"/>
              <w:jc w:val="left"/>
              <w:rPr>
                <w:sz w:val="18"/>
              </w:rPr>
            </w:pPr>
          </w:p>
        </w:tc>
        <w:tc>
          <w:tcPr>
            <w:tcW w:w="669" w:type="dxa"/>
          </w:tcPr>
          <w:p w14:paraId="746E20CC" w14:textId="77777777" w:rsidR="00FF666C" w:rsidRDefault="00FF666C">
            <w:pPr>
              <w:spacing w:line="360" w:lineRule="auto"/>
              <w:jc w:val="left"/>
              <w:rPr>
                <w:sz w:val="18"/>
              </w:rPr>
            </w:pPr>
          </w:p>
        </w:tc>
        <w:tc>
          <w:tcPr>
            <w:tcW w:w="670" w:type="dxa"/>
          </w:tcPr>
          <w:p w14:paraId="3FED384E" w14:textId="77777777" w:rsidR="00FF666C" w:rsidRDefault="00FF666C">
            <w:pPr>
              <w:spacing w:line="360" w:lineRule="auto"/>
              <w:jc w:val="left"/>
              <w:rPr>
                <w:sz w:val="18"/>
              </w:rPr>
            </w:pPr>
          </w:p>
        </w:tc>
        <w:tc>
          <w:tcPr>
            <w:tcW w:w="669" w:type="dxa"/>
          </w:tcPr>
          <w:p w14:paraId="0A95EE77" w14:textId="77777777" w:rsidR="00FF666C" w:rsidRDefault="00FF666C">
            <w:pPr>
              <w:spacing w:line="360" w:lineRule="auto"/>
              <w:jc w:val="left"/>
              <w:rPr>
                <w:sz w:val="18"/>
              </w:rPr>
            </w:pPr>
          </w:p>
        </w:tc>
        <w:tc>
          <w:tcPr>
            <w:tcW w:w="669" w:type="dxa"/>
          </w:tcPr>
          <w:p w14:paraId="34EA14D0" w14:textId="77777777" w:rsidR="00FF666C" w:rsidRDefault="00FF666C">
            <w:pPr>
              <w:spacing w:line="360" w:lineRule="auto"/>
              <w:jc w:val="left"/>
              <w:rPr>
                <w:sz w:val="18"/>
              </w:rPr>
            </w:pPr>
          </w:p>
        </w:tc>
        <w:tc>
          <w:tcPr>
            <w:tcW w:w="670" w:type="dxa"/>
          </w:tcPr>
          <w:p w14:paraId="132D3147" w14:textId="77777777" w:rsidR="00FF666C" w:rsidRDefault="00FF666C">
            <w:pPr>
              <w:spacing w:line="360" w:lineRule="auto"/>
              <w:jc w:val="left"/>
              <w:rPr>
                <w:sz w:val="18"/>
              </w:rPr>
            </w:pPr>
          </w:p>
        </w:tc>
      </w:tr>
    </w:tbl>
    <w:p w14:paraId="65DC08F3" w14:textId="77777777" w:rsidR="00FF666C" w:rsidRDefault="00137298">
      <w:pPr>
        <w:pStyle w:val="19"/>
        <w:numPr>
          <w:ilvl w:val="0"/>
          <w:numId w:val="62"/>
        </w:numPr>
        <w:spacing w:line="360" w:lineRule="auto"/>
        <w:ind w:firstLineChars="0"/>
        <w:jc w:val="left"/>
        <w:rPr>
          <w:rFonts w:ascii="Times New Roman" w:hAnsi="Times New Roman"/>
        </w:rPr>
      </w:pPr>
      <w:r>
        <w:rPr>
          <w:rFonts w:ascii="Times New Roman" w:hAnsi="Times New Roman" w:hint="eastAsia"/>
        </w:rPr>
        <w:t>导出原始数据示例：</w:t>
      </w:r>
    </w:p>
    <w:tbl>
      <w:tblPr>
        <w:tblStyle w:val="affffd"/>
        <w:tblW w:w="7362" w:type="dxa"/>
        <w:tblInd w:w="1260" w:type="dxa"/>
        <w:tblLayout w:type="fixed"/>
        <w:tblLook w:val="04A0" w:firstRow="1" w:lastRow="0" w:firstColumn="1" w:lastColumn="0" w:noHBand="0" w:noVBand="1"/>
      </w:tblPr>
      <w:tblGrid>
        <w:gridCol w:w="669"/>
        <w:gridCol w:w="669"/>
        <w:gridCol w:w="669"/>
        <w:gridCol w:w="670"/>
        <w:gridCol w:w="669"/>
        <w:gridCol w:w="669"/>
        <w:gridCol w:w="669"/>
        <w:gridCol w:w="670"/>
        <w:gridCol w:w="669"/>
        <w:gridCol w:w="669"/>
        <w:gridCol w:w="670"/>
      </w:tblGrid>
      <w:tr w:rsidR="00FF666C" w14:paraId="41AD82C0" w14:textId="77777777">
        <w:tc>
          <w:tcPr>
            <w:tcW w:w="669" w:type="dxa"/>
          </w:tcPr>
          <w:p w14:paraId="45504152" w14:textId="77777777" w:rsidR="00FF666C" w:rsidRDefault="00137298">
            <w:pPr>
              <w:spacing w:line="360" w:lineRule="auto"/>
              <w:jc w:val="left"/>
              <w:rPr>
                <w:sz w:val="18"/>
              </w:rPr>
            </w:pPr>
            <w:r>
              <w:rPr>
                <w:rFonts w:hint="eastAsia"/>
                <w:sz w:val="18"/>
              </w:rPr>
              <w:t>工号</w:t>
            </w:r>
          </w:p>
        </w:tc>
        <w:tc>
          <w:tcPr>
            <w:tcW w:w="669" w:type="dxa"/>
          </w:tcPr>
          <w:p w14:paraId="32E6C7F9" w14:textId="77777777" w:rsidR="00FF666C" w:rsidRDefault="00137298">
            <w:pPr>
              <w:spacing w:line="360" w:lineRule="auto"/>
              <w:jc w:val="left"/>
              <w:rPr>
                <w:sz w:val="18"/>
              </w:rPr>
            </w:pPr>
            <w:r>
              <w:rPr>
                <w:rFonts w:hint="eastAsia"/>
                <w:sz w:val="18"/>
              </w:rPr>
              <w:t>部门</w:t>
            </w:r>
          </w:p>
        </w:tc>
        <w:tc>
          <w:tcPr>
            <w:tcW w:w="669" w:type="dxa"/>
          </w:tcPr>
          <w:p w14:paraId="5A92657C" w14:textId="77777777" w:rsidR="00FF666C" w:rsidRDefault="00137298">
            <w:pPr>
              <w:spacing w:line="360" w:lineRule="auto"/>
              <w:jc w:val="left"/>
              <w:rPr>
                <w:sz w:val="18"/>
              </w:rPr>
            </w:pPr>
            <w:r>
              <w:rPr>
                <w:rFonts w:hint="eastAsia"/>
                <w:sz w:val="18"/>
              </w:rPr>
              <w:t>姓名</w:t>
            </w:r>
          </w:p>
        </w:tc>
        <w:tc>
          <w:tcPr>
            <w:tcW w:w="670" w:type="dxa"/>
          </w:tcPr>
          <w:p w14:paraId="3D4C3192" w14:textId="77777777" w:rsidR="00FF666C" w:rsidRDefault="00137298">
            <w:pPr>
              <w:spacing w:line="360" w:lineRule="auto"/>
              <w:jc w:val="left"/>
              <w:rPr>
                <w:sz w:val="18"/>
              </w:rPr>
            </w:pPr>
            <w:r>
              <w:rPr>
                <w:rFonts w:hint="eastAsia"/>
                <w:sz w:val="18"/>
              </w:rPr>
              <w:t>邮箱</w:t>
            </w:r>
          </w:p>
        </w:tc>
        <w:tc>
          <w:tcPr>
            <w:tcW w:w="669" w:type="dxa"/>
          </w:tcPr>
          <w:p w14:paraId="2F167A9E" w14:textId="77777777" w:rsidR="00FF666C" w:rsidRDefault="00137298">
            <w:pPr>
              <w:spacing w:line="360" w:lineRule="auto"/>
              <w:jc w:val="left"/>
              <w:rPr>
                <w:sz w:val="18"/>
              </w:rPr>
            </w:pPr>
            <w:r>
              <w:rPr>
                <w:rFonts w:hint="eastAsia"/>
                <w:sz w:val="18"/>
              </w:rPr>
              <w:t>答题时间</w:t>
            </w:r>
          </w:p>
        </w:tc>
        <w:tc>
          <w:tcPr>
            <w:tcW w:w="669" w:type="dxa"/>
          </w:tcPr>
          <w:p w14:paraId="0C6ACB4E" w14:textId="77777777" w:rsidR="00FF666C" w:rsidRDefault="00137298">
            <w:pPr>
              <w:spacing w:line="360" w:lineRule="auto"/>
              <w:jc w:val="left"/>
              <w:rPr>
                <w:sz w:val="18"/>
              </w:rPr>
            </w:pPr>
            <w:r>
              <w:rPr>
                <w:rFonts w:hint="eastAsia"/>
                <w:sz w:val="18"/>
              </w:rPr>
              <w:t>提交时间</w:t>
            </w:r>
          </w:p>
        </w:tc>
        <w:tc>
          <w:tcPr>
            <w:tcW w:w="669" w:type="dxa"/>
          </w:tcPr>
          <w:p w14:paraId="780622E2" w14:textId="77777777" w:rsidR="00FF666C" w:rsidRDefault="00137298">
            <w:pPr>
              <w:spacing w:line="360" w:lineRule="auto"/>
              <w:jc w:val="left"/>
              <w:rPr>
                <w:sz w:val="18"/>
              </w:rPr>
            </w:pPr>
            <w:r>
              <w:rPr>
                <w:rFonts w:hint="eastAsia"/>
                <w:sz w:val="18"/>
              </w:rPr>
              <w:t>答题时长</w:t>
            </w:r>
          </w:p>
        </w:tc>
        <w:tc>
          <w:tcPr>
            <w:tcW w:w="670" w:type="dxa"/>
          </w:tcPr>
          <w:p w14:paraId="1E75371B" w14:textId="77777777" w:rsidR="00FF666C" w:rsidRDefault="00137298">
            <w:pPr>
              <w:spacing w:line="360" w:lineRule="auto"/>
              <w:jc w:val="left"/>
              <w:rPr>
                <w:sz w:val="18"/>
              </w:rPr>
            </w:pPr>
            <w:r>
              <w:rPr>
                <w:rFonts w:hint="eastAsia"/>
                <w:sz w:val="18"/>
              </w:rPr>
              <w:t>Q1</w:t>
            </w:r>
            <w:r>
              <w:rPr>
                <w:rFonts w:hint="eastAsia"/>
                <w:sz w:val="18"/>
              </w:rPr>
              <w:t>：您的性别</w:t>
            </w:r>
          </w:p>
        </w:tc>
        <w:tc>
          <w:tcPr>
            <w:tcW w:w="669" w:type="dxa"/>
          </w:tcPr>
          <w:p w14:paraId="11CFDC28" w14:textId="77777777" w:rsidR="00FF666C" w:rsidRDefault="00137298">
            <w:pPr>
              <w:spacing w:line="360" w:lineRule="auto"/>
              <w:jc w:val="left"/>
              <w:rPr>
                <w:sz w:val="18"/>
              </w:rPr>
            </w:pPr>
            <w:r>
              <w:rPr>
                <w:rFonts w:hint="eastAsia"/>
                <w:sz w:val="18"/>
              </w:rPr>
              <w:t>Q2</w:t>
            </w:r>
            <w:r>
              <w:rPr>
                <w:rFonts w:hint="eastAsia"/>
                <w:sz w:val="18"/>
              </w:rPr>
              <w:t>：您的年龄</w:t>
            </w:r>
          </w:p>
        </w:tc>
        <w:tc>
          <w:tcPr>
            <w:tcW w:w="669" w:type="dxa"/>
          </w:tcPr>
          <w:p w14:paraId="6E3D99BC" w14:textId="77777777" w:rsidR="00FF666C" w:rsidRDefault="00137298">
            <w:pPr>
              <w:spacing w:line="360" w:lineRule="auto"/>
              <w:jc w:val="left"/>
              <w:rPr>
                <w:sz w:val="18"/>
              </w:rPr>
            </w:pPr>
            <w:r>
              <w:rPr>
                <w:rFonts w:hint="eastAsia"/>
                <w:sz w:val="18"/>
              </w:rPr>
              <w:t>Q3</w:t>
            </w:r>
            <w:r>
              <w:rPr>
                <w:rFonts w:hint="eastAsia"/>
                <w:sz w:val="18"/>
              </w:rPr>
              <w:t>：您的职业</w:t>
            </w:r>
          </w:p>
        </w:tc>
        <w:tc>
          <w:tcPr>
            <w:tcW w:w="670" w:type="dxa"/>
          </w:tcPr>
          <w:p w14:paraId="4C3FABC5" w14:textId="77777777" w:rsidR="00FF666C" w:rsidRDefault="00137298">
            <w:pPr>
              <w:spacing w:line="360" w:lineRule="auto"/>
              <w:jc w:val="left"/>
              <w:rPr>
                <w:sz w:val="18"/>
              </w:rPr>
            </w:pPr>
            <w:r>
              <w:rPr>
                <w:rFonts w:hint="eastAsia"/>
                <w:sz w:val="18"/>
              </w:rPr>
              <w:t>Q4</w:t>
            </w:r>
            <w:r>
              <w:rPr>
                <w:rFonts w:hint="eastAsia"/>
                <w:sz w:val="18"/>
              </w:rPr>
              <w:t>：您的月薪</w:t>
            </w:r>
          </w:p>
        </w:tc>
      </w:tr>
      <w:tr w:rsidR="00FF666C" w14:paraId="44B538D1" w14:textId="77777777">
        <w:tc>
          <w:tcPr>
            <w:tcW w:w="669" w:type="dxa"/>
          </w:tcPr>
          <w:p w14:paraId="387DE5F4" w14:textId="77777777" w:rsidR="00FF666C" w:rsidRDefault="00137298">
            <w:pPr>
              <w:spacing w:line="360" w:lineRule="auto"/>
              <w:jc w:val="left"/>
              <w:rPr>
                <w:sz w:val="18"/>
              </w:rPr>
            </w:pPr>
            <w:r>
              <w:rPr>
                <w:rFonts w:hint="eastAsia"/>
                <w:sz w:val="18"/>
              </w:rPr>
              <w:t>1</w:t>
            </w:r>
            <w:r>
              <w:rPr>
                <w:sz w:val="18"/>
              </w:rPr>
              <w:t>23</w:t>
            </w:r>
          </w:p>
        </w:tc>
        <w:tc>
          <w:tcPr>
            <w:tcW w:w="669" w:type="dxa"/>
          </w:tcPr>
          <w:p w14:paraId="50EB9230" w14:textId="77777777" w:rsidR="00FF666C" w:rsidRDefault="00137298">
            <w:pPr>
              <w:spacing w:line="360" w:lineRule="auto"/>
              <w:jc w:val="left"/>
              <w:rPr>
                <w:sz w:val="18"/>
              </w:rPr>
            </w:pPr>
            <w:r>
              <w:rPr>
                <w:rFonts w:hint="eastAsia"/>
                <w:sz w:val="18"/>
              </w:rPr>
              <w:t>市场</w:t>
            </w:r>
          </w:p>
        </w:tc>
        <w:tc>
          <w:tcPr>
            <w:tcW w:w="669" w:type="dxa"/>
          </w:tcPr>
          <w:p w14:paraId="78541F64" w14:textId="77777777" w:rsidR="00FF666C" w:rsidRDefault="00137298">
            <w:pPr>
              <w:spacing w:line="360" w:lineRule="auto"/>
              <w:jc w:val="left"/>
              <w:rPr>
                <w:sz w:val="18"/>
              </w:rPr>
            </w:pPr>
            <w:r>
              <w:rPr>
                <w:rFonts w:hint="eastAsia"/>
                <w:sz w:val="18"/>
              </w:rPr>
              <w:t>张三</w:t>
            </w:r>
          </w:p>
        </w:tc>
        <w:tc>
          <w:tcPr>
            <w:tcW w:w="670" w:type="dxa"/>
          </w:tcPr>
          <w:p w14:paraId="4E452501" w14:textId="77777777" w:rsidR="00FF666C" w:rsidRDefault="00137298">
            <w:pPr>
              <w:spacing w:line="360" w:lineRule="auto"/>
              <w:jc w:val="left"/>
              <w:rPr>
                <w:sz w:val="18"/>
              </w:rPr>
            </w:pPr>
            <w:r>
              <w:rPr>
                <w:rFonts w:hint="eastAsia"/>
                <w:sz w:val="18"/>
              </w:rPr>
              <w:t>zhangsan@xx.com</w:t>
            </w:r>
          </w:p>
        </w:tc>
        <w:tc>
          <w:tcPr>
            <w:tcW w:w="669" w:type="dxa"/>
          </w:tcPr>
          <w:p w14:paraId="4DA983EF" w14:textId="77777777" w:rsidR="00FF666C" w:rsidRDefault="00137298">
            <w:pPr>
              <w:spacing w:line="360" w:lineRule="auto"/>
              <w:jc w:val="left"/>
              <w:rPr>
                <w:sz w:val="18"/>
              </w:rPr>
            </w:pPr>
            <w:r>
              <w:rPr>
                <w:rFonts w:hint="eastAsia"/>
                <w:sz w:val="18"/>
              </w:rPr>
              <w:t>2017-</w:t>
            </w:r>
            <w:r>
              <w:rPr>
                <w:sz w:val="18"/>
              </w:rPr>
              <w:t>05</w:t>
            </w:r>
            <w:r>
              <w:rPr>
                <w:rFonts w:hint="eastAsia"/>
                <w:sz w:val="18"/>
              </w:rPr>
              <w:t>-</w:t>
            </w:r>
            <w:r>
              <w:rPr>
                <w:sz w:val="18"/>
              </w:rPr>
              <w:t>14 13</w:t>
            </w:r>
            <w:r>
              <w:rPr>
                <w:rFonts w:hint="eastAsia"/>
                <w:sz w:val="18"/>
              </w:rPr>
              <w:t>:14:15</w:t>
            </w:r>
          </w:p>
        </w:tc>
        <w:tc>
          <w:tcPr>
            <w:tcW w:w="669" w:type="dxa"/>
          </w:tcPr>
          <w:p w14:paraId="7B37493A" w14:textId="77777777" w:rsidR="00FF666C" w:rsidRDefault="00137298">
            <w:pPr>
              <w:spacing w:line="360" w:lineRule="auto"/>
              <w:jc w:val="left"/>
              <w:rPr>
                <w:sz w:val="18"/>
              </w:rPr>
            </w:pPr>
            <w:r>
              <w:rPr>
                <w:rFonts w:hint="eastAsia"/>
                <w:sz w:val="18"/>
              </w:rPr>
              <w:t>2017-</w:t>
            </w:r>
            <w:r>
              <w:rPr>
                <w:sz w:val="18"/>
              </w:rPr>
              <w:t>05</w:t>
            </w:r>
            <w:r>
              <w:rPr>
                <w:rFonts w:hint="eastAsia"/>
                <w:sz w:val="18"/>
              </w:rPr>
              <w:t>-</w:t>
            </w:r>
            <w:r>
              <w:rPr>
                <w:sz w:val="18"/>
              </w:rPr>
              <w:t>14 15</w:t>
            </w:r>
            <w:r>
              <w:rPr>
                <w:rFonts w:hint="eastAsia"/>
                <w:sz w:val="18"/>
              </w:rPr>
              <w:t>:14:15</w:t>
            </w:r>
          </w:p>
        </w:tc>
        <w:tc>
          <w:tcPr>
            <w:tcW w:w="669" w:type="dxa"/>
          </w:tcPr>
          <w:p w14:paraId="13013B5F" w14:textId="77777777" w:rsidR="00FF666C" w:rsidRDefault="00137298">
            <w:pPr>
              <w:spacing w:line="360" w:lineRule="auto"/>
              <w:jc w:val="left"/>
              <w:rPr>
                <w:sz w:val="18"/>
              </w:rPr>
            </w:pPr>
            <w:r>
              <w:rPr>
                <w:rFonts w:hint="eastAsia"/>
                <w:sz w:val="18"/>
              </w:rPr>
              <w:t>2</w:t>
            </w:r>
            <w:r>
              <w:rPr>
                <w:rFonts w:hint="eastAsia"/>
                <w:sz w:val="18"/>
              </w:rPr>
              <w:t>小时</w:t>
            </w:r>
          </w:p>
        </w:tc>
        <w:tc>
          <w:tcPr>
            <w:tcW w:w="670" w:type="dxa"/>
          </w:tcPr>
          <w:p w14:paraId="314F6462" w14:textId="77777777" w:rsidR="00FF666C" w:rsidRDefault="00137298">
            <w:pPr>
              <w:spacing w:line="360" w:lineRule="auto"/>
              <w:jc w:val="left"/>
              <w:rPr>
                <w:sz w:val="18"/>
              </w:rPr>
            </w:pPr>
            <w:r>
              <w:rPr>
                <w:rFonts w:hint="eastAsia"/>
                <w:sz w:val="18"/>
              </w:rPr>
              <w:t>男</w:t>
            </w:r>
          </w:p>
        </w:tc>
        <w:tc>
          <w:tcPr>
            <w:tcW w:w="669" w:type="dxa"/>
          </w:tcPr>
          <w:p w14:paraId="4DCAD845" w14:textId="77777777" w:rsidR="00FF666C" w:rsidRDefault="00137298">
            <w:pPr>
              <w:spacing w:line="360" w:lineRule="auto"/>
              <w:jc w:val="left"/>
              <w:rPr>
                <w:sz w:val="18"/>
              </w:rPr>
            </w:pPr>
            <w:r>
              <w:rPr>
                <w:rFonts w:hint="eastAsia"/>
                <w:sz w:val="18"/>
              </w:rPr>
              <w:t>24</w:t>
            </w:r>
          </w:p>
        </w:tc>
        <w:tc>
          <w:tcPr>
            <w:tcW w:w="669" w:type="dxa"/>
          </w:tcPr>
          <w:p w14:paraId="79D7B2A5" w14:textId="77777777" w:rsidR="00FF666C" w:rsidRDefault="00137298">
            <w:pPr>
              <w:spacing w:line="360" w:lineRule="auto"/>
              <w:jc w:val="left"/>
              <w:rPr>
                <w:sz w:val="18"/>
              </w:rPr>
            </w:pPr>
            <w:r>
              <w:rPr>
                <w:rFonts w:hint="eastAsia"/>
                <w:sz w:val="18"/>
              </w:rPr>
              <w:t>工人</w:t>
            </w:r>
          </w:p>
        </w:tc>
        <w:tc>
          <w:tcPr>
            <w:tcW w:w="670" w:type="dxa"/>
          </w:tcPr>
          <w:p w14:paraId="62ED4D24" w14:textId="77777777" w:rsidR="00FF666C" w:rsidRDefault="00137298">
            <w:pPr>
              <w:spacing w:line="360" w:lineRule="auto"/>
              <w:jc w:val="left"/>
              <w:rPr>
                <w:sz w:val="18"/>
              </w:rPr>
            </w:pPr>
            <w:r>
              <w:rPr>
                <w:rFonts w:hint="eastAsia"/>
                <w:sz w:val="18"/>
              </w:rPr>
              <w:t>9999</w:t>
            </w:r>
          </w:p>
        </w:tc>
      </w:tr>
      <w:tr w:rsidR="00FF666C" w14:paraId="5D5010EA" w14:textId="77777777">
        <w:tc>
          <w:tcPr>
            <w:tcW w:w="669" w:type="dxa"/>
          </w:tcPr>
          <w:p w14:paraId="7751827D" w14:textId="77777777" w:rsidR="00FF666C" w:rsidRDefault="00137298">
            <w:pPr>
              <w:spacing w:line="360" w:lineRule="auto"/>
              <w:jc w:val="left"/>
              <w:rPr>
                <w:sz w:val="18"/>
              </w:rPr>
            </w:pPr>
            <w:r>
              <w:rPr>
                <w:rFonts w:hint="eastAsia"/>
                <w:sz w:val="18"/>
              </w:rPr>
              <w:t>12</w:t>
            </w:r>
            <w:r>
              <w:rPr>
                <w:sz w:val="18"/>
              </w:rPr>
              <w:t>3445</w:t>
            </w:r>
          </w:p>
        </w:tc>
        <w:tc>
          <w:tcPr>
            <w:tcW w:w="669" w:type="dxa"/>
          </w:tcPr>
          <w:p w14:paraId="0D07EA14" w14:textId="77777777" w:rsidR="00FF666C" w:rsidRDefault="00137298">
            <w:pPr>
              <w:spacing w:line="360" w:lineRule="auto"/>
              <w:jc w:val="left"/>
              <w:rPr>
                <w:sz w:val="18"/>
              </w:rPr>
            </w:pPr>
            <w:r>
              <w:rPr>
                <w:rFonts w:hint="eastAsia"/>
                <w:sz w:val="18"/>
              </w:rPr>
              <w:t>开发</w:t>
            </w:r>
          </w:p>
        </w:tc>
        <w:tc>
          <w:tcPr>
            <w:tcW w:w="669" w:type="dxa"/>
          </w:tcPr>
          <w:p w14:paraId="03ABADB4" w14:textId="77777777" w:rsidR="00FF666C" w:rsidRDefault="00137298">
            <w:pPr>
              <w:spacing w:line="360" w:lineRule="auto"/>
              <w:jc w:val="left"/>
              <w:rPr>
                <w:sz w:val="18"/>
              </w:rPr>
            </w:pPr>
            <w:r>
              <w:rPr>
                <w:rFonts w:hint="eastAsia"/>
                <w:sz w:val="18"/>
              </w:rPr>
              <w:t>李四</w:t>
            </w:r>
          </w:p>
        </w:tc>
        <w:tc>
          <w:tcPr>
            <w:tcW w:w="670" w:type="dxa"/>
          </w:tcPr>
          <w:p w14:paraId="6C337AD9" w14:textId="77777777" w:rsidR="00FF666C" w:rsidRDefault="00137298">
            <w:pPr>
              <w:spacing w:line="360" w:lineRule="auto"/>
              <w:jc w:val="left"/>
              <w:rPr>
                <w:sz w:val="18"/>
              </w:rPr>
            </w:pPr>
            <w:r>
              <w:rPr>
                <w:rFonts w:hint="eastAsia"/>
                <w:sz w:val="18"/>
              </w:rPr>
              <w:t>lisi@xx.com</w:t>
            </w:r>
          </w:p>
        </w:tc>
        <w:tc>
          <w:tcPr>
            <w:tcW w:w="669" w:type="dxa"/>
          </w:tcPr>
          <w:p w14:paraId="0DFCDA56" w14:textId="77777777" w:rsidR="00FF666C" w:rsidRDefault="00137298">
            <w:pPr>
              <w:spacing w:line="360" w:lineRule="auto"/>
              <w:jc w:val="left"/>
              <w:rPr>
                <w:sz w:val="18"/>
              </w:rPr>
            </w:pPr>
            <w:r>
              <w:rPr>
                <w:rFonts w:hint="eastAsia"/>
                <w:sz w:val="18"/>
              </w:rPr>
              <w:t>2017-</w:t>
            </w:r>
            <w:r>
              <w:rPr>
                <w:sz w:val="18"/>
              </w:rPr>
              <w:t>06</w:t>
            </w:r>
            <w:r>
              <w:rPr>
                <w:rFonts w:hint="eastAsia"/>
                <w:sz w:val="18"/>
              </w:rPr>
              <w:t>-</w:t>
            </w:r>
            <w:r>
              <w:rPr>
                <w:sz w:val="18"/>
              </w:rPr>
              <w:t>14 13</w:t>
            </w:r>
            <w:r>
              <w:rPr>
                <w:rFonts w:hint="eastAsia"/>
                <w:sz w:val="18"/>
              </w:rPr>
              <w:t>:14:15</w:t>
            </w:r>
          </w:p>
        </w:tc>
        <w:tc>
          <w:tcPr>
            <w:tcW w:w="669" w:type="dxa"/>
          </w:tcPr>
          <w:p w14:paraId="3850C054" w14:textId="77777777" w:rsidR="00FF666C" w:rsidRDefault="00137298">
            <w:pPr>
              <w:spacing w:line="360" w:lineRule="auto"/>
              <w:jc w:val="left"/>
              <w:rPr>
                <w:sz w:val="18"/>
              </w:rPr>
            </w:pPr>
            <w:r>
              <w:rPr>
                <w:rFonts w:hint="eastAsia"/>
                <w:sz w:val="18"/>
              </w:rPr>
              <w:t>2017-</w:t>
            </w:r>
            <w:r>
              <w:rPr>
                <w:sz w:val="18"/>
              </w:rPr>
              <w:t>06</w:t>
            </w:r>
            <w:r>
              <w:rPr>
                <w:rFonts w:hint="eastAsia"/>
                <w:sz w:val="18"/>
              </w:rPr>
              <w:t>-</w:t>
            </w:r>
            <w:r>
              <w:rPr>
                <w:sz w:val="18"/>
              </w:rPr>
              <w:t>14 13</w:t>
            </w:r>
            <w:r>
              <w:rPr>
                <w:rFonts w:hint="eastAsia"/>
                <w:sz w:val="18"/>
              </w:rPr>
              <w:t>:</w:t>
            </w:r>
            <w:r>
              <w:rPr>
                <w:sz w:val="18"/>
              </w:rPr>
              <w:t>5</w:t>
            </w:r>
            <w:r>
              <w:rPr>
                <w:rFonts w:hint="eastAsia"/>
                <w:sz w:val="18"/>
              </w:rPr>
              <w:t>4:15</w:t>
            </w:r>
          </w:p>
        </w:tc>
        <w:tc>
          <w:tcPr>
            <w:tcW w:w="669" w:type="dxa"/>
          </w:tcPr>
          <w:p w14:paraId="0CEF1B01" w14:textId="77777777" w:rsidR="00FF666C" w:rsidRDefault="00137298">
            <w:pPr>
              <w:spacing w:line="360" w:lineRule="auto"/>
              <w:jc w:val="left"/>
              <w:rPr>
                <w:sz w:val="18"/>
              </w:rPr>
            </w:pPr>
            <w:r>
              <w:rPr>
                <w:rFonts w:hint="eastAsia"/>
                <w:sz w:val="18"/>
              </w:rPr>
              <w:t>40</w:t>
            </w:r>
            <w:r>
              <w:rPr>
                <w:rFonts w:hint="eastAsia"/>
                <w:sz w:val="18"/>
              </w:rPr>
              <w:t>分钟</w:t>
            </w:r>
          </w:p>
        </w:tc>
        <w:tc>
          <w:tcPr>
            <w:tcW w:w="670" w:type="dxa"/>
          </w:tcPr>
          <w:p w14:paraId="4BEBA997" w14:textId="77777777" w:rsidR="00FF666C" w:rsidRDefault="00137298">
            <w:pPr>
              <w:spacing w:line="360" w:lineRule="auto"/>
              <w:jc w:val="left"/>
              <w:rPr>
                <w:sz w:val="18"/>
              </w:rPr>
            </w:pPr>
            <w:r>
              <w:rPr>
                <w:rFonts w:hint="eastAsia"/>
                <w:sz w:val="18"/>
              </w:rPr>
              <w:t>女</w:t>
            </w:r>
          </w:p>
        </w:tc>
        <w:tc>
          <w:tcPr>
            <w:tcW w:w="669" w:type="dxa"/>
          </w:tcPr>
          <w:p w14:paraId="2AD5D07C" w14:textId="77777777" w:rsidR="00FF666C" w:rsidRDefault="00137298">
            <w:pPr>
              <w:spacing w:line="360" w:lineRule="auto"/>
              <w:jc w:val="left"/>
              <w:rPr>
                <w:sz w:val="18"/>
              </w:rPr>
            </w:pPr>
            <w:r>
              <w:rPr>
                <w:rFonts w:hint="eastAsia"/>
                <w:sz w:val="18"/>
              </w:rPr>
              <w:t>23</w:t>
            </w:r>
          </w:p>
        </w:tc>
        <w:tc>
          <w:tcPr>
            <w:tcW w:w="669" w:type="dxa"/>
          </w:tcPr>
          <w:p w14:paraId="67ABFB96" w14:textId="77777777" w:rsidR="00FF666C" w:rsidRDefault="00137298">
            <w:pPr>
              <w:spacing w:line="360" w:lineRule="auto"/>
              <w:jc w:val="left"/>
              <w:rPr>
                <w:sz w:val="18"/>
              </w:rPr>
            </w:pPr>
            <w:r>
              <w:rPr>
                <w:rFonts w:hint="eastAsia"/>
                <w:sz w:val="18"/>
              </w:rPr>
              <w:t>农民</w:t>
            </w:r>
          </w:p>
        </w:tc>
        <w:tc>
          <w:tcPr>
            <w:tcW w:w="670" w:type="dxa"/>
          </w:tcPr>
          <w:p w14:paraId="4BDFA1D4" w14:textId="77777777" w:rsidR="00FF666C" w:rsidRDefault="00137298">
            <w:pPr>
              <w:spacing w:line="360" w:lineRule="auto"/>
              <w:jc w:val="left"/>
              <w:rPr>
                <w:sz w:val="18"/>
              </w:rPr>
            </w:pPr>
            <w:r>
              <w:rPr>
                <w:rFonts w:hint="eastAsia"/>
                <w:sz w:val="18"/>
              </w:rPr>
              <w:t>999</w:t>
            </w:r>
          </w:p>
        </w:tc>
      </w:tr>
    </w:tbl>
    <w:p w14:paraId="505D4BB6" w14:textId="4C377807" w:rsidR="00FF666C" w:rsidRDefault="00137298">
      <w:pPr>
        <w:numPr>
          <w:ilvl w:val="0"/>
          <w:numId w:val="85"/>
        </w:numPr>
        <w:spacing w:line="360" w:lineRule="auto"/>
        <w:jc w:val="left"/>
        <w:rPr>
          <w:rFonts w:ascii="Times New Roman" w:hAnsi="Times New Roman"/>
        </w:rPr>
      </w:pPr>
      <w:r>
        <w:rPr>
          <w:rFonts w:ascii="Times New Roman" w:hAnsi="Times New Roman" w:hint="eastAsia"/>
        </w:rPr>
        <w:t>导出数据使用</w:t>
      </w:r>
      <w:r>
        <w:rPr>
          <w:rFonts w:ascii="Times New Roman" w:hAnsi="Times New Roman" w:hint="eastAsia"/>
        </w:rPr>
        <w:t>zip</w:t>
      </w:r>
      <w:r>
        <w:rPr>
          <w:rFonts w:ascii="Times New Roman" w:hAnsi="Times New Roman" w:hint="eastAsia"/>
        </w:rPr>
        <w:t>格式压缩，压缩包命名规则为：问卷</w:t>
      </w:r>
      <w:r>
        <w:rPr>
          <w:rFonts w:ascii="Times New Roman" w:hAnsi="Times New Roman" w:hint="eastAsia"/>
        </w:rPr>
        <w:t>id_</w:t>
      </w:r>
      <w:r>
        <w:rPr>
          <w:rFonts w:ascii="Times New Roman" w:hAnsi="Times New Roman" w:hint="eastAsia"/>
        </w:rPr>
        <w:t>问卷名称</w:t>
      </w:r>
      <w:r>
        <w:rPr>
          <w:rFonts w:ascii="Times New Roman" w:hAnsi="Times New Roman" w:hint="eastAsia"/>
        </w:rPr>
        <w:t>_</w:t>
      </w:r>
      <w:r>
        <w:rPr>
          <w:rFonts w:ascii="Times New Roman" w:hAnsi="Times New Roman" w:hint="eastAsia"/>
        </w:rPr>
        <w:t>原始数据</w:t>
      </w:r>
      <w:r>
        <w:rPr>
          <w:rFonts w:ascii="Times New Roman" w:hAnsi="Times New Roman" w:hint="eastAsia"/>
        </w:rPr>
        <w:t>.zip</w:t>
      </w:r>
      <w:r>
        <w:rPr>
          <w:rFonts w:ascii="Times New Roman" w:hAnsi="Times New Roman" w:hint="eastAsia"/>
        </w:rPr>
        <w:t>，示例：</w:t>
      </w:r>
      <w:r>
        <w:rPr>
          <w:rFonts w:ascii="Times New Roman" w:hAnsi="Times New Roman" w:hint="eastAsia"/>
        </w:rPr>
        <w:t>231688_</w:t>
      </w:r>
      <w:r>
        <w:rPr>
          <w:rFonts w:ascii="Times New Roman" w:hAnsi="Times New Roman" w:hint="eastAsia"/>
        </w:rPr>
        <w:t>市场调查</w:t>
      </w:r>
      <w:r>
        <w:rPr>
          <w:rFonts w:ascii="Times New Roman" w:hAnsi="Times New Roman" w:hint="eastAsia"/>
        </w:rPr>
        <w:t>_</w:t>
      </w:r>
      <w:r>
        <w:rPr>
          <w:rFonts w:ascii="Times New Roman" w:hAnsi="Times New Roman" w:hint="eastAsia"/>
        </w:rPr>
        <w:t>原始数据</w:t>
      </w:r>
      <w:r>
        <w:rPr>
          <w:rFonts w:ascii="Times New Roman" w:hAnsi="Times New Roman" w:hint="eastAsia"/>
        </w:rPr>
        <w:t>.zip</w:t>
      </w:r>
    </w:p>
    <w:p w14:paraId="262E6D6B" w14:textId="43693268" w:rsidR="00FF666C" w:rsidRDefault="00137298">
      <w:pPr>
        <w:spacing w:line="360" w:lineRule="auto"/>
        <w:ind w:left="1260"/>
        <w:jc w:val="left"/>
        <w:rPr>
          <w:rFonts w:ascii="Times New Roman" w:hAnsi="Times New Roman"/>
        </w:rPr>
      </w:pPr>
      <w:r>
        <w:rPr>
          <w:rFonts w:ascii="Times New Roman" w:hAnsi="Times New Roman"/>
        </w:rPr>
        <w:t xml:space="preserve">        </w:t>
      </w:r>
      <w:r>
        <w:rPr>
          <w:rFonts w:ascii="Times New Roman" w:hAnsi="Times New Roman"/>
        </w:rPr>
        <w:object w:dxaOrig="1530" w:dyaOrig="1110" w14:anchorId="4ADA8C93">
          <v:shape id="_x0000_i1026" type="#_x0000_t75" style="width:76.6pt;height:55.15pt" o:ole="">
            <v:imagedata r:id="rId34" o:title=""/>
          </v:shape>
          <o:OLEObject Type="Embed" ProgID="Package" ShapeID="_x0000_i1026" DrawAspect="Icon" ObjectID="_1568291208" r:id="rId35"/>
        </w:object>
      </w:r>
    </w:p>
    <w:p w14:paraId="5E2875B7" w14:textId="77777777" w:rsidR="00FF666C" w:rsidRDefault="00137298">
      <w:pPr>
        <w:pStyle w:val="2"/>
      </w:pPr>
      <w:r>
        <w:rPr>
          <w:rFonts w:hint="eastAsia"/>
        </w:rPr>
        <w:lastRenderedPageBreak/>
        <w:t>我的模板</w:t>
      </w:r>
    </w:p>
    <w:p w14:paraId="5138D122" w14:textId="77777777" w:rsidR="00FF666C" w:rsidRDefault="00137298">
      <w:pPr>
        <w:numPr>
          <w:ilvl w:val="0"/>
          <w:numId w:val="86"/>
        </w:numPr>
        <w:spacing w:line="360" w:lineRule="auto"/>
        <w:jc w:val="left"/>
        <w:rPr>
          <w:rFonts w:ascii="Times New Roman" w:hAnsi="Times New Roman"/>
          <w:b/>
        </w:rPr>
      </w:pPr>
      <w:r>
        <w:rPr>
          <w:rFonts w:ascii="Times New Roman" w:hAnsi="Times New Roman"/>
          <w:b/>
        </w:rPr>
        <w:t>页面初始化</w:t>
      </w:r>
    </w:p>
    <w:p w14:paraId="0BBBF586" w14:textId="77777777" w:rsidR="00FF666C" w:rsidRDefault="00137298">
      <w:pPr>
        <w:spacing w:line="360" w:lineRule="auto"/>
        <w:jc w:val="center"/>
      </w:pPr>
      <w:r>
        <w:rPr>
          <w:noProof/>
        </w:rPr>
        <w:drawing>
          <wp:inline distT="0" distB="0" distL="0" distR="0" wp14:anchorId="3D4FB23A" wp14:editId="35753835">
            <wp:extent cx="5337810" cy="3002915"/>
            <wp:effectExtent l="0" t="0" r="0" b="6985"/>
            <wp:docPr id="17" name="图片 17" descr="C:\Users\CYQ\AppData\Local\Microsoft\Windows\INetCache\Content.Word\8.29-问卷模版首页-我的模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CYQ\AppData\Local\Microsoft\Windows\INetCache\Content.Word\8.29-问卷模版首页-我的模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337810" cy="3003144"/>
                    </a:xfrm>
                    <a:prstGeom prst="rect">
                      <a:avLst/>
                    </a:prstGeom>
                    <a:noFill/>
                    <a:ln>
                      <a:noFill/>
                    </a:ln>
                  </pic:spPr>
                </pic:pic>
              </a:graphicData>
            </a:graphic>
          </wp:inline>
        </w:drawing>
      </w:r>
    </w:p>
    <w:p w14:paraId="44C6C5EF" w14:textId="77777777" w:rsidR="00FF666C" w:rsidRDefault="00137298">
      <w:pPr>
        <w:numPr>
          <w:ilvl w:val="0"/>
          <w:numId w:val="87"/>
        </w:numPr>
        <w:spacing w:line="360" w:lineRule="auto"/>
        <w:jc w:val="left"/>
        <w:rPr>
          <w:rFonts w:ascii="Times New Roman" w:hAnsi="Times New Roman"/>
        </w:rPr>
      </w:pPr>
      <w:r>
        <w:rPr>
          <w:rFonts w:ascii="Times New Roman" w:hAnsi="Times New Roman" w:hint="eastAsia"/>
        </w:rPr>
        <w:t>页面左上角为问卷调查应用名称</w:t>
      </w:r>
    </w:p>
    <w:p w14:paraId="18A43AC4" w14:textId="77777777" w:rsidR="00FF666C" w:rsidRDefault="00137298">
      <w:pPr>
        <w:numPr>
          <w:ilvl w:val="0"/>
          <w:numId w:val="87"/>
        </w:numPr>
        <w:spacing w:line="360" w:lineRule="auto"/>
        <w:jc w:val="left"/>
        <w:rPr>
          <w:rFonts w:ascii="Times New Roman" w:hAnsi="Times New Roman"/>
        </w:rPr>
      </w:pPr>
      <w:r>
        <w:rPr>
          <w:rFonts w:ascii="Times New Roman" w:hAnsi="Times New Roman" w:hint="eastAsia"/>
        </w:rPr>
        <w:t>页面左侧分为问卷列表、问卷模板两个功能模块</w:t>
      </w:r>
    </w:p>
    <w:p w14:paraId="6F6F3BFB" w14:textId="77777777" w:rsidR="00FF666C" w:rsidRDefault="00137298">
      <w:pPr>
        <w:numPr>
          <w:ilvl w:val="0"/>
          <w:numId w:val="87"/>
        </w:numPr>
        <w:spacing w:line="360" w:lineRule="auto"/>
        <w:jc w:val="left"/>
        <w:rPr>
          <w:rFonts w:ascii="Times New Roman" w:hAnsi="Times New Roman"/>
        </w:rPr>
      </w:pPr>
      <w:r>
        <w:rPr>
          <w:rFonts w:ascii="Times New Roman" w:hAnsi="Times New Roman" w:hint="eastAsia"/>
        </w:rPr>
        <w:t>右侧功能区最上方为创建模板选项，点击按钮进行新建模板操作</w:t>
      </w:r>
    </w:p>
    <w:p w14:paraId="195CF0AA" w14:textId="77777777" w:rsidR="00FF666C" w:rsidRDefault="00137298">
      <w:pPr>
        <w:numPr>
          <w:ilvl w:val="0"/>
          <w:numId w:val="87"/>
        </w:numPr>
        <w:spacing w:line="360" w:lineRule="auto"/>
        <w:jc w:val="left"/>
        <w:rPr>
          <w:rFonts w:ascii="Times New Roman" w:hAnsi="Times New Roman"/>
        </w:rPr>
      </w:pPr>
      <w:r>
        <w:rPr>
          <w:rFonts w:ascii="Times New Roman" w:hAnsi="Times New Roman" w:hint="eastAsia"/>
        </w:rPr>
        <w:t>用户可根据输入问卷标题进行查询，可点击关闭查询栏</w:t>
      </w:r>
    </w:p>
    <w:p w14:paraId="1D897391" w14:textId="09091670" w:rsidR="00FF666C" w:rsidRDefault="00137298">
      <w:pPr>
        <w:numPr>
          <w:ilvl w:val="0"/>
          <w:numId w:val="87"/>
        </w:numPr>
        <w:spacing w:line="360" w:lineRule="auto"/>
        <w:jc w:val="left"/>
        <w:rPr>
          <w:rFonts w:ascii="Times New Roman" w:hAnsi="Times New Roman"/>
        </w:rPr>
      </w:pPr>
      <w:r>
        <w:rPr>
          <w:rFonts w:ascii="Times New Roman" w:hAnsi="Times New Roman" w:hint="eastAsia"/>
        </w:rPr>
        <w:t>问卷列表分为问卷名称、题目数、最后编辑时间和操作选项四项，默认以问卷</w:t>
      </w:r>
      <w:r w:rsidR="00AD692C">
        <w:rPr>
          <w:rFonts w:ascii="Times New Roman" w:hAnsi="Times New Roman" w:hint="eastAsia"/>
        </w:rPr>
        <w:t>最后编辑时间</w:t>
      </w:r>
      <w:r>
        <w:rPr>
          <w:rFonts w:ascii="Times New Roman" w:hAnsi="Times New Roman" w:hint="eastAsia"/>
        </w:rPr>
        <w:t>降序排列</w:t>
      </w:r>
    </w:p>
    <w:p w14:paraId="3D2331EE" w14:textId="77777777" w:rsidR="00FF666C" w:rsidRDefault="00137298">
      <w:pPr>
        <w:numPr>
          <w:ilvl w:val="0"/>
          <w:numId w:val="87"/>
        </w:numPr>
        <w:spacing w:line="360" w:lineRule="auto"/>
        <w:jc w:val="left"/>
        <w:rPr>
          <w:rFonts w:ascii="Times New Roman" w:hAnsi="Times New Roman"/>
        </w:rPr>
      </w:pPr>
      <w:r>
        <w:rPr>
          <w:rFonts w:ascii="Times New Roman" w:hAnsi="Times New Roman" w:hint="eastAsia"/>
        </w:rPr>
        <w:t>页面右侧最下方为页面按钮可进行页面跳转</w:t>
      </w:r>
    </w:p>
    <w:p w14:paraId="0A3F5068" w14:textId="77777777" w:rsidR="00FF666C" w:rsidRDefault="00137298">
      <w:pPr>
        <w:numPr>
          <w:ilvl w:val="0"/>
          <w:numId w:val="86"/>
        </w:numPr>
        <w:spacing w:line="360" w:lineRule="auto"/>
        <w:jc w:val="left"/>
        <w:rPr>
          <w:rFonts w:ascii="Times New Roman" w:hAnsi="Times New Roman"/>
          <w:b/>
        </w:rPr>
      </w:pPr>
      <w:r>
        <w:rPr>
          <w:rFonts w:ascii="Times New Roman" w:hAnsi="Times New Roman"/>
          <w:b/>
        </w:rPr>
        <w:t>功能描述：</w:t>
      </w:r>
    </w:p>
    <w:p w14:paraId="39FC4A32" w14:textId="77777777" w:rsidR="00FF666C" w:rsidRDefault="00137298">
      <w:pPr>
        <w:numPr>
          <w:ilvl w:val="0"/>
          <w:numId w:val="88"/>
        </w:numPr>
        <w:spacing w:line="360" w:lineRule="auto"/>
        <w:jc w:val="left"/>
        <w:rPr>
          <w:rFonts w:ascii="Times New Roman" w:hAnsi="Times New Roman"/>
        </w:rPr>
      </w:pPr>
      <w:r>
        <w:rPr>
          <w:rFonts w:ascii="Times New Roman" w:hAnsi="Times New Roman" w:hint="eastAsia"/>
        </w:rPr>
        <w:t>页面左侧分为问卷列表、问卷模板两个选项，点击进入不同的功能模块</w:t>
      </w:r>
    </w:p>
    <w:p w14:paraId="1EB744A5" w14:textId="77777777" w:rsidR="00FF666C" w:rsidRDefault="00137298">
      <w:pPr>
        <w:numPr>
          <w:ilvl w:val="0"/>
          <w:numId w:val="88"/>
        </w:numPr>
        <w:spacing w:line="360" w:lineRule="auto"/>
        <w:jc w:val="left"/>
        <w:rPr>
          <w:rFonts w:ascii="Times New Roman" w:hAnsi="Times New Roman"/>
        </w:rPr>
      </w:pPr>
      <w:r>
        <w:rPr>
          <w:rFonts w:ascii="Times New Roman" w:hAnsi="Times New Roman" w:hint="eastAsia"/>
        </w:rPr>
        <w:t>点击查询框输入问卷名称点击查询可进行查询，点击清空则清空输入文字，点击右侧关闭查询最小化查询框为横线</w:t>
      </w:r>
    </w:p>
    <w:p w14:paraId="77D137AB" w14:textId="77777777" w:rsidR="00FF666C" w:rsidRDefault="00137298">
      <w:pPr>
        <w:numPr>
          <w:ilvl w:val="0"/>
          <w:numId w:val="88"/>
        </w:numPr>
        <w:spacing w:line="360" w:lineRule="auto"/>
        <w:jc w:val="left"/>
        <w:rPr>
          <w:rFonts w:ascii="Times New Roman" w:hAnsi="Times New Roman"/>
        </w:rPr>
      </w:pPr>
      <w:r>
        <w:rPr>
          <w:rFonts w:ascii="Times New Roman" w:hAnsi="Times New Roman" w:hint="eastAsia"/>
        </w:rPr>
        <w:t>功能</w:t>
      </w:r>
      <w:proofErr w:type="gramStart"/>
      <w:r>
        <w:rPr>
          <w:rFonts w:ascii="Times New Roman" w:hAnsi="Times New Roman" w:hint="eastAsia"/>
        </w:rPr>
        <w:t>区显示</w:t>
      </w:r>
      <w:proofErr w:type="gramEnd"/>
      <w:r>
        <w:rPr>
          <w:rFonts w:ascii="Times New Roman" w:hAnsi="Times New Roman" w:hint="eastAsia"/>
        </w:rPr>
        <w:t>问卷名称、题目数、最后编辑时间和操作选项四项，默认以问卷名称降序排列</w:t>
      </w:r>
    </w:p>
    <w:p w14:paraId="30519122" w14:textId="77777777" w:rsidR="00FF666C" w:rsidRDefault="00137298">
      <w:pPr>
        <w:numPr>
          <w:ilvl w:val="0"/>
          <w:numId w:val="88"/>
        </w:numPr>
        <w:spacing w:line="360" w:lineRule="auto"/>
        <w:jc w:val="left"/>
        <w:rPr>
          <w:rFonts w:ascii="Times New Roman" w:hAnsi="Times New Roman"/>
        </w:rPr>
      </w:pPr>
      <w:r>
        <w:rPr>
          <w:rFonts w:ascii="Times New Roman" w:hAnsi="Times New Roman" w:hint="eastAsia"/>
        </w:rPr>
        <w:t>操作按钮功能包括：</w:t>
      </w:r>
    </w:p>
    <w:p w14:paraId="4439A27D" w14:textId="77777777" w:rsidR="00FF666C" w:rsidRDefault="00137298">
      <w:pPr>
        <w:pStyle w:val="19"/>
        <w:numPr>
          <w:ilvl w:val="0"/>
          <w:numId w:val="89"/>
        </w:numPr>
        <w:spacing w:line="360" w:lineRule="auto"/>
        <w:ind w:firstLineChars="0"/>
        <w:jc w:val="left"/>
        <w:rPr>
          <w:rFonts w:ascii="Times New Roman" w:hAnsi="Times New Roman"/>
        </w:rPr>
      </w:pPr>
      <w:r>
        <w:rPr>
          <w:rFonts w:ascii="Times New Roman" w:hAnsi="Times New Roman" w:hint="eastAsia"/>
        </w:rPr>
        <w:t>查看功能：点击查看功能预览模板，仅预览问卷无提交按钮</w:t>
      </w:r>
    </w:p>
    <w:p w14:paraId="721B66C8" w14:textId="77777777" w:rsidR="00FF666C" w:rsidRDefault="00137298">
      <w:pPr>
        <w:pStyle w:val="19"/>
        <w:numPr>
          <w:ilvl w:val="0"/>
          <w:numId w:val="89"/>
        </w:numPr>
        <w:spacing w:line="360" w:lineRule="auto"/>
        <w:ind w:firstLineChars="0"/>
        <w:jc w:val="left"/>
        <w:rPr>
          <w:rFonts w:ascii="Times New Roman" w:hAnsi="Times New Roman"/>
        </w:rPr>
      </w:pPr>
      <w:r>
        <w:rPr>
          <w:rFonts w:ascii="Times New Roman" w:hAnsi="Times New Roman" w:hint="eastAsia"/>
        </w:rPr>
        <w:t>编辑功能：点击编辑功能进入模板编辑界面，与设计问卷界面类似</w:t>
      </w:r>
    </w:p>
    <w:p w14:paraId="2042EA8A" w14:textId="77777777" w:rsidR="00FF666C" w:rsidRDefault="00137298">
      <w:pPr>
        <w:pStyle w:val="19"/>
        <w:numPr>
          <w:ilvl w:val="0"/>
          <w:numId w:val="89"/>
        </w:numPr>
        <w:spacing w:line="360" w:lineRule="auto"/>
        <w:ind w:firstLineChars="0"/>
        <w:jc w:val="left"/>
        <w:rPr>
          <w:rFonts w:ascii="Times New Roman" w:hAnsi="Times New Roman"/>
        </w:rPr>
      </w:pPr>
      <w:r>
        <w:rPr>
          <w:rFonts w:ascii="Times New Roman" w:hAnsi="Times New Roman" w:hint="eastAsia"/>
        </w:rPr>
        <w:lastRenderedPageBreak/>
        <w:t>复制功能：点击复制复制当前模板，命名为当前模板名称</w:t>
      </w:r>
      <w:r>
        <w:rPr>
          <w:rFonts w:ascii="Times New Roman" w:hAnsi="Times New Roman" w:hint="eastAsia"/>
        </w:rPr>
        <w:t>+</w:t>
      </w:r>
      <w:r>
        <w:rPr>
          <w:rFonts w:ascii="Times New Roman" w:hAnsi="Times New Roman" w:hint="eastAsia"/>
        </w:rPr>
        <w:t>副本，如复制“市场调查”模板后名称为“市场调查副本”</w:t>
      </w:r>
    </w:p>
    <w:p w14:paraId="422C688E" w14:textId="77777777" w:rsidR="00FF666C" w:rsidRDefault="00137298">
      <w:pPr>
        <w:pStyle w:val="19"/>
        <w:numPr>
          <w:ilvl w:val="0"/>
          <w:numId w:val="89"/>
        </w:numPr>
        <w:spacing w:line="360" w:lineRule="auto"/>
        <w:ind w:firstLineChars="0"/>
        <w:jc w:val="left"/>
        <w:rPr>
          <w:rFonts w:ascii="Times New Roman" w:hAnsi="Times New Roman"/>
        </w:rPr>
      </w:pPr>
      <w:r>
        <w:rPr>
          <w:rFonts w:ascii="Times New Roman" w:hAnsi="Times New Roman" w:hint="eastAsia"/>
        </w:rPr>
        <w:t>删除按钮：点击删除按钮弹出窗口点击确认后删除模板，点击取消无操作</w:t>
      </w:r>
    </w:p>
    <w:p w14:paraId="3CB3E0CF" w14:textId="77777777" w:rsidR="00FF666C" w:rsidRDefault="00137298">
      <w:pPr>
        <w:numPr>
          <w:ilvl w:val="0"/>
          <w:numId w:val="88"/>
        </w:numPr>
        <w:spacing w:line="360" w:lineRule="auto"/>
        <w:jc w:val="left"/>
        <w:rPr>
          <w:rFonts w:ascii="Times New Roman" w:hAnsi="Times New Roman"/>
        </w:rPr>
      </w:pPr>
      <w:r>
        <w:rPr>
          <w:rFonts w:ascii="Times New Roman" w:hAnsi="Times New Roman" w:hint="eastAsia"/>
        </w:rPr>
        <w:t>点击问卷标题右侧划出引用模板界面</w:t>
      </w:r>
    </w:p>
    <w:p w14:paraId="5BC43B24" w14:textId="77777777" w:rsidR="00FF666C" w:rsidRDefault="00FF666C">
      <w:pPr>
        <w:pStyle w:val="afa"/>
        <w:ind w:firstLine="420"/>
      </w:pPr>
    </w:p>
    <w:p w14:paraId="121DBB08" w14:textId="77777777" w:rsidR="00FF666C" w:rsidRDefault="00137298">
      <w:pPr>
        <w:pStyle w:val="2"/>
      </w:pPr>
      <w:r>
        <w:rPr>
          <w:rFonts w:hint="eastAsia"/>
        </w:rPr>
        <w:t>我的模板</w:t>
      </w:r>
      <w:r>
        <w:rPr>
          <w:rFonts w:hint="eastAsia"/>
        </w:rPr>
        <w:t>-</w:t>
      </w:r>
      <w:r>
        <w:rPr>
          <w:rFonts w:hint="eastAsia"/>
        </w:rPr>
        <w:t>编辑问卷</w:t>
      </w:r>
    </w:p>
    <w:p w14:paraId="199CEB6A" w14:textId="77777777" w:rsidR="00FF666C" w:rsidRDefault="00137298">
      <w:pPr>
        <w:numPr>
          <w:ilvl w:val="0"/>
          <w:numId w:val="90"/>
        </w:numPr>
        <w:spacing w:line="360" w:lineRule="auto"/>
        <w:jc w:val="left"/>
        <w:rPr>
          <w:rFonts w:ascii="Times New Roman" w:hAnsi="Times New Roman"/>
          <w:b/>
        </w:rPr>
      </w:pPr>
      <w:r>
        <w:rPr>
          <w:rFonts w:ascii="Times New Roman" w:hAnsi="Times New Roman"/>
          <w:b/>
        </w:rPr>
        <w:t>页面初始化</w:t>
      </w:r>
    </w:p>
    <w:p w14:paraId="33FFFC41" w14:textId="77777777" w:rsidR="00FF666C" w:rsidRDefault="00137298">
      <w:pPr>
        <w:spacing w:line="360" w:lineRule="auto"/>
        <w:jc w:val="center"/>
      </w:pPr>
      <w:r>
        <w:rPr>
          <w:noProof/>
        </w:rPr>
        <w:drawing>
          <wp:inline distT="0" distB="0" distL="0" distR="0" wp14:anchorId="6CFA1AA0" wp14:editId="51DC5001">
            <wp:extent cx="5337810" cy="6014720"/>
            <wp:effectExtent l="0" t="0" r="0" b="5080"/>
            <wp:docPr id="14" name="图片 14" descr="C:\Users\CYQ\AppData\Local\Microsoft\Windows\INetCache\Content.Word\8.29-问卷模版首页-编辑我的模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CYQ\AppData\Local\Microsoft\Windows\INetCache\Content.Word\8.29-问卷模版首页-编辑我的模版.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337810" cy="6015045"/>
                    </a:xfrm>
                    <a:prstGeom prst="rect">
                      <a:avLst/>
                    </a:prstGeom>
                    <a:noFill/>
                    <a:ln>
                      <a:noFill/>
                    </a:ln>
                  </pic:spPr>
                </pic:pic>
              </a:graphicData>
            </a:graphic>
          </wp:inline>
        </w:drawing>
      </w:r>
    </w:p>
    <w:p w14:paraId="7E7D0CAC" w14:textId="77777777" w:rsidR="00FF666C" w:rsidRDefault="00137298">
      <w:pPr>
        <w:numPr>
          <w:ilvl w:val="0"/>
          <w:numId w:val="91"/>
        </w:numPr>
        <w:spacing w:line="360" w:lineRule="auto"/>
        <w:jc w:val="left"/>
        <w:rPr>
          <w:rFonts w:ascii="Times New Roman" w:hAnsi="Times New Roman"/>
        </w:rPr>
      </w:pPr>
      <w:r>
        <w:rPr>
          <w:rFonts w:ascii="Times New Roman" w:hAnsi="Times New Roman" w:hint="eastAsia"/>
        </w:rPr>
        <w:t>页面左上角为问卷调查应用名称</w:t>
      </w:r>
    </w:p>
    <w:p w14:paraId="1E5C1221" w14:textId="77777777" w:rsidR="00FF666C" w:rsidRDefault="00137298">
      <w:pPr>
        <w:numPr>
          <w:ilvl w:val="0"/>
          <w:numId w:val="91"/>
        </w:numPr>
        <w:spacing w:line="360" w:lineRule="auto"/>
        <w:jc w:val="left"/>
        <w:rPr>
          <w:rFonts w:ascii="Times New Roman" w:hAnsi="Times New Roman"/>
        </w:rPr>
      </w:pPr>
      <w:r>
        <w:rPr>
          <w:rFonts w:ascii="Times New Roman" w:hAnsi="Times New Roman" w:hint="eastAsia"/>
        </w:rPr>
        <w:lastRenderedPageBreak/>
        <w:t>页面左侧分为问卷列表、问卷模板两个选项</w:t>
      </w:r>
    </w:p>
    <w:p w14:paraId="4D304857" w14:textId="77777777" w:rsidR="00FF666C" w:rsidRDefault="00137298">
      <w:pPr>
        <w:numPr>
          <w:ilvl w:val="0"/>
          <w:numId w:val="91"/>
        </w:numPr>
        <w:spacing w:line="360" w:lineRule="auto"/>
        <w:jc w:val="left"/>
        <w:rPr>
          <w:rFonts w:ascii="Times New Roman" w:hAnsi="Times New Roman"/>
        </w:rPr>
      </w:pPr>
      <w:r>
        <w:rPr>
          <w:rFonts w:ascii="Times New Roman" w:hAnsi="Times New Roman" w:hint="eastAsia"/>
        </w:rPr>
        <w:t>编辑问卷界面可进行问卷内容的编辑、预览、保存和取消保存</w:t>
      </w:r>
    </w:p>
    <w:p w14:paraId="50540EF7" w14:textId="77777777" w:rsidR="00FF666C" w:rsidRDefault="00137298">
      <w:pPr>
        <w:numPr>
          <w:ilvl w:val="0"/>
          <w:numId w:val="90"/>
        </w:numPr>
        <w:spacing w:line="360" w:lineRule="auto"/>
        <w:jc w:val="left"/>
        <w:rPr>
          <w:rFonts w:ascii="Times New Roman" w:hAnsi="Times New Roman"/>
          <w:b/>
        </w:rPr>
      </w:pPr>
      <w:r>
        <w:rPr>
          <w:rFonts w:ascii="Times New Roman" w:hAnsi="Times New Roman"/>
          <w:b/>
        </w:rPr>
        <w:t>功能描述：</w:t>
      </w:r>
    </w:p>
    <w:p w14:paraId="43CF0002" w14:textId="77777777" w:rsidR="00FF666C" w:rsidRDefault="00137298">
      <w:pPr>
        <w:numPr>
          <w:ilvl w:val="0"/>
          <w:numId w:val="92"/>
        </w:numPr>
        <w:spacing w:line="360" w:lineRule="auto"/>
        <w:jc w:val="left"/>
        <w:rPr>
          <w:rFonts w:ascii="Times New Roman" w:hAnsi="Times New Roman"/>
        </w:rPr>
      </w:pPr>
      <w:r>
        <w:rPr>
          <w:rFonts w:ascii="Times New Roman" w:hAnsi="Times New Roman" w:hint="eastAsia"/>
        </w:rPr>
        <w:t>页面左侧分为问卷列表、问卷模板两个选项，</w:t>
      </w:r>
      <w:proofErr w:type="gramStart"/>
      <w:r>
        <w:rPr>
          <w:rFonts w:ascii="Times New Roman" w:hAnsi="Times New Roman" w:hint="eastAsia"/>
        </w:rPr>
        <w:t>若正在</w:t>
      </w:r>
      <w:proofErr w:type="gramEnd"/>
      <w:r>
        <w:rPr>
          <w:rFonts w:ascii="Times New Roman" w:hAnsi="Times New Roman" w:hint="eastAsia"/>
        </w:rPr>
        <w:t>编辑问卷点击进入不同的功能模块时弹出窗口提示是否跳转到对应功能区，点击确认后跳转到对应功能</w:t>
      </w:r>
      <w:proofErr w:type="gramStart"/>
      <w:r>
        <w:rPr>
          <w:rFonts w:ascii="Times New Roman" w:hAnsi="Times New Roman" w:hint="eastAsia"/>
        </w:rPr>
        <w:t>区无</w:t>
      </w:r>
      <w:proofErr w:type="gramEnd"/>
      <w:r>
        <w:rPr>
          <w:rFonts w:ascii="Times New Roman" w:hAnsi="Times New Roman" w:hint="eastAsia"/>
        </w:rPr>
        <w:t>法保存当前正在编辑的内容</w:t>
      </w:r>
    </w:p>
    <w:p w14:paraId="7740243D" w14:textId="77777777" w:rsidR="00FF666C" w:rsidRDefault="00137298">
      <w:pPr>
        <w:numPr>
          <w:ilvl w:val="0"/>
          <w:numId w:val="92"/>
        </w:numPr>
        <w:spacing w:line="360" w:lineRule="auto"/>
        <w:jc w:val="left"/>
        <w:rPr>
          <w:rFonts w:ascii="Times New Roman" w:hAnsi="Times New Roman"/>
        </w:rPr>
      </w:pPr>
      <w:r>
        <w:rPr>
          <w:rFonts w:ascii="Times New Roman" w:hAnsi="Times New Roman" w:hint="eastAsia"/>
        </w:rPr>
        <w:t>问卷编辑界面与设计问卷界面类似，可进行问卷内容的编辑，页面右上角为预览按钮，点击弹出预览界面可进行问卷预览；点击保存按钮保存当前正在编辑的问卷，点击取消弹出窗口提示是否还要继续退出，点击是则退出当前界面，点击取消恢复到当前窗口</w:t>
      </w:r>
    </w:p>
    <w:p w14:paraId="72BB3E5B" w14:textId="77777777" w:rsidR="00FF666C" w:rsidRDefault="00FF666C">
      <w:pPr>
        <w:pStyle w:val="afa"/>
        <w:ind w:firstLine="420"/>
      </w:pPr>
    </w:p>
    <w:p w14:paraId="14540F30" w14:textId="77777777" w:rsidR="00FF666C" w:rsidRDefault="00137298">
      <w:pPr>
        <w:pStyle w:val="1"/>
      </w:pPr>
      <w:r>
        <w:rPr>
          <w:rFonts w:hint="eastAsia"/>
        </w:rPr>
        <w:lastRenderedPageBreak/>
        <w:t>系统管理员管理后台</w:t>
      </w:r>
    </w:p>
    <w:p w14:paraId="77D76E17" w14:textId="77777777" w:rsidR="00FF666C" w:rsidRDefault="00137298">
      <w:pPr>
        <w:pStyle w:val="2"/>
      </w:pPr>
      <w:r>
        <w:rPr>
          <w:rFonts w:hint="eastAsia"/>
        </w:rPr>
        <w:t>问卷模板首页</w:t>
      </w:r>
    </w:p>
    <w:p w14:paraId="1EA75767" w14:textId="77777777" w:rsidR="00FF666C" w:rsidRDefault="00137298">
      <w:pPr>
        <w:numPr>
          <w:ilvl w:val="0"/>
          <w:numId w:val="93"/>
        </w:numPr>
        <w:spacing w:line="360" w:lineRule="auto"/>
        <w:jc w:val="left"/>
        <w:rPr>
          <w:rFonts w:ascii="Times New Roman" w:hAnsi="Times New Roman"/>
          <w:b/>
        </w:rPr>
      </w:pPr>
      <w:r>
        <w:rPr>
          <w:rFonts w:ascii="Times New Roman" w:hAnsi="Times New Roman"/>
          <w:b/>
        </w:rPr>
        <w:t>页面初始化</w:t>
      </w:r>
    </w:p>
    <w:p w14:paraId="14D0C564" w14:textId="77777777" w:rsidR="00FF666C" w:rsidRDefault="00137298">
      <w:pPr>
        <w:spacing w:line="360" w:lineRule="auto"/>
        <w:jc w:val="center"/>
      </w:pPr>
      <w:r>
        <w:rPr>
          <w:noProof/>
        </w:rPr>
        <w:drawing>
          <wp:inline distT="0" distB="0" distL="0" distR="0" wp14:anchorId="0BF61527" wp14:editId="7A962406">
            <wp:extent cx="5337810" cy="3002280"/>
            <wp:effectExtent l="0" t="0" r="0" b="7620"/>
            <wp:docPr id="179" name="图片 179" descr="C:\Users\CYQ\AppData\Local\Microsoft\Windows\INetCache\Content.Word\8.29-系统管理员问卷模板编辑-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C:\Users\CYQ\AppData\Local\Microsoft\Windows\INetCache\Content.Word\8.29-系统管理员问卷模板编辑-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337810" cy="3002518"/>
                    </a:xfrm>
                    <a:prstGeom prst="rect">
                      <a:avLst/>
                    </a:prstGeom>
                    <a:noFill/>
                    <a:ln>
                      <a:noFill/>
                    </a:ln>
                  </pic:spPr>
                </pic:pic>
              </a:graphicData>
            </a:graphic>
          </wp:inline>
        </w:drawing>
      </w:r>
    </w:p>
    <w:p w14:paraId="28313EEF" w14:textId="77777777" w:rsidR="00FF666C" w:rsidRDefault="00137298">
      <w:pPr>
        <w:numPr>
          <w:ilvl w:val="0"/>
          <w:numId w:val="94"/>
        </w:numPr>
        <w:spacing w:line="360" w:lineRule="auto"/>
        <w:jc w:val="left"/>
        <w:rPr>
          <w:rFonts w:ascii="Times New Roman" w:hAnsi="Times New Roman"/>
        </w:rPr>
      </w:pPr>
      <w:r>
        <w:rPr>
          <w:rFonts w:ascii="Times New Roman" w:hAnsi="Times New Roman" w:hint="eastAsia"/>
        </w:rPr>
        <w:t>页面左上角为问卷调查应用名称</w:t>
      </w:r>
    </w:p>
    <w:p w14:paraId="044813BF" w14:textId="77777777" w:rsidR="00FF666C" w:rsidRDefault="00137298">
      <w:pPr>
        <w:numPr>
          <w:ilvl w:val="0"/>
          <w:numId w:val="94"/>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w:t>
      </w:r>
    </w:p>
    <w:p w14:paraId="5C2A2D59" w14:textId="77777777" w:rsidR="00FF666C" w:rsidRDefault="00137298">
      <w:pPr>
        <w:numPr>
          <w:ilvl w:val="0"/>
          <w:numId w:val="94"/>
        </w:numPr>
        <w:spacing w:line="360" w:lineRule="auto"/>
        <w:jc w:val="left"/>
        <w:rPr>
          <w:rFonts w:ascii="Times New Roman" w:hAnsi="Times New Roman"/>
        </w:rPr>
      </w:pPr>
      <w:r>
        <w:rPr>
          <w:rFonts w:ascii="Times New Roman" w:hAnsi="Times New Roman" w:hint="eastAsia"/>
        </w:rPr>
        <w:t>右侧</w:t>
      </w:r>
      <w:r>
        <w:rPr>
          <w:rFonts w:ascii="Times New Roman" w:hAnsi="Times New Roman" w:hint="eastAsia"/>
        </w:rPr>
        <w:t>title</w:t>
      </w:r>
      <w:r>
        <w:rPr>
          <w:rFonts w:ascii="Times New Roman" w:hAnsi="Times New Roman" w:hint="eastAsia"/>
        </w:rPr>
        <w:t>栏显示“问卷调查</w:t>
      </w:r>
      <w:r>
        <w:rPr>
          <w:rFonts w:ascii="Times New Roman" w:hAnsi="Times New Roman" w:hint="eastAsia"/>
        </w:rPr>
        <w:t>&gt;</w:t>
      </w:r>
      <w:r>
        <w:rPr>
          <w:rFonts w:ascii="Times New Roman" w:hAnsi="Times New Roman" w:hint="eastAsia"/>
        </w:rPr>
        <w:t>问卷模板”字样</w:t>
      </w:r>
    </w:p>
    <w:p w14:paraId="591A9A8E" w14:textId="77777777" w:rsidR="00FF666C" w:rsidRDefault="00137298">
      <w:pPr>
        <w:numPr>
          <w:ilvl w:val="0"/>
          <w:numId w:val="94"/>
        </w:numPr>
        <w:spacing w:line="360" w:lineRule="auto"/>
        <w:jc w:val="left"/>
        <w:rPr>
          <w:rFonts w:ascii="Times New Roman" w:hAnsi="Times New Roman"/>
        </w:rPr>
      </w:pPr>
      <w:r>
        <w:rPr>
          <w:rFonts w:ascii="Times New Roman" w:hAnsi="Times New Roman" w:hint="eastAsia"/>
        </w:rPr>
        <w:t>管理员登陆后在左侧行业分类区域可进行名称新增修改删除操作</w:t>
      </w:r>
    </w:p>
    <w:p w14:paraId="6CA810A6" w14:textId="77777777" w:rsidR="00FF666C" w:rsidRDefault="00137298">
      <w:pPr>
        <w:numPr>
          <w:ilvl w:val="0"/>
          <w:numId w:val="94"/>
        </w:numPr>
        <w:spacing w:line="360" w:lineRule="auto"/>
        <w:jc w:val="left"/>
        <w:rPr>
          <w:rFonts w:ascii="Times New Roman" w:hAnsi="Times New Roman"/>
        </w:rPr>
      </w:pPr>
      <w:r>
        <w:rPr>
          <w:rFonts w:ascii="Times New Roman" w:hAnsi="Times New Roman" w:hint="eastAsia"/>
        </w:rPr>
        <w:t>可输入名称查询问卷，并可点击问卷名称选择问卷模板引用模板，管理员界面有操作按钮，点击可进行查看、编辑、复制和删除操作</w:t>
      </w:r>
    </w:p>
    <w:p w14:paraId="0693B30F" w14:textId="435B918A" w:rsidR="00FF666C" w:rsidRDefault="00137298">
      <w:pPr>
        <w:numPr>
          <w:ilvl w:val="0"/>
          <w:numId w:val="94"/>
        </w:numPr>
        <w:spacing w:line="360" w:lineRule="auto"/>
        <w:jc w:val="left"/>
        <w:rPr>
          <w:rFonts w:ascii="Times New Roman" w:hAnsi="Times New Roman"/>
        </w:rPr>
      </w:pPr>
      <w:r>
        <w:rPr>
          <w:rFonts w:ascii="Times New Roman" w:hAnsi="Times New Roman" w:hint="eastAsia"/>
        </w:rPr>
        <w:t>右上角点击按钮可进行新建公共模板操作</w:t>
      </w:r>
    </w:p>
    <w:p w14:paraId="6B48F893" w14:textId="77777777" w:rsidR="00FF666C" w:rsidRDefault="00137298">
      <w:pPr>
        <w:numPr>
          <w:ilvl w:val="0"/>
          <w:numId w:val="93"/>
        </w:numPr>
        <w:spacing w:line="360" w:lineRule="auto"/>
        <w:jc w:val="left"/>
        <w:rPr>
          <w:rFonts w:ascii="Times New Roman" w:hAnsi="Times New Roman"/>
          <w:b/>
        </w:rPr>
      </w:pPr>
      <w:r>
        <w:rPr>
          <w:rFonts w:ascii="Times New Roman" w:hAnsi="Times New Roman"/>
          <w:b/>
        </w:rPr>
        <w:t>功能描述：</w:t>
      </w:r>
    </w:p>
    <w:p w14:paraId="69750D18" w14:textId="77777777" w:rsidR="00FF666C" w:rsidRDefault="00137298">
      <w:pPr>
        <w:numPr>
          <w:ilvl w:val="0"/>
          <w:numId w:val="95"/>
        </w:numPr>
        <w:spacing w:line="360" w:lineRule="auto"/>
        <w:jc w:val="left"/>
        <w:rPr>
          <w:rFonts w:ascii="Times New Roman" w:hAnsi="Times New Roman"/>
        </w:rPr>
      </w:pPr>
      <w:r>
        <w:rPr>
          <w:rFonts w:ascii="Times New Roman" w:hAnsi="Times New Roman" w:hint="eastAsia"/>
        </w:rPr>
        <w:t>点击行业分类下的名称可进行修改操作，点击页面空白处保存名称，点击</w:t>
      </w:r>
      <w:r>
        <w:rPr>
          <w:rFonts w:ascii="Times New Roman" w:hAnsi="Times New Roman" w:hint="eastAsia"/>
        </w:rPr>
        <w:t>x</w:t>
      </w:r>
      <w:r>
        <w:rPr>
          <w:rFonts w:ascii="Times New Roman" w:hAnsi="Times New Roman" w:hint="eastAsia"/>
        </w:rPr>
        <w:t>可进行删除操作，点击新增按钮新增行业分类，默认为产品调研阶段、产品研发阶段、产品发布前、产品发布后和其他。</w:t>
      </w:r>
    </w:p>
    <w:p w14:paraId="4A844EEC" w14:textId="77777777" w:rsidR="00FF666C" w:rsidRDefault="00137298">
      <w:pPr>
        <w:numPr>
          <w:ilvl w:val="0"/>
          <w:numId w:val="95"/>
        </w:numPr>
        <w:spacing w:line="360" w:lineRule="auto"/>
        <w:jc w:val="left"/>
        <w:rPr>
          <w:rFonts w:ascii="Times New Roman" w:hAnsi="Times New Roman"/>
        </w:rPr>
      </w:pPr>
      <w:r>
        <w:rPr>
          <w:rFonts w:ascii="Times New Roman" w:hAnsi="Times New Roman" w:hint="eastAsia"/>
        </w:rPr>
        <w:t>点击问卷名称进入引用模板界面，与普通用户操作一致</w:t>
      </w:r>
    </w:p>
    <w:p w14:paraId="50D4A194" w14:textId="77777777" w:rsidR="00FF666C" w:rsidRDefault="00137298">
      <w:pPr>
        <w:numPr>
          <w:ilvl w:val="0"/>
          <w:numId w:val="95"/>
        </w:numPr>
        <w:spacing w:line="360" w:lineRule="auto"/>
        <w:jc w:val="left"/>
        <w:rPr>
          <w:rFonts w:ascii="Times New Roman" w:hAnsi="Times New Roman"/>
        </w:rPr>
      </w:pPr>
      <w:r>
        <w:rPr>
          <w:rFonts w:ascii="Times New Roman" w:hAnsi="Times New Roman" w:hint="eastAsia"/>
        </w:rPr>
        <w:t>点击问卷后的操作按钮可进行查看、编辑复制和删除模板操作，功能包括：</w:t>
      </w:r>
    </w:p>
    <w:p w14:paraId="08478F8C" w14:textId="77777777" w:rsidR="00FF666C" w:rsidRDefault="00137298">
      <w:pPr>
        <w:pStyle w:val="19"/>
        <w:numPr>
          <w:ilvl w:val="0"/>
          <w:numId w:val="89"/>
        </w:numPr>
        <w:spacing w:line="360" w:lineRule="auto"/>
        <w:ind w:firstLineChars="0"/>
        <w:jc w:val="left"/>
        <w:rPr>
          <w:rFonts w:ascii="Times New Roman" w:hAnsi="Times New Roman"/>
        </w:rPr>
      </w:pPr>
      <w:r>
        <w:rPr>
          <w:rFonts w:ascii="Times New Roman" w:hAnsi="Times New Roman" w:hint="eastAsia"/>
        </w:rPr>
        <w:t>查看功能：点击查看功能预览模板，仅预览问卷无提交按钮</w:t>
      </w:r>
    </w:p>
    <w:p w14:paraId="3C5AAD19" w14:textId="77777777" w:rsidR="00FF666C" w:rsidRDefault="00137298">
      <w:pPr>
        <w:pStyle w:val="19"/>
        <w:numPr>
          <w:ilvl w:val="0"/>
          <w:numId w:val="89"/>
        </w:numPr>
        <w:spacing w:line="360" w:lineRule="auto"/>
        <w:ind w:firstLineChars="0"/>
        <w:jc w:val="left"/>
        <w:rPr>
          <w:rFonts w:ascii="Times New Roman" w:hAnsi="Times New Roman"/>
        </w:rPr>
      </w:pPr>
      <w:r>
        <w:rPr>
          <w:rFonts w:ascii="Times New Roman" w:hAnsi="Times New Roman" w:hint="eastAsia"/>
        </w:rPr>
        <w:lastRenderedPageBreak/>
        <w:t>编辑功能：点击编辑功能进入编辑公共模板界面，与设计问卷界面类似</w:t>
      </w:r>
    </w:p>
    <w:p w14:paraId="7DAF7D9B" w14:textId="77777777" w:rsidR="00FF666C" w:rsidRDefault="00137298">
      <w:pPr>
        <w:pStyle w:val="19"/>
        <w:numPr>
          <w:ilvl w:val="0"/>
          <w:numId w:val="89"/>
        </w:numPr>
        <w:spacing w:line="360" w:lineRule="auto"/>
        <w:ind w:firstLineChars="0"/>
        <w:jc w:val="left"/>
        <w:rPr>
          <w:rFonts w:ascii="Times New Roman" w:hAnsi="Times New Roman"/>
        </w:rPr>
      </w:pPr>
      <w:r>
        <w:rPr>
          <w:rFonts w:ascii="Times New Roman" w:hAnsi="Times New Roman" w:hint="eastAsia"/>
        </w:rPr>
        <w:t>复制功能：点击复制按钮复制当前模板，命名为当前模板名称</w:t>
      </w:r>
      <w:r>
        <w:rPr>
          <w:rFonts w:ascii="Times New Roman" w:hAnsi="Times New Roman" w:hint="eastAsia"/>
        </w:rPr>
        <w:t>+</w:t>
      </w:r>
      <w:r>
        <w:rPr>
          <w:rFonts w:ascii="Times New Roman" w:hAnsi="Times New Roman" w:hint="eastAsia"/>
        </w:rPr>
        <w:t>副本，如复制“市场调查模板”后名称为“市场调查模板”</w:t>
      </w:r>
    </w:p>
    <w:p w14:paraId="5072A83B" w14:textId="77777777" w:rsidR="00FF666C" w:rsidRDefault="00137298">
      <w:pPr>
        <w:pStyle w:val="19"/>
        <w:numPr>
          <w:ilvl w:val="0"/>
          <w:numId w:val="89"/>
        </w:numPr>
        <w:spacing w:line="360" w:lineRule="auto"/>
        <w:ind w:firstLineChars="0"/>
        <w:jc w:val="left"/>
        <w:rPr>
          <w:rFonts w:ascii="Times New Roman" w:hAnsi="Times New Roman"/>
        </w:rPr>
      </w:pPr>
      <w:r>
        <w:rPr>
          <w:rFonts w:ascii="Times New Roman" w:hAnsi="Times New Roman" w:hint="eastAsia"/>
        </w:rPr>
        <w:t>删除按钮：点击删除按钮弹出窗口点击确认后删除模板，点击取消无操作</w:t>
      </w:r>
    </w:p>
    <w:p w14:paraId="59ACC243" w14:textId="77777777" w:rsidR="00FF666C" w:rsidRDefault="00137298">
      <w:pPr>
        <w:numPr>
          <w:ilvl w:val="0"/>
          <w:numId w:val="95"/>
        </w:numPr>
        <w:spacing w:line="360" w:lineRule="auto"/>
        <w:jc w:val="left"/>
        <w:rPr>
          <w:rFonts w:ascii="Times New Roman" w:hAnsi="Times New Roman"/>
        </w:rPr>
      </w:pPr>
      <w:r>
        <w:rPr>
          <w:rFonts w:ascii="Times New Roman" w:hAnsi="Times New Roman" w:hint="eastAsia"/>
        </w:rPr>
        <w:t>点击新建公共模板进入编辑公共模板界面，此操作为从空模板创建。</w:t>
      </w:r>
    </w:p>
    <w:p w14:paraId="0D7655B8" w14:textId="77777777" w:rsidR="00FF666C" w:rsidRDefault="00137298">
      <w:pPr>
        <w:numPr>
          <w:ilvl w:val="0"/>
          <w:numId w:val="93"/>
        </w:numPr>
        <w:spacing w:line="360" w:lineRule="auto"/>
        <w:jc w:val="left"/>
        <w:rPr>
          <w:rFonts w:ascii="Times New Roman" w:hAnsi="Times New Roman"/>
          <w:b/>
        </w:rPr>
      </w:pPr>
      <w:r>
        <w:rPr>
          <w:rFonts w:ascii="Times New Roman" w:hAnsi="Times New Roman" w:hint="eastAsia"/>
          <w:b/>
        </w:rPr>
        <w:t>异常</w:t>
      </w:r>
      <w:r>
        <w:rPr>
          <w:rFonts w:ascii="Times New Roman" w:hAnsi="Times New Roman"/>
          <w:b/>
        </w:rPr>
        <w:t>描述：</w:t>
      </w:r>
    </w:p>
    <w:p w14:paraId="0FC3224D" w14:textId="77777777" w:rsidR="00FF666C" w:rsidRDefault="00137298">
      <w:pPr>
        <w:numPr>
          <w:ilvl w:val="0"/>
          <w:numId w:val="96"/>
        </w:numPr>
        <w:spacing w:line="360" w:lineRule="auto"/>
        <w:jc w:val="left"/>
        <w:rPr>
          <w:rFonts w:ascii="Times New Roman" w:hAnsi="Times New Roman"/>
        </w:rPr>
      </w:pPr>
      <w:r>
        <w:rPr>
          <w:rFonts w:ascii="Times New Roman" w:hAnsi="Times New Roman" w:hint="eastAsia"/>
        </w:rPr>
        <w:t>公共模板分类字数最多为</w:t>
      </w:r>
      <w:r>
        <w:rPr>
          <w:rFonts w:ascii="Times New Roman" w:hAnsi="Times New Roman" w:hint="eastAsia"/>
        </w:rPr>
        <w:t>8</w:t>
      </w:r>
      <w:r>
        <w:rPr>
          <w:rFonts w:ascii="Times New Roman" w:hAnsi="Times New Roman" w:hint="eastAsia"/>
        </w:rPr>
        <w:t>个</w:t>
      </w:r>
      <w:proofErr w:type="gramStart"/>
      <w:r>
        <w:rPr>
          <w:rFonts w:ascii="Times New Roman" w:hAnsi="Times New Roman" w:hint="eastAsia"/>
        </w:rPr>
        <w:t>字超过</w:t>
      </w:r>
      <w:proofErr w:type="gramEnd"/>
      <w:r>
        <w:rPr>
          <w:rFonts w:ascii="Times New Roman" w:hAnsi="Times New Roman" w:hint="eastAsia"/>
        </w:rPr>
        <w:t>不可输入</w:t>
      </w:r>
    </w:p>
    <w:p w14:paraId="4C07AF20" w14:textId="77777777" w:rsidR="00FF666C" w:rsidRDefault="00137298">
      <w:pPr>
        <w:numPr>
          <w:ilvl w:val="0"/>
          <w:numId w:val="96"/>
        </w:numPr>
        <w:spacing w:line="360" w:lineRule="auto"/>
        <w:jc w:val="left"/>
        <w:rPr>
          <w:rFonts w:ascii="Times New Roman" w:hAnsi="Times New Roman"/>
        </w:rPr>
      </w:pPr>
      <w:r>
        <w:rPr>
          <w:rFonts w:ascii="Times New Roman" w:hAnsi="Times New Roman" w:hint="eastAsia"/>
        </w:rPr>
        <w:t>管理员点击删除某一分类后，归属于此分类下的问卷类型自动变更为其他，变更后管理员可进入具体的问卷设置分类</w:t>
      </w:r>
    </w:p>
    <w:p w14:paraId="5DD63F95" w14:textId="77777777" w:rsidR="00FF666C" w:rsidRDefault="00137298">
      <w:pPr>
        <w:pStyle w:val="2"/>
      </w:pPr>
      <w:r>
        <w:rPr>
          <w:rFonts w:hint="eastAsia"/>
        </w:rPr>
        <w:t>编辑公共模板</w:t>
      </w:r>
    </w:p>
    <w:p w14:paraId="7F52129D" w14:textId="77777777" w:rsidR="00FF666C" w:rsidRDefault="00137298">
      <w:pPr>
        <w:numPr>
          <w:ilvl w:val="0"/>
          <w:numId w:val="97"/>
        </w:numPr>
        <w:spacing w:line="360" w:lineRule="auto"/>
        <w:jc w:val="left"/>
        <w:rPr>
          <w:rFonts w:ascii="Times New Roman" w:hAnsi="Times New Roman"/>
          <w:b/>
        </w:rPr>
      </w:pPr>
      <w:r>
        <w:rPr>
          <w:rFonts w:ascii="Times New Roman" w:hAnsi="Times New Roman"/>
          <w:b/>
        </w:rPr>
        <w:t>页面初始化</w:t>
      </w:r>
    </w:p>
    <w:p w14:paraId="0AA108ED" w14:textId="77777777" w:rsidR="00FF666C" w:rsidRDefault="00137298">
      <w:pPr>
        <w:spacing w:line="360" w:lineRule="auto"/>
        <w:jc w:val="center"/>
      </w:pPr>
      <w:r>
        <w:rPr>
          <w:noProof/>
        </w:rPr>
        <w:lastRenderedPageBreak/>
        <w:drawing>
          <wp:inline distT="0" distB="0" distL="0" distR="0" wp14:anchorId="6CF0F67C" wp14:editId="732CDA12">
            <wp:extent cx="5337810" cy="5737860"/>
            <wp:effectExtent l="0" t="0" r="0" b="0"/>
            <wp:docPr id="176" name="图片 176" descr="C:\Users\CYQ\AppData\Local\Microsoft\Windows\INetCache\Content.Word\系统管理员-编辑公共模版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C:\Users\CYQ\AppData\Local\Microsoft\Windows\INetCache\Content.Word\系统管理员-编辑公共模版界面.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337810" cy="5738146"/>
                    </a:xfrm>
                    <a:prstGeom prst="rect">
                      <a:avLst/>
                    </a:prstGeom>
                    <a:noFill/>
                    <a:ln>
                      <a:noFill/>
                    </a:ln>
                  </pic:spPr>
                </pic:pic>
              </a:graphicData>
            </a:graphic>
          </wp:inline>
        </w:drawing>
      </w:r>
    </w:p>
    <w:p w14:paraId="5EE01130" w14:textId="77777777" w:rsidR="00FF666C" w:rsidRDefault="00137298">
      <w:pPr>
        <w:numPr>
          <w:ilvl w:val="0"/>
          <w:numId w:val="98"/>
        </w:numPr>
        <w:spacing w:line="360" w:lineRule="auto"/>
        <w:jc w:val="left"/>
        <w:rPr>
          <w:rFonts w:ascii="Times New Roman" w:hAnsi="Times New Roman"/>
        </w:rPr>
      </w:pPr>
      <w:r>
        <w:rPr>
          <w:rFonts w:ascii="Times New Roman" w:hAnsi="Times New Roman" w:hint="eastAsia"/>
        </w:rPr>
        <w:t>页面左上角为问卷调查应用名称</w:t>
      </w:r>
    </w:p>
    <w:p w14:paraId="550034E7" w14:textId="77777777" w:rsidR="00FF666C" w:rsidRDefault="00137298">
      <w:pPr>
        <w:numPr>
          <w:ilvl w:val="0"/>
          <w:numId w:val="98"/>
        </w:numPr>
        <w:spacing w:line="360" w:lineRule="auto"/>
        <w:jc w:val="left"/>
        <w:rPr>
          <w:rFonts w:ascii="Times New Roman" w:hAnsi="Times New Roman"/>
        </w:rPr>
      </w:pPr>
      <w:r>
        <w:rPr>
          <w:rFonts w:ascii="Times New Roman" w:hAnsi="Times New Roman" w:hint="eastAsia"/>
        </w:rPr>
        <w:t>左侧功能</w:t>
      </w:r>
      <w:proofErr w:type="gramStart"/>
      <w:r>
        <w:rPr>
          <w:rFonts w:ascii="Times New Roman" w:hAnsi="Times New Roman" w:hint="eastAsia"/>
        </w:rPr>
        <w:t>区显示</w:t>
      </w:r>
      <w:proofErr w:type="gramEnd"/>
      <w:r>
        <w:rPr>
          <w:rFonts w:ascii="Times New Roman" w:hAnsi="Times New Roman" w:hint="eastAsia"/>
        </w:rPr>
        <w:t>问卷列表、问卷模板</w:t>
      </w:r>
    </w:p>
    <w:p w14:paraId="03FA734A" w14:textId="77777777" w:rsidR="00FF666C" w:rsidRDefault="00137298">
      <w:pPr>
        <w:numPr>
          <w:ilvl w:val="0"/>
          <w:numId w:val="98"/>
        </w:numPr>
        <w:spacing w:line="360" w:lineRule="auto"/>
        <w:jc w:val="left"/>
        <w:rPr>
          <w:rFonts w:ascii="Times New Roman" w:hAnsi="Times New Roman"/>
        </w:rPr>
      </w:pPr>
      <w:r>
        <w:rPr>
          <w:rFonts w:ascii="Times New Roman" w:hAnsi="Times New Roman" w:hint="eastAsia"/>
        </w:rPr>
        <w:t>编辑公共模板界面与编辑我的模板界面类似，操作</w:t>
      </w:r>
      <w:proofErr w:type="gramStart"/>
      <w:r>
        <w:rPr>
          <w:rFonts w:ascii="Times New Roman" w:hAnsi="Times New Roman" w:hint="eastAsia"/>
        </w:rPr>
        <w:t>相同可</w:t>
      </w:r>
      <w:proofErr w:type="gramEnd"/>
      <w:r>
        <w:rPr>
          <w:rFonts w:ascii="Times New Roman" w:hAnsi="Times New Roman" w:hint="eastAsia"/>
        </w:rPr>
        <w:t>进行问卷编辑</w:t>
      </w:r>
    </w:p>
    <w:p w14:paraId="3A258A8A" w14:textId="77777777" w:rsidR="00FF666C" w:rsidRDefault="00137298">
      <w:pPr>
        <w:numPr>
          <w:ilvl w:val="0"/>
          <w:numId w:val="97"/>
        </w:numPr>
        <w:spacing w:line="360" w:lineRule="auto"/>
        <w:jc w:val="left"/>
        <w:rPr>
          <w:rFonts w:ascii="Times New Roman" w:hAnsi="Times New Roman"/>
          <w:b/>
        </w:rPr>
      </w:pPr>
      <w:r>
        <w:rPr>
          <w:rFonts w:ascii="Times New Roman" w:hAnsi="Times New Roman"/>
          <w:b/>
        </w:rPr>
        <w:t>功能描述：</w:t>
      </w:r>
    </w:p>
    <w:p w14:paraId="4D40B3DD" w14:textId="77777777" w:rsidR="00FF666C" w:rsidRDefault="00137298">
      <w:pPr>
        <w:numPr>
          <w:ilvl w:val="0"/>
          <w:numId w:val="99"/>
        </w:numPr>
        <w:spacing w:line="360" w:lineRule="auto"/>
        <w:jc w:val="left"/>
        <w:rPr>
          <w:rFonts w:ascii="Times New Roman" w:hAnsi="Times New Roman"/>
        </w:rPr>
      </w:pPr>
      <w:r>
        <w:rPr>
          <w:rFonts w:ascii="Times New Roman" w:hAnsi="Times New Roman" w:hint="eastAsia"/>
        </w:rPr>
        <w:t>页面左侧分为问卷列表、问卷模板两个选项，</w:t>
      </w:r>
      <w:proofErr w:type="gramStart"/>
      <w:r>
        <w:rPr>
          <w:rFonts w:ascii="Times New Roman" w:hAnsi="Times New Roman" w:hint="eastAsia"/>
        </w:rPr>
        <w:t>若正在</w:t>
      </w:r>
      <w:proofErr w:type="gramEnd"/>
      <w:r>
        <w:rPr>
          <w:rFonts w:ascii="Times New Roman" w:hAnsi="Times New Roman" w:hint="eastAsia"/>
        </w:rPr>
        <w:t>编辑问卷点击进入不同的功能模块时弹出窗口提示是否跳转到对应功能区，无法保存当前正在编辑的内容</w:t>
      </w:r>
    </w:p>
    <w:p w14:paraId="4640F60F" w14:textId="77777777" w:rsidR="00FF666C" w:rsidRDefault="00137298">
      <w:pPr>
        <w:numPr>
          <w:ilvl w:val="0"/>
          <w:numId w:val="99"/>
        </w:numPr>
        <w:spacing w:line="360" w:lineRule="auto"/>
        <w:jc w:val="left"/>
        <w:rPr>
          <w:rFonts w:ascii="Times New Roman" w:hAnsi="Times New Roman"/>
        </w:rPr>
      </w:pPr>
      <w:r>
        <w:rPr>
          <w:rFonts w:ascii="Times New Roman" w:hAnsi="Times New Roman" w:hint="eastAsia"/>
        </w:rPr>
        <w:t>公共模板编辑界面与设计问卷界面类似，可进行问卷内容的编辑，页面右上角为预览按钮，点击弹出预览界面可进行问卷预览；点击保存按钮保存当前正在编辑的问卷，点击取消弹出窗口提示是否还要继续退出，点击是则退出当前界</w:t>
      </w:r>
      <w:r>
        <w:rPr>
          <w:rFonts w:ascii="Times New Roman" w:hAnsi="Times New Roman" w:hint="eastAsia"/>
        </w:rPr>
        <w:lastRenderedPageBreak/>
        <w:t>面，点击恢复当前窗口</w:t>
      </w:r>
    </w:p>
    <w:p w14:paraId="452C6FF2" w14:textId="77777777" w:rsidR="00FF666C" w:rsidRDefault="00137298">
      <w:pPr>
        <w:numPr>
          <w:ilvl w:val="0"/>
          <w:numId w:val="99"/>
        </w:numPr>
        <w:spacing w:line="360" w:lineRule="auto"/>
        <w:jc w:val="left"/>
        <w:rPr>
          <w:rFonts w:ascii="Times New Roman" w:hAnsi="Times New Roman"/>
        </w:rPr>
      </w:pPr>
      <w:r>
        <w:rPr>
          <w:rFonts w:ascii="Times New Roman" w:hAnsi="Times New Roman" w:hint="eastAsia"/>
        </w:rPr>
        <w:t>问卷标题右侧可选问卷分类，选择对应的问卷分类保存问卷后，回到公共模板首页问卷分类随之改变</w:t>
      </w:r>
    </w:p>
    <w:p w14:paraId="54CF703A" w14:textId="77777777" w:rsidR="00FF666C" w:rsidRDefault="00FF666C">
      <w:pPr>
        <w:pStyle w:val="afa"/>
        <w:ind w:firstLine="420"/>
      </w:pPr>
    </w:p>
    <w:sectPr w:rsidR="00FF666C">
      <w:footerReference w:type="default" r:id="rId40"/>
      <w:pgSz w:w="11906" w:h="16838"/>
      <w:pgMar w:top="1440" w:right="1700" w:bottom="1440" w:left="1800" w:header="85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59611" w14:textId="77777777" w:rsidR="006D1BE6" w:rsidRDefault="006D1BE6">
      <w:r>
        <w:separator/>
      </w:r>
    </w:p>
  </w:endnote>
  <w:endnote w:type="continuationSeparator" w:id="0">
    <w:p w14:paraId="355EB53E" w14:textId="77777777" w:rsidR="006D1BE6" w:rsidRDefault="006D1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rebuchet MS">
    <w:panose1 w:val="020B0603020202020204"/>
    <w:charset w:val="00"/>
    <w:family w:val="swiss"/>
    <w:pitch w:val="variable"/>
    <w:sig w:usb0="00000687" w:usb1="00000000"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DFKai-SB">
    <w:charset w:val="88"/>
    <w:family w:val="script"/>
    <w:pitch w:val="default"/>
    <w:sig w:usb0="00000003" w:usb1="082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default"/>
    <w:sig w:usb0="00000000" w:usb1="00000000" w:usb2="00000010" w:usb3="00000000" w:csb0="00040000" w:csb1="00000000"/>
  </w:font>
  <w:font w:name="FZXiHei I-Z08S">
    <w:altName w:val="Arial Unicode MS"/>
    <w:charset w:val="86"/>
    <w:family w:val="swiss"/>
    <w:pitch w:val="default"/>
    <w:sig w:usb0="00000000" w:usb1="00000000" w:usb2="00000010" w:usb3="00000000" w:csb0="00040000" w:csb1="00000000"/>
  </w:font>
  <w:font w:name="CG Times">
    <w:charset w:val="00"/>
    <w:family w:val="roman"/>
    <w:pitch w:val="default"/>
    <w:sig w:usb0="00000000"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FF8F6" w14:textId="6F3577A2" w:rsidR="00137298" w:rsidRDefault="00137298">
    <w:pPr>
      <w:pStyle w:val="afff8"/>
      <w:jc w:val="center"/>
    </w:pPr>
    <w:r>
      <w:rPr>
        <w:b/>
        <w:sz w:val="28"/>
        <w:szCs w:val="24"/>
      </w:rPr>
      <w:fldChar w:fldCharType="begin"/>
    </w:r>
    <w:r>
      <w:rPr>
        <w:b/>
        <w:sz w:val="20"/>
      </w:rPr>
      <w:instrText>PAGE</w:instrText>
    </w:r>
    <w:r>
      <w:rPr>
        <w:b/>
        <w:sz w:val="28"/>
        <w:szCs w:val="24"/>
      </w:rPr>
      <w:fldChar w:fldCharType="separate"/>
    </w:r>
    <w:r w:rsidR="00B02C7A">
      <w:rPr>
        <w:b/>
        <w:noProof/>
        <w:sz w:val="20"/>
      </w:rPr>
      <w:t>2</w:t>
    </w:r>
    <w:r>
      <w:rPr>
        <w:b/>
        <w:sz w:val="28"/>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47E37" w14:textId="77777777" w:rsidR="006D1BE6" w:rsidRDefault="006D1BE6">
      <w:r>
        <w:separator/>
      </w:r>
    </w:p>
  </w:footnote>
  <w:footnote w:type="continuationSeparator" w:id="0">
    <w:p w14:paraId="07C7ACC6" w14:textId="77777777" w:rsidR="006D1BE6" w:rsidRDefault="006D1B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start w:val="1"/>
      <w:numFmt w:val="decimal"/>
      <w:pStyle w:val="51"/>
      <w:lvlText w:val="%1.%2.%3.%4.%5"/>
      <w:lvlJc w:val="left"/>
      <w:pPr>
        <w:ind w:left="1008" w:hanging="1008"/>
      </w:pPr>
      <w:rPr>
        <w:rFonts w:hint="eastAsia"/>
      </w:rPr>
    </w:lvl>
    <w:lvl w:ilvl="5">
      <w:start w:val="1"/>
      <w:numFmt w:val="decimal"/>
      <w:pStyle w:val="61"/>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1"/>
      <w:lvlText w:val="%1.%2.%3.%4.%5.%6.%7.%8"/>
      <w:lvlJc w:val="left"/>
      <w:pPr>
        <w:ind w:left="1440" w:hanging="1440"/>
      </w:pPr>
      <w:rPr>
        <w:rFonts w:hint="eastAsia"/>
      </w:rPr>
    </w:lvl>
    <w:lvl w:ilvl="8">
      <w:start w:val="1"/>
      <w:numFmt w:val="decimal"/>
      <w:pStyle w:val="91"/>
      <w:lvlText w:val="%1.%2.%3.%4.%5.%6.%7.%8.%9"/>
      <w:lvlJc w:val="left"/>
      <w:pPr>
        <w:ind w:left="1584" w:hanging="1584"/>
      </w:pPr>
      <w:rPr>
        <w:rFonts w:hint="eastAsia"/>
      </w:rPr>
    </w:lvl>
  </w:abstractNum>
  <w:abstractNum w:abstractNumId="1" w15:restartNumberingAfterBreak="0">
    <w:nsid w:val="020C3B09"/>
    <w:multiLevelType w:val="multilevel"/>
    <w:tmpl w:val="020C3B09"/>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 w15:restartNumberingAfterBreak="0">
    <w:nsid w:val="020E7EC5"/>
    <w:multiLevelType w:val="multilevel"/>
    <w:tmpl w:val="020E7EC5"/>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25C2B58"/>
    <w:multiLevelType w:val="multilevel"/>
    <w:tmpl w:val="025C2B58"/>
    <w:lvl w:ilvl="0">
      <w:start w:val="1"/>
      <w:numFmt w:val="decimal"/>
      <w:pStyle w:val="a"/>
      <w:lvlText w:val="（%1）"/>
      <w:lvlJc w:val="left"/>
      <w:pPr>
        <w:tabs>
          <w:tab w:val="left" w:pos="1161"/>
        </w:tabs>
        <w:ind w:left="1161" w:hanging="735"/>
      </w:pPr>
      <w:rPr>
        <w:rFonts w:hint="eastAsia"/>
      </w:rPr>
    </w:lvl>
    <w:lvl w:ilvl="1">
      <w:start w:val="1"/>
      <w:numFmt w:val="lowerLetter"/>
      <w:lvlText w:val="%2)"/>
      <w:lvlJc w:val="left"/>
      <w:pPr>
        <w:tabs>
          <w:tab w:val="left" w:pos="1266"/>
        </w:tabs>
        <w:ind w:left="1266" w:hanging="420"/>
      </w:pPr>
    </w:lvl>
    <w:lvl w:ilvl="2">
      <w:start w:val="1"/>
      <w:numFmt w:val="lowerRoman"/>
      <w:lvlText w:val="%3."/>
      <w:lvlJc w:val="right"/>
      <w:pPr>
        <w:tabs>
          <w:tab w:val="left" w:pos="1686"/>
        </w:tabs>
        <w:ind w:left="1686" w:hanging="420"/>
      </w:pPr>
    </w:lvl>
    <w:lvl w:ilvl="3">
      <w:start w:val="1"/>
      <w:numFmt w:val="decimal"/>
      <w:lvlText w:val="%4."/>
      <w:lvlJc w:val="left"/>
      <w:pPr>
        <w:tabs>
          <w:tab w:val="left" w:pos="2106"/>
        </w:tabs>
        <w:ind w:left="2106" w:hanging="420"/>
      </w:pPr>
    </w:lvl>
    <w:lvl w:ilvl="4">
      <w:start w:val="1"/>
      <w:numFmt w:val="lowerLetter"/>
      <w:lvlText w:val="%5)"/>
      <w:lvlJc w:val="left"/>
      <w:pPr>
        <w:tabs>
          <w:tab w:val="left" w:pos="2526"/>
        </w:tabs>
        <w:ind w:left="2526" w:hanging="420"/>
      </w:pPr>
    </w:lvl>
    <w:lvl w:ilvl="5">
      <w:start w:val="1"/>
      <w:numFmt w:val="lowerRoman"/>
      <w:lvlText w:val="%6."/>
      <w:lvlJc w:val="right"/>
      <w:pPr>
        <w:tabs>
          <w:tab w:val="left" w:pos="2946"/>
        </w:tabs>
        <w:ind w:left="2946" w:hanging="420"/>
      </w:pPr>
    </w:lvl>
    <w:lvl w:ilvl="6">
      <w:start w:val="1"/>
      <w:numFmt w:val="decimal"/>
      <w:lvlText w:val="%7."/>
      <w:lvlJc w:val="left"/>
      <w:pPr>
        <w:tabs>
          <w:tab w:val="left" w:pos="3366"/>
        </w:tabs>
        <w:ind w:left="3366" w:hanging="420"/>
      </w:pPr>
    </w:lvl>
    <w:lvl w:ilvl="7">
      <w:start w:val="1"/>
      <w:numFmt w:val="lowerLetter"/>
      <w:lvlText w:val="%8)"/>
      <w:lvlJc w:val="left"/>
      <w:pPr>
        <w:tabs>
          <w:tab w:val="left" w:pos="3786"/>
        </w:tabs>
        <w:ind w:left="3786" w:hanging="420"/>
      </w:pPr>
    </w:lvl>
    <w:lvl w:ilvl="8">
      <w:start w:val="1"/>
      <w:numFmt w:val="lowerRoman"/>
      <w:lvlText w:val="%9."/>
      <w:lvlJc w:val="right"/>
      <w:pPr>
        <w:tabs>
          <w:tab w:val="left" w:pos="4206"/>
        </w:tabs>
        <w:ind w:left="4206" w:hanging="420"/>
      </w:pPr>
    </w:lvl>
  </w:abstractNum>
  <w:abstractNum w:abstractNumId="4" w15:restartNumberingAfterBreak="0">
    <w:nsid w:val="04347BD9"/>
    <w:multiLevelType w:val="multilevel"/>
    <w:tmpl w:val="04347BD9"/>
    <w:lvl w:ilvl="0">
      <w:start w:val="1"/>
      <w:numFmt w:val="chineseCountingThousand"/>
      <w:pStyle w:val="1"/>
      <w:lvlText w:val="%1、"/>
      <w:lvlJc w:val="left"/>
      <w:pPr>
        <w:ind w:left="574" w:hanging="432"/>
      </w:pPr>
      <w:rPr>
        <w:rFonts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rFonts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5" w15:restartNumberingAfterBreak="0">
    <w:nsid w:val="06563533"/>
    <w:multiLevelType w:val="multilevel"/>
    <w:tmpl w:val="06563533"/>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7B31583"/>
    <w:multiLevelType w:val="multilevel"/>
    <w:tmpl w:val="07B31583"/>
    <w:lvl w:ilvl="0">
      <w:start w:val="1"/>
      <w:numFmt w:val="bullet"/>
      <w:lvlText w:val=""/>
      <w:lvlJc w:val="left"/>
      <w:pPr>
        <w:ind w:left="126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7FF7127"/>
    <w:multiLevelType w:val="multilevel"/>
    <w:tmpl w:val="07FF7127"/>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F2065C2"/>
    <w:multiLevelType w:val="multilevel"/>
    <w:tmpl w:val="0F2065C2"/>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0873732"/>
    <w:multiLevelType w:val="multilevel"/>
    <w:tmpl w:val="10873732"/>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2492453"/>
    <w:multiLevelType w:val="multilevel"/>
    <w:tmpl w:val="12492453"/>
    <w:lvl w:ilvl="0">
      <w:start w:val="1"/>
      <w:numFmt w:val="decimal"/>
      <w:lvlText w:val="（%1）"/>
      <w:lvlJc w:val="left"/>
      <w:pPr>
        <w:ind w:left="8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24A49CF"/>
    <w:multiLevelType w:val="multilevel"/>
    <w:tmpl w:val="124A49CF"/>
    <w:lvl w:ilvl="0">
      <w:start w:val="1"/>
      <w:numFmt w:val="decimal"/>
      <w:pStyle w:val="10"/>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 w15:restartNumberingAfterBreak="0">
    <w:nsid w:val="129F21BA"/>
    <w:multiLevelType w:val="multilevel"/>
    <w:tmpl w:val="129F21BA"/>
    <w:lvl w:ilvl="0">
      <w:start w:val="1"/>
      <w:numFmt w:val="decimal"/>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31A0DD5"/>
    <w:multiLevelType w:val="singleLevel"/>
    <w:tmpl w:val="131A0DD5"/>
    <w:lvl w:ilvl="0">
      <w:start w:val="1"/>
      <w:numFmt w:val="bullet"/>
      <w:pStyle w:val="ALTO"/>
      <w:lvlText w:val=""/>
      <w:lvlJc w:val="left"/>
      <w:pPr>
        <w:tabs>
          <w:tab w:val="left" w:pos="425"/>
        </w:tabs>
        <w:ind w:left="425" w:hanging="425"/>
      </w:pPr>
      <w:rPr>
        <w:rFonts w:ascii="Wingdings" w:hAnsi="Wingdings" w:hint="default"/>
      </w:rPr>
    </w:lvl>
  </w:abstractNum>
  <w:abstractNum w:abstractNumId="14" w15:restartNumberingAfterBreak="0">
    <w:nsid w:val="13AC6793"/>
    <w:multiLevelType w:val="multilevel"/>
    <w:tmpl w:val="13AC6793"/>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55B015F"/>
    <w:multiLevelType w:val="multilevel"/>
    <w:tmpl w:val="155B015F"/>
    <w:lvl w:ilvl="0">
      <w:start w:val="1"/>
      <w:numFmt w:val="decimal"/>
      <w:lvlText w:val="（%1）"/>
      <w:lvlJc w:val="left"/>
      <w:pPr>
        <w:ind w:left="8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5616B54"/>
    <w:multiLevelType w:val="multilevel"/>
    <w:tmpl w:val="15616B54"/>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7F24D84"/>
    <w:multiLevelType w:val="multilevel"/>
    <w:tmpl w:val="17F24D84"/>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91020ED"/>
    <w:multiLevelType w:val="multilevel"/>
    <w:tmpl w:val="191020ED"/>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BFC4484"/>
    <w:multiLevelType w:val="multilevel"/>
    <w:tmpl w:val="1BFC4484"/>
    <w:lvl w:ilvl="0">
      <w:start w:val="1"/>
      <w:numFmt w:val="decimal"/>
      <w:pStyle w:val="a0"/>
      <w:lvlText w:val="图%1、"/>
      <w:lvlJc w:val="left"/>
      <w:pPr>
        <w:tabs>
          <w:tab w:val="left" w:pos="360"/>
        </w:tabs>
        <w:ind w:left="360" w:hanging="360"/>
      </w:pPr>
      <w:rPr>
        <w:rFonts w:hint="eastAsia"/>
      </w:rPr>
    </w:lvl>
    <w:lvl w:ilvl="1">
      <w:start w:val="1"/>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15:restartNumberingAfterBreak="0">
    <w:nsid w:val="1C0C28C5"/>
    <w:multiLevelType w:val="multilevel"/>
    <w:tmpl w:val="1C0C28C5"/>
    <w:lvl w:ilvl="0">
      <w:start w:val="1"/>
      <w:numFmt w:val="bullet"/>
      <w:pStyle w:val="20"/>
      <w:lvlText w:val=""/>
      <w:lvlJc w:val="left"/>
      <w:pPr>
        <w:tabs>
          <w:tab w:val="left" w:pos="620"/>
        </w:tabs>
        <w:ind w:left="6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1C692E8A"/>
    <w:multiLevelType w:val="multilevel"/>
    <w:tmpl w:val="1C692E8A"/>
    <w:lvl w:ilvl="0">
      <w:start w:val="1"/>
      <w:numFmt w:val="decimal"/>
      <w:pStyle w:val="a1"/>
      <w:lvlText w:val="表%1.  "/>
      <w:lvlJc w:val="left"/>
      <w:pPr>
        <w:tabs>
          <w:tab w:val="left" w:pos="0"/>
        </w:tabs>
        <w:ind w:left="0" w:firstLine="0"/>
      </w:pPr>
      <w:rPr>
        <w:rFonts w:eastAsia="宋体" w:hint="eastAsia"/>
        <w:b w:val="0"/>
        <w:i w:val="0"/>
        <w:sz w:val="21"/>
        <w:szCs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15:restartNumberingAfterBreak="0">
    <w:nsid w:val="1D66010C"/>
    <w:multiLevelType w:val="multilevel"/>
    <w:tmpl w:val="1D66010C"/>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0C97AFA"/>
    <w:multiLevelType w:val="multilevel"/>
    <w:tmpl w:val="20C97AFA"/>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211F4E5C"/>
    <w:multiLevelType w:val="multilevel"/>
    <w:tmpl w:val="211F4E5C"/>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21C822DB"/>
    <w:multiLevelType w:val="multilevel"/>
    <w:tmpl w:val="21C822DB"/>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240B7ADB"/>
    <w:multiLevelType w:val="multilevel"/>
    <w:tmpl w:val="240B7ADB"/>
    <w:lvl w:ilvl="0">
      <w:start w:val="1"/>
      <w:numFmt w:val="decimal"/>
      <w:pStyle w:val="a7"/>
      <w:lvlText w:val="图%1"/>
      <w:lvlJc w:val="left"/>
      <w:pPr>
        <w:tabs>
          <w:tab w:val="left" w:pos="425"/>
        </w:tabs>
        <w:ind w:left="425" w:hanging="425"/>
      </w:pPr>
      <w:rPr>
        <w:rFonts w:hint="eastAsia"/>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931"/>
        </w:tabs>
        <w:ind w:left="1418" w:hanging="567"/>
      </w:pPr>
      <w:rPr>
        <w:rFonts w:hint="eastAsia"/>
      </w:rPr>
    </w:lvl>
    <w:lvl w:ilvl="3">
      <w:start w:val="1"/>
      <w:numFmt w:val="decima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926"/>
        </w:tabs>
        <w:ind w:left="3260" w:hanging="1134"/>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5922"/>
        </w:tabs>
        <w:ind w:left="5102" w:hanging="1700"/>
      </w:pPr>
      <w:rPr>
        <w:rFonts w:hint="eastAsia"/>
      </w:rPr>
    </w:lvl>
  </w:abstractNum>
  <w:abstractNum w:abstractNumId="27" w15:restartNumberingAfterBreak="0">
    <w:nsid w:val="264D2116"/>
    <w:multiLevelType w:val="multilevel"/>
    <w:tmpl w:val="264D2116"/>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26E421C3"/>
    <w:multiLevelType w:val="multilevel"/>
    <w:tmpl w:val="26E421C3"/>
    <w:lvl w:ilvl="0">
      <w:start w:val="1"/>
      <w:numFmt w:val="bullet"/>
      <w:pStyle w:val="a8"/>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27A04C72"/>
    <w:multiLevelType w:val="multilevel"/>
    <w:tmpl w:val="27A04C72"/>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7ED6BEF"/>
    <w:multiLevelType w:val="multilevel"/>
    <w:tmpl w:val="27ED6BEF"/>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9444A25"/>
    <w:multiLevelType w:val="multilevel"/>
    <w:tmpl w:val="29444A25"/>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A3147F9"/>
    <w:multiLevelType w:val="multilevel"/>
    <w:tmpl w:val="2A3147F9"/>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2A4844A1"/>
    <w:multiLevelType w:val="multilevel"/>
    <w:tmpl w:val="2A4844A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4" w15:restartNumberingAfterBreak="0">
    <w:nsid w:val="2A6C2805"/>
    <w:multiLevelType w:val="multilevel"/>
    <w:tmpl w:val="2A6C2805"/>
    <w:lvl w:ilvl="0">
      <w:start w:val="1"/>
      <w:numFmt w:val="decimal"/>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2F1906E4"/>
    <w:multiLevelType w:val="multilevel"/>
    <w:tmpl w:val="2F1906E4"/>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34AA0C12"/>
    <w:multiLevelType w:val="multilevel"/>
    <w:tmpl w:val="34AA0C12"/>
    <w:lvl w:ilvl="0">
      <w:start w:val="1"/>
      <w:numFmt w:val="decimal"/>
      <w:pStyle w:val="12"/>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35DD2937"/>
    <w:multiLevelType w:val="multilevel"/>
    <w:tmpl w:val="35DD2937"/>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360407F8"/>
    <w:multiLevelType w:val="multilevel"/>
    <w:tmpl w:val="360407F8"/>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368F5052"/>
    <w:multiLevelType w:val="multilevel"/>
    <w:tmpl w:val="368F5052"/>
    <w:lvl w:ilvl="0">
      <w:start w:val="1"/>
      <w:numFmt w:val="bullet"/>
      <w:pStyle w:val="a9"/>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375D3455"/>
    <w:multiLevelType w:val="multilevel"/>
    <w:tmpl w:val="375D3455"/>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39DD2501"/>
    <w:multiLevelType w:val="multilevel"/>
    <w:tmpl w:val="39DD2501"/>
    <w:lvl w:ilvl="0">
      <w:start w:val="1"/>
      <w:numFmt w:val="decimal"/>
      <w:pStyle w:val="aa"/>
      <w:isLgl/>
      <w:lvlText w:val="%1."/>
      <w:lvlJc w:val="left"/>
      <w:pPr>
        <w:tabs>
          <w:tab w:val="left" w:pos="1069"/>
        </w:tabs>
        <w:ind w:left="1069" w:hanging="709"/>
      </w:pPr>
      <w:rPr>
        <w:rFonts w:hint="eastAsia"/>
        <w:b/>
        <w:i w:val="0"/>
      </w:rPr>
    </w:lvl>
    <w:lvl w:ilvl="1">
      <w:start w:val="1"/>
      <w:numFmt w:val="decimal"/>
      <w:pStyle w:val="ab"/>
      <w:lvlText w:val="%1.%2"/>
      <w:lvlJc w:val="left"/>
      <w:pPr>
        <w:tabs>
          <w:tab w:val="left" w:pos="1778"/>
        </w:tabs>
        <w:ind w:left="1778" w:hanging="709"/>
      </w:pPr>
      <w:rPr>
        <w:rFonts w:ascii="Arial" w:hAnsi="Arial" w:hint="default"/>
        <w:b/>
        <w:i w:val="0"/>
      </w:rPr>
    </w:lvl>
    <w:lvl w:ilvl="2">
      <w:start w:val="1"/>
      <w:numFmt w:val="decimal"/>
      <w:pStyle w:val="ac"/>
      <w:lvlText w:val="%1.%2.%3"/>
      <w:lvlJc w:val="left"/>
      <w:pPr>
        <w:tabs>
          <w:tab w:val="left"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left" w:pos="1352"/>
        </w:tabs>
        <w:ind w:left="1352" w:hanging="992"/>
      </w:pPr>
      <w:rPr>
        <w:rFonts w:hint="eastAsia"/>
      </w:rPr>
    </w:lvl>
    <w:lvl w:ilvl="5">
      <w:start w:val="1"/>
      <w:numFmt w:val="decimal"/>
      <w:lvlText w:val="%1.%2.%3.%4.%5.%6."/>
      <w:lvlJc w:val="left"/>
      <w:pPr>
        <w:tabs>
          <w:tab w:val="left" w:pos="1494"/>
        </w:tabs>
        <w:ind w:left="1494" w:hanging="1134"/>
      </w:pPr>
      <w:rPr>
        <w:rFonts w:hint="eastAsia"/>
      </w:rPr>
    </w:lvl>
    <w:lvl w:ilvl="6">
      <w:start w:val="1"/>
      <w:numFmt w:val="decimal"/>
      <w:lvlText w:val="%1.%2.%3.%4.%5.%6.%7."/>
      <w:lvlJc w:val="left"/>
      <w:pPr>
        <w:tabs>
          <w:tab w:val="left" w:pos="1636"/>
        </w:tabs>
        <w:ind w:left="1636" w:hanging="1276"/>
      </w:pPr>
      <w:rPr>
        <w:rFonts w:hint="eastAsia"/>
      </w:rPr>
    </w:lvl>
    <w:lvl w:ilvl="7">
      <w:start w:val="1"/>
      <w:numFmt w:val="decimal"/>
      <w:lvlText w:val="%1.%2.%3.%4.%5.%6.%7.%8."/>
      <w:lvlJc w:val="left"/>
      <w:pPr>
        <w:tabs>
          <w:tab w:val="left" w:pos="1778"/>
        </w:tabs>
        <w:ind w:left="1778" w:hanging="1418"/>
      </w:pPr>
      <w:rPr>
        <w:rFonts w:hint="eastAsia"/>
      </w:rPr>
    </w:lvl>
    <w:lvl w:ilvl="8">
      <w:start w:val="1"/>
      <w:numFmt w:val="decimal"/>
      <w:lvlText w:val="%1.%2.%3.%4.%5.%6.%7.%8.%9."/>
      <w:lvlJc w:val="left"/>
      <w:pPr>
        <w:tabs>
          <w:tab w:val="left" w:pos="1919"/>
        </w:tabs>
        <w:ind w:left="1919" w:hanging="1559"/>
      </w:pPr>
      <w:rPr>
        <w:rFonts w:hint="eastAsia"/>
      </w:rPr>
    </w:lvl>
  </w:abstractNum>
  <w:abstractNum w:abstractNumId="42" w15:restartNumberingAfterBreak="0">
    <w:nsid w:val="3A533986"/>
    <w:multiLevelType w:val="multilevel"/>
    <w:tmpl w:val="3A533986"/>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3B24255D"/>
    <w:multiLevelType w:val="multilevel"/>
    <w:tmpl w:val="3B24255D"/>
    <w:lvl w:ilvl="0">
      <w:start w:val="1"/>
      <w:numFmt w:val="decimal"/>
      <w:pStyle w:val="ad"/>
      <w:lvlText w:val="%1)"/>
      <w:lvlJc w:val="left"/>
      <w:pPr>
        <w:tabs>
          <w:tab w:val="left" w:pos="846"/>
        </w:tabs>
        <w:ind w:left="846" w:hanging="420"/>
      </w:pPr>
      <w:rPr>
        <w:rFonts w:hint="eastAsia"/>
      </w:rPr>
    </w:lvl>
    <w:lvl w:ilvl="1">
      <w:start w:val="1"/>
      <w:numFmt w:val="decimal"/>
      <w:lvlText w:val="%1.%2"/>
      <w:lvlJc w:val="left"/>
      <w:pPr>
        <w:tabs>
          <w:tab w:val="left" w:pos="1146"/>
        </w:tabs>
        <w:ind w:left="567" w:hanging="141"/>
      </w:pPr>
      <w:rPr>
        <w:rFonts w:hint="eastAsia"/>
      </w:rPr>
    </w:lvl>
    <w:lvl w:ilvl="2">
      <w:start w:val="1"/>
      <w:numFmt w:val="decimal"/>
      <w:lvlText w:val="%1.%2.%3"/>
      <w:lvlJc w:val="left"/>
      <w:pPr>
        <w:tabs>
          <w:tab w:val="left" w:pos="1506"/>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567"/>
        </w:tabs>
        <w:ind w:left="284" w:firstLine="0"/>
      </w:pPr>
      <w:rPr>
        <w:rFonts w:ascii="Times New Roman" w:hAnsi="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5">
      <w:start w:val="1"/>
      <w:numFmt w:val="decimal"/>
      <w:lvlText w:val="%1.%2.%3.%4.%5.%6"/>
      <w:lvlJc w:val="left"/>
      <w:pPr>
        <w:tabs>
          <w:tab w:val="left" w:pos="2835"/>
        </w:tabs>
        <w:ind w:left="2835" w:hanging="1134"/>
      </w:pPr>
      <w:rPr>
        <w:rFonts w:hint="eastAsia"/>
      </w:rPr>
    </w:lvl>
    <w:lvl w:ilvl="6">
      <w:start w:val="1"/>
      <w:numFmt w:val="decimal"/>
      <w:lvlText w:val="%1.%2.%3.%4.%5.%6.%7"/>
      <w:lvlJc w:val="left"/>
      <w:pPr>
        <w:tabs>
          <w:tab w:val="left" w:pos="3402"/>
        </w:tabs>
        <w:ind w:left="3402" w:hanging="1276"/>
      </w:pPr>
      <w:rPr>
        <w:rFonts w:hint="eastAsia"/>
      </w:rPr>
    </w:lvl>
    <w:lvl w:ilvl="7">
      <w:start w:val="1"/>
      <w:numFmt w:val="decimal"/>
      <w:lvlText w:val="%1.%2.%3.%4.%5.%6.%7.%8"/>
      <w:lvlJc w:val="left"/>
      <w:pPr>
        <w:tabs>
          <w:tab w:val="left" w:pos="3969"/>
        </w:tabs>
        <w:ind w:left="3969" w:hanging="1418"/>
      </w:pPr>
      <w:rPr>
        <w:rFonts w:hint="eastAsia"/>
      </w:rPr>
    </w:lvl>
    <w:lvl w:ilvl="8">
      <w:start w:val="1"/>
      <w:numFmt w:val="decimal"/>
      <w:lvlText w:val="%1.%2.%3.%4.%5.%6.%7.%8.%9"/>
      <w:lvlJc w:val="left"/>
      <w:pPr>
        <w:tabs>
          <w:tab w:val="left" w:pos="4677"/>
        </w:tabs>
        <w:ind w:left="4677" w:hanging="1700"/>
      </w:pPr>
      <w:rPr>
        <w:rFonts w:hint="eastAsia"/>
      </w:rPr>
    </w:lvl>
  </w:abstractNum>
  <w:abstractNum w:abstractNumId="44" w15:restartNumberingAfterBreak="0">
    <w:nsid w:val="3B6604CD"/>
    <w:multiLevelType w:val="multilevel"/>
    <w:tmpl w:val="3B6604CD"/>
    <w:lvl w:ilvl="0">
      <w:start w:val="1"/>
      <w:numFmt w:val="decimal"/>
      <w:lvlText w:val="（%1）"/>
      <w:lvlJc w:val="left"/>
      <w:pPr>
        <w:ind w:left="8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3D036C02"/>
    <w:multiLevelType w:val="multilevel"/>
    <w:tmpl w:val="3D036C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15:restartNumberingAfterBreak="0">
    <w:nsid w:val="403748E3"/>
    <w:multiLevelType w:val="multilevel"/>
    <w:tmpl w:val="403748E3"/>
    <w:lvl w:ilvl="0">
      <w:start w:val="1"/>
      <w:numFmt w:val="bullet"/>
      <w:pStyle w:val="ae"/>
      <w:lvlText w:val=""/>
      <w:lvlJc w:val="left"/>
      <w:pPr>
        <w:tabs>
          <w:tab w:val="left" w:pos="-856"/>
        </w:tabs>
        <w:ind w:left="-856" w:firstLine="1707"/>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7" w15:restartNumberingAfterBreak="0">
    <w:nsid w:val="406651EC"/>
    <w:multiLevelType w:val="multilevel"/>
    <w:tmpl w:val="406651EC"/>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1EA755C"/>
    <w:multiLevelType w:val="multilevel"/>
    <w:tmpl w:val="41EA755C"/>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420C153B"/>
    <w:multiLevelType w:val="multilevel"/>
    <w:tmpl w:val="420C153B"/>
    <w:lvl w:ilvl="0">
      <w:start w:val="1"/>
      <w:numFmt w:val="decimal"/>
      <w:pStyle w:val="13"/>
      <w:lvlText w:val="%1."/>
      <w:lvlJc w:val="left"/>
      <w:pPr>
        <w:tabs>
          <w:tab w:val="left" w:pos="1129"/>
        </w:tabs>
        <w:ind w:left="1129" w:hanging="709"/>
      </w:pPr>
      <w:rPr>
        <w:rFonts w:hint="eastAsia"/>
      </w:rPr>
    </w:lvl>
    <w:lvl w:ilvl="1">
      <w:start w:val="1"/>
      <w:numFmt w:val="decimal"/>
      <w:lvlText w:val="%1.%2"/>
      <w:lvlJc w:val="left"/>
      <w:pPr>
        <w:tabs>
          <w:tab w:val="left" w:pos="1129"/>
        </w:tabs>
        <w:ind w:left="1129" w:hanging="709"/>
      </w:pPr>
      <w:rPr>
        <w:rFonts w:hint="eastAsia"/>
      </w:rPr>
    </w:lvl>
    <w:lvl w:ilvl="2">
      <w:start w:val="1"/>
      <w:numFmt w:val="decimal"/>
      <w:lvlText w:val="%1.%2.%3."/>
      <w:lvlJc w:val="left"/>
      <w:pPr>
        <w:tabs>
          <w:tab w:val="left" w:pos="845"/>
        </w:tabs>
        <w:ind w:left="845" w:hanging="425"/>
      </w:pPr>
      <w:rPr>
        <w:rFonts w:hint="eastAsia"/>
      </w:rPr>
    </w:lvl>
    <w:lvl w:ilvl="3">
      <w:start w:val="1"/>
      <w:numFmt w:val="decimal"/>
      <w:lvlText w:val="%1.%2.%3.%4."/>
      <w:lvlJc w:val="left"/>
      <w:pPr>
        <w:tabs>
          <w:tab w:val="left" w:pos="1271"/>
        </w:tabs>
        <w:ind w:left="1271" w:hanging="851"/>
      </w:pPr>
      <w:rPr>
        <w:rFonts w:hint="eastAsia"/>
      </w:rPr>
    </w:lvl>
    <w:lvl w:ilvl="4">
      <w:start w:val="1"/>
      <w:numFmt w:val="decimal"/>
      <w:lvlText w:val="%1.%2.%3.%4.%5."/>
      <w:lvlJc w:val="left"/>
      <w:pPr>
        <w:tabs>
          <w:tab w:val="left" w:pos="1412"/>
        </w:tabs>
        <w:ind w:left="1412" w:hanging="992"/>
      </w:pPr>
      <w:rPr>
        <w:rFonts w:hint="eastAsia"/>
      </w:rPr>
    </w:lvl>
    <w:lvl w:ilvl="5">
      <w:start w:val="1"/>
      <w:numFmt w:val="decimal"/>
      <w:lvlText w:val="%1.%2.%3.%4.%5.%6."/>
      <w:lvlJc w:val="left"/>
      <w:pPr>
        <w:tabs>
          <w:tab w:val="left" w:pos="1554"/>
        </w:tabs>
        <w:ind w:left="1554" w:hanging="1134"/>
      </w:pPr>
      <w:rPr>
        <w:rFonts w:hint="eastAsia"/>
      </w:rPr>
    </w:lvl>
    <w:lvl w:ilvl="6">
      <w:start w:val="1"/>
      <w:numFmt w:val="decimal"/>
      <w:lvlText w:val="%1.%2.%3.%4.%5.%6.%7."/>
      <w:lvlJc w:val="left"/>
      <w:pPr>
        <w:tabs>
          <w:tab w:val="left" w:pos="1696"/>
        </w:tabs>
        <w:ind w:left="1696" w:hanging="1276"/>
      </w:pPr>
      <w:rPr>
        <w:rFonts w:hint="eastAsia"/>
      </w:rPr>
    </w:lvl>
    <w:lvl w:ilvl="7">
      <w:start w:val="1"/>
      <w:numFmt w:val="decimal"/>
      <w:lvlText w:val="%1.%2.%3.%4.%5.%6.%7.%8."/>
      <w:lvlJc w:val="left"/>
      <w:pPr>
        <w:tabs>
          <w:tab w:val="left" w:pos="1838"/>
        </w:tabs>
        <w:ind w:left="1838" w:hanging="1418"/>
      </w:pPr>
      <w:rPr>
        <w:rFonts w:hint="eastAsia"/>
      </w:rPr>
    </w:lvl>
    <w:lvl w:ilvl="8">
      <w:start w:val="1"/>
      <w:numFmt w:val="decimal"/>
      <w:lvlText w:val="%1.%2.%3.%4.%5.%6.%7.%8.%9."/>
      <w:lvlJc w:val="left"/>
      <w:pPr>
        <w:tabs>
          <w:tab w:val="left" w:pos="1979"/>
        </w:tabs>
        <w:ind w:left="1979" w:hanging="1559"/>
      </w:pPr>
      <w:rPr>
        <w:rFonts w:hint="eastAsia"/>
      </w:rPr>
    </w:lvl>
  </w:abstractNum>
  <w:abstractNum w:abstractNumId="50" w15:restartNumberingAfterBreak="0">
    <w:nsid w:val="423C3E7A"/>
    <w:multiLevelType w:val="multilevel"/>
    <w:tmpl w:val="423C3E7A"/>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42711AAC"/>
    <w:multiLevelType w:val="multilevel"/>
    <w:tmpl w:val="42711AAC"/>
    <w:lvl w:ilvl="0">
      <w:start w:val="1"/>
      <w:numFmt w:val="bullet"/>
      <w:pStyle w:val="af"/>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15:restartNumberingAfterBreak="0">
    <w:nsid w:val="42D36D5F"/>
    <w:multiLevelType w:val="multilevel"/>
    <w:tmpl w:val="42D36D5F"/>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42FA2A0D"/>
    <w:multiLevelType w:val="multilevel"/>
    <w:tmpl w:val="42FA2A0D"/>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43BE1286"/>
    <w:multiLevelType w:val="multilevel"/>
    <w:tmpl w:val="43BE1286"/>
    <w:lvl w:ilvl="0">
      <w:start w:val="1"/>
      <w:numFmt w:val="decimal"/>
      <w:lvlText w:val="（%1）"/>
      <w:lvlJc w:val="left"/>
      <w:pPr>
        <w:ind w:left="8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442F77BD"/>
    <w:multiLevelType w:val="multilevel"/>
    <w:tmpl w:val="442F77BD"/>
    <w:lvl w:ilvl="0">
      <w:start w:val="1"/>
      <w:numFmt w:val="decimal"/>
      <w:lvlText w:val="1.%1"/>
      <w:lvlJc w:val="left"/>
      <w:pPr>
        <w:tabs>
          <w:tab w:val="left" w:pos="644"/>
        </w:tabs>
        <w:ind w:left="644" w:hanging="420"/>
      </w:pPr>
      <w:rPr>
        <w:rFonts w:hint="eastAsia"/>
      </w:rPr>
    </w:lvl>
    <w:lvl w:ilvl="1">
      <w:start w:val="1"/>
      <w:numFmt w:val="bullet"/>
      <w:pStyle w:val="af0"/>
      <w:lvlText w:val=""/>
      <w:lvlJc w:val="left"/>
      <w:pPr>
        <w:tabs>
          <w:tab w:val="left" w:pos="840"/>
        </w:tabs>
        <w:ind w:left="840" w:hanging="420"/>
      </w:pPr>
      <w:rPr>
        <w:rFonts w:ascii="Wingdings" w:hAnsi="Wingding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6" w15:restartNumberingAfterBreak="0">
    <w:nsid w:val="44FA5CEF"/>
    <w:multiLevelType w:val="multilevel"/>
    <w:tmpl w:val="44FA5CEF"/>
    <w:lvl w:ilvl="0">
      <w:start w:val="1"/>
      <w:numFmt w:val="bullet"/>
      <w:pStyle w:val="af1"/>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15:restartNumberingAfterBreak="0">
    <w:nsid w:val="45157886"/>
    <w:multiLevelType w:val="multilevel"/>
    <w:tmpl w:val="45157886"/>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15:restartNumberingAfterBreak="0">
    <w:nsid w:val="45FE6492"/>
    <w:multiLevelType w:val="multilevel"/>
    <w:tmpl w:val="45FE6492"/>
    <w:lvl w:ilvl="0">
      <w:start w:val="1"/>
      <w:numFmt w:val="decimal"/>
      <w:lvlText w:val="（%1）"/>
      <w:lvlJc w:val="left"/>
      <w:pPr>
        <w:ind w:left="1129"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15:restartNumberingAfterBreak="0">
    <w:nsid w:val="470139C2"/>
    <w:multiLevelType w:val="multilevel"/>
    <w:tmpl w:val="470139C2"/>
    <w:lvl w:ilvl="0">
      <w:start w:val="1"/>
      <w:numFmt w:val="bullet"/>
      <w:pStyle w:val="af2"/>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0" w15:restartNumberingAfterBreak="0">
    <w:nsid w:val="48693629"/>
    <w:multiLevelType w:val="multilevel"/>
    <w:tmpl w:val="48693629"/>
    <w:lvl w:ilvl="0">
      <w:start w:val="1"/>
      <w:numFmt w:val="decimal"/>
      <w:lvlText w:val="（%1）"/>
      <w:lvlJc w:val="left"/>
      <w:pPr>
        <w:ind w:left="8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48D55B58"/>
    <w:multiLevelType w:val="multilevel"/>
    <w:tmpl w:val="48D55B58"/>
    <w:lvl w:ilvl="0">
      <w:start w:val="1"/>
      <w:numFmt w:val="bullet"/>
      <w:pStyle w:val="af3"/>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2" w15:restartNumberingAfterBreak="0">
    <w:nsid w:val="48E94B0C"/>
    <w:multiLevelType w:val="multilevel"/>
    <w:tmpl w:val="48E94B0C"/>
    <w:lvl w:ilvl="0">
      <w:start w:val="1"/>
      <w:numFmt w:val="decimal"/>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4ACD5916"/>
    <w:multiLevelType w:val="multilevel"/>
    <w:tmpl w:val="4ACD5916"/>
    <w:lvl w:ilvl="0">
      <w:start w:val="1"/>
      <w:numFmt w:val="bullet"/>
      <w:pStyle w:val="af4"/>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4" w15:restartNumberingAfterBreak="0">
    <w:nsid w:val="4B4D7DF1"/>
    <w:multiLevelType w:val="multilevel"/>
    <w:tmpl w:val="4B4D7DF1"/>
    <w:lvl w:ilvl="0">
      <w:start w:val="1"/>
      <w:numFmt w:val="decimal"/>
      <w:lvlText w:val="（%1）"/>
      <w:lvlJc w:val="left"/>
      <w:pPr>
        <w:ind w:left="8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4C3C51D2"/>
    <w:multiLevelType w:val="multilevel"/>
    <w:tmpl w:val="4C3C51D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15:restartNumberingAfterBreak="0">
    <w:nsid w:val="4C756F50"/>
    <w:multiLevelType w:val="multilevel"/>
    <w:tmpl w:val="4C756F50"/>
    <w:lvl w:ilvl="0">
      <w:start w:val="1"/>
      <w:numFmt w:val="decimal"/>
      <w:pStyle w:val="CharChar1CharCharCharCharCharChar"/>
      <w:lvlText w:val="第%1章"/>
      <w:lvlJc w:val="left"/>
      <w:pPr>
        <w:tabs>
          <w:tab w:val="left"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left" w:pos="0"/>
        </w:tabs>
        <w:ind w:left="0" w:firstLine="0"/>
      </w:pPr>
      <w:rPr>
        <w:rFonts w:eastAsia="宋体" w:hint="eastAsia"/>
        <w:b/>
        <w:i w:val="0"/>
        <w:sz w:val="32"/>
        <w:szCs w:val="32"/>
      </w:rPr>
    </w:lvl>
    <w:lvl w:ilvl="2">
      <w:start w:val="1"/>
      <w:numFmt w:val="decimal"/>
      <w:lvlText w:val="%1.%2.%3"/>
      <w:lvlJc w:val="left"/>
      <w:pPr>
        <w:tabs>
          <w:tab w:val="left" w:pos="0"/>
        </w:tabs>
        <w:ind w:left="0" w:firstLine="0"/>
      </w:pPr>
      <w:rPr>
        <w:rFonts w:eastAsia="宋体" w:hint="eastAsia"/>
        <w:b/>
        <w:i w:val="0"/>
        <w:color w:val="auto"/>
        <w:sz w:val="32"/>
        <w:szCs w:val="32"/>
      </w:rPr>
    </w:lvl>
    <w:lvl w:ilvl="3">
      <w:start w:val="1"/>
      <w:numFmt w:val="decimal"/>
      <w:lvlText w:val="%1.%2.%3.%4."/>
      <w:lvlJc w:val="left"/>
      <w:pPr>
        <w:tabs>
          <w:tab w:val="left" w:pos="0"/>
        </w:tabs>
        <w:ind w:left="0" w:firstLine="0"/>
      </w:pPr>
      <w:rPr>
        <w:rFonts w:eastAsia="宋体" w:hint="eastAsia"/>
        <w:b/>
        <w:i w:val="0"/>
        <w:sz w:val="28"/>
        <w:szCs w:val="28"/>
      </w:rPr>
    </w:lvl>
    <w:lvl w:ilvl="4">
      <w:start w:val="1"/>
      <w:numFmt w:val="decimal"/>
      <w:lvlText w:val="%1.%2.%3.%4.%5."/>
      <w:lvlJc w:val="left"/>
      <w:pPr>
        <w:tabs>
          <w:tab w:val="left" w:pos="0"/>
        </w:tabs>
        <w:ind w:left="0" w:firstLine="0"/>
      </w:pPr>
      <w:rPr>
        <w:rFonts w:hint="eastAsia"/>
      </w:rPr>
    </w:lvl>
    <w:lvl w:ilvl="5">
      <w:start w:val="1"/>
      <w:numFmt w:val="decimal"/>
      <w:lvlText w:val="%1.%2.%3.%4.%5.%6."/>
      <w:lvlJc w:val="left"/>
      <w:pPr>
        <w:tabs>
          <w:tab w:val="left" w:pos="0"/>
        </w:tabs>
        <w:ind w:left="0" w:firstLine="0"/>
      </w:pPr>
      <w:rPr>
        <w:rFonts w:hint="eastAsia"/>
      </w:rPr>
    </w:lvl>
    <w:lvl w:ilvl="6">
      <w:start w:val="1"/>
      <w:numFmt w:val="decimal"/>
      <w:lvlText w:val="%1.%2.%3.%4.%5.%6.%7."/>
      <w:lvlJc w:val="left"/>
      <w:pPr>
        <w:tabs>
          <w:tab w:val="left" w:pos="1758"/>
        </w:tabs>
        <w:ind w:left="1758" w:hanging="1276"/>
      </w:pPr>
      <w:rPr>
        <w:rFonts w:hint="eastAsia"/>
      </w:rPr>
    </w:lvl>
    <w:lvl w:ilvl="7">
      <w:start w:val="1"/>
      <w:numFmt w:val="decimal"/>
      <w:lvlText w:val="%1.%2.%3.%4.%5.%6.%7.%8."/>
      <w:lvlJc w:val="left"/>
      <w:pPr>
        <w:tabs>
          <w:tab w:val="left" w:pos="1900"/>
        </w:tabs>
        <w:ind w:left="1900" w:hanging="1418"/>
      </w:pPr>
      <w:rPr>
        <w:rFonts w:hint="eastAsia"/>
      </w:rPr>
    </w:lvl>
    <w:lvl w:ilvl="8">
      <w:start w:val="1"/>
      <w:numFmt w:val="decimal"/>
      <w:lvlText w:val="%1.%2.%3.%4.%5.%6.%7.%8.%9."/>
      <w:lvlJc w:val="left"/>
      <w:pPr>
        <w:tabs>
          <w:tab w:val="left" w:pos="2041"/>
        </w:tabs>
        <w:ind w:left="2041" w:hanging="1559"/>
      </w:pPr>
      <w:rPr>
        <w:rFonts w:hint="eastAsia"/>
      </w:rPr>
    </w:lvl>
  </w:abstractNum>
  <w:abstractNum w:abstractNumId="67" w15:restartNumberingAfterBreak="0">
    <w:nsid w:val="4F194876"/>
    <w:multiLevelType w:val="multilevel"/>
    <w:tmpl w:val="4F194876"/>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15:restartNumberingAfterBreak="0">
    <w:nsid w:val="50A16B00"/>
    <w:multiLevelType w:val="multilevel"/>
    <w:tmpl w:val="50A16B00"/>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52066406"/>
    <w:multiLevelType w:val="multilevel"/>
    <w:tmpl w:val="52066406"/>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15:restartNumberingAfterBreak="0">
    <w:nsid w:val="525E19B2"/>
    <w:multiLevelType w:val="multilevel"/>
    <w:tmpl w:val="525E19B2"/>
    <w:lvl w:ilvl="0">
      <w:start w:val="1"/>
      <w:numFmt w:val="bullet"/>
      <w:pStyle w:val="23"/>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71" w15:restartNumberingAfterBreak="0">
    <w:nsid w:val="53313C63"/>
    <w:multiLevelType w:val="multilevel"/>
    <w:tmpl w:val="53313C63"/>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553D4CA3"/>
    <w:multiLevelType w:val="multilevel"/>
    <w:tmpl w:val="553D4CA3"/>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57883F9B"/>
    <w:multiLevelType w:val="singleLevel"/>
    <w:tmpl w:val="57883F9B"/>
    <w:lvl w:ilvl="0">
      <w:start w:val="1"/>
      <w:numFmt w:val="decimal"/>
      <w:pStyle w:val="1-1"/>
      <w:lvlText w:val="（%1）"/>
      <w:lvlJc w:val="left"/>
      <w:pPr>
        <w:tabs>
          <w:tab w:val="left" w:pos="1250"/>
        </w:tabs>
        <w:ind w:left="113" w:firstLine="57"/>
      </w:pPr>
      <w:rPr>
        <w:rFonts w:hint="default"/>
      </w:rPr>
    </w:lvl>
  </w:abstractNum>
  <w:abstractNum w:abstractNumId="74" w15:restartNumberingAfterBreak="0">
    <w:nsid w:val="58394028"/>
    <w:multiLevelType w:val="multilevel"/>
    <w:tmpl w:val="58394028"/>
    <w:lvl w:ilvl="0">
      <w:start w:val="1"/>
      <w:numFmt w:val="bullet"/>
      <w:lvlText w:val=""/>
      <w:lvlJc w:val="left"/>
      <w:pPr>
        <w:tabs>
          <w:tab w:val="left" w:pos="840"/>
        </w:tabs>
        <w:ind w:left="840" w:hanging="420"/>
      </w:pPr>
      <w:rPr>
        <w:rFonts w:ascii="Wingdings" w:hAnsi="Wingdings" w:hint="default"/>
      </w:rPr>
    </w:lvl>
    <w:lvl w:ilvl="1">
      <w:start w:val="1"/>
      <w:numFmt w:val="decimal"/>
      <w:pStyle w:val="af5"/>
      <w:lvlText w:val="%2、"/>
      <w:lvlJc w:val="left"/>
      <w:pPr>
        <w:tabs>
          <w:tab w:val="left" w:pos="1200"/>
        </w:tabs>
        <w:ind w:left="1200" w:hanging="36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lvlText w:val="%3."/>
      <w:lvlJc w:val="left"/>
      <w:pPr>
        <w:tabs>
          <w:tab w:val="left" w:pos="1905"/>
        </w:tabs>
        <w:ind w:left="1905" w:hanging="645"/>
      </w:pPr>
      <w:rPr>
        <w:rFont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75" w15:restartNumberingAfterBreak="0">
    <w:nsid w:val="59611FDA"/>
    <w:multiLevelType w:val="multilevel"/>
    <w:tmpl w:val="59611FDA"/>
    <w:lvl w:ilvl="0">
      <w:start w:val="1"/>
      <w:numFmt w:val="decimal"/>
      <w:lvlText w:val="（%1）"/>
      <w:lvlJc w:val="left"/>
      <w:pPr>
        <w:ind w:left="8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15:restartNumberingAfterBreak="0">
    <w:nsid w:val="5C0627DD"/>
    <w:multiLevelType w:val="multilevel"/>
    <w:tmpl w:val="5C0627DD"/>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7" w15:restartNumberingAfterBreak="0">
    <w:nsid w:val="5C83514C"/>
    <w:multiLevelType w:val="multilevel"/>
    <w:tmpl w:val="5C83514C"/>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5DB10C01"/>
    <w:multiLevelType w:val="multilevel"/>
    <w:tmpl w:val="5DB10C01"/>
    <w:lvl w:ilvl="0">
      <w:start w:val="1"/>
      <w:numFmt w:val="bullet"/>
      <w:pStyle w:val="af6"/>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79" w15:restartNumberingAfterBreak="0">
    <w:nsid w:val="5EB75547"/>
    <w:multiLevelType w:val="multilevel"/>
    <w:tmpl w:val="5EB75547"/>
    <w:lvl w:ilvl="0">
      <w:start w:val="1"/>
      <w:numFmt w:val="decimal"/>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5F48272E"/>
    <w:multiLevelType w:val="multilevel"/>
    <w:tmpl w:val="5F48272E"/>
    <w:lvl w:ilvl="0">
      <w:start w:val="1"/>
      <w:numFmt w:val="decimal"/>
      <w:lvlText w:val="（%1）"/>
      <w:lvlJc w:val="left"/>
      <w:pPr>
        <w:ind w:left="8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1" w15:restartNumberingAfterBreak="0">
    <w:nsid w:val="61BA54FA"/>
    <w:multiLevelType w:val="multilevel"/>
    <w:tmpl w:val="61BA54FA"/>
    <w:lvl w:ilvl="0">
      <w:start w:val="1"/>
      <w:numFmt w:val="lowerLetter"/>
      <w:pStyle w:val="af7"/>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82" w15:restartNumberingAfterBreak="0">
    <w:nsid w:val="61E55BD6"/>
    <w:multiLevelType w:val="multilevel"/>
    <w:tmpl w:val="61E55BD6"/>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15:restartNumberingAfterBreak="0">
    <w:nsid w:val="621D3DF3"/>
    <w:multiLevelType w:val="multilevel"/>
    <w:tmpl w:val="621D3DF3"/>
    <w:lvl w:ilvl="0">
      <w:start w:val="1"/>
      <w:numFmt w:val="bullet"/>
      <w:pStyle w:val="6"/>
      <w:lvlText w:val=""/>
      <w:lvlJc w:val="left"/>
      <w:pPr>
        <w:tabs>
          <w:tab w:val="left" w:pos="720"/>
        </w:tabs>
        <w:ind w:left="72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4" w15:restartNumberingAfterBreak="0">
    <w:nsid w:val="625A5700"/>
    <w:multiLevelType w:val="multilevel"/>
    <w:tmpl w:val="625A5700"/>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62B87FEE"/>
    <w:multiLevelType w:val="multilevel"/>
    <w:tmpl w:val="62B87FEE"/>
    <w:lvl w:ilvl="0">
      <w:start w:val="1"/>
      <w:numFmt w:val="decimal"/>
      <w:pStyle w:val="14"/>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6" w15:restartNumberingAfterBreak="0">
    <w:nsid w:val="648C1729"/>
    <w:multiLevelType w:val="hybridMultilevel"/>
    <w:tmpl w:val="6D3E8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64FE37C8"/>
    <w:multiLevelType w:val="multilevel"/>
    <w:tmpl w:val="64FE37C8"/>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8" w15:restartNumberingAfterBreak="0">
    <w:nsid w:val="678526CA"/>
    <w:multiLevelType w:val="multilevel"/>
    <w:tmpl w:val="678526CA"/>
    <w:lvl w:ilvl="0">
      <w:start w:val="1"/>
      <w:numFmt w:val="decimal"/>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9" w15:restartNumberingAfterBreak="0">
    <w:nsid w:val="67D22E90"/>
    <w:multiLevelType w:val="multilevel"/>
    <w:tmpl w:val="67D22E90"/>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0" w15:restartNumberingAfterBreak="0">
    <w:nsid w:val="680F54B4"/>
    <w:multiLevelType w:val="multilevel"/>
    <w:tmpl w:val="680F54B4"/>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91" w15:restartNumberingAfterBreak="0">
    <w:nsid w:val="699A0978"/>
    <w:multiLevelType w:val="multilevel"/>
    <w:tmpl w:val="699A0978"/>
    <w:lvl w:ilvl="0">
      <w:start w:val="1"/>
      <w:numFmt w:val="decimal"/>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6CEF56BE"/>
    <w:multiLevelType w:val="multilevel"/>
    <w:tmpl w:val="6CEF56BE"/>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3" w15:restartNumberingAfterBreak="0">
    <w:nsid w:val="712A1888"/>
    <w:multiLevelType w:val="multilevel"/>
    <w:tmpl w:val="712A1888"/>
    <w:lvl w:ilvl="0">
      <w:start w:val="1"/>
      <w:numFmt w:val="decimal"/>
      <w:lvlText w:val="%1)"/>
      <w:lvlJc w:val="left"/>
      <w:pPr>
        <w:ind w:left="126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15:restartNumberingAfterBreak="0">
    <w:nsid w:val="71DB23E8"/>
    <w:multiLevelType w:val="multilevel"/>
    <w:tmpl w:val="71DB23E8"/>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5" w15:restartNumberingAfterBreak="0">
    <w:nsid w:val="72881367"/>
    <w:multiLevelType w:val="multilevel"/>
    <w:tmpl w:val="72881367"/>
    <w:lvl w:ilvl="0">
      <w:start w:val="1"/>
      <w:numFmt w:val="bullet"/>
      <w:pStyle w:val="af8"/>
      <w:lvlText w:val=""/>
      <w:lvlJc w:val="left"/>
      <w:pPr>
        <w:tabs>
          <w:tab w:val="left" w:pos="420"/>
        </w:tabs>
        <w:ind w:left="420" w:hanging="420"/>
      </w:pPr>
      <w:rPr>
        <w:rFonts w:ascii="Wingdings" w:hAnsi="Wingdings" w:hint="default"/>
      </w:rPr>
    </w:lvl>
    <w:lvl w:ilvl="1">
      <w:start w:val="1"/>
      <w:numFmt w:val="decimal"/>
      <w:lvlText w:val="%1.%2 "/>
      <w:lvlJc w:val="left"/>
      <w:pPr>
        <w:tabs>
          <w:tab w:val="left" w:pos="720"/>
        </w:tabs>
        <w:ind w:left="576" w:hanging="576"/>
      </w:pPr>
      <w:rPr>
        <w:rFonts w:hint="eastAsia"/>
      </w:rPr>
    </w:lvl>
    <w:lvl w:ilvl="2">
      <w:start w:val="1"/>
      <w:numFmt w:val="decimal"/>
      <w:lvlText w:val="%1.%2.%3 "/>
      <w:lvlJc w:val="left"/>
      <w:pPr>
        <w:tabs>
          <w:tab w:val="left" w:pos="1080"/>
        </w:tabs>
        <w:ind w:left="720" w:hanging="720"/>
      </w:pPr>
      <w:rPr>
        <w:rFonts w:hint="eastAsia"/>
      </w:rPr>
    </w:lvl>
    <w:lvl w:ilvl="3">
      <w:start w:val="1"/>
      <w:numFmt w:val="decimal"/>
      <w:lvlText w:val="%1.%2.%3.%4 "/>
      <w:lvlJc w:val="left"/>
      <w:pPr>
        <w:tabs>
          <w:tab w:val="left" w:pos="1440"/>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96" w15:restartNumberingAfterBreak="0">
    <w:nsid w:val="76D93BD8"/>
    <w:multiLevelType w:val="multilevel"/>
    <w:tmpl w:val="76D93BD8"/>
    <w:lvl w:ilvl="0">
      <w:start w:val="1"/>
      <w:numFmt w:val="decimal"/>
      <w:lvlText w:val="（%1）"/>
      <w:lvlJc w:val="left"/>
      <w:pPr>
        <w:ind w:left="84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15:restartNumberingAfterBreak="0">
    <w:nsid w:val="79AE5B3F"/>
    <w:multiLevelType w:val="multilevel"/>
    <w:tmpl w:val="79AE5B3F"/>
    <w:lvl w:ilvl="0">
      <w:start w:val="1"/>
      <w:numFmt w:val="decimal"/>
      <w:lvlText w:val="%1)"/>
      <w:lvlJc w:val="left"/>
      <w:pPr>
        <w:ind w:left="1260" w:hanging="42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7A252562"/>
    <w:multiLevelType w:val="multilevel"/>
    <w:tmpl w:val="7A252562"/>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99" w15:restartNumberingAfterBreak="0">
    <w:nsid w:val="7C45306F"/>
    <w:multiLevelType w:val="multilevel"/>
    <w:tmpl w:val="7C45306F"/>
    <w:lvl w:ilvl="0">
      <w:start w:val="1"/>
      <w:numFmt w:val="decimal"/>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85"/>
  </w:num>
  <w:num w:numId="3">
    <w:abstractNumId w:val="11"/>
  </w:num>
  <w:num w:numId="4">
    <w:abstractNumId w:val="63"/>
  </w:num>
  <w:num w:numId="5">
    <w:abstractNumId w:val="81"/>
  </w:num>
  <w:num w:numId="6">
    <w:abstractNumId w:val="56"/>
  </w:num>
  <w:num w:numId="7">
    <w:abstractNumId w:val="61"/>
  </w:num>
  <w:num w:numId="8">
    <w:abstractNumId w:val="13"/>
  </w:num>
  <w:num w:numId="9">
    <w:abstractNumId w:val="78"/>
  </w:num>
  <w:num w:numId="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3"/>
  </w:num>
  <w:num w:numId="12">
    <w:abstractNumId w:val="41"/>
  </w:num>
  <w:num w:numId="13">
    <w:abstractNumId w:val="46"/>
  </w:num>
  <w:num w:numId="14">
    <w:abstractNumId w:val="3"/>
  </w:num>
  <w:num w:numId="15">
    <w:abstractNumId w:val="73"/>
  </w:num>
  <w:num w:numId="16">
    <w:abstractNumId w:val="21"/>
  </w:num>
  <w:num w:numId="17">
    <w:abstractNumId w:val="0"/>
  </w:num>
  <w:num w:numId="18">
    <w:abstractNumId w:val="49"/>
  </w:num>
  <w:num w:numId="19">
    <w:abstractNumId w:val="20"/>
  </w:num>
  <w:num w:numId="20">
    <w:abstractNumId w:val="70"/>
  </w:num>
  <w:num w:numId="21">
    <w:abstractNumId w:val="26"/>
  </w:num>
  <w:num w:numId="22">
    <w:abstractNumId w:val="36"/>
  </w:num>
  <w:num w:numId="23">
    <w:abstractNumId w:val="55"/>
  </w:num>
  <w:num w:numId="24">
    <w:abstractNumId w:val="19"/>
  </w:num>
  <w:num w:numId="25">
    <w:abstractNumId w:val="59"/>
  </w:num>
  <w:num w:numId="26">
    <w:abstractNumId w:val="66"/>
  </w:num>
  <w:num w:numId="27">
    <w:abstractNumId w:val="28"/>
  </w:num>
  <w:num w:numId="28">
    <w:abstractNumId w:val="95"/>
  </w:num>
  <w:num w:numId="29">
    <w:abstractNumId w:val="23"/>
  </w:num>
  <w:num w:numId="30">
    <w:abstractNumId w:val="51"/>
  </w:num>
  <w:num w:numId="31">
    <w:abstractNumId w:val="39"/>
  </w:num>
  <w:num w:numId="32">
    <w:abstractNumId w:val="74"/>
  </w:num>
  <w:num w:numId="33">
    <w:abstractNumId w:val="65"/>
  </w:num>
  <w:num w:numId="34">
    <w:abstractNumId w:val="45"/>
  </w:num>
  <w:num w:numId="35">
    <w:abstractNumId w:val="79"/>
  </w:num>
  <w:num w:numId="36">
    <w:abstractNumId w:val="27"/>
  </w:num>
  <w:num w:numId="37">
    <w:abstractNumId w:val="92"/>
  </w:num>
  <w:num w:numId="38">
    <w:abstractNumId w:val="53"/>
  </w:num>
  <w:num w:numId="39">
    <w:abstractNumId w:val="99"/>
  </w:num>
  <w:num w:numId="40">
    <w:abstractNumId w:val="42"/>
  </w:num>
  <w:num w:numId="41">
    <w:abstractNumId w:val="93"/>
  </w:num>
  <w:num w:numId="42">
    <w:abstractNumId w:val="48"/>
  </w:num>
  <w:num w:numId="43">
    <w:abstractNumId w:val="62"/>
  </w:num>
  <w:num w:numId="44">
    <w:abstractNumId w:val="69"/>
  </w:num>
  <w:num w:numId="45">
    <w:abstractNumId w:val="76"/>
  </w:num>
  <w:num w:numId="46">
    <w:abstractNumId w:val="88"/>
  </w:num>
  <w:num w:numId="47">
    <w:abstractNumId w:val="8"/>
  </w:num>
  <w:num w:numId="48">
    <w:abstractNumId w:val="7"/>
  </w:num>
  <w:num w:numId="49">
    <w:abstractNumId w:val="6"/>
  </w:num>
  <w:num w:numId="50">
    <w:abstractNumId w:val="17"/>
  </w:num>
  <w:num w:numId="51">
    <w:abstractNumId w:val="58"/>
  </w:num>
  <w:num w:numId="52">
    <w:abstractNumId w:val="52"/>
  </w:num>
  <w:num w:numId="53">
    <w:abstractNumId w:val="91"/>
  </w:num>
  <w:num w:numId="54">
    <w:abstractNumId w:val="84"/>
  </w:num>
  <w:num w:numId="55">
    <w:abstractNumId w:val="35"/>
  </w:num>
  <w:num w:numId="56">
    <w:abstractNumId w:val="54"/>
  </w:num>
  <w:num w:numId="57">
    <w:abstractNumId w:val="87"/>
  </w:num>
  <w:num w:numId="58">
    <w:abstractNumId w:val="72"/>
  </w:num>
  <w:num w:numId="59">
    <w:abstractNumId w:val="96"/>
  </w:num>
  <w:num w:numId="60">
    <w:abstractNumId w:val="68"/>
  </w:num>
  <w:num w:numId="61">
    <w:abstractNumId w:val="32"/>
  </w:num>
  <w:num w:numId="62">
    <w:abstractNumId w:val="33"/>
  </w:num>
  <w:num w:numId="63">
    <w:abstractNumId w:val="98"/>
  </w:num>
  <w:num w:numId="64">
    <w:abstractNumId w:val="47"/>
  </w:num>
  <w:num w:numId="65">
    <w:abstractNumId w:val="90"/>
  </w:num>
  <w:num w:numId="66">
    <w:abstractNumId w:val="10"/>
  </w:num>
  <w:num w:numId="67">
    <w:abstractNumId w:val="31"/>
  </w:num>
  <w:num w:numId="68">
    <w:abstractNumId w:val="82"/>
  </w:num>
  <w:num w:numId="69">
    <w:abstractNumId w:val="67"/>
  </w:num>
  <w:num w:numId="70">
    <w:abstractNumId w:val="15"/>
  </w:num>
  <w:num w:numId="71">
    <w:abstractNumId w:val="71"/>
  </w:num>
  <w:num w:numId="72">
    <w:abstractNumId w:val="30"/>
  </w:num>
  <w:num w:numId="73">
    <w:abstractNumId w:val="57"/>
  </w:num>
  <w:num w:numId="74">
    <w:abstractNumId w:val="60"/>
  </w:num>
  <w:num w:numId="75">
    <w:abstractNumId w:val="24"/>
  </w:num>
  <w:num w:numId="76">
    <w:abstractNumId w:val="14"/>
  </w:num>
  <w:num w:numId="77">
    <w:abstractNumId w:val="89"/>
  </w:num>
  <w:num w:numId="78">
    <w:abstractNumId w:val="80"/>
  </w:num>
  <w:num w:numId="79">
    <w:abstractNumId w:val="50"/>
  </w:num>
  <w:num w:numId="80">
    <w:abstractNumId w:val="5"/>
  </w:num>
  <w:num w:numId="81">
    <w:abstractNumId w:val="22"/>
  </w:num>
  <w:num w:numId="82">
    <w:abstractNumId w:val="44"/>
  </w:num>
  <w:num w:numId="83">
    <w:abstractNumId w:val="2"/>
  </w:num>
  <w:num w:numId="84">
    <w:abstractNumId w:val="97"/>
  </w:num>
  <w:num w:numId="85">
    <w:abstractNumId w:val="18"/>
  </w:num>
  <w:num w:numId="86">
    <w:abstractNumId w:val="34"/>
  </w:num>
  <w:num w:numId="87">
    <w:abstractNumId w:val="25"/>
  </w:num>
  <w:num w:numId="88">
    <w:abstractNumId w:val="38"/>
  </w:num>
  <w:num w:numId="89">
    <w:abstractNumId w:val="1"/>
  </w:num>
  <w:num w:numId="90">
    <w:abstractNumId w:val="12"/>
  </w:num>
  <w:num w:numId="91">
    <w:abstractNumId w:val="29"/>
  </w:num>
  <w:num w:numId="92">
    <w:abstractNumId w:val="9"/>
  </w:num>
  <w:num w:numId="93">
    <w:abstractNumId w:val="75"/>
  </w:num>
  <w:num w:numId="94">
    <w:abstractNumId w:val="16"/>
  </w:num>
  <w:num w:numId="95">
    <w:abstractNumId w:val="77"/>
  </w:num>
  <w:num w:numId="96">
    <w:abstractNumId w:val="37"/>
  </w:num>
  <w:num w:numId="97">
    <w:abstractNumId w:val="64"/>
  </w:num>
  <w:num w:numId="98">
    <w:abstractNumId w:val="40"/>
  </w:num>
  <w:num w:numId="99">
    <w:abstractNumId w:val="94"/>
  </w:num>
  <w:num w:numId="100">
    <w:abstractNumId w:val="86"/>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hideSpellingErrors/>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0F02"/>
    <w:rsid w:val="0000243E"/>
    <w:rsid w:val="000028CE"/>
    <w:rsid w:val="00003966"/>
    <w:rsid w:val="00004B3A"/>
    <w:rsid w:val="00005775"/>
    <w:rsid w:val="00005E7B"/>
    <w:rsid w:val="000060DD"/>
    <w:rsid w:val="00006F11"/>
    <w:rsid w:val="000109C3"/>
    <w:rsid w:val="00010A0B"/>
    <w:rsid w:val="00011CE2"/>
    <w:rsid w:val="00012703"/>
    <w:rsid w:val="00012E25"/>
    <w:rsid w:val="00013B86"/>
    <w:rsid w:val="00013C9E"/>
    <w:rsid w:val="000145DB"/>
    <w:rsid w:val="00014A8A"/>
    <w:rsid w:val="00015573"/>
    <w:rsid w:val="00015A52"/>
    <w:rsid w:val="00016820"/>
    <w:rsid w:val="00016C66"/>
    <w:rsid w:val="00016E24"/>
    <w:rsid w:val="00017657"/>
    <w:rsid w:val="000203C3"/>
    <w:rsid w:val="0002374B"/>
    <w:rsid w:val="00023D72"/>
    <w:rsid w:val="00023FD2"/>
    <w:rsid w:val="00024415"/>
    <w:rsid w:val="000250B8"/>
    <w:rsid w:val="00026B6C"/>
    <w:rsid w:val="000277CF"/>
    <w:rsid w:val="0003047E"/>
    <w:rsid w:val="00030B92"/>
    <w:rsid w:val="00032B22"/>
    <w:rsid w:val="00032FB5"/>
    <w:rsid w:val="0003341F"/>
    <w:rsid w:val="00033881"/>
    <w:rsid w:val="000341BF"/>
    <w:rsid w:val="000355C9"/>
    <w:rsid w:val="0003575B"/>
    <w:rsid w:val="00035EB5"/>
    <w:rsid w:val="000368E2"/>
    <w:rsid w:val="000369CE"/>
    <w:rsid w:val="000372A9"/>
    <w:rsid w:val="00041C93"/>
    <w:rsid w:val="00041EE5"/>
    <w:rsid w:val="00042504"/>
    <w:rsid w:val="000429B1"/>
    <w:rsid w:val="00042A56"/>
    <w:rsid w:val="00043843"/>
    <w:rsid w:val="0004386F"/>
    <w:rsid w:val="00043D13"/>
    <w:rsid w:val="00043D15"/>
    <w:rsid w:val="00043EC6"/>
    <w:rsid w:val="000446EC"/>
    <w:rsid w:val="0004513B"/>
    <w:rsid w:val="00046C21"/>
    <w:rsid w:val="0004732E"/>
    <w:rsid w:val="0004749D"/>
    <w:rsid w:val="0004753E"/>
    <w:rsid w:val="00047C0F"/>
    <w:rsid w:val="00051264"/>
    <w:rsid w:val="00053151"/>
    <w:rsid w:val="00053462"/>
    <w:rsid w:val="00053770"/>
    <w:rsid w:val="00053CF0"/>
    <w:rsid w:val="00053F7B"/>
    <w:rsid w:val="00054B62"/>
    <w:rsid w:val="00055054"/>
    <w:rsid w:val="000554D4"/>
    <w:rsid w:val="000558F9"/>
    <w:rsid w:val="0005591F"/>
    <w:rsid w:val="00055E01"/>
    <w:rsid w:val="000602A3"/>
    <w:rsid w:val="0006119B"/>
    <w:rsid w:val="00061A2B"/>
    <w:rsid w:val="00061D76"/>
    <w:rsid w:val="000620B6"/>
    <w:rsid w:val="0006284F"/>
    <w:rsid w:val="00062F7F"/>
    <w:rsid w:val="00064379"/>
    <w:rsid w:val="000643A7"/>
    <w:rsid w:val="0006509E"/>
    <w:rsid w:val="00065754"/>
    <w:rsid w:val="000657F6"/>
    <w:rsid w:val="00065943"/>
    <w:rsid w:val="00066BB3"/>
    <w:rsid w:val="00066CAD"/>
    <w:rsid w:val="0006702C"/>
    <w:rsid w:val="00067313"/>
    <w:rsid w:val="0007167E"/>
    <w:rsid w:val="0007203A"/>
    <w:rsid w:val="000724E9"/>
    <w:rsid w:val="00072831"/>
    <w:rsid w:val="00073666"/>
    <w:rsid w:val="000736C2"/>
    <w:rsid w:val="00073856"/>
    <w:rsid w:val="00074597"/>
    <w:rsid w:val="00074C5C"/>
    <w:rsid w:val="000752E3"/>
    <w:rsid w:val="0007552F"/>
    <w:rsid w:val="00075EA8"/>
    <w:rsid w:val="00076137"/>
    <w:rsid w:val="00077953"/>
    <w:rsid w:val="00081057"/>
    <w:rsid w:val="000814C7"/>
    <w:rsid w:val="00081F17"/>
    <w:rsid w:val="00082189"/>
    <w:rsid w:val="00083F01"/>
    <w:rsid w:val="0008456B"/>
    <w:rsid w:val="00084BAE"/>
    <w:rsid w:val="00084D52"/>
    <w:rsid w:val="0008552C"/>
    <w:rsid w:val="000864D6"/>
    <w:rsid w:val="000868FF"/>
    <w:rsid w:val="0008697A"/>
    <w:rsid w:val="000869CC"/>
    <w:rsid w:val="00086F78"/>
    <w:rsid w:val="00087A8B"/>
    <w:rsid w:val="000902C8"/>
    <w:rsid w:val="0009124F"/>
    <w:rsid w:val="00092AC4"/>
    <w:rsid w:val="00093AE3"/>
    <w:rsid w:val="000943DD"/>
    <w:rsid w:val="00095653"/>
    <w:rsid w:val="00096759"/>
    <w:rsid w:val="00096B4B"/>
    <w:rsid w:val="00096B7E"/>
    <w:rsid w:val="000970F6"/>
    <w:rsid w:val="000A1523"/>
    <w:rsid w:val="000A20FE"/>
    <w:rsid w:val="000A27D8"/>
    <w:rsid w:val="000A3422"/>
    <w:rsid w:val="000A35A5"/>
    <w:rsid w:val="000A38FB"/>
    <w:rsid w:val="000A40EC"/>
    <w:rsid w:val="000A5780"/>
    <w:rsid w:val="000A605E"/>
    <w:rsid w:val="000A6768"/>
    <w:rsid w:val="000A6D2B"/>
    <w:rsid w:val="000B01C2"/>
    <w:rsid w:val="000B284E"/>
    <w:rsid w:val="000B3061"/>
    <w:rsid w:val="000B3119"/>
    <w:rsid w:val="000B332B"/>
    <w:rsid w:val="000B35E1"/>
    <w:rsid w:val="000B3688"/>
    <w:rsid w:val="000B519E"/>
    <w:rsid w:val="000B5AC1"/>
    <w:rsid w:val="000B5AEB"/>
    <w:rsid w:val="000B6615"/>
    <w:rsid w:val="000B687B"/>
    <w:rsid w:val="000B7FE2"/>
    <w:rsid w:val="000C21FD"/>
    <w:rsid w:val="000C3AE5"/>
    <w:rsid w:val="000C47CD"/>
    <w:rsid w:val="000C50E3"/>
    <w:rsid w:val="000C5153"/>
    <w:rsid w:val="000C58DF"/>
    <w:rsid w:val="000C5B5A"/>
    <w:rsid w:val="000C5BD8"/>
    <w:rsid w:val="000C6817"/>
    <w:rsid w:val="000C6ED6"/>
    <w:rsid w:val="000D0D63"/>
    <w:rsid w:val="000D174F"/>
    <w:rsid w:val="000D323A"/>
    <w:rsid w:val="000D514D"/>
    <w:rsid w:val="000D5B6E"/>
    <w:rsid w:val="000D6CC3"/>
    <w:rsid w:val="000D795A"/>
    <w:rsid w:val="000E06D9"/>
    <w:rsid w:val="000E0D2A"/>
    <w:rsid w:val="000E10DA"/>
    <w:rsid w:val="000E216E"/>
    <w:rsid w:val="000E2BD5"/>
    <w:rsid w:val="000E31CE"/>
    <w:rsid w:val="000E44EA"/>
    <w:rsid w:val="000E47C0"/>
    <w:rsid w:val="000E59BF"/>
    <w:rsid w:val="000E7904"/>
    <w:rsid w:val="000F158F"/>
    <w:rsid w:val="000F16B7"/>
    <w:rsid w:val="000F17B9"/>
    <w:rsid w:val="000F1B12"/>
    <w:rsid w:val="000F232C"/>
    <w:rsid w:val="000F2651"/>
    <w:rsid w:val="000F4759"/>
    <w:rsid w:val="000F593F"/>
    <w:rsid w:val="000F6408"/>
    <w:rsid w:val="000F6451"/>
    <w:rsid w:val="000F734E"/>
    <w:rsid w:val="000F73D5"/>
    <w:rsid w:val="000F7806"/>
    <w:rsid w:val="000F7C85"/>
    <w:rsid w:val="0010159E"/>
    <w:rsid w:val="001016DC"/>
    <w:rsid w:val="00101E70"/>
    <w:rsid w:val="00101FC5"/>
    <w:rsid w:val="00102139"/>
    <w:rsid w:val="00102A9F"/>
    <w:rsid w:val="0010553B"/>
    <w:rsid w:val="00107054"/>
    <w:rsid w:val="001100F5"/>
    <w:rsid w:val="00110412"/>
    <w:rsid w:val="001113D5"/>
    <w:rsid w:val="001126E3"/>
    <w:rsid w:val="00113411"/>
    <w:rsid w:val="00113E73"/>
    <w:rsid w:val="001141B1"/>
    <w:rsid w:val="001157B6"/>
    <w:rsid w:val="00116133"/>
    <w:rsid w:val="001163E1"/>
    <w:rsid w:val="00117740"/>
    <w:rsid w:val="00120672"/>
    <w:rsid w:val="00120913"/>
    <w:rsid w:val="00121667"/>
    <w:rsid w:val="00122804"/>
    <w:rsid w:val="00122BC7"/>
    <w:rsid w:val="001231B8"/>
    <w:rsid w:val="00124554"/>
    <w:rsid w:val="00124AB4"/>
    <w:rsid w:val="00127013"/>
    <w:rsid w:val="00127063"/>
    <w:rsid w:val="001270EF"/>
    <w:rsid w:val="0012729C"/>
    <w:rsid w:val="001276CF"/>
    <w:rsid w:val="00127EF8"/>
    <w:rsid w:val="001301F1"/>
    <w:rsid w:val="00130FCC"/>
    <w:rsid w:val="00131677"/>
    <w:rsid w:val="001320B3"/>
    <w:rsid w:val="00132BED"/>
    <w:rsid w:val="00133480"/>
    <w:rsid w:val="00133AC0"/>
    <w:rsid w:val="001340AF"/>
    <w:rsid w:val="00137298"/>
    <w:rsid w:val="00140ECF"/>
    <w:rsid w:val="00140FC6"/>
    <w:rsid w:val="001418C2"/>
    <w:rsid w:val="00142A76"/>
    <w:rsid w:val="00143253"/>
    <w:rsid w:val="001441C7"/>
    <w:rsid w:val="00145ADF"/>
    <w:rsid w:val="00146E26"/>
    <w:rsid w:val="00147DA7"/>
    <w:rsid w:val="00152AC5"/>
    <w:rsid w:val="00152D57"/>
    <w:rsid w:val="001541BD"/>
    <w:rsid w:val="001547ED"/>
    <w:rsid w:val="00154C93"/>
    <w:rsid w:val="00155EE3"/>
    <w:rsid w:val="00156906"/>
    <w:rsid w:val="0015794D"/>
    <w:rsid w:val="0016296F"/>
    <w:rsid w:val="00162E08"/>
    <w:rsid w:val="001638FD"/>
    <w:rsid w:val="001643BD"/>
    <w:rsid w:val="001645D8"/>
    <w:rsid w:val="0016465D"/>
    <w:rsid w:val="00164A4A"/>
    <w:rsid w:val="00167A60"/>
    <w:rsid w:val="001705E4"/>
    <w:rsid w:val="00171255"/>
    <w:rsid w:val="00173489"/>
    <w:rsid w:val="00173F02"/>
    <w:rsid w:val="0017412D"/>
    <w:rsid w:val="00174D77"/>
    <w:rsid w:val="00175A6B"/>
    <w:rsid w:val="001760DA"/>
    <w:rsid w:val="00176C4C"/>
    <w:rsid w:val="00177215"/>
    <w:rsid w:val="00177B83"/>
    <w:rsid w:val="00177DD5"/>
    <w:rsid w:val="0018142D"/>
    <w:rsid w:val="0018150C"/>
    <w:rsid w:val="0018188A"/>
    <w:rsid w:val="00181FB8"/>
    <w:rsid w:val="00182257"/>
    <w:rsid w:val="001839C4"/>
    <w:rsid w:val="00185B8E"/>
    <w:rsid w:val="00186D84"/>
    <w:rsid w:val="001870ED"/>
    <w:rsid w:val="00187414"/>
    <w:rsid w:val="00187EC4"/>
    <w:rsid w:val="0019033B"/>
    <w:rsid w:val="00190651"/>
    <w:rsid w:val="0019067E"/>
    <w:rsid w:val="00192088"/>
    <w:rsid w:val="00192F3D"/>
    <w:rsid w:val="00192F6F"/>
    <w:rsid w:val="00193E43"/>
    <w:rsid w:val="001945F8"/>
    <w:rsid w:val="00195333"/>
    <w:rsid w:val="00195D51"/>
    <w:rsid w:val="0019687A"/>
    <w:rsid w:val="0019695D"/>
    <w:rsid w:val="00197097"/>
    <w:rsid w:val="001A0AD8"/>
    <w:rsid w:val="001A0B7B"/>
    <w:rsid w:val="001A1C9D"/>
    <w:rsid w:val="001A3189"/>
    <w:rsid w:val="001A3874"/>
    <w:rsid w:val="001A3AED"/>
    <w:rsid w:val="001A3B48"/>
    <w:rsid w:val="001A4460"/>
    <w:rsid w:val="001A4BBF"/>
    <w:rsid w:val="001A5F5C"/>
    <w:rsid w:val="001B131C"/>
    <w:rsid w:val="001B192F"/>
    <w:rsid w:val="001B1C69"/>
    <w:rsid w:val="001B266D"/>
    <w:rsid w:val="001B2839"/>
    <w:rsid w:val="001B2DB2"/>
    <w:rsid w:val="001B393C"/>
    <w:rsid w:val="001B42F0"/>
    <w:rsid w:val="001B67C9"/>
    <w:rsid w:val="001B6B66"/>
    <w:rsid w:val="001B7D65"/>
    <w:rsid w:val="001C003B"/>
    <w:rsid w:val="001C014E"/>
    <w:rsid w:val="001C023E"/>
    <w:rsid w:val="001C12AD"/>
    <w:rsid w:val="001C2087"/>
    <w:rsid w:val="001C22C9"/>
    <w:rsid w:val="001C2675"/>
    <w:rsid w:val="001C2840"/>
    <w:rsid w:val="001C2EEC"/>
    <w:rsid w:val="001C31E5"/>
    <w:rsid w:val="001C3E59"/>
    <w:rsid w:val="001C5099"/>
    <w:rsid w:val="001C5284"/>
    <w:rsid w:val="001C5350"/>
    <w:rsid w:val="001C55F4"/>
    <w:rsid w:val="001C6FD8"/>
    <w:rsid w:val="001C7335"/>
    <w:rsid w:val="001D007B"/>
    <w:rsid w:val="001D0911"/>
    <w:rsid w:val="001D120A"/>
    <w:rsid w:val="001D1C16"/>
    <w:rsid w:val="001D245F"/>
    <w:rsid w:val="001D2C85"/>
    <w:rsid w:val="001D372A"/>
    <w:rsid w:val="001D3DFA"/>
    <w:rsid w:val="001D44E0"/>
    <w:rsid w:val="001D49C6"/>
    <w:rsid w:val="001D55F6"/>
    <w:rsid w:val="001D6417"/>
    <w:rsid w:val="001D6476"/>
    <w:rsid w:val="001D66B7"/>
    <w:rsid w:val="001D6926"/>
    <w:rsid w:val="001D6994"/>
    <w:rsid w:val="001D6C11"/>
    <w:rsid w:val="001D6C56"/>
    <w:rsid w:val="001E0481"/>
    <w:rsid w:val="001E2068"/>
    <w:rsid w:val="001E3CDC"/>
    <w:rsid w:val="001E3E39"/>
    <w:rsid w:val="001E47BD"/>
    <w:rsid w:val="001E4B4C"/>
    <w:rsid w:val="001E6563"/>
    <w:rsid w:val="001E6FDB"/>
    <w:rsid w:val="001F0ECB"/>
    <w:rsid w:val="001F1A27"/>
    <w:rsid w:val="001F2A3F"/>
    <w:rsid w:val="001F2D39"/>
    <w:rsid w:val="001F2D8B"/>
    <w:rsid w:val="001F3127"/>
    <w:rsid w:val="001F493F"/>
    <w:rsid w:val="001F5E09"/>
    <w:rsid w:val="001F6C5B"/>
    <w:rsid w:val="001F7191"/>
    <w:rsid w:val="0020086E"/>
    <w:rsid w:val="00202286"/>
    <w:rsid w:val="002038A3"/>
    <w:rsid w:val="00203CF3"/>
    <w:rsid w:val="00203F27"/>
    <w:rsid w:val="00204B65"/>
    <w:rsid w:val="002063C9"/>
    <w:rsid w:val="0020777A"/>
    <w:rsid w:val="0021019D"/>
    <w:rsid w:val="00210A3C"/>
    <w:rsid w:val="00210A80"/>
    <w:rsid w:val="00210EC3"/>
    <w:rsid w:val="002124BC"/>
    <w:rsid w:val="00213B0F"/>
    <w:rsid w:val="00214216"/>
    <w:rsid w:val="002148F3"/>
    <w:rsid w:val="00214C1A"/>
    <w:rsid w:val="00214CE2"/>
    <w:rsid w:val="00215166"/>
    <w:rsid w:val="002169CF"/>
    <w:rsid w:val="0021794B"/>
    <w:rsid w:val="00217C37"/>
    <w:rsid w:val="00217CF0"/>
    <w:rsid w:val="00220847"/>
    <w:rsid w:val="00220A90"/>
    <w:rsid w:val="00220AAC"/>
    <w:rsid w:val="002211A6"/>
    <w:rsid w:val="002215C6"/>
    <w:rsid w:val="00221BD9"/>
    <w:rsid w:val="00222071"/>
    <w:rsid w:val="00222171"/>
    <w:rsid w:val="00222EA0"/>
    <w:rsid w:val="0022596F"/>
    <w:rsid w:val="00225EB5"/>
    <w:rsid w:val="0022608A"/>
    <w:rsid w:val="00226A8A"/>
    <w:rsid w:val="00226CA7"/>
    <w:rsid w:val="00226E56"/>
    <w:rsid w:val="00226EC5"/>
    <w:rsid w:val="002274A9"/>
    <w:rsid w:val="00231F04"/>
    <w:rsid w:val="002321E9"/>
    <w:rsid w:val="00233995"/>
    <w:rsid w:val="00233C84"/>
    <w:rsid w:val="00233D6D"/>
    <w:rsid w:val="00235265"/>
    <w:rsid w:val="002355A1"/>
    <w:rsid w:val="00235D8E"/>
    <w:rsid w:val="00236846"/>
    <w:rsid w:val="00236BC6"/>
    <w:rsid w:val="00237871"/>
    <w:rsid w:val="00237A70"/>
    <w:rsid w:val="00240006"/>
    <w:rsid w:val="00240C68"/>
    <w:rsid w:val="00240C9D"/>
    <w:rsid w:val="0024132D"/>
    <w:rsid w:val="002418A9"/>
    <w:rsid w:val="00241E44"/>
    <w:rsid w:val="002427C7"/>
    <w:rsid w:val="00243929"/>
    <w:rsid w:val="00243983"/>
    <w:rsid w:val="00243A37"/>
    <w:rsid w:val="00244BF0"/>
    <w:rsid w:val="00244FF9"/>
    <w:rsid w:val="002454C6"/>
    <w:rsid w:val="00245926"/>
    <w:rsid w:val="002460A5"/>
    <w:rsid w:val="002463F2"/>
    <w:rsid w:val="00246D6E"/>
    <w:rsid w:val="00247439"/>
    <w:rsid w:val="002475F9"/>
    <w:rsid w:val="002503D1"/>
    <w:rsid w:val="00251081"/>
    <w:rsid w:val="0025175E"/>
    <w:rsid w:val="00252489"/>
    <w:rsid w:val="00252BA0"/>
    <w:rsid w:val="00253A14"/>
    <w:rsid w:val="00253C58"/>
    <w:rsid w:val="00254466"/>
    <w:rsid w:val="00254E9F"/>
    <w:rsid w:val="002557E3"/>
    <w:rsid w:val="00257020"/>
    <w:rsid w:val="00257F04"/>
    <w:rsid w:val="00260E74"/>
    <w:rsid w:val="00261440"/>
    <w:rsid w:val="00261FD5"/>
    <w:rsid w:val="002620AF"/>
    <w:rsid w:val="00262782"/>
    <w:rsid w:val="00262897"/>
    <w:rsid w:val="002628CE"/>
    <w:rsid w:val="0026368B"/>
    <w:rsid w:val="002637EB"/>
    <w:rsid w:val="0026476F"/>
    <w:rsid w:val="00265408"/>
    <w:rsid w:val="00265425"/>
    <w:rsid w:val="0026585B"/>
    <w:rsid w:val="00265B33"/>
    <w:rsid w:val="00265C8F"/>
    <w:rsid w:val="00266019"/>
    <w:rsid w:val="0026764B"/>
    <w:rsid w:val="002719DF"/>
    <w:rsid w:val="00272DD6"/>
    <w:rsid w:val="00273003"/>
    <w:rsid w:val="002737C2"/>
    <w:rsid w:val="00273998"/>
    <w:rsid w:val="002770DF"/>
    <w:rsid w:val="00277650"/>
    <w:rsid w:val="00277D08"/>
    <w:rsid w:val="00277EB3"/>
    <w:rsid w:val="002801EC"/>
    <w:rsid w:val="00280365"/>
    <w:rsid w:val="00280E12"/>
    <w:rsid w:val="0028127F"/>
    <w:rsid w:val="0028140D"/>
    <w:rsid w:val="00281A83"/>
    <w:rsid w:val="00281FBB"/>
    <w:rsid w:val="00281FE8"/>
    <w:rsid w:val="00282802"/>
    <w:rsid w:val="00282DED"/>
    <w:rsid w:val="00284CC8"/>
    <w:rsid w:val="002854D8"/>
    <w:rsid w:val="0028627B"/>
    <w:rsid w:val="002864B2"/>
    <w:rsid w:val="00286F57"/>
    <w:rsid w:val="002909B2"/>
    <w:rsid w:val="00291DF9"/>
    <w:rsid w:val="002927CA"/>
    <w:rsid w:val="002930D6"/>
    <w:rsid w:val="00293597"/>
    <w:rsid w:val="00294850"/>
    <w:rsid w:val="0029567C"/>
    <w:rsid w:val="002A0C82"/>
    <w:rsid w:val="002A10CB"/>
    <w:rsid w:val="002A1664"/>
    <w:rsid w:val="002A2A75"/>
    <w:rsid w:val="002A36FC"/>
    <w:rsid w:val="002A47E7"/>
    <w:rsid w:val="002A52A9"/>
    <w:rsid w:val="002A58DE"/>
    <w:rsid w:val="002A5C56"/>
    <w:rsid w:val="002A649E"/>
    <w:rsid w:val="002A68C6"/>
    <w:rsid w:val="002A7840"/>
    <w:rsid w:val="002A7E10"/>
    <w:rsid w:val="002B194D"/>
    <w:rsid w:val="002B19C4"/>
    <w:rsid w:val="002B21E8"/>
    <w:rsid w:val="002B2969"/>
    <w:rsid w:val="002B3548"/>
    <w:rsid w:val="002B557C"/>
    <w:rsid w:val="002B5D89"/>
    <w:rsid w:val="002B7706"/>
    <w:rsid w:val="002C0635"/>
    <w:rsid w:val="002C1653"/>
    <w:rsid w:val="002C1C1E"/>
    <w:rsid w:val="002C2FDB"/>
    <w:rsid w:val="002C38DB"/>
    <w:rsid w:val="002C3975"/>
    <w:rsid w:val="002C41E1"/>
    <w:rsid w:val="002C4952"/>
    <w:rsid w:val="002C4962"/>
    <w:rsid w:val="002C4B7C"/>
    <w:rsid w:val="002C6234"/>
    <w:rsid w:val="002C63ED"/>
    <w:rsid w:val="002C66EA"/>
    <w:rsid w:val="002D0A20"/>
    <w:rsid w:val="002D1C30"/>
    <w:rsid w:val="002D1D51"/>
    <w:rsid w:val="002D1ED2"/>
    <w:rsid w:val="002D2326"/>
    <w:rsid w:val="002D32DA"/>
    <w:rsid w:val="002D35CB"/>
    <w:rsid w:val="002D3A8C"/>
    <w:rsid w:val="002D44EB"/>
    <w:rsid w:val="002D5108"/>
    <w:rsid w:val="002D5D0E"/>
    <w:rsid w:val="002D6FA1"/>
    <w:rsid w:val="002D7440"/>
    <w:rsid w:val="002D7D95"/>
    <w:rsid w:val="002E1C65"/>
    <w:rsid w:val="002E205F"/>
    <w:rsid w:val="002E2BE5"/>
    <w:rsid w:val="002E302B"/>
    <w:rsid w:val="002E3D01"/>
    <w:rsid w:val="002E3EDA"/>
    <w:rsid w:val="002E445A"/>
    <w:rsid w:val="002E68E9"/>
    <w:rsid w:val="002E6FEE"/>
    <w:rsid w:val="002E7684"/>
    <w:rsid w:val="002E76A4"/>
    <w:rsid w:val="002E774D"/>
    <w:rsid w:val="002F20C2"/>
    <w:rsid w:val="002F269A"/>
    <w:rsid w:val="002F3F4D"/>
    <w:rsid w:val="002F565C"/>
    <w:rsid w:val="002F5F8D"/>
    <w:rsid w:val="002F6618"/>
    <w:rsid w:val="002F6A08"/>
    <w:rsid w:val="002F7290"/>
    <w:rsid w:val="002F752D"/>
    <w:rsid w:val="002F7C8B"/>
    <w:rsid w:val="0030004A"/>
    <w:rsid w:val="00300697"/>
    <w:rsid w:val="003010C8"/>
    <w:rsid w:val="00302633"/>
    <w:rsid w:val="00302B4B"/>
    <w:rsid w:val="00302B52"/>
    <w:rsid w:val="00302BF1"/>
    <w:rsid w:val="0030324C"/>
    <w:rsid w:val="00303418"/>
    <w:rsid w:val="00303CE1"/>
    <w:rsid w:val="00303CEF"/>
    <w:rsid w:val="003044B8"/>
    <w:rsid w:val="00304F96"/>
    <w:rsid w:val="003061CF"/>
    <w:rsid w:val="0030651D"/>
    <w:rsid w:val="003074B3"/>
    <w:rsid w:val="00307AB2"/>
    <w:rsid w:val="00307B82"/>
    <w:rsid w:val="00307C3A"/>
    <w:rsid w:val="00307C89"/>
    <w:rsid w:val="0031058B"/>
    <w:rsid w:val="0031061B"/>
    <w:rsid w:val="00310E6D"/>
    <w:rsid w:val="00310F1E"/>
    <w:rsid w:val="00310FA7"/>
    <w:rsid w:val="0031127C"/>
    <w:rsid w:val="00312731"/>
    <w:rsid w:val="00312830"/>
    <w:rsid w:val="00312D4E"/>
    <w:rsid w:val="00313B54"/>
    <w:rsid w:val="00315C7C"/>
    <w:rsid w:val="00315F77"/>
    <w:rsid w:val="00315F92"/>
    <w:rsid w:val="00316899"/>
    <w:rsid w:val="0031692D"/>
    <w:rsid w:val="00316A42"/>
    <w:rsid w:val="00316CE7"/>
    <w:rsid w:val="00316F60"/>
    <w:rsid w:val="00317C9F"/>
    <w:rsid w:val="00320B45"/>
    <w:rsid w:val="00320E7D"/>
    <w:rsid w:val="00320E83"/>
    <w:rsid w:val="00321AF5"/>
    <w:rsid w:val="00321E0C"/>
    <w:rsid w:val="003221F4"/>
    <w:rsid w:val="003223E7"/>
    <w:rsid w:val="00322CF7"/>
    <w:rsid w:val="00324731"/>
    <w:rsid w:val="00325E01"/>
    <w:rsid w:val="00330053"/>
    <w:rsid w:val="00330AAE"/>
    <w:rsid w:val="00330BB8"/>
    <w:rsid w:val="00330E63"/>
    <w:rsid w:val="00331430"/>
    <w:rsid w:val="00331D9B"/>
    <w:rsid w:val="00335EC7"/>
    <w:rsid w:val="0033657A"/>
    <w:rsid w:val="00337411"/>
    <w:rsid w:val="00341DB4"/>
    <w:rsid w:val="0034204A"/>
    <w:rsid w:val="00343366"/>
    <w:rsid w:val="00343CBA"/>
    <w:rsid w:val="00343CD6"/>
    <w:rsid w:val="00344C6F"/>
    <w:rsid w:val="00345C8E"/>
    <w:rsid w:val="00347BBF"/>
    <w:rsid w:val="003502BB"/>
    <w:rsid w:val="00350DDD"/>
    <w:rsid w:val="00351FA4"/>
    <w:rsid w:val="00352286"/>
    <w:rsid w:val="00353072"/>
    <w:rsid w:val="003536A0"/>
    <w:rsid w:val="00353E1D"/>
    <w:rsid w:val="0035471E"/>
    <w:rsid w:val="00357D47"/>
    <w:rsid w:val="003613A5"/>
    <w:rsid w:val="00362FC9"/>
    <w:rsid w:val="003648D6"/>
    <w:rsid w:val="003650BD"/>
    <w:rsid w:val="0036523D"/>
    <w:rsid w:val="003677C1"/>
    <w:rsid w:val="003701B8"/>
    <w:rsid w:val="0037083F"/>
    <w:rsid w:val="00370C7D"/>
    <w:rsid w:val="00370D08"/>
    <w:rsid w:val="003711F6"/>
    <w:rsid w:val="00371BA0"/>
    <w:rsid w:val="00372988"/>
    <w:rsid w:val="003730AC"/>
    <w:rsid w:val="00373978"/>
    <w:rsid w:val="003741FF"/>
    <w:rsid w:val="00376B80"/>
    <w:rsid w:val="00377306"/>
    <w:rsid w:val="0038067F"/>
    <w:rsid w:val="00380A18"/>
    <w:rsid w:val="003818BE"/>
    <w:rsid w:val="00382384"/>
    <w:rsid w:val="003827A6"/>
    <w:rsid w:val="00382911"/>
    <w:rsid w:val="00383374"/>
    <w:rsid w:val="00383991"/>
    <w:rsid w:val="003844C3"/>
    <w:rsid w:val="00384EA8"/>
    <w:rsid w:val="00385538"/>
    <w:rsid w:val="0038681F"/>
    <w:rsid w:val="0039074A"/>
    <w:rsid w:val="00390C2D"/>
    <w:rsid w:val="003914C4"/>
    <w:rsid w:val="00392055"/>
    <w:rsid w:val="00393C1D"/>
    <w:rsid w:val="00393D7F"/>
    <w:rsid w:val="00395186"/>
    <w:rsid w:val="00395288"/>
    <w:rsid w:val="0039540D"/>
    <w:rsid w:val="00395E48"/>
    <w:rsid w:val="00395F12"/>
    <w:rsid w:val="0039687F"/>
    <w:rsid w:val="00397E08"/>
    <w:rsid w:val="003A1E2D"/>
    <w:rsid w:val="003A42AB"/>
    <w:rsid w:val="003A56BF"/>
    <w:rsid w:val="003A594D"/>
    <w:rsid w:val="003A5C9A"/>
    <w:rsid w:val="003A5FAB"/>
    <w:rsid w:val="003A6457"/>
    <w:rsid w:val="003A69ED"/>
    <w:rsid w:val="003A6DDD"/>
    <w:rsid w:val="003A7976"/>
    <w:rsid w:val="003A7BAC"/>
    <w:rsid w:val="003B06E1"/>
    <w:rsid w:val="003B0C2A"/>
    <w:rsid w:val="003B14A6"/>
    <w:rsid w:val="003B17C9"/>
    <w:rsid w:val="003B242E"/>
    <w:rsid w:val="003B2448"/>
    <w:rsid w:val="003B3502"/>
    <w:rsid w:val="003B4883"/>
    <w:rsid w:val="003B4A9C"/>
    <w:rsid w:val="003B6261"/>
    <w:rsid w:val="003B66F1"/>
    <w:rsid w:val="003B7BA6"/>
    <w:rsid w:val="003C04FD"/>
    <w:rsid w:val="003C0550"/>
    <w:rsid w:val="003C0DB6"/>
    <w:rsid w:val="003C18A1"/>
    <w:rsid w:val="003C20AF"/>
    <w:rsid w:val="003C2656"/>
    <w:rsid w:val="003C2975"/>
    <w:rsid w:val="003C2D89"/>
    <w:rsid w:val="003C3DD8"/>
    <w:rsid w:val="003C4CFE"/>
    <w:rsid w:val="003C5B8A"/>
    <w:rsid w:val="003C6616"/>
    <w:rsid w:val="003C678B"/>
    <w:rsid w:val="003C79E1"/>
    <w:rsid w:val="003C7C5A"/>
    <w:rsid w:val="003C7CB3"/>
    <w:rsid w:val="003D1505"/>
    <w:rsid w:val="003D1624"/>
    <w:rsid w:val="003D1817"/>
    <w:rsid w:val="003D181B"/>
    <w:rsid w:val="003D1AA9"/>
    <w:rsid w:val="003D2BD0"/>
    <w:rsid w:val="003D2ED2"/>
    <w:rsid w:val="003D4585"/>
    <w:rsid w:val="003D4593"/>
    <w:rsid w:val="003D47A6"/>
    <w:rsid w:val="003D4A5E"/>
    <w:rsid w:val="003D4B37"/>
    <w:rsid w:val="003D616A"/>
    <w:rsid w:val="003D7787"/>
    <w:rsid w:val="003D7AF8"/>
    <w:rsid w:val="003E02FF"/>
    <w:rsid w:val="003E0DC5"/>
    <w:rsid w:val="003E0F88"/>
    <w:rsid w:val="003E1313"/>
    <w:rsid w:val="003E3385"/>
    <w:rsid w:val="003E38BD"/>
    <w:rsid w:val="003E4C09"/>
    <w:rsid w:val="003E5631"/>
    <w:rsid w:val="003E5A11"/>
    <w:rsid w:val="003E78B2"/>
    <w:rsid w:val="003E7E69"/>
    <w:rsid w:val="003F04B3"/>
    <w:rsid w:val="003F1F69"/>
    <w:rsid w:val="003F33BB"/>
    <w:rsid w:val="003F373C"/>
    <w:rsid w:val="003F3963"/>
    <w:rsid w:val="003F4538"/>
    <w:rsid w:val="003F50EF"/>
    <w:rsid w:val="003F639F"/>
    <w:rsid w:val="003F662D"/>
    <w:rsid w:val="003F6AC1"/>
    <w:rsid w:val="00400332"/>
    <w:rsid w:val="00401048"/>
    <w:rsid w:val="00401FCA"/>
    <w:rsid w:val="00402169"/>
    <w:rsid w:val="00403445"/>
    <w:rsid w:val="0040573F"/>
    <w:rsid w:val="0040593E"/>
    <w:rsid w:val="00405B3E"/>
    <w:rsid w:val="004070BD"/>
    <w:rsid w:val="00407421"/>
    <w:rsid w:val="00407DCC"/>
    <w:rsid w:val="00410917"/>
    <w:rsid w:val="00410945"/>
    <w:rsid w:val="00411D2A"/>
    <w:rsid w:val="004123F8"/>
    <w:rsid w:val="00412736"/>
    <w:rsid w:val="0041277F"/>
    <w:rsid w:val="00412D3C"/>
    <w:rsid w:val="00412DD2"/>
    <w:rsid w:val="004130E5"/>
    <w:rsid w:val="004136B8"/>
    <w:rsid w:val="00413D27"/>
    <w:rsid w:val="004141E6"/>
    <w:rsid w:val="004143B5"/>
    <w:rsid w:val="00414521"/>
    <w:rsid w:val="004147D4"/>
    <w:rsid w:val="00414A68"/>
    <w:rsid w:val="00414D44"/>
    <w:rsid w:val="0041769E"/>
    <w:rsid w:val="004176F4"/>
    <w:rsid w:val="00417D3D"/>
    <w:rsid w:val="004204AD"/>
    <w:rsid w:val="00420E85"/>
    <w:rsid w:val="004213A6"/>
    <w:rsid w:val="00422205"/>
    <w:rsid w:val="004227B1"/>
    <w:rsid w:val="00422D89"/>
    <w:rsid w:val="004241F5"/>
    <w:rsid w:val="00424855"/>
    <w:rsid w:val="00426026"/>
    <w:rsid w:val="004278F6"/>
    <w:rsid w:val="00430895"/>
    <w:rsid w:val="004325C6"/>
    <w:rsid w:val="004334A9"/>
    <w:rsid w:val="0043389F"/>
    <w:rsid w:val="00433F2F"/>
    <w:rsid w:val="0043476A"/>
    <w:rsid w:val="004351F1"/>
    <w:rsid w:val="0043618F"/>
    <w:rsid w:val="004366E4"/>
    <w:rsid w:val="00437EF7"/>
    <w:rsid w:val="00441898"/>
    <w:rsid w:val="00442DC0"/>
    <w:rsid w:val="00443CB5"/>
    <w:rsid w:val="00443F00"/>
    <w:rsid w:val="004443E1"/>
    <w:rsid w:val="0044468D"/>
    <w:rsid w:val="00445337"/>
    <w:rsid w:val="0044548C"/>
    <w:rsid w:val="004458A6"/>
    <w:rsid w:val="0044687B"/>
    <w:rsid w:val="00446AEB"/>
    <w:rsid w:val="0044705A"/>
    <w:rsid w:val="004470DC"/>
    <w:rsid w:val="0044732D"/>
    <w:rsid w:val="00447438"/>
    <w:rsid w:val="00447AF1"/>
    <w:rsid w:val="00451646"/>
    <w:rsid w:val="00451791"/>
    <w:rsid w:val="00451A57"/>
    <w:rsid w:val="004540DE"/>
    <w:rsid w:val="0045421A"/>
    <w:rsid w:val="00454A75"/>
    <w:rsid w:val="00454A80"/>
    <w:rsid w:val="004552AB"/>
    <w:rsid w:val="004562A3"/>
    <w:rsid w:val="00456A23"/>
    <w:rsid w:val="00456CE2"/>
    <w:rsid w:val="0045720F"/>
    <w:rsid w:val="004574D5"/>
    <w:rsid w:val="004578CA"/>
    <w:rsid w:val="00460095"/>
    <w:rsid w:val="004613AF"/>
    <w:rsid w:val="00462258"/>
    <w:rsid w:val="004622F8"/>
    <w:rsid w:val="00462C74"/>
    <w:rsid w:val="00462CCE"/>
    <w:rsid w:val="00464D4D"/>
    <w:rsid w:val="0046526C"/>
    <w:rsid w:val="004656ED"/>
    <w:rsid w:val="00465C83"/>
    <w:rsid w:val="004678B7"/>
    <w:rsid w:val="00467D2D"/>
    <w:rsid w:val="00470540"/>
    <w:rsid w:val="00470B0B"/>
    <w:rsid w:val="00470E2C"/>
    <w:rsid w:val="004721E4"/>
    <w:rsid w:val="0047279D"/>
    <w:rsid w:val="00473CD6"/>
    <w:rsid w:val="00473FF3"/>
    <w:rsid w:val="0047419A"/>
    <w:rsid w:val="00474BE6"/>
    <w:rsid w:val="00476395"/>
    <w:rsid w:val="00476540"/>
    <w:rsid w:val="00481FB4"/>
    <w:rsid w:val="00482624"/>
    <w:rsid w:val="0048297B"/>
    <w:rsid w:val="00482CE9"/>
    <w:rsid w:val="004837CF"/>
    <w:rsid w:val="00483A20"/>
    <w:rsid w:val="00483A7D"/>
    <w:rsid w:val="00483B19"/>
    <w:rsid w:val="00483BE2"/>
    <w:rsid w:val="00484B1B"/>
    <w:rsid w:val="004854A4"/>
    <w:rsid w:val="0048589C"/>
    <w:rsid w:val="00486033"/>
    <w:rsid w:val="00486885"/>
    <w:rsid w:val="00486BB4"/>
    <w:rsid w:val="0048724B"/>
    <w:rsid w:val="0048753C"/>
    <w:rsid w:val="004912FD"/>
    <w:rsid w:val="00492186"/>
    <w:rsid w:val="004927FA"/>
    <w:rsid w:val="004929A0"/>
    <w:rsid w:val="004942CB"/>
    <w:rsid w:val="00496072"/>
    <w:rsid w:val="004960B3"/>
    <w:rsid w:val="004960C8"/>
    <w:rsid w:val="00496F44"/>
    <w:rsid w:val="00497E0D"/>
    <w:rsid w:val="004A0937"/>
    <w:rsid w:val="004A13A2"/>
    <w:rsid w:val="004A2B7F"/>
    <w:rsid w:val="004A2C11"/>
    <w:rsid w:val="004A2C73"/>
    <w:rsid w:val="004A2ECE"/>
    <w:rsid w:val="004A39EF"/>
    <w:rsid w:val="004A42C9"/>
    <w:rsid w:val="004A5C13"/>
    <w:rsid w:val="004A5C24"/>
    <w:rsid w:val="004A62BA"/>
    <w:rsid w:val="004A654E"/>
    <w:rsid w:val="004A6956"/>
    <w:rsid w:val="004A7BF2"/>
    <w:rsid w:val="004B0259"/>
    <w:rsid w:val="004B1793"/>
    <w:rsid w:val="004B355B"/>
    <w:rsid w:val="004B387B"/>
    <w:rsid w:val="004B4D55"/>
    <w:rsid w:val="004B6031"/>
    <w:rsid w:val="004B610E"/>
    <w:rsid w:val="004B6F85"/>
    <w:rsid w:val="004B727C"/>
    <w:rsid w:val="004B7733"/>
    <w:rsid w:val="004C017A"/>
    <w:rsid w:val="004C0E2F"/>
    <w:rsid w:val="004C0E39"/>
    <w:rsid w:val="004C10A5"/>
    <w:rsid w:val="004C2115"/>
    <w:rsid w:val="004C26A4"/>
    <w:rsid w:val="004C3E55"/>
    <w:rsid w:val="004C41A4"/>
    <w:rsid w:val="004C41AC"/>
    <w:rsid w:val="004C50DC"/>
    <w:rsid w:val="004C608E"/>
    <w:rsid w:val="004C663B"/>
    <w:rsid w:val="004C6AB8"/>
    <w:rsid w:val="004C7B36"/>
    <w:rsid w:val="004C7E33"/>
    <w:rsid w:val="004D21A8"/>
    <w:rsid w:val="004D38CE"/>
    <w:rsid w:val="004D3CCF"/>
    <w:rsid w:val="004D3E6A"/>
    <w:rsid w:val="004D494F"/>
    <w:rsid w:val="004D499A"/>
    <w:rsid w:val="004D568F"/>
    <w:rsid w:val="004E0C24"/>
    <w:rsid w:val="004E0F23"/>
    <w:rsid w:val="004E0F64"/>
    <w:rsid w:val="004E1598"/>
    <w:rsid w:val="004E202B"/>
    <w:rsid w:val="004E32A1"/>
    <w:rsid w:val="004E4639"/>
    <w:rsid w:val="004E4F9A"/>
    <w:rsid w:val="004E545E"/>
    <w:rsid w:val="004E56EF"/>
    <w:rsid w:val="004E6B33"/>
    <w:rsid w:val="004E6B65"/>
    <w:rsid w:val="004E7B51"/>
    <w:rsid w:val="004F011F"/>
    <w:rsid w:val="004F048F"/>
    <w:rsid w:val="004F0A33"/>
    <w:rsid w:val="004F11E9"/>
    <w:rsid w:val="004F1DC0"/>
    <w:rsid w:val="004F1F6C"/>
    <w:rsid w:val="004F2554"/>
    <w:rsid w:val="004F2D53"/>
    <w:rsid w:val="004F4555"/>
    <w:rsid w:val="004F4A2B"/>
    <w:rsid w:val="004F753B"/>
    <w:rsid w:val="004F76BD"/>
    <w:rsid w:val="004F7F40"/>
    <w:rsid w:val="005008FE"/>
    <w:rsid w:val="00500F9C"/>
    <w:rsid w:val="00502144"/>
    <w:rsid w:val="00504B4E"/>
    <w:rsid w:val="00504B63"/>
    <w:rsid w:val="00504C18"/>
    <w:rsid w:val="00504C21"/>
    <w:rsid w:val="0050527D"/>
    <w:rsid w:val="0050585D"/>
    <w:rsid w:val="00506939"/>
    <w:rsid w:val="00507145"/>
    <w:rsid w:val="0050742B"/>
    <w:rsid w:val="00510A75"/>
    <w:rsid w:val="00511069"/>
    <w:rsid w:val="00511BE8"/>
    <w:rsid w:val="005124F0"/>
    <w:rsid w:val="005158A1"/>
    <w:rsid w:val="005159CA"/>
    <w:rsid w:val="005164B5"/>
    <w:rsid w:val="00516CA3"/>
    <w:rsid w:val="005177F1"/>
    <w:rsid w:val="0052085E"/>
    <w:rsid w:val="00520889"/>
    <w:rsid w:val="00520E97"/>
    <w:rsid w:val="00521946"/>
    <w:rsid w:val="00522E45"/>
    <w:rsid w:val="00523BC0"/>
    <w:rsid w:val="005242BF"/>
    <w:rsid w:val="005260D0"/>
    <w:rsid w:val="005263F8"/>
    <w:rsid w:val="00526D0D"/>
    <w:rsid w:val="00527102"/>
    <w:rsid w:val="0052733D"/>
    <w:rsid w:val="00527A32"/>
    <w:rsid w:val="00530CE5"/>
    <w:rsid w:val="00531A59"/>
    <w:rsid w:val="00531F96"/>
    <w:rsid w:val="005328FE"/>
    <w:rsid w:val="00532A93"/>
    <w:rsid w:val="0053358B"/>
    <w:rsid w:val="00533892"/>
    <w:rsid w:val="0053552E"/>
    <w:rsid w:val="00535BED"/>
    <w:rsid w:val="00536418"/>
    <w:rsid w:val="00536608"/>
    <w:rsid w:val="0054023E"/>
    <w:rsid w:val="00541332"/>
    <w:rsid w:val="005416AC"/>
    <w:rsid w:val="00541F96"/>
    <w:rsid w:val="005420BC"/>
    <w:rsid w:val="005428A1"/>
    <w:rsid w:val="00542B58"/>
    <w:rsid w:val="0054344A"/>
    <w:rsid w:val="00544311"/>
    <w:rsid w:val="00545E64"/>
    <w:rsid w:val="00545FB9"/>
    <w:rsid w:val="005462B1"/>
    <w:rsid w:val="005467EE"/>
    <w:rsid w:val="00546860"/>
    <w:rsid w:val="00547C46"/>
    <w:rsid w:val="00552EFF"/>
    <w:rsid w:val="00554479"/>
    <w:rsid w:val="00555FB8"/>
    <w:rsid w:val="00556364"/>
    <w:rsid w:val="00556930"/>
    <w:rsid w:val="00556A39"/>
    <w:rsid w:val="00556B7F"/>
    <w:rsid w:val="00556DB3"/>
    <w:rsid w:val="00556F17"/>
    <w:rsid w:val="00557B38"/>
    <w:rsid w:val="00557DA9"/>
    <w:rsid w:val="00557EB8"/>
    <w:rsid w:val="00560B6B"/>
    <w:rsid w:val="00560C52"/>
    <w:rsid w:val="00560E9E"/>
    <w:rsid w:val="0056110C"/>
    <w:rsid w:val="005613F2"/>
    <w:rsid w:val="00561501"/>
    <w:rsid w:val="00561D97"/>
    <w:rsid w:val="00563570"/>
    <w:rsid w:val="0056373E"/>
    <w:rsid w:val="0056394C"/>
    <w:rsid w:val="00563E8C"/>
    <w:rsid w:val="00564605"/>
    <w:rsid w:val="005648C4"/>
    <w:rsid w:val="00564DEC"/>
    <w:rsid w:val="0056582E"/>
    <w:rsid w:val="00566C09"/>
    <w:rsid w:val="00566F29"/>
    <w:rsid w:val="005678B4"/>
    <w:rsid w:val="00567F30"/>
    <w:rsid w:val="00570601"/>
    <w:rsid w:val="00570997"/>
    <w:rsid w:val="00570D90"/>
    <w:rsid w:val="00571765"/>
    <w:rsid w:val="005717B1"/>
    <w:rsid w:val="00572766"/>
    <w:rsid w:val="005727AC"/>
    <w:rsid w:val="005749C5"/>
    <w:rsid w:val="005759D7"/>
    <w:rsid w:val="00575B15"/>
    <w:rsid w:val="00576287"/>
    <w:rsid w:val="00576715"/>
    <w:rsid w:val="0057698F"/>
    <w:rsid w:val="005778D0"/>
    <w:rsid w:val="00577A98"/>
    <w:rsid w:val="005802C7"/>
    <w:rsid w:val="005803E1"/>
    <w:rsid w:val="00581277"/>
    <w:rsid w:val="005813DB"/>
    <w:rsid w:val="005813F0"/>
    <w:rsid w:val="00581D3F"/>
    <w:rsid w:val="0058267C"/>
    <w:rsid w:val="00583711"/>
    <w:rsid w:val="0058391A"/>
    <w:rsid w:val="00583D44"/>
    <w:rsid w:val="00583FED"/>
    <w:rsid w:val="0058422A"/>
    <w:rsid w:val="0058528C"/>
    <w:rsid w:val="005858D5"/>
    <w:rsid w:val="00586ECD"/>
    <w:rsid w:val="005878B0"/>
    <w:rsid w:val="00587A04"/>
    <w:rsid w:val="00587CBD"/>
    <w:rsid w:val="00590423"/>
    <w:rsid w:val="0059079D"/>
    <w:rsid w:val="0059098B"/>
    <w:rsid w:val="005915C5"/>
    <w:rsid w:val="0059259D"/>
    <w:rsid w:val="0059302F"/>
    <w:rsid w:val="00594919"/>
    <w:rsid w:val="00597E04"/>
    <w:rsid w:val="00597F0D"/>
    <w:rsid w:val="005A074E"/>
    <w:rsid w:val="005A0F2B"/>
    <w:rsid w:val="005A2A85"/>
    <w:rsid w:val="005A31C5"/>
    <w:rsid w:val="005A3F31"/>
    <w:rsid w:val="005A43E2"/>
    <w:rsid w:val="005A4552"/>
    <w:rsid w:val="005A5452"/>
    <w:rsid w:val="005A6C2F"/>
    <w:rsid w:val="005B0636"/>
    <w:rsid w:val="005B0B8B"/>
    <w:rsid w:val="005B0D0A"/>
    <w:rsid w:val="005B0FED"/>
    <w:rsid w:val="005B105F"/>
    <w:rsid w:val="005B1B95"/>
    <w:rsid w:val="005B3319"/>
    <w:rsid w:val="005B4500"/>
    <w:rsid w:val="005B5010"/>
    <w:rsid w:val="005B5072"/>
    <w:rsid w:val="005B597C"/>
    <w:rsid w:val="005B5CB9"/>
    <w:rsid w:val="005C0BE2"/>
    <w:rsid w:val="005C14F3"/>
    <w:rsid w:val="005C16C3"/>
    <w:rsid w:val="005C26B5"/>
    <w:rsid w:val="005C276A"/>
    <w:rsid w:val="005C29F6"/>
    <w:rsid w:val="005C2D80"/>
    <w:rsid w:val="005C332E"/>
    <w:rsid w:val="005C384E"/>
    <w:rsid w:val="005C3EAF"/>
    <w:rsid w:val="005C47E6"/>
    <w:rsid w:val="005C492E"/>
    <w:rsid w:val="005C4A51"/>
    <w:rsid w:val="005C4FC1"/>
    <w:rsid w:val="005C629B"/>
    <w:rsid w:val="005C6B77"/>
    <w:rsid w:val="005C7830"/>
    <w:rsid w:val="005D0CE6"/>
    <w:rsid w:val="005D1392"/>
    <w:rsid w:val="005D2BA0"/>
    <w:rsid w:val="005D3043"/>
    <w:rsid w:val="005D3774"/>
    <w:rsid w:val="005D47B4"/>
    <w:rsid w:val="005D4A5E"/>
    <w:rsid w:val="005D53AD"/>
    <w:rsid w:val="005D5B1C"/>
    <w:rsid w:val="005D6337"/>
    <w:rsid w:val="005D68AF"/>
    <w:rsid w:val="005D6947"/>
    <w:rsid w:val="005D6ACA"/>
    <w:rsid w:val="005D6DEF"/>
    <w:rsid w:val="005E02DD"/>
    <w:rsid w:val="005E07E7"/>
    <w:rsid w:val="005E2E32"/>
    <w:rsid w:val="005E2E40"/>
    <w:rsid w:val="005E45C2"/>
    <w:rsid w:val="005E545B"/>
    <w:rsid w:val="005E5E3A"/>
    <w:rsid w:val="005E6606"/>
    <w:rsid w:val="005E6F43"/>
    <w:rsid w:val="005E73DE"/>
    <w:rsid w:val="005E7A0B"/>
    <w:rsid w:val="005F1267"/>
    <w:rsid w:val="005F13F6"/>
    <w:rsid w:val="005F167F"/>
    <w:rsid w:val="005F1907"/>
    <w:rsid w:val="005F1DA5"/>
    <w:rsid w:val="005F2D0B"/>
    <w:rsid w:val="005F37A5"/>
    <w:rsid w:val="005F4ABC"/>
    <w:rsid w:val="005F61DB"/>
    <w:rsid w:val="005F659C"/>
    <w:rsid w:val="005F6F5C"/>
    <w:rsid w:val="006014B6"/>
    <w:rsid w:val="00601557"/>
    <w:rsid w:val="00601C0F"/>
    <w:rsid w:val="006022D1"/>
    <w:rsid w:val="00603164"/>
    <w:rsid w:val="006034D8"/>
    <w:rsid w:val="00603693"/>
    <w:rsid w:val="00603FBA"/>
    <w:rsid w:val="00604532"/>
    <w:rsid w:val="00604B87"/>
    <w:rsid w:val="00606061"/>
    <w:rsid w:val="00606151"/>
    <w:rsid w:val="006064F2"/>
    <w:rsid w:val="00606CD6"/>
    <w:rsid w:val="0060754F"/>
    <w:rsid w:val="006101F4"/>
    <w:rsid w:val="0061038B"/>
    <w:rsid w:val="0061059D"/>
    <w:rsid w:val="00611511"/>
    <w:rsid w:val="00611952"/>
    <w:rsid w:val="00612706"/>
    <w:rsid w:val="00612A63"/>
    <w:rsid w:val="00612CA5"/>
    <w:rsid w:val="006136B9"/>
    <w:rsid w:val="0061404A"/>
    <w:rsid w:val="0061485E"/>
    <w:rsid w:val="00614CB4"/>
    <w:rsid w:val="00614F9E"/>
    <w:rsid w:val="00615F69"/>
    <w:rsid w:val="0061690A"/>
    <w:rsid w:val="00617C13"/>
    <w:rsid w:val="00617C4C"/>
    <w:rsid w:val="00620AC7"/>
    <w:rsid w:val="00620BE5"/>
    <w:rsid w:val="006212A7"/>
    <w:rsid w:val="0062184B"/>
    <w:rsid w:val="006219A9"/>
    <w:rsid w:val="00622366"/>
    <w:rsid w:val="00622804"/>
    <w:rsid w:val="00622D8A"/>
    <w:rsid w:val="006232A4"/>
    <w:rsid w:val="006236F0"/>
    <w:rsid w:val="00623768"/>
    <w:rsid w:val="00623EF4"/>
    <w:rsid w:val="00624AFC"/>
    <w:rsid w:val="00624E8B"/>
    <w:rsid w:val="00625384"/>
    <w:rsid w:val="006253E6"/>
    <w:rsid w:val="00627A9C"/>
    <w:rsid w:val="00627C42"/>
    <w:rsid w:val="00627D5B"/>
    <w:rsid w:val="00627EEB"/>
    <w:rsid w:val="0063054E"/>
    <w:rsid w:val="00631A43"/>
    <w:rsid w:val="00631DAE"/>
    <w:rsid w:val="00632883"/>
    <w:rsid w:val="00633B35"/>
    <w:rsid w:val="00633BFD"/>
    <w:rsid w:val="006346D7"/>
    <w:rsid w:val="006353FD"/>
    <w:rsid w:val="00635997"/>
    <w:rsid w:val="006363AE"/>
    <w:rsid w:val="006379DC"/>
    <w:rsid w:val="00637A8B"/>
    <w:rsid w:val="00640801"/>
    <w:rsid w:val="00640BB6"/>
    <w:rsid w:val="00640E30"/>
    <w:rsid w:val="00640F9F"/>
    <w:rsid w:val="0064152C"/>
    <w:rsid w:val="0064560C"/>
    <w:rsid w:val="00646D5E"/>
    <w:rsid w:val="00646EBB"/>
    <w:rsid w:val="006471B1"/>
    <w:rsid w:val="00647A8C"/>
    <w:rsid w:val="00647AD4"/>
    <w:rsid w:val="00650314"/>
    <w:rsid w:val="00650593"/>
    <w:rsid w:val="006509BD"/>
    <w:rsid w:val="006509C4"/>
    <w:rsid w:val="0065174E"/>
    <w:rsid w:val="0065181D"/>
    <w:rsid w:val="00652621"/>
    <w:rsid w:val="00652B4E"/>
    <w:rsid w:val="00652F3E"/>
    <w:rsid w:val="00653972"/>
    <w:rsid w:val="0065408C"/>
    <w:rsid w:val="00654F6D"/>
    <w:rsid w:val="00656301"/>
    <w:rsid w:val="00656FDD"/>
    <w:rsid w:val="006572CF"/>
    <w:rsid w:val="00657898"/>
    <w:rsid w:val="0066002F"/>
    <w:rsid w:val="006603EC"/>
    <w:rsid w:val="006604F3"/>
    <w:rsid w:val="006607E7"/>
    <w:rsid w:val="00661EF1"/>
    <w:rsid w:val="0066285E"/>
    <w:rsid w:val="00662E18"/>
    <w:rsid w:val="00663093"/>
    <w:rsid w:val="006634FF"/>
    <w:rsid w:val="0066372D"/>
    <w:rsid w:val="00663F6B"/>
    <w:rsid w:val="00664176"/>
    <w:rsid w:val="0066419C"/>
    <w:rsid w:val="0066476C"/>
    <w:rsid w:val="0066505B"/>
    <w:rsid w:val="00671C77"/>
    <w:rsid w:val="0067344F"/>
    <w:rsid w:val="00673488"/>
    <w:rsid w:val="006759C4"/>
    <w:rsid w:val="00675E34"/>
    <w:rsid w:val="00676356"/>
    <w:rsid w:val="006764A9"/>
    <w:rsid w:val="00676B22"/>
    <w:rsid w:val="00677325"/>
    <w:rsid w:val="00677EC3"/>
    <w:rsid w:val="00680AA8"/>
    <w:rsid w:val="00681108"/>
    <w:rsid w:val="006838B8"/>
    <w:rsid w:val="006842DF"/>
    <w:rsid w:val="00684390"/>
    <w:rsid w:val="0068483D"/>
    <w:rsid w:val="0068615F"/>
    <w:rsid w:val="006863C0"/>
    <w:rsid w:val="00687923"/>
    <w:rsid w:val="00687B26"/>
    <w:rsid w:val="00687D22"/>
    <w:rsid w:val="00691170"/>
    <w:rsid w:val="00692A5D"/>
    <w:rsid w:val="00692A8D"/>
    <w:rsid w:val="0069365D"/>
    <w:rsid w:val="00693D70"/>
    <w:rsid w:val="0069419B"/>
    <w:rsid w:val="00694984"/>
    <w:rsid w:val="0069619D"/>
    <w:rsid w:val="006A304F"/>
    <w:rsid w:val="006A3946"/>
    <w:rsid w:val="006A498A"/>
    <w:rsid w:val="006A5943"/>
    <w:rsid w:val="006A60B8"/>
    <w:rsid w:val="006A64E0"/>
    <w:rsid w:val="006A71A6"/>
    <w:rsid w:val="006A7E6F"/>
    <w:rsid w:val="006B08C7"/>
    <w:rsid w:val="006B0B60"/>
    <w:rsid w:val="006B0F2B"/>
    <w:rsid w:val="006B1870"/>
    <w:rsid w:val="006B1BC8"/>
    <w:rsid w:val="006B1EC5"/>
    <w:rsid w:val="006B2300"/>
    <w:rsid w:val="006B2BEF"/>
    <w:rsid w:val="006B2FD0"/>
    <w:rsid w:val="006B3D81"/>
    <w:rsid w:val="006B4790"/>
    <w:rsid w:val="006B6243"/>
    <w:rsid w:val="006B6DC0"/>
    <w:rsid w:val="006B7A81"/>
    <w:rsid w:val="006C1704"/>
    <w:rsid w:val="006C1D52"/>
    <w:rsid w:val="006C1DB9"/>
    <w:rsid w:val="006C2162"/>
    <w:rsid w:val="006C238F"/>
    <w:rsid w:val="006C275A"/>
    <w:rsid w:val="006C3B53"/>
    <w:rsid w:val="006C523B"/>
    <w:rsid w:val="006C58DD"/>
    <w:rsid w:val="006C5C3F"/>
    <w:rsid w:val="006C787B"/>
    <w:rsid w:val="006D1BE6"/>
    <w:rsid w:val="006D1C09"/>
    <w:rsid w:val="006D1C21"/>
    <w:rsid w:val="006D1D0D"/>
    <w:rsid w:val="006D21EA"/>
    <w:rsid w:val="006D2D6D"/>
    <w:rsid w:val="006D3016"/>
    <w:rsid w:val="006D3456"/>
    <w:rsid w:val="006D44E1"/>
    <w:rsid w:val="006D4689"/>
    <w:rsid w:val="006D4B2B"/>
    <w:rsid w:val="006D52D2"/>
    <w:rsid w:val="006D54AC"/>
    <w:rsid w:val="006D5B02"/>
    <w:rsid w:val="006D5D64"/>
    <w:rsid w:val="006D6EB1"/>
    <w:rsid w:val="006D70C6"/>
    <w:rsid w:val="006D70EC"/>
    <w:rsid w:val="006D72EB"/>
    <w:rsid w:val="006D749A"/>
    <w:rsid w:val="006D7C4A"/>
    <w:rsid w:val="006E0144"/>
    <w:rsid w:val="006E019D"/>
    <w:rsid w:val="006E1334"/>
    <w:rsid w:val="006E135A"/>
    <w:rsid w:val="006E13F9"/>
    <w:rsid w:val="006E17FE"/>
    <w:rsid w:val="006E19F4"/>
    <w:rsid w:val="006E464F"/>
    <w:rsid w:val="006E5BD3"/>
    <w:rsid w:val="006E723A"/>
    <w:rsid w:val="006E7B6D"/>
    <w:rsid w:val="006F14D0"/>
    <w:rsid w:val="006F26BE"/>
    <w:rsid w:val="006F34CC"/>
    <w:rsid w:val="006F46D8"/>
    <w:rsid w:val="006F54CF"/>
    <w:rsid w:val="006F58E0"/>
    <w:rsid w:val="006F65DE"/>
    <w:rsid w:val="006F7374"/>
    <w:rsid w:val="006F7BE9"/>
    <w:rsid w:val="00700647"/>
    <w:rsid w:val="00700A64"/>
    <w:rsid w:val="00701FA0"/>
    <w:rsid w:val="007025C1"/>
    <w:rsid w:val="00702952"/>
    <w:rsid w:val="00703C68"/>
    <w:rsid w:val="00704387"/>
    <w:rsid w:val="00704D3D"/>
    <w:rsid w:val="0070517F"/>
    <w:rsid w:val="007058D1"/>
    <w:rsid w:val="00705A89"/>
    <w:rsid w:val="00705B54"/>
    <w:rsid w:val="00705CD7"/>
    <w:rsid w:val="00706D5C"/>
    <w:rsid w:val="00707307"/>
    <w:rsid w:val="007079F0"/>
    <w:rsid w:val="00710C7F"/>
    <w:rsid w:val="00711675"/>
    <w:rsid w:val="00711A3F"/>
    <w:rsid w:val="00711F30"/>
    <w:rsid w:val="00711F34"/>
    <w:rsid w:val="007126D9"/>
    <w:rsid w:val="007132D0"/>
    <w:rsid w:val="00713D5F"/>
    <w:rsid w:val="007145CD"/>
    <w:rsid w:val="0071569D"/>
    <w:rsid w:val="00715EB6"/>
    <w:rsid w:val="0071660C"/>
    <w:rsid w:val="007175BF"/>
    <w:rsid w:val="00717ADD"/>
    <w:rsid w:val="0072019F"/>
    <w:rsid w:val="00720AAB"/>
    <w:rsid w:val="007212B4"/>
    <w:rsid w:val="00721398"/>
    <w:rsid w:val="007224BA"/>
    <w:rsid w:val="00723231"/>
    <w:rsid w:val="00725019"/>
    <w:rsid w:val="00726E6B"/>
    <w:rsid w:val="00727031"/>
    <w:rsid w:val="007305FC"/>
    <w:rsid w:val="00731D2E"/>
    <w:rsid w:val="007356E0"/>
    <w:rsid w:val="00736434"/>
    <w:rsid w:val="007369AD"/>
    <w:rsid w:val="00737103"/>
    <w:rsid w:val="0073789A"/>
    <w:rsid w:val="00737E09"/>
    <w:rsid w:val="00740342"/>
    <w:rsid w:val="00741035"/>
    <w:rsid w:val="00741A19"/>
    <w:rsid w:val="0074273C"/>
    <w:rsid w:val="00742AB7"/>
    <w:rsid w:val="00744207"/>
    <w:rsid w:val="00746307"/>
    <w:rsid w:val="0074630F"/>
    <w:rsid w:val="00746836"/>
    <w:rsid w:val="00746F25"/>
    <w:rsid w:val="0074742D"/>
    <w:rsid w:val="00747436"/>
    <w:rsid w:val="0074783F"/>
    <w:rsid w:val="00750E12"/>
    <w:rsid w:val="00751576"/>
    <w:rsid w:val="00751752"/>
    <w:rsid w:val="00752321"/>
    <w:rsid w:val="00754949"/>
    <w:rsid w:val="0075505F"/>
    <w:rsid w:val="0075513D"/>
    <w:rsid w:val="007555F7"/>
    <w:rsid w:val="007562D6"/>
    <w:rsid w:val="00756794"/>
    <w:rsid w:val="007577FB"/>
    <w:rsid w:val="00757D31"/>
    <w:rsid w:val="00757FF7"/>
    <w:rsid w:val="00760FBF"/>
    <w:rsid w:val="00761338"/>
    <w:rsid w:val="007615F3"/>
    <w:rsid w:val="007620C0"/>
    <w:rsid w:val="007620EC"/>
    <w:rsid w:val="0076284D"/>
    <w:rsid w:val="007636AC"/>
    <w:rsid w:val="00763F37"/>
    <w:rsid w:val="0076477E"/>
    <w:rsid w:val="007656FF"/>
    <w:rsid w:val="00766298"/>
    <w:rsid w:val="0076633A"/>
    <w:rsid w:val="00766C14"/>
    <w:rsid w:val="007704BE"/>
    <w:rsid w:val="00772B3D"/>
    <w:rsid w:val="0077349F"/>
    <w:rsid w:val="007737A2"/>
    <w:rsid w:val="00776018"/>
    <w:rsid w:val="007773F5"/>
    <w:rsid w:val="007775B0"/>
    <w:rsid w:val="00777AF0"/>
    <w:rsid w:val="00777C86"/>
    <w:rsid w:val="00777EC9"/>
    <w:rsid w:val="00780655"/>
    <w:rsid w:val="007814B7"/>
    <w:rsid w:val="00781E14"/>
    <w:rsid w:val="00782E25"/>
    <w:rsid w:val="00783272"/>
    <w:rsid w:val="0078371A"/>
    <w:rsid w:val="007840BD"/>
    <w:rsid w:val="0078427B"/>
    <w:rsid w:val="00784971"/>
    <w:rsid w:val="00784978"/>
    <w:rsid w:val="00785051"/>
    <w:rsid w:val="00785228"/>
    <w:rsid w:val="00786397"/>
    <w:rsid w:val="0078659B"/>
    <w:rsid w:val="007878AB"/>
    <w:rsid w:val="007924FB"/>
    <w:rsid w:val="00794270"/>
    <w:rsid w:val="0079427D"/>
    <w:rsid w:val="00794CB5"/>
    <w:rsid w:val="007960C8"/>
    <w:rsid w:val="0079616E"/>
    <w:rsid w:val="00797022"/>
    <w:rsid w:val="00797170"/>
    <w:rsid w:val="007A022B"/>
    <w:rsid w:val="007A07D0"/>
    <w:rsid w:val="007A1F86"/>
    <w:rsid w:val="007A2E10"/>
    <w:rsid w:val="007A2FA0"/>
    <w:rsid w:val="007A3772"/>
    <w:rsid w:val="007A3CBC"/>
    <w:rsid w:val="007A48F7"/>
    <w:rsid w:val="007A5332"/>
    <w:rsid w:val="007A54FF"/>
    <w:rsid w:val="007A57CB"/>
    <w:rsid w:val="007A594F"/>
    <w:rsid w:val="007A5B28"/>
    <w:rsid w:val="007A70B4"/>
    <w:rsid w:val="007A7CB2"/>
    <w:rsid w:val="007B0342"/>
    <w:rsid w:val="007B0D9A"/>
    <w:rsid w:val="007B27BD"/>
    <w:rsid w:val="007B2AA1"/>
    <w:rsid w:val="007B354B"/>
    <w:rsid w:val="007B3861"/>
    <w:rsid w:val="007B3AB8"/>
    <w:rsid w:val="007B3BAC"/>
    <w:rsid w:val="007B48F5"/>
    <w:rsid w:val="007B51B3"/>
    <w:rsid w:val="007B56FB"/>
    <w:rsid w:val="007B58C0"/>
    <w:rsid w:val="007B5D25"/>
    <w:rsid w:val="007B67A5"/>
    <w:rsid w:val="007B6B93"/>
    <w:rsid w:val="007B70F0"/>
    <w:rsid w:val="007B74F4"/>
    <w:rsid w:val="007C03E2"/>
    <w:rsid w:val="007C0A06"/>
    <w:rsid w:val="007C17FD"/>
    <w:rsid w:val="007C1891"/>
    <w:rsid w:val="007C1A90"/>
    <w:rsid w:val="007C2065"/>
    <w:rsid w:val="007C31E7"/>
    <w:rsid w:val="007C4715"/>
    <w:rsid w:val="007C5A33"/>
    <w:rsid w:val="007C5D43"/>
    <w:rsid w:val="007C5DFD"/>
    <w:rsid w:val="007C6701"/>
    <w:rsid w:val="007C7BE2"/>
    <w:rsid w:val="007C7D7D"/>
    <w:rsid w:val="007D01B9"/>
    <w:rsid w:val="007D023F"/>
    <w:rsid w:val="007D15F2"/>
    <w:rsid w:val="007D1ECC"/>
    <w:rsid w:val="007D20E6"/>
    <w:rsid w:val="007D2720"/>
    <w:rsid w:val="007D3E6C"/>
    <w:rsid w:val="007D4297"/>
    <w:rsid w:val="007D44E4"/>
    <w:rsid w:val="007D5201"/>
    <w:rsid w:val="007D52A8"/>
    <w:rsid w:val="007D6564"/>
    <w:rsid w:val="007D6E1A"/>
    <w:rsid w:val="007D72A3"/>
    <w:rsid w:val="007D7370"/>
    <w:rsid w:val="007D7550"/>
    <w:rsid w:val="007E00AE"/>
    <w:rsid w:val="007E0980"/>
    <w:rsid w:val="007E132B"/>
    <w:rsid w:val="007E3160"/>
    <w:rsid w:val="007E448B"/>
    <w:rsid w:val="007E4EA1"/>
    <w:rsid w:val="007E6516"/>
    <w:rsid w:val="007E66DA"/>
    <w:rsid w:val="007E6A44"/>
    <w:rsid w:val="007E6BA7"/>
    <w:rsid w:val="007E6DAF"/>
    <w:rsid w:val="007E7582"/>
    <w:rsid w:val="007E7689"/>
    <w:rsid w:val="007F070A"/>
    <w:rsid w:val="007F07C2"/>
    <w:rsid w:val="007F1202"/>
    <w:rsid w:val="007F1C02"/>
    <w:rsid w:val="007F24E0"/>
    <w:rsid w:val="007F3354"/>
    <w:rsid w:val="007F3621"/>
    <w:rsid w:val="007F5E6B"/>
    <w:rsid w:val="007F6107"/>
    <w:rsid w:val="007F624F"/>
    <w:rsid w:val="007F67B2"/>
    <w:rsid w:val="007F6D6E"/>
    <w:rsid w:val="00800569"/>
    <w:rsid w:val="00802074"/>
    <w:rsid w:val="0080338E"/>
    <w:rsid w:val="008055AB"/>
    <w:rsid w:val="008056E4"/>
    <w:rsid w:val="0080611E"/>
    <w:rsid w:val="00806D8E"/>
    <w:rsid w:val="00807D06"/>
    <w:rsid w:val="0081066C"/>
    <w:rsid w:val="00810772"/>
    <w:rsid w:val="00811118"/>
    <w:rsid w:val="008116CA"/>
    <w:rsid w:val="00811A2A"/>
    <w:rsid w:val="00812025"/>
    <w:rsid w:val="00812712"/>
    <w:rsid w:val="0081276B"/>
    <w:rsid w:val="00813150"/>
    <w:rsid w:val="00816A66"/>
    <w:rsid w:val="00816B2D"/>
    <w:rsid w:val="00817A8C"/>
    <w:rsid w:val="00820100"/>
    <w:rsid w:val="008206EC"/>
    <w:rsid w:val="00820E09"/>
    <w:rsid w:val="00821877"/>
    <w:rsid w:val="00821BBC"/>
    <w:rsid w:val="00822329"/>
    <w:rsid w:val="00824ED1"/>
    <w:rsid w:val="00826248"/>
    <w:rsid w:val="00826854"/>
    <w:rsid w:val="00830CA5"/>
    <w:rsid w:val="008312F6"/>
    <w:rsid w:val="0083224A"/>
    <w:rsid w:val="008330A0"/>
    <w:rsid w:val="0083319F"/>
    <w:rsid w:val="00833C4F"/>
    <w:rsid w:val="0083401D"/>
    <w:rsid w:val="008346C4"/>
    <w:rsid w:val="00834D5C"/>
    <w:rsid w:val="00835298"/>
    <w:rsid w:val="0083572C"/>
    <w:rsid w:val="0083656B"/>
    <w:rsid w:val="0083695F"/>
    <w:rsid w:val="00841AB0"/>
    <w:rsid w:val="008421A0"/>
    <w:rsid w:val="008426D0"/>
    <w:rsid w:val="00842A59"/>
    <w:rsid w:val="00843669"/>
    <w:rsid w:val="00843A16"/>
    <w:rsid w:val="0084411F"/>
    <w:rsid w:val="00844BFC"/>
    <w:rsid w:val="00844F53"/>
    <w:rsid w:val="00846A2F"/>
    <w:rsid w:val="0084701D"/>
    <w:rsid w:val="0084798E"/>
    <w:rsid w:val="00847CE6"/>
    <w:rsid w:val="00847EE2"/>
    <w:rsid w:val="0085101C"/>
    <w:rsid w:val="008526C0"/>
    <w:rsid w:val="008528C1"/>
    <w:rsid w:val="00852A6D"/>
    <w:rsid w:val="0085304C"/>
    <w:rsid w:val="00853B9B"/>
    <w:rsid w:val="008544FD"/>
    <w:rsid w:val="00854ABA"/>
    <w:rsid w:val="00854FC4"/>
    <w:rsid w:val="0085511A"/>
    <w:rsid w:val="00856027"/>
    <w:rsid w:val="00857059"/>
    <w:rsid w:val="00860C7B"/>
    <w:rsid w:val="00861EA1"/>
    <w:rsid w:val="00862156"/>
    <w:rsid w:val="008629D2"/>
    <w:rsid w:val="008639F7"/>
    <w:rsid w:val="0086464D"/>
    <w:rsid w:val="00865241"/>
    <w:rsid w:val="00865297"/>
    <w:rsid w:val="00865B5E"/>
    <w:rsid w:val="00865C19"/>
    <w:rsid w:val="0086603B"/>
    <w:rsid w:val="008675D9"/>
    <w:rsid w:val="0087035E"/>
    <w:rsid w:val="008707B5"/>
    <w:rsid w:val="00871011"/>
    <w:rsid w:val="0087288A"/>
    <w:rsid w:val="00873037"/>
    <w:rsid w:val="00875F1C"/>
    <w:rsid w:val="00876383"/>
    <w:rsid w:val="0087773E"/>
    <w:rsid w:val="00877A8C"/>
    <w:rsid w:val="00877D45"/>
    <w:rsid w:val="0088154C"/>
    <w:rsid w:val="00881855"/>
    <w:rsid w:val="00881927"/>
    <w:rsid w:val="008820DB"/>
    <w:rsid w:val="008822BE"/>
    <w:rsid w:val="00882761"/>
    <w:rsid w:val="0088292D"/>
    <w:rsid w:val="00882A3A"/>
    <w:rsid w:val="0088575F"/>
    <w:rsid w:val="00885B4F"/>
    <w:rsid w:val="008865E2"/>
    <w:rsid w:val="00886D61"/>
    <w:rsid w:val="00886DC0"/>
    <w:rsid w:val="00891078"/>
    <w:rsid w:val="00891B27"/>
    <w:rsid w:val="00891CA1"/>
    <w:rsid w:val="00895D39"/>
    <w:rsid w:val="00896E96"/>
    <w:rsid w:val="00897163"/>
    <w:rsid w:val="00897C93"/>
    <w:rsid w:val="008A1118"/>
    <w:rsid w:val="008A119E"/>
    <w:rsid w:val="008A1308"/>
    <w:rsid w:val="008A1829"/>
    <w:rsid w:val="008A1913"/>
    <w:rsid w:val="008A314F"/>
    <w:rsid w:val="008A3283"/>
    <w:rsid w:val="008A3328"/>
    <w:rsid w:val="008A40F0"/>
    <w:rsid w:val="008A416F"/>
    <w:rsid w:val="008A43FA"/>
    <w:rsid w:val="008A4585"/>
    <w:rsid w:val="008A6500"/>
    <w:rsid w:val="008A7CAC"/>
    <w:rsid w:val="008B14E7"/>
    <w:rsid w:val="008B172E"/>
    <w:rsid w:val="008B1A3D"/>
    <w:rsid w:val="008B2FCF"/>
    <w:rsid w:val="008B3789"/>
    <w:rsid w:val="008B3E72"/>
    <w:rsid w:val="008B4399"/>
    <w:rsid w:val="008B446B"/>
    <w:rsid w:val="008B5B29"/>
    <w:rsid w:val="008B7C04"/>
    <w:rsid w:val="008B7C17"/>
    <w:rsid w:val="008C05FD"/>
    <w:rsid w:val="008C08E2"/>
    <w:rsid w:val="008C10CF"/>
    <w:rsid w:val="008C1114"/>
    <w:rsid w:val="008C121A"/>
    <w:rsid w:val="008C134B"/>
    <w:rsid w:val="008C3AD7"/>
    <w:rsid w:val="008C4436"/>
    <w:rsid w:val="008C6A23"/>
    <w:rsid w:val="008C6AC8"/>
    <w:rsid w:val="008C787C"/>
    <w:rsid w:val="008D017E"/>
    <w:rsid w:val="008D0209"/>
    <w:rsid w:val="008D1913"/>
    <w:rsid w:val="008D1BFA"/>
    <w:rsid w:val="008D237F"/>
    <w:rsid w:val="008D2755"/>
    <w:rsid w:val="008D29BD"/>
    <w:rsid w:val="008D32B2"/>
    <w:rsid w:val="008D39B6"/>
    <w:rsid w:val="008D3D92"/>
    <w:rsid w:val="008D572D"/>
    <w:rsid w:val="008D5C52"/>
    <w:rsid w:val="008D6B3F"/>
    <w:rsid w:val="008D6B98"/>
    <w:rsid w:val="008D6FC6"/>
    <w:rsid w:val="008D7896"/>
    <w:rsid w:val="008E013C"/>
    <w:rsid w:val="008E02EA"/>
    <w:rsid w:val="008E0A01"/>
    <w:rsid w:val="008E0A1B"/>
    <w:rsid w:val="008E20CA"/>
    <w:rsid w:val="008E21B0"/>
    <w:rsid w:val="008E22D0"/>
    <w:rsid w:val="008E4EDC"/>
    <w:rsid w:val="008E590B"/>
    <w:rsid w:val="008E5CB1"/>
    <w:rsid w:val="008E6963"/>
    <w:rsid w:val="008E69A2"/>
    <w:rsid w:val="008E6FCA"/>
    <w:rsid w:val="008E7A16"/>
    <w:rsid w:val="008F11F5"/>
    <w:rsid w:val="008F12E6"/>
    <w:rsid w:val="008F13A3"/>
    <w:rsid w:val="008F18A3"/>
    <w:rsid w:val="008F237C"/>
    <w:rsid w:val="008F2BD3"/>
    <w:rsid w:val="008F2E08"/>
    <w:rsid w:val="008F33B0"/>
    <w:rsid w:val="008F4876"/>
    <w:rsid w:val="008F4FD2"/>
    <w:rsid w:val="008F5748"/>
    <w:rsid w:val="008F59C6"/>
    <w:rsid w:val="008F5E1E"/>
    <w:rsid w:val="008F6674"/>
    <w:rsid w:val="008F7233"/>
    <w:rsid w:val="008F7238"/>
    <w:rsid w:val="008F7DCA"/>
    <w:rsid w:val="00900B3F"/>
    <w:rsid w:val="00900C42"/>
    <w:rsid w:val="00901117"/>
    <w:rsid w:val="00901824"/>
    <w:rsid w:val="0090193D"/>
    <w:rsid w:val="00902168"/>
    <w:rsid w:val="009034CD"/>
    <w:rsid w:val="00903688"/>
    <w:rsid w:val="009036A2"/>
    <w:rsid w:val="009046B2"/>
    <w:rsid w:val="00905475"/>
    <w:rsid w:val="0090555C"/>
    <w:rsid w:val="00906CCE"/>
    <w:rsid w:val="00907356"/>
    <w:rsid w:val="00907D1A"/>
    <w:rsid w:val="009102AA"/>
    <w:rsid w:val="009103D4"/>
    <w:rsid w:val="00910944"/>
    <w:rsid w:val="00912AFF"/>
    <w:rsid w:val="00913615"/>
    <w:rsid w:val="009137DC"/>
    <w:rsid w:val="00913B43"/>
    <w:rsid w:val="00913BE5"/>
    <w:rsid w:val="00916765"/>
    <w:rsid w:val="00920071"/>
    <w:rsid w:val="009208A2"/>
    <w:rsid w:val="00921273"/>
    <w:rsid w:val="00921D41"/>
    <w:rsid w:val="00923895"/>
    <w:rsid w:val="009239C4"/>
    <w:rsid w:val="009247B1"/>
    <w:rsid w:val="009247FE"/>
    <w:rsid w:val="00924D6E"/>
    <w:rsid w:val="00925B62"/>
    <w:rsid w:val="0093272C"/>
    <w:rsid w:val="00933A94"/>
    <w:rsid w:val="0093400C"/>
    <w:rsid w:val="0093493C"/>
    <w:rsid w:val="00936CCD"/>
    <w:rsid w:val="0093732B"/>
    <w:rsid w:val="00940094"/>
    <w:rsid w:val="00940D83"/>
    <w:rsid w:val="009412DD"/>
    <w:rsid w:val="00942873"/>
    <w:rsid w:val="00942F37"/>
    <w:rsid w:val="00943BBA"/>
    <w:rsid w:val="009471B3"/>
    <w:rsid w:val="00950D31"/>
    <w:rsid w:val="009514E4"/>
    <w:rsid w:val="00951614"/>
    <w:rsid w:val="00951980"/>
    <w:rsid w:val="009526FF"/>
    <w:rsid w:val="00952740"/>
    <w:rsid w:val="00952AC7"/>
    <w:rsid w:val="00953087"/>
    <w:rsid w:val="00953704"/>
    <w:rsid w:val="009537E9"/>
    <w:rsid w:val="00953A58"/>
    <w:rsid w:val="0095403E"/>
    <w:rsid w:val="00954BA6"/>
    <w:rsid w:val="00955301"/>
    <w:rsid w:val="00955E57"/>
    <w:rsid w:val="0095694F"/>
    <w:rsid w:val="00956F49"/>
    <w:rsid w:val="00956F60"/>
    <w:rsid w:val="00957414"/>
    <w:rsid w:val="00957730"/>
    <w:rsid w:val="00957F39"/>
    <w:rsid w:val="0096013E"/>
    <w:rsid w:val="00960D84"/>
    <w:rsid w:val="00961074"/>
    <w:rsid w:val="00961BC9"/>
    <w:rsid w:val="00961F2D"/>
    <w:rsid w:val="0096226B"/>
    <w:rsid w:val="009626AB"/>
    <w:rsid w:val="009646E4"/>
    <w:rsid w:val="00964D2F"/>
    <w:rsid w:val="0096764A"/>
    <w:rsid w:val="009701BC"/>
    <w:rsid w:val="00970CD0"/>
    <w:rsid w:val="009714C6"/>
    <w:rsid w:val="009714D7"/>
    <w:rsid w:val="009716F3"/>
    <w:rsid w:val="00971B4B"/>
    <w:rsid w:val="00971CD2"/>
    <w:rsid w:val="009729C9"/>
    <w:rsid w:val="0097338E"/>
    <w:rsid w:val="00973DF3"/>
    <w:rsid w:val="00974809"/>
    <w:rsid w:val="009748BF"/>
    <w:rsid w:val="0097509A"/>
    <w:rsid w:val="0097583F"/>
    <w:rsid w:val="00975F89"/>
    <w:rsid w:val="00977761"/>
    <w:rsid w:val="0098010C"/>
    <w:rsid w:val="009801C3"/>
    <w:rsid w:val="0098121E"/>
    <w:rsid w:val="009813E5"/>
    <w:rsid w:val="00983359"/>
    <w:rsid w:val="009835CB"/>
    <w:rsid w:val="009836D4"/>
    <w:rsid w:val="00983776"/>
    <w:rsid w:val="00985734"/>
    <w:rsid w:val="00985B50"/>
    <w:rsid w:val="00986506"/>
    <w:rsid w:val="00987C43"/>
    <w:rsid w:val="00990451"/>
    <w:rsid w:val="0099063F"/>
    <w:rsid w:val="0099126A"/>
    <w:rsid w:val="009923A5"/>
    <w:rsid w:val="0099293A"/>
    <w:rsid w:val="009929B8"/>
    <w:rsid w:val="00992F13"/>
    <w:rsid w:val="0099421E"/>
    <w:rsid w:val="00994659"/>
    <w:rsid w:val="0099544C"/>
    <w:rsid w:val="00995D90"/>
    <w:rsid w:val="009960BD"/>
    <w:rsid w:val="0099661F"/>
    <w:rsid w:val="009968BA"/>
    <w:rsid w:val="009970BD"/>
    <w:rsid w:val="009972FF"/>
    <w:rsid w:val="009A0BC7"/>
    <w:rsid w:val="009A10FA"/>
    <w:rsid w:val="009A248F"/>
    <w:rsid w:val="009A298D"/>
    <w:rsid w:val="009A2E8D"/>
    <w:rsid w:val="009A3123"/>
    <w:rsid w:val="009A3ABE"/>
    <w:rsid w:val="009A5175"/>
    <w:rsid w:val="009A597F"/>
    <w:rsid w:val="009B1020"/>
    <w:rsid w:val="009B1284"/>
    <w:rsid w:val="009B1B0C"/>
    <w:rsid w:val="009B238B"/>
    <w:rsid w:val="009B392D"/>
    <w:rsid w:val="009B3C2D"/>
    <w:rsid w:val="009B3DC4"/>
    <w:rsid w:val="009B3F37"/>
    <w:rsid w:val="009B42D9"/>
    <w:rsid w:val="009B4B86"/>
    <w:rsid w:val="009B4C68"/>
    <w:rsid w:val="009B57FD"/>
    <w:rsid w:val="009B5A7C"/>
    <w:rsid w:val="009B6349"/>
    <w:rsid w:val="009B713D"/>
    <w:rsid w:val="009B7299"/>
    <w:rsid w:val="009B779D"/>
    <w:rsid w:val="009B77C9"/>
    <w:rsid w:val="009C0060"/>
    <w:rsid w:val="009C0D45"/>
    <w:rsid w:val="009C2943"/>
    <w:rsid w:val="009C3BBA"/>
    <w:rsid w:val="009C3F31"/>
    <w:rsid w:val="009C40E4"/>
    <w:rsid w:val="009C55C2"/>
    <w:rsid w:val="009C5CB4"/>
    <w:rsid w:val="009C600A"/>
    <w:rsid w:val="009D0536"/>
    <w:rsid w:val="009D0638"/>
    <w:rsid w:val="009D0678"/>
    <w:rsid w:val="009D08BB"/>
    <w:rsid w:val="009D09F1"/>
    <w:rsid w:val="009D26ED"/>
    <w:rsid w:val="009D270F"/>
    <w:rsid w:val="009D2FAC"/>
    <w:rsid w:val="009D40FB"/>
    <w:rsid w:val="009D5189"/>
    <w:rsid w:val="009D5454"/>
    <w:rsid w:val="009D5E7B"/>
    <w:rsid w:val="009D7643"/>
    <w:rsid w:val="009E0171"/>
    <w:rsid w:val="009E1D15"/>
    <w:rsid w:val="009E1E35"/>
    <w:rsid w:val="009E28E0"/>
    <w:rsid w:val="009E3912"/>
    <w:rsid w:val="009E3C61"/>
    <w:rsid w:val="009E4395"/>
    <w:rsid w:val="009E5BF1"/>
    <w:rsid w:val="009E5D09"/>
    <w:rsid w:val="009E5FE1"/>
    <w:rsid w:val="009E650C"/>
    <w:rsid w:val="009E6515"/>
    <w:rsid w:val="009E74A1"/>
    <w:rsid w:val="009E78D0"/>
    <w:rsid w:val="009F073A"/>
    <w:rsid w:val="009F104B"/>
    <w:rsid w:val="009F248F"/>
    <w:rsid w:val="009F2556"/>
    <w:rsid w:val="009F255B"/>
    <w:rsid w:val="009F329D"/>
    <w:rsid w:val="009F39A0"/>
    <w:rsid w:val="009F3D0B"/>
    <w:rsid w:val="009F3EBF"/>
    <w:rsid w:val="009F3F6A"/>
    <w:rsid w:val="009F434A"/>
    <w:rsid w:val="009F45A3"/>
    <w:rsid w:val="009F4941"/>
    <w:rsid w:val="009F4F9B"/>
    <w:rsid w:val="009F5B65"/>
    <w:rsid w:val="009F5E92"/>
    <w:rsid w:val="009F6350"/>
    <w:rsid w:val="009F6A09"/>
    <w:rsid w:val="00A00231"/>
    <w:rsid w:val="00A00968"/>
    <w:rsid w:val="00A014EA"/>
    <w:rsid w:val="00A01848"/>
    <w:rsid w:val="00A03290"/>
    <w:rsid w:val="00A037B3"/>
    <w:rsid w:val="00A040ED"/>
    <w:rsid w:val="00A04284"/>
    <w:rsid w:val="00A055AD"/>
    <w:rsid w:val="00A05721"/>
    <w:rsid w:val="00A05F4B"/>
    <w:rsid w:val="00A06325"/>
    <w:rsid w:val="00A0662E"/>
    <w:rsid w:val="00A0674E"/>
    <w:rsid w:val="00A07427"/>
    <w:rsid w:val="00A11A55"/>
    <w:rsid w:val="00A11B12"/>
    <w:rsid w:val="00A12323"/>
    <w:rsid w:val="00A1291F"/>
    <w:rsid w:val="00A129CF"/>
    <w:rsid w:val="00A12F2C"/>
    <w:rsid w:val="00A13417"/>
    <w:rsid w:val="00A13D04"/>
    <w:rsid w:val="00A14B32"/>
    <w:rsid w:val="00A15892"/>
    <w:rsid w:val="00A16C3D"/>
    <w:rsid w:val="00A1767B"/>
    <w:rsid w:val="00A206DB"/>
    <w:rsid w:val="00A20931"/>
    <w:rsid w:val="00A215E9"/>
    <w:rsid w:val="00A21FE8"/>
    <w:rsid w:val="00A235BE"/>
    <w:rsid w:val="00A237DD"/>
    <w:rsid w:val="00A259E1"/>
    <w:rsid w:val="00A267EF"/>
    <w:rsid w:val="00A2688E"/>
    <w:rsid w:val="00A2785E"/>
    <w:rsid w:val="00A27FC3"/>
    <w:rsid w:val="00A30639"/>
    <w:rsid w:val="00A306CC"/>
    <w:rsid w:val="00A30FBA"/>
    <w:rsid w:val="00A3107B"/>
    <w:rsid w:val="00A31900"/>
    <w:rsid w:val="00A328F0"/>
    <w:rsid w:val="00A32D34"/>
    <w:rsid w:val="00A330D8"/>
    <w:rsid w:val="00A339FB"/>
    <w:rsid w:val="00A33CA0"/>
    <w:rsid w:val="00A34ADA"/>
    <w:rsid w:val="00A36E95"/>
    <w:rsid w:val="00A37D5A"/>
    <w:rsid w:val="00A40452"/>
    <w:rsid w:val="00A40B48"/>
    <w:rsid w:val="00A40E22"/>
    <w:rsid w:val="00A41E70"/>
    <w:rsid w:val="00A41E94"/>
    <w:rsid w:val="00A435A8"/>
    <w:rsid w:val="00A43E83"/>
    <w:rsid w:val="00A440C8"/>
    <w:rsid w:val="00A453AF"/>
    <w:rsid w:val="00A45D2C"/>
    <w:rsid w:val="00A45F32"/>
    <w:rsid w:val="00A46990"/>
    <w:rsid w:val="00A47095"/>
    <w:rsid w:val="00A50561"/>
    <w:rsid w:val="00A512DA"/>
    <w:rsid w:val="00A51376"/>
    <w:rsid w:val="00A51C70"/>
    <w:rsid w:val="00A526A8"/>
    <w:rsid w:val="00A52EAF"/>
    <w:rsid w:val="00A5397E"/>
    <w:rsid w:val="00A53988"/>
    <w:rsid w:val="00A554EB"/>
    <w:rsid w:val="00A5551E"/>
    <w:rsid w:val="00A55DE3"/>
    <w:rsid w:val="00A55E1C"/>
    <w:rsid w:val="00A56432"/>
    <w:rsid w:val="00A61F1A"/>
    <w:rsid w:val="00A62131"/>
    <w:rsid w:val="00A64574"/>
    <w:rsid w:val="00A64E57"/>
    <w:rsid w:val="00A65443"/>
    <w:rsid w:val="00A65BAA"/>
    <w:rsid w:val="00A666A4"/>
    <w:rsid w:val="00A70A5B"/>
    <w:rsid w:val="00A70E73"/>
    <w:rsid w:val="00A721BD"/>
    <w:rsid w:val="00A72900"/>
    <w:rsid w:val="00A72ECD"/>
    <w:rsid w:val="00A73171"/>
    <w:rsid w:val="00A74A13"/>
    <w:rsid w:val="00A76B09"/>
    <w:rsid w:val="00A76B9B"/>
    <w:rsid w:val="00A77EA9"/>
    <w:rsid w:val="00A77F07"/>
    <w:rsid w:val="00A81609"/>
    <w:rsid w:val="00A816C3"/>
    <w:rsid w:val="00A81950"/>
    <w:rsid w:val="00A83162"/>
    <w:rsid w:val="00A83394"/>
    <w:rsid w:val="00A84782"/>
    <w:rsid w:val="00A8564D"/>
    <w:rsid w:val="00A85ADC"/>
    <w:rsid w:val="00A8646D"/>
    <w:rsid w:val="00A865BD"/>
    <w:rsid w:val="00A86FDF"/>
    <w:rsid w:val="00A90032"/>
    <w:rsid w:val="00A9043D"/>
    <w:rsid w:val="00A91E1C"/>
    <w:rsid w:val="00A925D2"/>
    <w:rsid w:val="00A93D5D"/>
    <w:rsid w:val="00A945D5"/>
    <w:rsid w:val="00A9470A"/>
    <w:rsid w:val="00A95417"/>
    <w:rsid w:val="00A96478"/>
    <w:rsid w:val="00A9676C"/>
    <w:rsid w:val="00A970D3"/>
    <w:rsid w:val="00A97760"/>
    <w:rsid w:val="00A9781A"/>
    <w:rsid w:val="00A97B6A"/>
    <w:rsid w:val="00A97FBB"/>
    <w:rsid w:val="00AA00D8"/>
    <w:rsid w:val="00AA087E"/>
    <w:rsid w:val="00AA0DA3"/>
    <w:rsid w:val="00AA1190"/>
    <w:rsid w:val="00AA1A34"/>
    <w:rsid w:val="00AA1ADC"/>
    <w:rsid w:val="00AA1CDC"/>
    <w:rsid w:val="00AA1E3C"/>
    <w:rsid w:val="00AA2056"/>
    <w:rsid w:val="00AA289E"/>
    <w:rsid w:val="00AA323F"/>
    <w:rsid w:val="00AA3B55"/>
    <w:rsid w:val="00AA3CCD"/>
    <w:rsid w:val="00AA4BBB"/>
    <w:rsid w:val="00AA526F"/>
    <w:rsid w:val="00AA5833"/>
    <w:rsid w:val="00AA7ED0"/>
    <w:rsid w:val="00AB111B"/>
    <w:rsid w:val="00AB1314"/>
    <w:rsid w:val="00AB153C"/>
    <w:rsid w:val="00AB2190"/>
    <w:rsid w:val="00AB241E"/>
    <w:rsid w:val="00AB2ADC"/>
    <w:rsid w:val="00AB2CA8"/>
    <w:rsid w:val="00AB3489"/>
    <w:rsid w:val="00AB48D0"/>
    <w:rsid w:val="00AB4C61"/>
    <w:rsid w:val="00AB6552"/>
    <w:rsid w:val="00AC03A3"/>
    <w:rsid w:val="00AC1469"/>
    <w:rsid w:val="00AC1486"/>
    <w:rsid w:val="00AC26DE"/>
    <w:rsid w:val="00AC279F"/>
    <w:rsid w:val="00AC478A"/>
    <w:rsid w:val="00AC5981"/>
    <w:rsid w:val="00AC5E91"/>
    <w:rsid w:val="00AC6D5E"/>
    <w:rsid w:val="00AC7549"/>
    <w:rsid w:val="00AC7E4D"/>
    <w:rsid w:val="00AD05EB"/>
    <w:rsid w:val="00AD1F12"/>
    <w:rsid w:val="00AD2031"/>
    <w:rsid w:val="00AD2406"/>
    <w:rsid w:val="00AD2A93"/>
    <w:rsid w:val="00AD2D3E"/>
    <w:rsid w:val="00AD302E"/>
    <w:rsid w:val="00AD30EA"/>
    <w:rsid w:val="00AD3F69"/>
    <w:rsid w:val="00AD4FD4"/>
    <w:rsid w:val="00AD50E8"/>
    <w:rsid w:val="00AD50EF"/>
    <w:rsid w:val="00AD5755"/>
    <w:rsid w:val="00AD60E8"/>
    <w:rsid w:val="00AD613E"/>
    <w:rsid w:val="00AD6546"/>
    <w:rsid w:val="00AD65AF"/>
    <w:rsid w:val="00AD692C"/>
    <w:rsid w:val="00AD6B61"/>
    <w:rsid w:val="00AD7F05"/>
    <w:rsid w:val="00AE069B"/>
    <w:rsid w:val="00AE1BDB"/>
    <w:rsid w:val="00AE314C"/>
    <w:rsid w:val="00AE3220"/>
    <w:rsid w:val="00AE34CF"/>
    <w:rsid w:val="00AE3A70"/>
    <w:rsid w:val="00AE4801"/>
    <w:rsid w:val="00AE4C74"/>
    <w:rsid w:val="00AE5B37"/>
    <w:rsid w:val="00AE5C99"/>
    <w:rsid w:val="00AE5F38"/>
    <w:rsid w:val="00AE7AAA"/>
    <w:rsid w:val="00AE7C70"/>
    <w:rsid w:val="00AF12D7"/>
    <w:rsid w:val="00AF15BB"/>
    <w:rsid w:val="00AF1885"/>
    <w:rsid w:val="00AF23CD"/>
    <w:rsid w:val="00AF35E1"/>
    <w:rsid w:val="00AF440E"/>
    <w:rsid w:val="00AF458E"/>
    <w:rsid w:val="00AF4F6D"/>
    <w:rsid w:val="00AF56CE"/>
    <w:rsid w:val="00AF647D"/>
    <w:rsid w:val="00AF7598"/>
    <w:rsid w:val="00AF76B2"/>
    <w:rsid w:val="00B009E2"/>
    <w:rsid w:val="00B024A5"/>
    <w:rsid w:val="00B02C7A"/>
    <w:rsid w:val="00B0339D"/>
    <w:rsid w:val="00B038E1"/>
    <w:rsid w:val="00B03A00"/>
    <w:rsid w:val="00B05578"/>
    <w:rsid w:val="00B057F5"/>
    <w:rsid w:val="00B07C41"/>
    <w:rsid w:val="00B1011C"/>
    <w:rsid w:val="00B1091E"/>
    <w:rsid w:val="00B10B37"/>
    <w:rsid w:val="00B114AD"/>
    <w:rsid w:val="00B114F9"/>
    <w:rsid w:val="00B11B87"/>
    <w:rsid w:val="00B12857"/>
    <w:rsid w:val="00B14C01"/>
    <w:rsid w:val="00B15056"/>
    <w:rsid w:val="00B15B6B"/>
    <w:rsid w:val="00B174AA"/>
    <w:rsid w:val="00B17F18"/>
    <w:rsid w:val="00B219DD"/>
    <w:rsid w:val="00B21BA2"/>
    <w:rsid w:val="00B21DF2"/>
    <w:rsid w:val="00B21FEC"/>
    <w:rsid w:val="00B22641"/>
    <w:rsid w:val="00B23699"/>
    <w:rsid w:val="00B24A97"/>
    <w:rsid w:val="00B2673F"/>
    <w:rsid w:val="00B27164"/>
    <w:rsid w:val="00B27C7E"/>
    <w:rsid w:val="00B301BF"/>
    <w:rsid w:val="00B30424"/>
    <w:rsid w:val="00B305D7"/>
    <w:rsid w:val="00B30928"/>
    <w:rsid w:val="00B30983"/>
    <w:rsid w:val="00B31267"/>
    <w:rsid w:val="00B3311D"/>
    <w:rsid w:val="00B342D8"/>
    <w:rsid w:val="00B3498F"/>
    <w:rsid w:val="00B35334"/>
    <w:rsid w:val="00B366A6"/>
    <w:rsid w:val="00B368AD"/>
    <w:rsid w:val="00B3742B"/>
    <w:rsid w:val="00B377C4"/>
    <w:rsid w:val="00B37C7F"/>
    <w:rsid w:val="00B37C81"/>
    <w:rsid w:val="00B37C9A"/>
    <w:rsid w:val="00B37E1B"/>
    <w:rsid w:val="00B404B6"/>
    <w:rsid w:val="00B41202"/>
    <w:rsid w:val="00B414D4"/>
    <w:rsid w:val="00B41B26"/>
    <w:rsid w:val="00B4239C"/>
    <w:rsid w:val="00B425AF"/>
    <w:rsid w:val="00B428B7"/>
    <w:rsid w:val="00B44EC8"/>
    <w:rsid w:val="00B45C1F"/>
    <w:rsid w:val="00B47D12"/>
    <w:rsid w:val="00B52805"/>
    <w:rsid w:val="00B52A62"/>
    <w:rsid w:val="00B53AA0"/>
    <w:rsid w:val="00B53B7F"/>
    <w:rsid w:val="00B53F12"/>
    <w:rsid w:val="00B55010"/>
    <w:rsid w:val="00B5527B"/>
    <w:rsid w:val="00B55BF0"/>
    <w:rsid w:val="00B56B81"/>
    <w:rsid w:val="00B575C9"/>
    <w:rsid w:val="00B57846"/>
    <w:rsid w:val="00B57F37"/>
    <w:rsid w:val="00B605E5"/>
    <w:rsid w:val="00B61046"/>
    <w:rsid w:val="00B61715"/>
    <w:rsid w:val="00B617F6"/>
    <w:rsid w:val="00B625D7"/>
    <w:rsid w:val="00B63290"/>
    <w:rsid w:val="00B63B3B"/>
    <w:rsid w:val="00B64CB5"/>
    <w:rsid w:val="00B6688F"/>
    <w:rsid w:val="00B66B83"/>
    <w:rsid w:val="00B66C0B"/>
    <w:rsid w:val="00B67FD1"/>
    <w:rsid w:val="00B7066F"/>
    <w:rsid w:val="00B706CA"/>
    <w:rsid w:val="00B71283"/>
    <w:rsid w:val="00B71502"/>
    <w:rsid w:val="00B729B3"/>
    <w:rsid w:val="00B73B00"/>
    <w:rsid w:val="00B73B09"/>
    <w:rsid w:val="00B74102"/>
    <w:rsid w:val="00B7494E"/>
    <w:rsid w:val="00B75227"/>
    <w:rsid w:val="00B7552F"/>
    <w:rsid w:val="00B75A86"/>
    <w:rsid w:val="00B76076"/>
    <w:rsid w:val="00B77845"/>
    <w:rsid w:val="00B77EB2"/>
    <w:rsid w:val="00B81C1E"/>
    <w:rsid w:val="00B821BC"/>
    <w:rsid w:val="00B82932"/>
    <w:rsid w:val="00B8295F"/>
    <w:rsid w:val="00B8317B"/>
    <w:rsid w:val="00B8380A"/>
    <w:rsid w:val="00B84923"/>
    <w:rsid w:val="00B85C12"/>
    <w:rsid w:val="00B86DFD"/>
    <w:rsid w:val="00B86E70"/>
    <w:rsid w:val="00B87E64"/>
    <w:rsid w:val="00B90A99"/>
    <w:rsid w:val="00B91B2D"/>
    <w:rsid w:val="00B91E88"/>
    <w:rsid w:val="00B923EA"/>
    <w:rsid w:val="00B936BE"/>
    <w:rsid w:val="00B93AA0"/>
    <w:rsid w:val="00B93AE6"/>
    <w:rsid w:val="00B93B50"/>
    <w:rsid w:val="00B959FF"/>
    <w:rsid w:val="00B9661D"/>
    <w:rsid w:val="00B9713E"/>
    <w:rsid w:val="00BA1334"/>
    <w:rsid w:val="00BA13F4"/>
    <w:rsid w:val="00BA2A5F"/>
    <w:rsid w:val="00BA45E0"/>
    <w:rsid w:val="00BA4F78"/>
    <w:rsid w:val="00BA6506"/>
    <w:rsid w:val="00BA6DDB"/>
    <w:rsid w:val="00BB02D5"/>
    <w:rsid w:val="00BB2685"/>
    <w:rsid w:val="00BB2E4A"/>
    <w:rsid w:val="00BB42B2"/>
    <w:rsid w:val="00BB45B5"/>
    <w:rsid w:val="00BB5DAD"/>
    <w:rsid w:val="00BB6AEB"/>
    <w:rsid w:val="00BC0959"/>
    <w:rsid w:val="00BC0F00"/>
    <w:rsid w:val="00BC17F7"/>
    <w:rsid w:val="00BC2B1F"/>
    <w:rsid w:val="00BC3B02"/>
    <w:rsid w:val="00BC3E2D"/>
    <w:rsid w:val="00BC4020"/>
    <w:rsid w:val="00BC599B"/>
    <w:rsid w:val="00BC6A67"/>
    <w:rsid w:val="00BC70C3"/>
    <w:rsid w:val="00BC713D"/>
    <w:rsid w:val="00BC7D49"/>
    <w:rsid w:val="00BC7EB6"/>
    <w:rsid w:val="00BD19EB"/>
    <w:rsid w:val="00BD23C4"/>
    <w:rsid w:val="00BD2520"/>
    <w:rsid w:val="00BD41C3"/>
    <w:rsid w:val="00BD431A"/>
    <w:rsid w:val="00BD44EF"/>
    <w:rsid w:val="00BD4B49"/>
    <w:rsid w:val="00BD52B0"/>
    <w:rsid w:val="00BD5948"/>
    <w:rsid w:val="00BD7D1D"/>
    <w:rsid w:val="00BE0DE7"/>
    <w:rsid w:val="00BE1747"/>
    <w:rsid w:val="00BE239E"/>
    <w:rsid w:val="00BE34BF"/>
    <w:rsid w:val="00BE3C58"/>
    <w:rsid w:val="00BE3E8F"/>
    <w:rsid w:val="00BE6E52"/>
    <w:rsid w:val="00BE7B08"/>
    <w:rsid w:val="00BF024E"/>
    <w:rsid w:val="00BF05F4"/>
    <w:rsid w:val="00BF08B3"/>
    <w:rsid w:val="00BF1C99"/>
    <w:rsid w:val="00BF21EA"/>
    <w:rsid w:val="00BF22ED"/>
    <w:rsid w:val="00BF2B59"/>
    <w:rsid w:val="00BF3816"/>
    <w:rsid w:val="00BF3D5B"/>
    <w:rsid w:val="00BF44F5"/>
    <w:rsid w:val="00BF4DD6"/>
    <w:rsid w:val="00BF62E1"/>
    <w:rsid w:val="00BF678E"/>
    <w:rsid w:val="00BF69A2"/>
    <w:rsid w:val="00BF6C42"/>
    <w:rsid w:val="00BF791D"/>
    <w:rsid w:val="00BF7CDF"/>
    <w:rsid w:val="00C022F9"/>
    <w:rsid w:val="00C025C3"/>
    <w:rsid w:val="00C045FD"/>
    <w:rsid w:val="00C0538D"/>
    <w:rsid w:val="00C054BE"/>
    <w:rsid w:val="00C05E83"/>
    <w:rsid w:val="00C06F69"/>
    <w:rsid w:val="00C07003"/>
    <w:rsid w:val="00C12699"/>
    <w:rsid w:val="00C12F70"/>
    <w:rsid w:val="00C13222"/>
    <w:rsid w:val="00C13567"/>
    <w:rsid w:val="00C13CD5"/>
    <w:rsid w:val="00C13EC0"/>
    <w:rsid w:val="00C14565"/>
    <w:rsid w:val="00C14629"/>
    <w:rsid w:val="00C16163"/>
    <w:rsid w:val="00C161F1"/>
    <w:rsid w:val="00C16F54"/>
    <w:rsid w:val="00C21E44"/>
    <w:rsid w:val="00C2201B"/>
    <w:rsid w:val="00C2394E"/>
    <w:rsid w:val="00C24027"/>
    <w:rsid w:val="00C24721"/>
    <w:rsid w:val="00C255D8"/>
    <w:rsid w:val="00C25888"/>
    <w:rsid w:val="00C25DC9"/>
    <w:rsid w:val="00C25E88"/>
    <w:rsid w:val="00C260BA"/>
    <w:rsid w:val="00C26DA3"/>
    <w:rsid w:val="00C277C1"/>
    <w:rsid w:val="00C279AC"/>
    <w:rsid w:val="00C30796"/>
    <w:rsid w:val="00C308E0"/>
    <w:rsid w:val="00C316DD"/>
    <w:rsid w:val="00C31898"/>
    <w:rsid w:val="00C32D6C"/>
    <w:rsid w:val="00C338C5"/>
    <w:rsid w:val="00C36958"/>
    <w:rsid w:val="00C36A5C"/>
    <w:rsid w:val="00C36DA6"/>
    <w:rsid w:val="00C3744B"/>
    <w:rsid w:val="00C3753D"/>
    <w:rsid w:val="00C40973"/>
    <w:rsid w:val="00C411F0"/>
    <w:rsid w:val="00C413D0"/>
    <w:rsid w:val="00C41515"/>
    <w:rsid w:val="00C41AFD"/>
    <w:rsid w:val="00C41B4F"/>
    <w:rsid w:val="00C420E7"/>
    <w:rsid w:val="00C425AD"/>
    <w:rsid w:val="00C42ABA"/>
    <w:rsid w:val="00C42E4E"/>
    <w:rsid w:val="00C42EFE"/>
    <w:rsid w:val="00C43BF7"/>
    <w:rsid w:val="00C43EE5"/>
    <w:rsid w:val="00C4408A"/>
    <w:rsid w:val="00C4442F"/>
    <w:rsid w:val="00C4453B"/>
    <w:rsid w:val="00C447D9"/>
    <w:rsid w:val="00C455A9"/>
    <w:rsid w:val="00C45AD5"/>
    <w:rsid w:val="00C45C10"/>
    <w:rsid w:val="00C45DC1"/>
    <w:rsid w:val="00C4640D"/>
    <w:rsid w:val="00C47B35"/>
    <w:rsid w:val="00C47FE3"/>
    <w:rsid w:val="00C50001"/>
    <w:rsid w:val="00C509B9"/>
    <w:rsid w:val="00C50F29"/>
    <w:rsid w:val="00C51B74"/>
    <w:rsid w:val="00C523A1"/>
    <w:rsid w:val="00C530F9"/>
    <w:rsid w:val="00C531DC"/>
    <w:rsid w:val="00C53216"/>
    <w:rsid w:val="00C5335C"/>
    <w:rsid w:val="00C534BD"/>
    <w:rsid w:val="00C5363B"/>
    <w:rsid w:val="00C54735"/>
    <w:rsid w:val="00C54CC9"/>
    <w:rsid w:val="00C5543A"/>
    <w:rsid w:val="00C55985"/>
    <w:rsid w:val="00C578CB"/>
    <w:rsid w:val="00C61423"/>
    <w:rsid w:val="00C61598"/>
    <w:rsid w:val="00C62299"/>
    <w:rsid w:val="00C63051"/>
    <w:rsid w:val="00C63442"/>
    <w:rsid w:val="00C63811"/>
    <w:rsid w:val="00C6385B"/>
    <w:rsid w:val="00C63DC6"/>
    <w:rsid w:val="00C64487"/>
    <w:rsid w:val="00C64EBD"/>
    <w:rsid w:val="00C64F47"/>
    <w:rsid w:val="00C65E79"/>
    <w:rsid w:val="00C65E9C"/>
    <w:rsid w:val="00C66CB7"/>
    <w:rsid w:val="00C670D1"/>
    <w:rsid w:val="00C70C3F"/>
    <w:rsid w:val="00C7117F"/>
    <w:rsid w:val="00C714E6"/>
    <w:rsid w:val="00C726AA"/>
    <w:rsid w:val="00C73147"/>
    <w:rsid w:val="00C735C7"/>
    <w:rsid w:val="00C73C5F"/>
    <w:rsid w:val="00C74822"/>
    <w:rsid w:val="00C75F89"/>
    <w:rsid w:val="00C75FC4"/>
    <w:rsid w:val="00C76740"/>
    <w:rsid w:val="00C7771A"/>
    <w:rsid w:val="00C77B52"/>
    <w:rsid w:val="00C77E87"/>
    <w:rsid w:val="00C804A8"/>
    <w:rsid w:val="00C80AAB"/>
    <w:rsid w:val="00C811C2"/>
    <w:rsid w:val="00C8180A"/>
    <w:rsid w:val="00C81C54"/>
    <w:rsid w:val="00C81FD9"/>
    <w:rsid w:val="00C82320"/>
    <w:rsid w:val="00C82D1B"/>
    <w:rsid w:val="00C8447C"/>
    <w:rsid w:val="00C84716"/>
    <w:rsid w:val="00C853A3"/>
    <w:rsid w:val="00C85C2E"/>
    <w:rsid w:val="00C8747F"/>
    <w:rsid w:val="00C875B0"/>
    <w:rsid w:val="00C87ECC"/>
    <w:rsid w:val="00C9130B"/>
    <w:rsid w:val="00C9385A"/>
    <w:rsid w:val="00C93B60"/>
    <w:rsid w:val="00C93F74"/>
    <w:rsid w:val="00C943EC"/>
    <w:rsid w:val="00C94874"/>
    <w:rsid w:val="00C94A17"/>
    <w:rsid w:val="00C94BA0"/>
    <w:rsid w:val="00C94DD3"/>
    <w:rsid w:val="00C95E84"/>
    <w:rsid w:val="00C9651F"/>
    <w:rsid w:val="00C9682B"/>
    <w:rsid w:val="00C96E04"/>
    <w:rsid w:val="00C97FDA"/>
    <w:rsid w:val="00CA01D4"/>
    <w:rsid w:val="00CA02A3"/>
    <w:rsid w:val="00CA0D48"/>
    <w:rsid w:val="00CA1C5D"/>
    <w:rsid w:val="00CA2008"/>
    <w:rsid w:val="00CA2534"/>
    <w:rsid w:val="00CA2940"/>
    <w:rsid w:val="00CA2A9B"/>
    <w:rsid w:val="00CA2E39"/>
    <w:rsid w:val="00CA2E86"/>
    <w:rsid w:val="00CA2EA9"/>
    <w:rsid w:val="00CA4AB8"/>
    <w:rsid w:val="00CA4C19"/>
    <w:rsid w:val="00CA4F33"/>
    <w:rsid w:val="00CA6528"/>
    <w:rsid w:val="00CA6EB3"/>
    <w:rsid w:val="00CA71E6"/>
    <w:rsid w:val="00CA756C"/>
    <w:rsid w:val="00CB0057"/>
    <w:rsid w:val="00CB172F"/>
    <w:rsid w:val="00CB2C43"/>
    <w:rsid w:val="00CB3D3E"/>
    <w:rsid w:val="00CB3E71"/>
    <w:rsid w:val="00CB47E1"/>
    <w:rsid w:val="00CB4E96"/>
    <w:rsid w:val="00CB5A1E"/>
    <w:rsid w:val="00CB64C8"/>
    <w:rsid w:val="00CB716A"/>
    <w:rsid w:val="00CC05B4"/>
    <w:rsid w:val="00CC1382"/>
    <w:rsid w:val="00CC1BC7"/>
    <w:rsid w:val="00CC2B55"/>
    <w:rsid w:val="00CC4357"/>
    <w:rsid w:val="00CC45A8"/>
    <w:rsid w:val="00CC460F"/>
    <w:rsid w:val="00CC4DBD"/>
    <w:rsid w:val="00CC59BD"/>
    <w:rsid w:val="00CC6448"/>
    <w:rsid w:val="00CC7029"/>
    <w:rsid w:val="00CC7330"/>
    <w:rsid w:val="00CC7F65"/>
    <w:rsid w:val="00CD0D17"/>
    <w:rsid w:val="00CD1137"/>
    <w:rsid w:val="00CD1B40"/>
    <w:rsid w:val="00CD4BEB"/>
    <w:rsid w:val="00CD5C8D"/>
    <w:rsid w:val="00CD608F"/>
    <w:rsid w:val="00CD6914"/>
    <w:rsid w:val="00CD6FE6"/>
    <w:rsid w:val="00CE0EF1"/>
    <w:rsid w:val="00CE1E13"/>
    <w:rsid w:val="00CE2378"/>
    <w:rsid w:val="00CE354E"/>
    <w:rsid w:val="00CE3BFB"/>
    <w:rsid w:val="00CE44E1"/>
    <w:rsid w:val="00CE4774"/>
    <w:rsid w:val="00CE5095"/>
    <w:rsid w:val="00CE65F2"/>
    <w:rsid w:val="00CE7218"/>
    <w:rsid w:val="00CE76A3"/>
    <w:rsid w:val="00CE76A8"/>
    <w:rsid w:val="00CE771E"/>
    <w:rsid w:val="00CE7940"/>
    <w:rsid w:val="00CF18E2"/>
    <w:rsid w:val="00CF2A76"/>
    <w:rsid w:val="00CF2B22"/>
    <w:rsid w:val="00CF319F"/>
    <w:rsid w:val="00CF3D7C"/>
    <w:rsid w:val="00CF4057"/>
    <w:rsid w:val="00CF5050"/>
    <w:rsid w:val="00CF570D"/>
    <w:rsid w:val="00CF5A5A"/>
    <w:rsid w:val="00CF5E84"/>
    <w:rsid w:val="00CF6213"/>
    <w:rsid w:val="00CF6E31"/>
    <w:rsid w:val="00CF76C3"/>
    <w:rsid w:val="00D000F2"/>
    <w:rsid w:val="00D019A8"/>
    <w:rsid w:val="00D02067"/>
    <w:rsid w:val="00D02599"/>
    <w:rsid w:val="00D02B0F"/>
    <w:rsid w:val="00D03034"/>
    <w:rsid w:val="00D04022"/>
    <w:rsid w:val="00D04A1E"/>
    <w:rsid w:val="00D04DB6"/>
    <w:rsid w:val="00D05362"/>
    <w:rsid w:val="00D0577B"/>
    <w:rsid w:val="00D05B28"/>
    <w:rsid w:val="00D060B6"/>
    <w:rsid w:val="00D063BB"/>
    <w:rsid w:val="00D06422"/>
    <w:rsid w:val="00D06662"/>
    <w:rsid w:val="00D06CBB"/>
    <w:rsid w:val="00D106A8"/>
    <w:rsid w:val="00D1129F"/>
    <w:rsid w:val="00D1170B"/>
    <w:rsid w:val="00D11BAD"/>
    <w:rsid w:val="00D11F19"/>
    <w:rsid w:val="00D13D3D"/>
    <w:rsid w:val="00D143B8"/>
    <w:rsid w:val="00D14B98"/>
    <w:rsid w:val="00D159A1"/>
    <w:rsid w:val="00D16693"/>
    <w:rsid w:val="00D17502"/>
    <w:rsid w:val="00D17831"/>
    <w:rsid w:val="00D203AB"/>
    <w:rsid w:val="00D203AD"/>
    <w:rsid w:val="00D204D2"/>
    <w:rsid w:val="00D2052A"/>
    <w:rsid w:val="00D207FF"/>
    <w:rsid w:val="00D21356"/>
    <w:rsid w:val="00D21841"/>
    <w:rsid w:val="00D21C2E"/>
    <w:rsid w:val="00D21D7F"/>
    <w:rsid w:val="00D21FF7"/>
    <w:rsid w:val="00D2209A"/>
    <w:rsid w:val="00D236BB"/>
    <w:rsid w:val="00D23715"/>
    <w:rsid w:val="00D24235"/>
    <w:rsid w:val="00D2451E"/>
    <w:rsid w:val="00D248C3"/>
    <w:rsid w:val="00D24A9B"/>
    <w:rsid w:val="00D24F36"/>
    <w:rsid w:val="00D252C5"/>
    <w:rsid w:val="00D252E6"/>
    <w:rsid w:val="00D25705"/>
    <w:rsid w:val="00D257F7"/>
    <w:rsid w:val="00D25EFD"/>
    <w:rsid w:val="00D26592"/>
    <w:rsid w:val="00D2723D"/>
    <w:rsid w:val="00D3002B"/>
    <w:rsid w:val="00D30397"/>
    <w:rsid w:val="00D35971"/>
    <w:rsid w:val="00D35CC6"/>
    <w:rsid w:val="00D36883"/>
    <w:rsid w:val="00D3714A"/>
    <w:rsid w:val="00D37313"/>
    <w:rsid w:val="00D375DE"/>
    <w:rsid w:val="00D37F79"/>
    <w:rsid w:val="00D41072"/>
    <w:rsid w:val="00D416D3"/>
    <w:rsid w:val="00D4388A"/>
    <w:rsid w:val="00D44854"/>
    <w:rsid w:val="00D45CD8"/>
    <w:rsid w:val="00D461E9"/>
    <w:rsid w:val="00D46D8C"/>
    <w:rsid w:val="00D47001"/>
    <w:rsid w:val="00D47977"/>
    <w:rsid w:val="00D47AF4"/>
    <w:rsid w:val="00D50107"/>
    <w:rsid w:val="00D508EB"/>
    <w:rsid w:val="00D51CD6"/>
    <w:rsid w:val="00D51E22"/>
    <w:rsid w:val="00D51F4F"/>
    <w:rsid w:val="00D5268F"/>
    <w:rsid w:val="00D52B47"/>
    <w:rsid w:val="00D52B7F"/>
    <w:rsid w:val="00D53F61"/>
    <w:rsid w:val="00D544CA"/>
    <w:rsid w:val="00D54B4D"/>
    <w:rsid w:val="00D55283"/>
    <w:rsid w:val="00D55667"/>
    <w:rsid w:val="00D55A61"/>
    <w:rsid w:val="00D61B1E"/>
    <w:rsid w:val="00D61E41"/>
    <w:rsid w:val="00D6214B"/>
    <w:rsid w:val="00D62702"/>
    <w:rsid w:val="00D63AE8"/>
    <w:rsid w:val="00D64F86"/>
    <w:rsid w:val="00D651F3"/>
    <w:rsid w:val="00D660AB"/>
    <w:rsid w:val="00D6630F"/>
    <w:rsid w:val="00D66C13"/>
    <w:rsid w:val="00D676EF"/>
    <w:rsid w:val="00D70740"/>
    <w:rsid w:val="00D71056"/>
    <w:rsid w:val="00D71120"/>
    <w:rsid w:val="00D7190D"/>
    <w:rsid w:val="00D71B34"/>
    <w:rsid w:val="00D726F0"/>
    <w:rsid w:val="00D727B9"/>
    <w:rsid w:val="00D72BF8"/>
    <w:rsid w:val="00D72CBD"/>
    <w:rsid w:val="00D73180"/>
    <w:rsid w:val="00D731DA"/>
    <w:rsid w:val="00D75056"/>
    <w:rsid w:val="00D75305"/>
    <w:rsid w:val="00D76BBD"/>
    <w:rsid w:val="00D76FE9"/>
    <w:rsid w:val="00D77896"/>
    <w:rsid w:val="00D8070C"/>
    <w:rsid w:val="00D80DC4"/>
    <w:rsid w:val="00D8195F"/>
    <w:rsid w:val="00D81AA1"/>
    <w:rsid w:val="00D81D12"/>
    <w:rsid w:val="00D824E0"/>
    <w:rsid w:val="00D83685"/>
    <w:rsid w:val="00D83E7C"/>
    <w:rsid w:val="00D84FCD"/>
    <w:rsid w:val="00D85822"/>
    <w:rsid w:val="00D861F1"/>
    <w:rsid w:val="00D8651C"/>
    <w:rsid w:val="00D90CAD"/>
    <w:rsid w:val="00D91E75"/>
    <w:rsid w:val="00D939B7"/>
    <w:rsid w:val="00D94BD3"/>
    <w:rsid w:val="00D9646C"/>
    <w:rsid w:val="00D97246"/>
    <w:rsid w:val="00D97D21"/>
    <w:rsid w:val="00DA0845"/>
    <w:rsid w:val="00DA0DFD"/>
    <w:rsid w:val="00DA18F5"/>
    <w:rsid w:val="00DA28D6"/>
    <w:rsid w:val="00DA2A98"/>
    <w:rsid w:val="00DA2ED5"/>
    <w:rsid w:val="00DA34F3"/>
    <w:rsid w:val="00DA508E"/>
    <w:rsid w:val="00DA576F"/>
    <w:rsid w:val="00DA65DA"/>
    <w:rsid w:val="00DA6E4F"/>
    <w:rsid w:val="00DB04C0"/>
    <w:rsid w:val="00DB1A73"/>
    <w:rsid w:val="00DB2B56"/>
    <w:rsid w:val="00DB320B"/>
    <w:rsid w:val="00DB33B5"/>
    <w:rsid w:val="00DB436B"/>
    <w:rsid w:val="00DB46ED"/>
    <w:rsid w:val="00DB497B"/>
    <w:rsid w:val="00DB4A9F"/>
    <w:rsid w:val="00DB4B8F"/>
    <w:rsid w:val="00DB4D69"/>
    <w:rsid w:val="00DB65BE"/>
    <w:rsid w:val="00DB764A"/>
    <w:rsid w:val="00DB7722"/>
    <w:rsid w:val="00DC1A5A"/>
    <w:rsid w:val="00DC1A7B"/>
    <w:rsid w:val="00DC1FA0"/>
    <w:rsid w:val="00DC3233"/>
    <w:rsid w:val="00DC34D7"/>
    <w:rsid w:val="00DC5258"/>
    <w:rsid w:val="00DC52FE"/>
    <w:rsid w:val="00DC5353"/>
    <w:rsid w:val="00DC5DF6"/>
    <w:rsid w:val="00DC67A5"/>
    <w:rsid w:val="00DC6C82"/>
    <w:rsid w:val="00DC7181"/>
    <w:rsid w:val="00DD0448"/>
    <w:rsid w:val="00DD10CD"/>
    <w:rsid w:val="00DD116F"/>
    <w:rsid w:val="00DD1A0A"/>
    <w:rsid w:val="00DD1ABE"/>
    <w:rsid w:val="00DD370B"/>
    <w:rsid w:val="00DD3E38"/>
    <w:rsid w:val="00DD4045"/>
    <w:rsid w:val="00DD48C8"/>
    <w:rsid w:val="00DD502C"/>
    <w:rsid w:val="00DD6596"/>
    <w:rsid w:val="00DD7563"/>
    <w:rsid w:val="00DD76A2"/>
    <w:rsid w:val="00DD7900"/>
    <w:rsid w:val="00DE0153"/>
    <w:rsid w:val="00DE01DD"/>
    <w:rsid w:val="00DE0B6F"/>
    <w:rsid w:val="00DE2445"/>
    <w:rsid w:val="00DE2963"/>
    <w:rsid w:val="00DE327C"/>
    <w:rsid w:val="00DE438E"/>
    <w:rsid w:val="00DE47A8"/>
    <w:rsid w:val="00DE4C77"/>
    <w:rsid w:val="00DE561E"/>
    <w:rsid w:val="00DE571C"/>
    <w:rsid w:val="00DE5E6C"/>
    <w:rsid w:val="00DE6A30"/>
    <w:rsid w:val="00DE6F13"/>
    <w:rsid w:val="00DE714F"/>
    <w:rsid w:val="00DE749B"/>
    <w:rsid w:val="00DE7F17"/>
    <w:rsid w:val="00DF01B7"/>
    <w:rsid w:val="00DF033A"/>
    <w:rsid w:val="00DF03BB"/>
    <w:rsid w:val="00DF0B5E"/>
    <w:rsid w:val="00DF0C47"/>
    <w:rsid w:val="00DF14D5"/>
    <w:rsid w:val="00DF1B5D"/>
    <w:rsid w:val="00DF21B8"/>
    <w:rsid w:val="00DF2BC8"/>
    <w:rsid w:val="00DF3744"/>
    <w:rsid w:val="00DF3827"/>
    <w:rsid w:val="00DF43AD"/>
    <w:rsid w:val="00DF4A34"/>
    <w:rsid w:val="00DF5D78"/>
    <w:rsid w:val="00DF6A61"/>
    <w:rsid w:val="00E031B5"/>
    <w:rsid w:val="00E0430E"/>
    <w:rsid w:val="00E04EAE"/>
    <w:rsid w:val="00E04F7E"/>
    <w:rsid w:val="00E060E0"/>
    <w:rsid w:val="00E0625B"/>
    <w:rsid w:val="00E071C2"/>
    <w:rsid w:val="00E0724E"/>
    <w:rsid w:val="00E07D55"/>
    <w:rsid w:val="00E10CB7"/>
    <w:rsid w:val="00E122B1"/>
    <w:rsid w:val="00E12B86"/>
    <w:rsid w:val="00E131ED"/>
    <w:rsid w:val="00E135C2"/>
    <w:rsid w:val="00E139D1"/>
    <w:rsid w:val="00E15520"/>
    <w:rsid w:val="00E1564D"/>
    <w:rsid w:val="00E15749"/>
    <w:rsid w:val="00E1658D"/>
    <w:rsid w:val="00E16A63"/>
    <w:rsid w:val="00E20368"/>
    <w:rsid w:val="00E20658"/>
    <w:rsid w:val="00E21603"/>
    <w:rsid w:val="00E21FB9"/>
    <w:rsid w:val="00E220F8"/>
    <w:rsid w:val="00E22D43"/>
    <w:rsid w:val="00E232C7"/>
    <w:rsid w:val="00E23B99"/>
    <w:rsid w:val="00E23EBD"/>
    <w:rsid w:val="00E2431B"/>
    <w:rsid w:val="00E24537"/>
    <w:rsid w:val="00E262A9"/>
    <w:rsid w:val="00E26DEA"/>
    <w:rsid w:val="00E27D35"/>
    <w:rsid w:val="00E30667"/>
    <w:rsid w:val="00E307DC"/>
    <w:rsid w:val="00E316DD"/>
    <w:rsid w:val="00E3205D"/>
    <w:rsid w:val="00E320C5"/>
    <w:rsid w:val="00E32559"/>
    <w:rsid w:val="00E329CC"/>
    <w:rsid w:val="00E342DD"/>
    <w:rsid w:val="00E343D6"/>
    <w:rsid w:val="00E352A1"/>
    <w:rsid w:val="00E35AAA"/>
    <w:rsid w:val="00E35BEE"/>
    <w:rsid w:val="00E35CD8"/>
    <w:rsid w:val="00E35F6E"/>
    <w:rsid w:val="00E36A00"/>
    <w:rsid w:val="00E4047F"/>
    <w:rsid w:val="00E404DA"/>
    <w:rsid w:val="00E40943"/>
    <w:rsid w:val="00E4099A"/>
    <w:rsid w:val="00E4125C"/>
    <w:rsid w:val="00E441DD"/>
    <w:rsid w:val="00E4492A"/>
    <w:rsid w:val="00E44F05"/>
    <w:rsid w:val="00E4706D"/>
    <w:rsid w:val="00E4708A"/>
    <w:rsid w:val="00E474F9"/>
    <w:rsid w:val="00E4795E"/>
    <w:rsid w:val="00E51885"/>
    <w:rsid w:val="00E528AE"/>
    <w:rsid w:val="00E537E3"/>
    <w:rsid w:val="00E541A7"/>
    <w:rsid w:val="00E54206"/>
    <w:rsid w:val="00E5476E"/>
    <w:rsid w:val="00E55750"/>
    <w:rsid w:val="00E56D8C"/>
    <w:rsid w:val="00E57DF9"/>
    <w:rsid w:val="00E603D8"/>
    <w:rsid w:val="00E61321"/>
    <w:rsid w:val="00E61A08"/>
    <w:rsid w:val="00E629F4"/>
    <w:rsid w:val="00E62ABA"/>
    <w:rsid w:val="00E64B2B"/>
    <w:rsid w:val="00E70BFC"/>
    <w:rsid w:val="00E720B2"/>
    <w:rsid w:val="00E72C20"/>
    <w:rsid w:val="00E72F2F"/>
    <w:rsid w:val="00E73FCB"/>
    <w:rsid w:val="00E7411C"/>
    <w:rsid w:val="00E74539"/>
    <w:rsid w:val="00E745AC"/>
    <w:rsid w:val="00E7599D"/>
    <w:rsid w:val="00E76EE1"/>
    <w:rsid w:val="00E8064A"/>
    <w:rsid w:val="00E80D73"/>
    <w:rsid w:val="00E80F5D"/>
    <w:rsid w:val="00E82499"/>
    <w:rsid w:val="00E82518"/>
    <w:rsid w:val="00E82E34"/>
    <w:rsid w:val="00E83E07"/>
    <w:rsid w:val="00E845EA"/>
    <w:rsid w:val="00E84800"/>
    <w:rsid w:val="00E84F0D"/>
    <w:rsid w:val="00E85696"/>
    <w:rsid w:val="00E85DFF"/>
    <w:rsid w:val="00E86888"/>
    <w:rsid w:val="00E870FB"/>
    <w:rsid w:val="00E9090E"/>
    <w:rsid w:val="00E92802"/>
    <w:rsid w:val="00E9364D"/>
    <w:rsid w:val="00E9490A"/>
    <w:rsid w:val="00E94E9A"/>
    <w:rsid w:val="00E96D8E"/>
    <w:rsid w:val="00E973BD"/>
    <w:rsid w:val="00E976C6"/>
    <w:rsid w:val="00EA061B"/>
    <w:rsid w:val="00EA2FD6"/>
    <w:rsid w:val="00EA3EE0"/>
    <w:rsid w:val="00EA4352"/>
    <w:rsid w:val="00EA441E"/>
    <w:rsid w:val="00EA4562"/>
    <w:rsid w:val="00EA4744"/>
    <w:rsid w:val="00EA4D86"/>
    <w:rsid w:val="00EA536D"/>
    <w:rsid w:val="00EA6795"/>
    <w:rsid w:val="00EA6F2E"/>
    <w:rsid w:val="00EA7033"/>
    <w:rsid w:val="00EA7740"/>
    <w:rsid w:val="00EA7A13"/>
    <w:rsid w:val="00EA7D6B"/>
    <w:rsid w:val="00EA7D7D"/>
    <w:rsid w:val="00EB0092"/>
    <w:rsid w:val="00EB0499"/>
    <w:rsid w:val="00EB093E"/>
    <w:rsid w:val="00EB0C34"/>
    <w:rsid w:val="00EB174F"/>
    <w:rsid w:val="00EB1A8F"/>
    <w:rsid w:val="00EB2D96"/>
    <w:rsid w:val="00EB3A46"/>
    <w:rsid w:val="00EB42EF"/>
    <w:rsid w:val="00EB4F69"/>
    <w:rsid w:val="00EB6209"/>
    <w:rsid w:val="00EB76A2"/>
    <w:rsid w:val="00EB7940"/>
    <w:rsid w:val="00EC12E3"/>
    <w:rsid w:val="00EC16D7"/>
    <w:rsid w:val="00EC2AE8"/>
    <w:rsid w:val="00EC3A02"/>
    <w:rsid w:val="00EC3B52"/>
    <w:rsid w:val="00EC4015"/>
    <w:rsid w:val="00EC4999"/>
    <w:rsid w:val="00EC4ADA"/>
    <w:rsid w:val="00EC4D1E"/>
    <w:rsid w:val="00EC4F61"/>
    <w:rsid w:val="00EC539B"/>
    <w:rsid w:val="00EC53E0"/>
    <w:rsid w:val="00EC5D09"/>
    <w:rsid w:val="00EC73ED"/>
    <w:rsid w:val="00EC7E33"/>
    <w:rsid w:val="00ED03C1"/>
    <w:rsid w:val="00ED0D65"/>
    <w:rsid w:val="00ED2630"/>
    <w:rsid w:val="00ED397D"/>
    <w:rsid w:val="00ED5BA1"/>
    <w:rsid w:val="00ED654D"/>
    <w:rsid w:val="00ED6567"/>
    <w:rsid w:val="00ED68BF"/>
    <w:rsid w:val="00ED71AA"/>
    <w:rsid w:val="00ED773E"/>
    <w:rsid w:val="00EE20B6"/>
    <w:rsid w:val="00EE3076"/>
    <w:rsid w:val="00EE34B5"/>
    <w:rsid w:val="00EE3E70"/>
    <w:rsid w:val="00EE44C5"/>
    <w:rsid w:val="00EE4999"/>
    <w:rsid w:val="00EE57A7"/>
    <w:rsid w:val="00EE689B"/>
    <w:rsid w:val="00EE6FF1"/>
    <w:rsid w:val="00EE730A"/>
    <w:rsid w:val="00EE7626"/>
    <w:rsid w:val="00EE7702"/>
    <w:rsid w:val="00EF22D7"/>
    <w:rsid w:val="00EF2C4B"/>
    <w:rsid w:val="00EF2D5E"/>
    <w:rsid w:val="00EF30DA"/>
    <w:rsid w:val="00EF35E5"/>
    <w:rsid w:val="00EF46C0"/>
    <w:rsid w:val="00EF48BC"/>
    <w:rsid w:val="00EF5C2C"/>
    <w:rsid w:val="00EF5D4C"/>
    <w:rsid w:val="00EF60FC"/>
    <w:rsid w:val="00EF6478"/>
    <w:rsid w:val="00EF6EA4"/>
    <w:rsid w:val="00F012B7"/>
    <w:rsid w:val="00F01FCF"/>
    <w:rsid w:val="00F025F7"/>
    <w:rsid w:val="00F03A0B"/>
    <w:rsid w:val="00F03F5E"/>
    <w:rsid w:val="00F05A09"/>
    <w:rsid w:val="00F061CA"/>
    <w:rsid w:val="00F061D4"/>
    <w:rsid w:val="00F06231"/>
    <w:rsid w:val="00F06570"/>
    <w:rsid w:val="00F06C2B"/>
    <w:rsid w:val="00F06EE9"/>
    <w:rsid w:val="00F0788D"/>
    <w:rsid w:val="00F07D39"/>
    <w:rsid w:val="00F102AD"/>
    <w:rsid w:val="00F11DDE"/>
    <w:rsid w:val="00F13885"/>
    <w:rsid w:val="00F14389"/>
    <w:rsid w:val="00F143A1"/>
    <w:rsid w:val="00F14910"/>
    <w:rsid w:val="00F168F9"/>
    <w:rsid w:val="00F16C8E"/>
    <w:rsid w:val="00F205F4"/>
    <w:rsid w:val="00F2064F"/>
    <w:rsid w:val="00F21AF3"/>
    <w:rsid w:val="00F21CA9"/>
    <w:rsid w:val="00F23682"/>
    <w:rsid w:val="00F24B1E"/>
    <w:rsid w:val="00F25E75"/>
    <w:rsid w:val="00F2611A"/>
    <w:rsid w:val="00F269ED"/>
    <w:rsid w:val="00F272D4"/>
    <w:rsid w:val="00F311A3"/>
    <w:rsid w:val="00F333F7"/>
    <w:rsid w:val="00F33867"/>
    <w:rsid w:val="00F34B3D"/>
    <w:rsid w:val="00F3500E"/>
    <w:rsid w:val="00F35135"/>
    <w:rsid w:val="00F35281"/>
    <w:rsid w:val="00F3627D"/>
    <w:rsid w:val="00F36E05"/>
    <w:rsid w:val="00F37747"/>
    <w:rsid w:val="00F407BA"/>
    <w:rsid w:val="00F40DEE"/>
    <w:rsid w:val="00F416C0"/>
    <w:rsid w:val="00F41CC9"/>
    <w:rsid w:val="00F41FCA"/>
    <w:rsid w:val="00F42C51"/>
    <w:rsid w:val="00F430F9"/>
    <w:rsid w:val="00F43825"/>
    <w:rsid w:val="00F4606F"/>
    <w:rsid w:val="00F4708B"/>
    <w:rsid w:val="00F50BCE"/>
    <w:rsid w:val="00F50FD4"/>
    <w:rsid w:val="00F514B8"/>
    <w:rsid w:val="00F5345B"/>
    <w:rsid w:val="00F53CBF"/>
    <w:rsid w:val="00F53FF4"/>
    <w:rsid w:val="00F540E1"/>
    <w:rsid w:val="00F55809"/>
    <w:rsid w:val="00F56040"/>
    <w:rsid w:val="00F56062"/>
    <w:rsid w:val="00F56285"/>
    <w:rsid w:val="00F56A8C"/>
    <w:rsid w:val="00F56B3E"/>
    <w:rsid w:val="00F56DF6"/>
    <w:rsid w:val="00F616D4"/>
    <w:rsid w:val="00F621D3"/>
    <w:rsid w:val="00F6249E"/>
    <w:rsid w:val="00F62C17"/>
    <w:rsid w:val="00F64346"/>
    <w:rsid w:val="00F64674"/>
    <w:rsid w:val="00F65B65"/>
    <w:rsid w:val="00F6700D"/>
    <w:rsid w:val="00F67314"/>
    <w:rsid w:val="00F67B48"/>
    <w:rsid w:val="00F70349"/>
    <w:rsid w:val="00F70EB9"/>
    <w:rsid w:val="00F71672"/>
    <w:rsid w:val="00F735FC"/>
    <w:rsid w:val="00F748E0"/>
    <w:rsid w:val="00F74D5C"/>
    <w:rsid w:val="00F75030"/>
    <w:rsid w:val="00F754F6"/>
    <w:rsid w:val="00F755B1"/>
    <w:rsid w:val="00F75B27"/>
    <w:rsid w:val="00F760F3"/>
    <w:rsid w:val="00F7612D"/>
    <w:rsid w:val="00F76CDE"/>
    <w:rsid w:val="00F7721E"/>
    <w:rsid w:val="00F801B1"/>
    <w:rsid w:val="00F8090B"/>
    <w:rsid w:val="00F81254"/>
    <w:rsid w:val="00F8205E"/>
    <w:rsid w:val="00F821AA"/>
    <w:rsid w:val="00F8293D"/>
    <w:rsid w:val="00F82EE7"/>
    <w:rsid w:val="00F8404D"/>
    <w:rsid w:val="00F8520F"/>
    <w:rsid w:val="00F85D19"/>
    <w:rsid w:val="00F86310"/>
    <w:rsid w:val="00F86438"/>
    <w:rsid w:val="00F870C4"/>
    <w:rsid w:val="00F90234"/>
    <w:rsid w:val="00F90CC7"/>
    <w:rsid w:val="00F91407"/>
    <w:rsid w:val="00F917DD"/>
    <w:rsid w:val="00F92A16"/>
    <w:rsid w:val="00F92F56"/>
    <w:rsid w:val="00F937FD"/>
    <w:rsid w:val="00F93C0B"/>
    <w:rsid w:val="00F9410C"/>
    <w:rsid w:val="00F94A9B"/>
    <w:rsid w:val="00F952E5"/>
    <w:rsid w:val="00F95BC2"/>
    <w:rsid w:val="00F95F75"/>
    <w:rsid w:val="00F962C1"/>
    <w:rsid w:val="00F96B24"/>
    <w:rsid w:val="00F96BB5"/>
    <w:rsid w:val="00FA1A94"/>
    <w:rsid w:val="00FA2614"/>
    <w:rsid w:val="00FA272A"/>
    <w:rsid w:val="00FA2844"/>
    <w:rsid w:val="00FA28AD"/>
    <w:rsid w:val="00FA3053"/>
    <w:rsid w:val="00FA4292"/>
    <w:rsid w:val="00FA512B"/>
    <w:rsid w:val="00FA5321"/>
    <w:rsid w:val="00FA621B"/>
    <w:rsid w:val="00FA63BF"/>
    <w:rsid w:val="00FA657F"/>
    <w:rsid w:val="00FA6DBF"/>
    <w:rsid w:val="00FA75A4"/>
    <w:rsid w:val="00FA7A82"/>
    <w:rsid w:val="00FA7C2F"/>
    <w:rsid w:val="00FB0809"/>
    <w:rsid w:val="00FB0C8D"/>
    <w:rsid w:val="00FB11CC"/>
    <w:rsid w:val="00FB12EA"/>
    <w:rsid w:val="00FB13BF"/>
    <w:rsid w:val="00FB1AD5"/>
    <w:rsid w:val="00FB27C9"/>
    <w:rsid w:val="00FB2D01"/>
    <w:rsid w:val="00FB31D5"/>
    <w:rsid w:val="00FB3810"/>
    <w:rsid w:val="00FB440B"/>
    <w:rsid w:val="00FB48C6"/>
    <w:rsid w:val="00FB4F96"/>
    <w:rsid w:val="00FB5D0E"/>
    <w:rsid w:val="00FB5E7B"/>
    <w:rsid w:val="00FB6980"/>
    <w:rsid w:val="00FB7E39"/>
    <w:rsid w:val="00FB7E6A"/>
    <w:rsid w:val="00FC0098"/>
    <w:rsid w:val="00FC031C"/>
    <w:rsid w:val="00FC0890"/>
    <w:rsid w:val="00FC0AD9"/>
    <w:rsid w:val="00FC207A"/>
    <w:rsid w:val="00FC230C"/>
    <w:rsid w:val="00FC36CB"/>
    <w:rsid w:val="00FC4044"/>
    <w:rsid w:val="00FC4828"/>
    <w:rsid w:val="00FC4E28"/>
    <w:rsid w:val="00FC5AAD"/>
    <w:rsid w:val="00FD0377"/>
    <w:rsid w:val="00FD04E2"/>
    <w:rsid w:val="00FD0ABC"/>
    <w:rsid w:val="00FD0CF9"/>
    <w:rsid w:val="00FD0E7C"/>
    <w:rsid w:val="00FD0FDD"/>
    <w:rsid w:val="00FD1177"/>
    <w:rsid w:val="00FD15EB"/>
    <w:rsid w:val="00FD275C"/>
    <w:rsid w:val="00FD2BFC"/>
    <w:rsid w:val="00FD4FBA"/>
    <w:rsid w:val="00FD50EB"/>
    <w:rsid w:val="00FD5B4D"/>
    <w:rsid w:val="00FD63C9"/>
    <w:rsid w:val="00FD68D2"/>
    <w:rsid w:val="00FE0FE3"/>
    <w:rsid w:val="00FE1036"/>
    <w:rsid w:val="00FE1311"/>
    <w:rsid w:val="00FE1877"/>
    <w:rsid w:val="00FE1996"/>
    <w:rsid w:val="00FE20B5"/>
    <w:rsid w:val="00FE2315"/>
    <w:rsid w:val="00FE24B3"/>
    <w:rsid w:val="00FE2940"/>
    <w:rsid w:val="00FE2E17"/>
    <w:rsid w:val="00FE3A69"/>
    <w:rsid w:val="00FE3C4C"/>
    <w:rsid w:val="00FE43F5"/>
    <w:rsid w:val="00FE5137"/>
    <w:rsid w:val="00FF0FA3"/>
    <w:rsid w:val="00FF3167"/>
    <w:rsid w:val="00FF3191"/>
    <w:rsid w:val="00FF37CB"/>
    <w:rsid w:val="00FF39B3"/>
    <w:rsid w:val="00FF479E"/>
    <w:rsid w:val="00FF5F00"/>
    <w:rsid w:val="00FF666C"/>
    <w:rsid w:val="00FF752B"/>
    <w:rsid w:val="00FF7B86"/>
    <w:rsid w:val="05247CD9"/>
    <w:rsid w:val="1B720FAD"/>
    <w:rsid w:val="20AE653B"/>
    <w:rsid w:val="5F2A6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972A4"/>
  <w15:docId w15:val="{425E441A-00F4-4C8D-86F4-D91D7B302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qFormat="1"/>
    <w:lsdException w:name="heading 4" w:uiPriority="0" w:qFormat="1"/>
    <w:lsdException w:name="heading 5" w:uiPriority="0" w:qFormat="1"/>
    <w:lsdException w:name="heading 6" w:uiPriority="0" w:unhideWhenUsed="1" w:qFormat="1"/>
    <w:lsdException w:name="heading 7" w:uiPriority="0" w:qFormat="1"/>
    <w:lsdException w:name="heading 8" w:uiPriority="0" w:qFormat="1"/>
    <w:lsdException w:name="heading 9" w:uiPriority="0" w:qFormat="1"/>
    <w:lsdException w:name="index 1" w:uiPriority="0"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unhideWhenUsed="1" w:qFormat="1"/>
    <w:lsdException w:name="footnote text" w:uiPriority="0" w:qFormat="1"/>
    <w:lsdException w:name="annotation text" w:unhideWhenUsed="1" w:qFormat="1"/>
    <w:lsdException w:name="header" w:uiPriority="0" w:unhideWhenUsed="1"/>
    <w:lsdException w:name="footer" w:uiPriority="0" w:unhideWhenUsed="1" w:qFormat="1"/>
    <w:lsdException w:name="index heading"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uiPriority="0" w:qFormat="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qFormat="1"/>
    <w:lsdException w:name="List" w:uiPriority="0"/>
    <w:lsdException w:name="List Bullet"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qFormat="1"/>
    <w:lsdException w:name="Body Text First Indent 2" w:qFormat="1"/>
    <w:lsdException w:name="Note Heading" w:semiHidden="1" w:unhideWhenUsed="1"/>
    <w:lsdException w:name="Body Text 2" w:semiHidden="1" w:unhideWhenUsed="1"/>
    <w:lsdException w:name="Body Text 3" w:uiPriority="0" w:qFormat="1"/>
    <w:lsdException w:name="Body Text Indent 2" w:unhideWhenUsed="1" w:qFormat="1"/>
    <w:lsdException w:name="Body Text Indent 3" w:uiPriority="0" w:qFormat="1"/>
    <w:lsdException w:name="Block Text" w:semiHidden="1" w:unhideWhenUsed="1"/>
    <w:lsdException w:name="Hyperlink" w:unhideWhenUsed="1" w:qFormat="1"/>
    <w:lsdException w:name="FollowedHyperlink" w:qFormat="1"/>
    <w:lsdException w:name="Strong" w:uiPriority="0" w:qFormat="1"/>
    <w:lsdException w:name="Emphasis" w:uiPriority="20" w:qFormat="1"/>
    <w:lsdException w:name="Document Map"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f9">
    <w:name w:val="Normal"/>
    <w:qFormat/>
    <w:pPr>
      <w:widowControl w:val="0"/>
      <w:jc w:val="both"/>
    </w:pPr>
    <w:rPr>
      <w:kern w:val="2"/>
      <w:sz w:val="21"/>
      <w:szCs w:val="21"/>
    </w:rPr>
  </w:style>
  <w:style w:type="paragraph" w:styleId="1">
    <w:name w:val="heading 1"/>
    <w:basedOn w:val="af9"/>
    <w:next w:val="afa"/>
    <w:link w:val="15"/>
    <w:qFormat/>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basedOn w:val="af9"/>
    <w:next w:val="afa"/>
    <w:link w:val="24"/>
    <w:unhideWhenUsed/>
    <w:qFormat/>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basedOn w:val="af9"/>
    <w:next w:val="afa"/>
    <w:link w:val="32"/>
    <w:qFormat/>
    <w:pPr>
      <w:keepNext/>
      <w:keepLines/>
      <w:numPr>
        <w:ilvl w:val="2"/>
        <w:numId w:val="1"/>
      </w:numPr>
      <w:spacing w:before="240" w:after="240"/>
      <w:outlineLvl w:val="2"/>
    </w:pPr>
    <w:rPr>
      <w:rFonts w:ascii="Times New Roman" w:hAnsi="Times New Roman"/>
      <w:b/>
      <w:bCs/>
      <w:sz w:val="24"/>
      <w:szCs w:val="32"/>
    </w:rPr>
  </w:style>
  <w:style w:type="paragraph" w:styleId="4">
    <w:name w:val="heading 4"/>
    <w:basedOn w:val="af9"/>
    <w:next w:val="afa"/>
    <w:link w:val="42"/>
    <w:qFormat/>
    <w:pPr>
      <w:keepNext/>
      <w:keepLines/>
      <w:numPr>
        <w:ilvl w:val="3"/>
        <w:numId w:val="1"/>
      </w:numPr>
      <w:spacing w:before="240" w:after="240"/>
      <w:outlineLvl w:val="3"/>
    </w:pPr>
    <w:rPr>
      <w:rFonts w:ascii="Times New Roman" w:hAnsi="Times New Roman"/>
      <w:b/>
      <w:bCs/>
      <w:sz w:val="24"/>
      <w:szCs w:val="28"/>
    </w:rPr>
  </w:style>
  <w:style w:type="paragraph" w:styleId="5">
    <w:name w:val="heading 5"/>
    <w:basedOn w:val="af9"/>
    <w:next w:val="afa"/>
    <w:link w:val="50"/>
    <w:qFormat/>
    <w:pPr>
      <w:keepNext/>
      <w:keepLines/>
      <w:numPr>
        <w:ilvl w:val="4"/>
        <w:numId w:val="1"/>
      </w:numPr>
      <w:spacing w:before="240" w:after="240"/>
      <w:outlineLvl w:val="4"/>
    </w:pPr>
    <w:rPr>
      <w:rFonts w:ascii="Times New Roman" w:hAnsi="Times New Roman"/>
      <w:b/>
      <w:bCs/>
      <w:szCs w:val="28"/>
    </w:rPr>
  </w:style>
  <w:style w:type="paragraph" w:styleId="60">
    <w:name w:val="heading 6"/>
    <w:basedOn w:val="af9"/>
    <w:next w:val="af9"/>
    <w:link w:val="62"/>
    <w:unhideWhenUsed/>
    <w:qFormat/>
    <w:pPr>
      <w:keepNext/>
      <w:keepLines/>
      <w:spacing w:before="240" w:after="64" w:line="320" w:lineRule="auto"/>
      <w:outlineLvl w:val="5"/>
    </w:pPr>
    <w:rPr>
      <w:rFonts w:ascii="Cambria" w:hAnsi="Cambria"/>
      <w:b/>
      <w:bCs/>
      <w:sz w:val="24"/>
      <w:szCs w:val="24"/>
    </w:rPr>
  </w:style>
  <w:style w:type="paragraph" w:styleId="7">
    <w:name w:val="heading 7"/>
    <w:basedOn w:val="af9"/>
    <w:next w:val="af9"/>
    <w:link w:val="70"/>
    <w:qFormat/>
    <w:pPr>
      <w:keepNext/>
      <w:keepLines/>
      <w:spacing w:before="240" w:after="64" w:line="320" w:lineRule="auto"/>
      <w:outlineLvl w:val="6"/>
    </w:pPr>
    <w:rPr>
      <w:rFonts w:ascii="Times New Roman" w:hAnsi="Times New Roman"/>
      <w:b/>
      <w:bCs/>
      <w:sz w:val="24"/>
      <w:szCs w:val="24"/>
    </w:rPr>
  </w:style>
  <w:style w:type="paragraph" w:styleId="8">
    <w:name w:val="heading 8"/>
    <w:basedOn w:val="af9"/>
    <w:next w:val="af9"/>
    <w:link w:val="80"/>
    <w:qFormat/>
    <w:pPr>
      <w:keepNext/>
      <w:keepLines/>
      <w:spacing w:before="240" w:after="64" w:line="320" w:lineRule="auto"/>
      <w:outlineLvl w:val="7"/>
    </w:pPr>
    <w:rPr>
      <w:rFonts w:ascii="Arial" w:eastAsia="黑体" w:hAnsi="Arial"/>
      <w:sz w:val="24"/>
      <w:szCs w:val="24"/>
    </w:rPr>
  </w:style>
  <w:style w:type="paragraph" w:styleId="9">
    <w:name w:val="heading 9"/>
    <w:basedOn w:val="af9"/>
    <w:next w:val="af9"/>
    <w:link w:val="90"/>
    <w:qFormat/>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pPr>
      <w:spacing w:line="360" w:lineRule="auto"/>
      <w:ind w:firstLineChars="200" w:firstLine="200"/>
      <w:jc w:val="left"/>
    </w:pPr>
    <w:rPr>
      <w:rFonts w:ascii="Times New Roman" w:hAnsi="Times New Roman"/>
    </w:rPr>
  </w:style>
  <w:style w:type="paragraph" w:styleId="afe">
    <w:name w:val="annotation subject"/>
    <w:basedOn w:val="aff"/>
    <w:next w:val="aff"/>
    <w:link w:val="aff0"/>
    <w:uiPriority w:val="99"/>
    <w:unhideWhenUsed/>
    <w:qFormat/>
    <w:rPr>
      <w:b/>
      <w:bCs/>
    </w:rPr>
  </w:style>
  <w:style w:type="paragraph" w:styleId="aff">
    <w:name w:val="annotation text"/>
    <w:basedOn w:val="af9"/>
    <w:link w:val="aff1"/>
    <w:uiPriority w:val="99"/>
    <w:unhideWhenUsed/>
    <w:qFormat/>
    <w:pPr>
      <w:jc w:val="left"/>
    </w:pPr>
  </w:style>
  <w:style w:type="paragraph" w:styleId="72">
    <w:name w:val="toc 7"/>
    <w:basedOn w:val="af9"/>
    <w:next w:val="af9"/>
    <w:uiPriority w:val="39"/>
    <w:unhideWhenUsed/>
    <w:qFormat/>
    <w:pPr>
      <w:ind w:leftChars="1200" w:left="2520"/>
    </w:pPr>
    <w:rPr>
      <w:szCs w:val="22"/>
    </w:rPr>
  </w:style>
  <w:style w:type="paragraph" w:styleId="aff2">
    <w:name w:val="Body Text First Indent"/>
    <w:basedOn w:val="aff3"/>
    <w:link w:val="aff4"/>
    <w:uiPriority w:val="99"/>
    <w:qFormat/>
    <w:pPr>
      <w:spacing w:after="120" w:line="240" w:lineRule="auto"/>
      <w:ind w:firstLineChars="100" w:firstLine="420"/>
    </w:pPr>
    <w:rPr>
      <w:color w:val="auto"/>
    </w:rPr>
  </w:style>
  <w:style w:type="paragraph" w:styleId="aff3">
    <w:name w:val="Body Text"/>
    <w:basedOn w:val="af9"/>
    <w:link w:val="aff5"/>
    <w:uiPriority w:val="99"/>
    <w:qFormat/>
    <w:pPr>
      <w:spacing w:line="360" w:lineRule="auto"/>
    </w:pPr>
    <w:rPr>
      <w:rFonts w:ascii="Times New Roman" w:hAnsi="Times New Roman"/>
      <w:color w:val="0000FF"/>
      <w:sz w:val="24"/>
      <w:szCs w:val="24"/>
    </w:rPr>
  </w:style>
  <w:style w:type="paragraph" w:styleId="aff6">
    <w:name w:val="List Number"/>
    <w:basedOn w:val="af9"/>
    <w:link w:val="aff7"/>
    <w:uiPriority w:val="99"/>
    <w:pPr>
      <w:adjustRightInd w:val="0"/>
      <w:snapToGrid w:val="0"/>
      <w:spacing w:after="40" w:line="400" w:lineRule="exact"/>
      <w:ind w:left="432" w:hanging="432"/>
    </w:pPr>
    <w:rPr>
      <w:rFonts w:ascii="Times New Roman" w:hAnsi="Times New Roman"/>
      <w:sz w:val="24"/>
      <w:szCs w:val="20"/>
    </w:rPr>
  </w:style>
  <w:style w:type="paragraph" w:styleId="aff8">
    <w:name w:val="Normal Indent"/>
    <w:basedOn w:val="af9"/>
    <w:link w:val="aff9"/>
    <w:unhideWhenUsed/>
    <w:qFormat/>
    <w:pPr>
      <w:ind w:firstLineChars="200" w:firstLine="420"/>
    </w:pPr>
  </w:style>
  <w:style w:type="paragraph" w:styleId="affa">
    <w:name w:val="caption"/>
    <w:basedOn w:val="af9"/>
    <w:next w:val="af9"/>
    <w:uiPriority w:val="35"/>
    <w:unhideWhenUsed/>
    <w:qFormat/>
    <w:pPr>
      <w:spacing w:line="360" w:lineRule="auto"/>
      <w:jc w:val="left"/>
    </w:pPr>
    <w:rPr>
      <w:rFonts w:ascii="Cambria" w:eastAsia="黑体" w:hAnsi="Cambria"/>
      <w:sz w:val="20"/>
      <w:szCs w:val="20"/>
    </w:rPr>
  </w:style>
  <w:style w:type="paragraph" w:styleId="affb">
    <w:name w:val="List Bullet"/>
    <w:basedOn w:val="af9"/>
    <w:link w:val="affc"/>
    <w:qFormat/>
    <w:pPr>
      <w:tabs>
        <w:tab w:val="left" w:pos="420"/>
        <w:tab w:val="left" w:pos="960"/>
        <w:tab w:val="left" w:pos="1260"/>
      </w:tabs>
      <w:spacing w:after="120" w:line="360" w:lineRule="auto"/>
      <w:ind w:left="420" w:hanging="420"/>
    </w:pPr>
    <w:rPr>
      <w:rFonts w:ascii="Times New Roman" w:hAnsi="Times New Roman"/>
      <w:spacing w:val="20"/>
      <w:kern w:val="0"/>
      <w:sz w:val="20"/>
      <w:szCs w:val="20"/>
    </w:rPr>
  </w:style>
  <w:style w:type="paragraph" w:styleId="affd">
    <w:name w:val="Document Map"/>
    <w:basedOn w:val="af9"/>
    <w:link w:val="affe"/>
    <w:uiPriority w:val="99"/>
    <w:unhideWhenUsed/>
    <w:qFormat/>
    <w:rPr>
      <w:rFonts w:ascii="宋体"/>
      <w:sz w:val="18"/>
      <w:szCs w:val="18"/>
    </w:rPr>
  </w:style>
  <w:style w:type="paragraph" w:styleId="afff">
    <w:name w:val="toa heading"/>
    <w:basedOn w:val="af9"/>
    <w:next w:val="af9"/>
    <w:semiHidden/>
    <w:qFormat/>
    <w:pPr>
      <w:spacing w:before="120" w:line="360" w:lineRule="auto"/>
      <w:ind w:firstLineChars="200" w:firstLine="200"/>
    </w:pPr>
    <w:rPr>
      <w:rFonts w:ascii="Arial" w:hAnsi="Arial" w:cs="Arial"/>
      <w:b/>
      <w:bCs/>
      <w:sz w:val="24"/>
      <w:szCs w:val="24"/>
    </w:rPr>
  </w:style>
  <w:style w:type="paragraph" w:styleId="33">
    <w:name w:val="Body Text 3"/>
    <w:basedOn w:val="af9"/>
    <w:link w:val="34"/>
    <w:qFormat/>
    <w:pPr>
      <w:spacing w:line="240" w:lineRule="exact"/>
    </w:pPr>
    <w:rPr>
      <w:rFonts w:ascii="Times New Roman" w:hAnsi="Times New Roman"/>
      <w:color w:val="CCFFFF"/>
      <w:sz w:val="18"/>
      <w:szCs w:val="18"/>
    </w:rPr>
  </w:style>
  <w:style w:type="paragraph" w:styleId="afff0">
    <w:name w:val="Body Text Indent"/>
    <w:basedOn w:val="af9"/>
    <w:link w:val="afff1"/>
    <w:unhideWhenUsed/>
    <w:qFormat/>
    <w:pPr>
      <w:spacing w:after="120"/>
      <w:ind w:leftChars="200" w:left="420"/>
    </w:pPr>
  </w:style>
  <w:style w:type="paragraph" w:styleId="52">
    <w:name w:val="toc 5"/>
    <w:basedOn w:val="af9"/>
    <w:next w:val="af9"/>
    <w:uiPriority w:val="39"/>
    <w:unhideWhenUsed/>
    <w:pPr>
      <w:ind w:leftChars="600" w:left="600"/>
    </w:pPr>
  </w:style>
  <w:style w:type="paragraph" w:styleId="35">
    <w:name w:val="toc 3"/>
    <w:basedOn w:val="af9"/>
    <w:next w:val="af9"/>
    <w:uiPriority w:val="39"/>
    <w:unhideWhenUsed/>
    <w:qFormat/>
    <w:pPr>
      <w:ind w:leftChars="400" w:left="840"/>
    </w:pPr>
  </w:style>
  <w:style w:type="paragraph" w:styleId="afff2">
    <w:name w:val="Plain Text"/>
    <w:basedOn w:val="af9"/>
    <w:link w:val="afff3"/>
    <w:qFormat/>
    <w:pPr>
      <w:adjustRightInd w:val="0"/>
      <w:snapToGrid w:val="0"/>
      <w:spacing w:after="40" w:line="400" w:lineRule="exact"/>
      <w:ind w:firstLine="510"/>
    </w:pPr>
    <w:rPr>
      <w:rFonts w:ascii="宋体" w:hAnsi="Courier New"/>
      <w:sz w:val="24"/>
      <w:szCs w:val="20"/>
    </w:rPr>
  </w:style>
  <w:style w:type="paragraph" w:styleId="82">
    <w:name w:val="toc 8"/>
    <w:basedOn w:val="af9"/>
    <w:next w:val="af9"/>
    <w:uiPriority w:val="39"/>
    <w:unhideWhenUsed/>
    <w:qFormat/>
    <w:pPr>
      <w:ind w:leftChars="1400" w:left="2940"/>
    </w:pPr>
    <w:rPr>
      <w:szCs w:val="22"/>
    </w:rPr>
  </w:style>
  <w:style w:type="paragraph" w:styleId="afff4">
    <w:name w:val="Date"/>
    <w:basedOn w:val="af9"/>
    <w:next w:val="af9"/>
    <w:link w:val="afff5"/>
    <w:qFormat/>
    <w:pPr>
      <w:autoSpaceDE w:val="0"/>
      <w:autoSpaceDN w:val="0"/>
      <w:adjustRightInd w:val="0"/>
      <w:textAlignment w:val="baseline"/>
    </w:pPr>
    <w:rPr>
      <w:rFonts w:ascii="Times New Roman" w:hAnsi="Times New Roman"/>
      <w:sz w:val="24"/>
      <w:szCs w:val="20"/>
    </w:rPr>
  </w:style>
  <w:style w:type="paragraph" w:styleId="25">
    <w:name w:val="Body Text Indent 2"/>
    <w:basedOn w:val="af9"/>
    <w:link w:val="26"/>
    <w:uiPriority w:val="99"/>
    <w:unhideWhenUsed/>
    <w:qFormat/>
    <w:pPr>
      <w:spacing w:after="120" w:line="480" w:lineRule="auto"/>
      <w:ind w:leftChars="200" w:left="420"/>
    </w:pPr>
    <w:rPr>
      <w:rFonts w:ascii="Cambria" w:eastAsia="微软雅黑" w:hAnsi="Cambria"/>
      <w:sz w:val="24"/>
      <w:szCs w:val="24"/>
    </w:rPr>
  </w:style>
  <w:style w:type="paragraph" w:styleId="afff6">
    <w:name w:val="Balloon Text"/>
    <w:basedOn w:val="af9"/>
    <w:link w:val="afff7"/>
    <w:uiPriority w:val="99"/>
    <w:unhideWhenUsed/>
    <w:qFormat/>
    <w:rPr>
      <w:sz w:val="18"/>
      <w:szCs w:val="18"/>
    </w:rPr>
  </w:style>
  <w:style w:type="paragraph" w:styleId="afff8">
    <w:name w:val="footer"/>
    <w:basedOn w:val="af9"/>
    <w:link w:val="afff9"/>
    <w:unhideWhenUsed/>
    <w:qFormat/>
    <w:pPr>
      <w:tabs>
        <w:tab w:val="center" w:pos="4153"/>
        <w:tab w:val="right" w:pos="8306"/>
      </w:tabs>
      <w:snapToGrid w:val="0"/>
      <w:jc w:val="left"/>
    </w:pPr>
    <w:rPr>
      <w:sz w:val="18"/>
      <w:szCs w:val="18"/>
    </w:rPr>
  </w:style>
  <w:style w:type="paragraph" w:styleId="27">
    <w:name w:val="Body Text First Indent 2"/>
    <w:basedOn w:val="afff0"/>
    <w:link w:val="28"/>
    <w:uiPriority w:val="99"/>
    <w:qFormat/>
    <w:pPr>
      <w:spacing w:line="360" w:lineRule="auto"/>
      <w:ind w:firstLineChars="200" w:firstLine="420"/>
    </w:pPr>
    <w:rPr>
      <w:rFonts w:ascii="Times New Roman" w:hAnsi="Times New Roman"/>
      <w:sz w:val="24"/>
      <w:szCs w:val="24"/>
    </w:rPr>
  </w:style>
  <w:style w:type="paragraph" w:styleId="afffa">
    <w:name w:val="header"/>
    <w:basedOn w:val="af9"/>
    <w:link w:val="afffb"/>
    <w:unhideWhenUsed/>
    <w:pPr>
      <w:pBdr>
        <w:bottom w:val="single" w:sz="6" w:space="1" w:color="auto"/>
      </w:pBdr>
      <w:tabs>
        <w:tab w:val="center" w:pos="4153"/>
        <w:tab w:val="right" w:pos="8306"/>
      </w:tabs>
      <w:snapToGrid w:val="0"/>
      <w:jc w:val="center"/>
    </w:pPr>
    <w:rPr>
      <w:sz w:val="18"/>
      <w:szCs w:val="18"/>
    </w:rPr>
  </w:style>
  <w:style w:type="paragraph" w:styleId="16">
    <w:name w:val="toc 1"/>
    <w:basedOn w:val="af9"/>
    <w:next w:val="af9"/>
    <w:uiPriority w:val="39"/>
    <w:unhideWhenUsed/>
    <w:qFormat/>
    <w:pPr>
      <w:tabs>
        <w:tab w:val="left" w:pos="840"/>
        <w:tab w:val="right" w:leader="dot" w:pos="8296"/>
      </w:tabs>
      <w:spacing w:line="360" w:lineRule="auto"/>
      <w:ind w:firstLine="420"/>
      <w:jc w:val="left"/>
    </w:pPr>
    <w:rPr>
      <w:b/>
    </w:rPr>
  </w:style>
  <w:style w:type="paragraph" w:styleId="43">
    <w:name w:val="toc 4"/>
    <w:basedOn w:val="af9"/>
    <w:next w:val="af9"/>
    <w:uiPriority w:val="39"/>
    <w:unhideWhenUsed/>
    <w:qFormat/>
    <w:pPr>
      <w:ind w:leftChars="500" w:left="500"/>
    </w:pPr>
  </w:style>
  <w:style w:type="paragraph" w:styleId="afffc">
    <w:name w:val="index heading"/>
    <w:basedOn w:val="af9"/>
    <w:next w:val="17"/>
    <w:uiPriority w:val="99"/>
    <w:unhideWhenUsed/>
    <w:rPr>
      <w:rFonts w:ascii="Cambria" w:hAnsi="Cambria"/>
      <w:b/>
      <w:bCs/>
      <w:szCs w:val="22"/>
    </w:rPr>
  </w:style>
  <w:style w:type="paragraph" w:styleId="17">
    <w:name w:val="index 1"/>
    <w:basedOn w:val="af9"/>
    <w:next w:val="af9"/>
    <w:unhideWhenUsed/>
    <w:qFormat/>
    <w:rPr>
      <w:szCs w:val="22"/>
    </w:rPr>
  </w:style>
  <w:style w:type="paragraph" w:styleId="afffd">
    <w:name w:val="Subtitle"/>
    <w:basedOn w:val="af9"/>
    <w:next w:val="af9"/>
    <w:link w:val="afffe"/>
    <w:uiPriority w:val="11"/>
    <w:qFormat/>
    <w:pPr>
      <w:widowControl/>
      <w:spacing w:after="1000"/>
      <w:ind w:firstLineChars="200" w:firstLine="200"/>
      <w:contextualSpacing/>
      <w:jc w:val="left"/>
    </w:pPr>
    <w:rPr>
      <w:rFonts w:ascii="Times New Roman" w:hAnsi="Times New Roman"/>
      <w:caps/>
      <w:color w:val="595959"/>
      <w:spacing w:val="10"/>
      <w:kern w:val="0"/>
      <w:sz w:val="24"/>
      <w:szCs w:val="24"/>
    </w:rPr>
  </w:style>
  <w:style w:type="paragraph" w:styleId="affff">
    <w:name w:val="List"/>
    <w:basedOn w:val="af9"/>
    <w:pPr>
      <w:ind w:left="200" w:hangingChars="200" w:hanging="200"/>
    </w:pPr>
    <w:rPr>
      <w:rFonts w:ascii="Times New Roman" w:hAnsi="Times New Roman"/>
      <w:sz w:val="24"/>
      <w:szCs w:val="24"/>
    </w:rPr>
  </w:style>
  <w:style w:type="paragraph" w:styleId="affff0">
    <w:name w:val="footnote text"/>
    <w:basedOn w:val="af9"/>
    <w:link w:val="affff1"/>
    <w:qFormat/>
    <w:pPr>
      <w:snapToGrid w:val="0"/>
      <w:jc w:val="left"/>
    </w:pPr>
    <w:rPr>
      <w:rFonts w:ascii="Times New Roman" w:hAnsi="Times New Roman"/>
      <w:sz w:val="18"/>
      <w:szCs w:val="18"/>
    </w:rPr>
  </w:style>
  <w:style w:type="paragraph" w:styleId="63">
    <w:name w:val="toc 6"/>
    <w:basedOn w:val="af9"/>
    <w:next w:val="af9"/>
    <w:uiPriority w:val="39"/>
    <w:unhideWhenUsed/>
    <w:qFormat/>
    <w:pPr>
      <w:ind w:leftChars="1000" w:left="2100"/>
    </w:pPr>
    <w:rPr>
      <w:szCs w:val="22"/>
    </w:rPr>
  </w:style>
  <w:style w:type="paragraph" w:styleId="36">
    <w:name w:val="Body Text Indent 3"/>
    <w:basedOn w:val="af9"/>
    <w:link w:val="37"/>
    <w:qFormat/>
    <w:pPr>
      <w:spacing w:after="120"/>
      <w:ind w:left="420"/>
    </w:pPr>
    <w:rPr>
      <w:rFonts w:ascii="Times New Roman" w:hAnsi="Times New Roman"/>
      <w:sz w:val="16"/>
      <w:szCs w:val="16"/>
    </w:rPr>
  </w:style>
  <w:style w:type="paragraph" w:styleId="affff2">
    <w:name w:val="table of figures"/>
    <w:basedOn w:val="af9"/>
    <w:next w:val="af9"/>
    <w:uiPriority w:val="99"/>
    <w:unhideWhenUsed/>
    <w:pPr>
      <w:spacing w:line="360" w:lineRule="auto"/>
      <w:ind w:leftChars="200" w:left="200" w:hangingChars="200" w:hanging="200"/>
    </w:pPr>
    <w:rPr>
      <w:sz w:val="20"/>
    </w:rPr>
  </w:style>
  <w:style w:type="paragraph" w:styleId="29">
    <w:name w:val="toc 2"/>
    <w:basedOn w:val="af9"/>
    <w:next w:val="af9"/>
    <w:uiPriority w:val="39"/>
    <w:unhideWhenUsed/>
    <w:qFormat/>
    <w:pPr>
      <w:ind w:leftChars="300" w:left="300"/>
    </w:pPr>
  </w:style>
  <w:style w:type="paragraph" w:styleId="92">
    <w:name w:val="toc 9"/>
    <w:basedOn w:val="af9"/>
    <w:next w:val="af9"/>
    <w:uiPriority w:val="39"/>
    <w:unhideWhenUsed/>
    <w:qFormat/>
    <w:pPr>
      <w:ind w:leftChars="1600" w:left="3360"/>
    </w:pPr>
    <w:rPr>
      <w:szCs w:val="22"/>
    </w:rPr>
  </w:style>
  <w:style w:type="paragraph" w:styleId="HTML">
    <w:name w:val="HTML Preformatted"/>
    <w:basedOn w:val="af9"/>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paragraph" w:styleId="affff3">
    <w:name w:val="Normal (Web)"/>
    <w:basedOn w:val="af9"/>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fff4">
    <w:name w:val="Title"/>
    <w:basedOn w:val="18"/>
    <w:next w:val="18"/>
    <w:link w:val="affff5"/>
    <w:qFormat/>
    <w:pPr>
      <w:contextualSpacing/>
    </w:pPr>
    <w:rPr>
      <w:rFonts w:ascii="Trebuchet MS" w:eastAsia="Trebuchet MS" w:hAnsi="Trebuchet MS" w:cs="Trebuchet MS"/>
      <w:sz w:val="42"/>
    </w:rPr>
  </w:style>
  <w:style w:type="paragraph" w:customStyle="1" w:styleId="18">
    <w:name w:val="正文1"/>
    <w:qFormat/>
    <w:pPr>
      <w:spacing w:line="276" w:lineRule="auto"/>
    </w:pPr>
    <w:rPr>
      <w:rFonts w:ascii="Arial" w:eastAsia="Arial" w:hAnsi="Arial" w:cs="Arial"/>
      <w:color w:val="000000"/>
      <w:kern w:val="2"/>
      <w:sz w:val="22"/>
      <w:szCs w:val="24"/>
    </w:rPr>
  </w:style>
  <w:style w:type="character" w:styleId="affff6">
    <w:name w:val="Strong"/>
    <w:qFormat/>
    <w:rPr>
      <w:b/>
      <w:bCs/>
    </w:rPr>
  </w:style>
  <w:style w:type="character" w:styleId="affff7">
    <w:name w:val="page number"/>
    <w:qFormat/>
    <w:rPr>
      <w:rFonts w:ascii="Times New Roman" w:eastAsia="宋体" w:hAnsi="Times New Roman"/>
      <w:sz w:val="18"/>
      <w:szCs w:val="18"/>
    </w:rPr>
  </w:style>
  <w:style w:type="character" w:styleId="affff8">
    <w:name w:val="FollowedHyperlink"/>
    <w:uiPriority w:val="99"/>
    <w:qFormat/>
    <w:rPr>
      <w:color w:val="800080"/>
      <w:u w:val="single"/>
    </w:rPr>
  </w:style>
  <w:style w:type="character" w:styleId="affff9">
    <w:name w:val="Emphasis"/>
    <w:uiPriority w:val="20"/>
    <w:qFormat/>
    <w:rPr>
      <w:caps/>
      <w:color w:val="243F60"/>
      <w:spacing w:val="5"/>
    </w:rPr>
  </w:style>
  <w:style w:type="character" w:styleId="affffa">
    <w:name w:val="Hyperlink"/>
    <w:uiPriority w:val="99"/>
    <w:unhideWhenUsed/>
    <w:qFormat/>
    <w:rPr>
      <w:color w:val="0000FF"/>
      <w:u w:val="single"/>
    </w:rPr>
  </w:style>
  <w:style w:type="character" w:styleId="affffb">
    <w:name w:val="annotation reference"/>
    <w:uiPriority w:val="99"/>
    <w:unhideWhenUsed/>
    <w:qFormat/>
    <w:rPr>
      <w:sz w:val="21"/>
      <w:szCs w:val="21"/>
    </w:rPr>
  </w:style>
  <w:style w:type="character" w:styleId="affffc">
    <w:name w:val="footnote reference"/>
    <w:qFormat/>
    <w:rPr>
      <w:vertAlign w:val="superscript"/>
    </w:rPr>
  </w:style>
  <w:style w:type="table" w:styleId="affffd">
    <w:name w:val="Table Grid"/>
    <w:basedOn w:val="afc"/>
    <w:qFormat/>
    <w:pPr>
      <w:widowControl w:val="0"/>
      <w:tabs>
        <w:tab w:val="left" w:pos="839"/>
        <w:tab w:val="left" w:pos="1680"/>
      </w:tabs>
      <w:jc w:val="both"/>
    </w:pPr>
    <w:rPr>
      <w:rFonts w:ascii="Times New Roman" w:hAnsi="Times New Roman"/>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table" w:styleId="83">
    <w:name w:val="Table Grid 8"/>
    <w:basedOn w:val="afc"/>
    <w:uiPriority w:val="99"/>
    <w:qFormat/>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il"/>
          <w:tr2bl w:val="nil"/>
        </w:tcBorders>
        <w:shd w:val="solid" w:color="000080" w:fill="FFFFFF"/>
      </w:tcPr>
    </w:tblStylePr>
    <w:tblStylePr w:type="lastRow">
      <w:rPr>
        <w:rFonts w:cs="Times New Roman"/>
      </w:rPr>
      <w:tblPr/>
      <w:tcPr>
        <w:tcBorders>
          <w:tl2br w:val="nil"/>
          <w:tr2bl w:val="nil"/>
        </w:tcBorders>
      </w:tcPr>
    </w:tblStylePr>
    <w:tblStylePr w:type="lastCol">
      <w:rPr>
        <w:rFonts w:cs="Times New Roman"/>
      </w:rPr>
      <w:tblPr/>
      <w:tcPr>
        <w:tcBorders>
          <w:tl2br w:val="nil"/>
          <w:tr2bl w:val="nil"/>
        </w:tcBorders>
      </w:tcPr>
    </w:tblStylePr>
  </w:style>
  <w:style w:type="table" w:styleId="-3">
    <w:name w:val="Light Shading Accent 3"/>
    <w:basedOn w:val="afc"/>
    <w:uiPriority w:val="60"/>
    <w:qFormat/>
    <w:rPr>
      <w:rFonts w:ascii="Cambria" w:hAnsi="Cambria"/>
      <w:color w:val="76923C"/>
      <w:kern w:val="2"/>
      <w:sz w:val="24"/>
      <w:szCs w:val="24"/>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1">
    <w:name w:val="Light List Accent 1"/>
    <w:basedOn w:val="afc"/>
    <w:uiPriority w:val="61"/>
    <w:qFormat/>
    <w:rPr>
      <w:rFonts w:ascii="Cambria" w:hAnsi="Cambria"/>
      <w:kern w:val="2"/>
      <w:sz w:val="24"/>
      <w:szCs w:val="24"/>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qFormat/>
    <w:rPr>
      <w:rFonts w:ascii="Times New Roman" w:hAnsi="Times New Roman"/>
      <w:sz w:val="22"/>
      <w:szCs w:val="22"/>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character" w:customStyle="1" w:styleId="24">
    <w:name w:val="标题 2 字符"/>
    <w:link w:val="2"/>
    <w:qFormat/>
    <w:rPr>
      <w:rFonts w:ascii="Times New Roman" w:hAnsi="Times New Roman"/>
      <w:b/>
      <w:bCs/>
      <w:kern w:val="2"/>
      <w:sz w:val="28"/>
      <w:szCs w:val="32"/>
    </w:rPr>
  </w:style>
  <w:style w:type="character" w:customStyle="1" w:styleId="15">
    <w:name w:val="标题 1 字符"/>
    <w:link w:val="1"/>
    <w:qFormat/>
    <w:rPr>
      <w:rFonts w:ascii="Times New Roman" w:hAnsi="Times New Roman"/>
      <w:b/>
      <w:bCs/>
      <w:kern w:val="44"/>
      <w:sz w:val="28"/>
      <w:szCs w:val="44"/>
    </w:rPr>
  </w:style>
  <w:style w:type="paragraph" w:customStyle="1" w:styleId="19">
    <w:name w:val="列出段落1"/>
    <w:basedOn w:val="af9"/>
    <w:link w:val="affffe"/>
    <w:uiPriority w:val="34"/>
    <w:qFormat/>
    <w:pPr>
      <w:ind w:firstLineChars="200" w:firstLine="420"/>
    </w:pPr>
    <w:rPr>
      <w:szCs w:val="22"/>
    </w:rPr>
  </w:style>
  <w:style w:type="character" w:customStyle="1" w:styleId="32">
    <w:name w:val="标题 3 字符"/>
    <w:link w:val="3"/>
    <w:qFormat/>
    <w:rPr>
      <w:rFonts w:ascii="Times New Roman" w:hAnsi="Times New Roman"/>
      <w:b/>
      <w:bCs/>
      <w:kern w:val="2"/>
      <w:sz w:val="24"/>
      <w:szCs w:val="32"/>
    </w:rPr>
  </w:style>
  <w:style w:type="character" w:customStyle="1" w:styleId="42">
    <w:name w:val="标题 4 字符"/>
    <w:link w:val="4"/>
    <w:qFormat/>
    <w:rPr>
      <w:rFonts w:ascii="Times New Roman" w:hAnsi="Times New Roman"/>
      <w:b/>
      <w:bCs/>
      <w:kern w:val="2"/>
      <w:sz w:val="24"/>
      <w:szCs w:val="28"/>
    </w:rPr>
  </w:style>
  <w:style w:type="character" w:customStyle="1" w:styleId="50">
    <w:name w:val="标题 5 字符"/>
    <w:link w:val="5"/>
    <w:qFormat/>
    <w:rPr>
      <w:rFonts w:ascii="Times New Roman" w:hAnsi="Times New Roman"/>
      <w:b/>
      <w:bCs/>
      <w:kern w:val="2"/>
      <w:sz w:val="21"/>
      <w:szCs w:val="28"/>
    </w:rPr>
  </w:style>
  <w:style w:type="character" w:customStyle="1" w:styleId="affe">
    <w:name w:val="文档结构图 字符"/>
    <w:link w:val="affd"/>
    <w:uiPriority w:val="99"/>
    <w:qFormat/>
    <w:rPr>
      <w:rFonts w:ascii="宋体" w:eastAsia="宋体"/>
      <w:sz w:val="18"/>
      <w:szCs w:val="18"/>
    </w:rPr>
  </w:style>
  <w:style w:type="character" w:customStyle="1" w:styleId="62">
    <w:name w:val="标题 6 字符"/>
    <w:link w:val="60"/>
    <w:uiPriority w:val="9"/>
    <w:rPr>
      <w:rFonts w:ascii="Cambria" w:eastAsia="宋体" w:hAnsi="Cambria" w:cs="Times New Roman"/>
      <w:b/>
      <w:bCs/>
      <w:sz w:val="24"/>
      <w:szCs w:val="24"/>
    </w:rPr>
  </w:style>
  <w:style w:type="paragraph" w:customStyle="1" w:styleId="afffff">
    <w:name w:val="蓝色编写指导"/>
    <w:qFormat/>
    <w:pPr>
      <w:spacing w:line="360" w:lineRule="auto"/>
      <w:ind w:firstLineChars="200" w:firstLine="420"/>
    </w:pPr>
    <w:rPr>
      <w:rFonts w:ascii="Times New Roman" w:hAnsi="Times New Roman"/>
      <w:color w:val="0000FF"/>
      <w:kern w:val="2"/>
      <w:sz w:val="21"/>
      <w:szCs w:val="24"/>
    </w:rPr>
  </w:style>
  <w:style w:type="paragraph" w:customStyle="1" w:styleId="afffff0">
    <w:name w:val="表头文字"/>
    <w:pPr>
      <w:jc w:val="center"/>
    </w:pPr>
    <w:rPr>
      <w:rFonts w:ascii="Times New Roman" w:hAnsi="Times New Roman" w:cs="宋体"/>
      <w:b/>
      <w:kern w:val="2"/>
      <w:sz w:val="21"/>
    </w:rPr>
  </w:style>
  <w:style w:type="paragraph" w:customStyle="1" w:styleId="afffff1">
    <w:name w:val="表格内容"/>
    <w:qFormat/>
    <w:pPr>
      <w:tabs>
        <w:tab w:val="left" w:pos="839"/>
        <w:tab w:val="left" w:pos="1680"/>
      </w:tabs>
    </w:pPr>
    <w:rPr>
      <w:rFonts w:ascii="Times New Roman" w:hAnsi="Times New Roman" w:cs="宋体"/>
      <w:kern w:val="2"/>
      <w:sz w:val="21"/>
    </w:rPr>
  </w:style>
  <w:style w:type="paragraph" w:customStyle="1" w:styleId="afffff2">
    <w:name w:val="图片位置"/>
    <w:basedOn w:val="af9"/>
    <w:uiPriority w:val="99"/>
    <w:qFormat/>
    <w:pPr>
      <w:jc w:val="center"/>
    </w:pPr>
  </w:style>
  <w:style w:type="paragraph" w:customStyle="1" w:styleId="afffff3">
    <w:name w:val="图题注"/>
    <w:basedOn w:val="affa"/>
    <w:next w:val="afa"/>
    <w:qFormat/>
    <w:pPr>
      <w:jc w:val="center"/>
    </w:pPr>
  </w:style>
  <w:style w:type="paragraph" w:customStyle="1" w:styleId="14">
    <w:name w:val="烽火编号一级1."/>
    <w:basedOn w:val="afa"/>
    <w:qFormat/>
    <w:pPr>
      <w:numPr>
        <w:numId w:val="2"/>
      </w:numPr>
      <w:ind w:left="0" w:firstLineChars="0" w:firstLine="0"/>
    </w:pPr>
  </w:style>
  <w:style w:type="paragraph" w:customStyle="1" w:styleId="10">
    <w:name w:val="烽火编号二级1)"/>
    <w:basedOn w:val="14"/>
    <w:qFormat/>
    <w:pPr>
      <w:numPr>
        <w:numId w:val="3"/>
      </w:numPr>
      <w:ind w:left="840"/>
    </w:pPr>
  </w:style>
  <w:style w:type="paragraph" w:customStyle="1" w:styleId="af4">
    <w:name w:val="烽火项目符号二级●"/>
    <w:basedOn w:val="afa"/>
    <w:qFormat/>
    <w:pPr>
      <w:numPr>
        <w:numId w:val="4"/>
      </w:numPr>
      <w:ind w:firstLineChars="0" w:firstLine="0"/>
    </w:pPr>
  </w:style>
  <w:style w:type="paragraph" w:customStyle="1" w:styleId="TOC1">
    <w:name w:val="TOC 标题1"/>
    <w:basedOn w:val="1"/>
    <w:next w:val="af9"/>
    <w:uiPriority w:val="39"/>
    <w:unhideWhenUsed/>
    <w:qFormat/>
    <w:pPr>
      <w:widowControl/>
      <w:numPr>
        <w:numId w:val="0"/>
      </w:numPr>
      <w:spacing w:before="480" w:line="276" w:lineRule="auto"/>
      <w:jc w:val="left"/>
      <w:outlineLvl w:val="9"/>
    </w:pPr>
    <w:rPr>
      <w:rFonts w:ascii="Cambria" w:hAnsi="Cambria"/>
      <w:color w:val="365F91"/>
      <w:kern w:val="0"/>
      <w:szCs w:val="28"/>
    </w:rPr>
  </w:style>
  <w:style w:type="character" w:customStyle="1" w:styleId="70">
    <w:name w:val="标题 7 字符"/>
    <w:link w:val="7"/>
    <w:rPr>
      <w:rFonts w:ascii="Times New Roman" w:hAnsi="Times New Roman"/>
      <w:b/>
      <w:bCs/>
      <w:kern w:val="2"/>
      <w:sz w:val="24"/>
      <w:szCs w:val="24"/>
    </w:rPr>
  </w:style>
  <w:style w:type="character" w:customStyle="1" w:styleId="80">
    <w:name w:val="标题 8 字符"/>
    <w:link w:val="8"/>
    <w:qFormat/>
    <w:rPr>
      <w:rFonts w:ascii="Arial" w:eastAsia="黑体" w:hAnsi="Arial"/>
      <w:kern w:val="2"/>
      <w:sz w:val="24"/>
      <w:szCs w:val="24"/>
    </w:rPr>
  </w:style>
  <w:style w:type="character" w:customStyle="1" w:styleId="90">
    <w:name w:val="标题 9 字符"/>
    <w:link w:val="9"/>
    <w:qFormat/>
    <w:rPr>
      <w:rFonts w:ascii="Arial" w:eastAsia="黑体" w:hAnsi="Arial"/>
      <w:kern w:val="2"/>
      <w:sz w:val="21"/>
      <w:szCs w:val="21"/>
    </w:rPr>
  </w:style>
  <w:style w:type="character" w:customStyle="1" w:styleId="afffb">
    <w:name w:val="页眉 字符"/>
    <w:link w:val="afffa"/>
    <w:uiPriority w:val="99"/>
    <w:qFormat/>
    <w:rPr>
      <w:kern w:val="2"/>
      <w:sz w:val="18"/>
      <w:szCs w:val="18"/>
    </w:rPr>
  </w:style>
  <w:style w:type="character" w:customStyle="1" w:styleId="afff9">
    <w:name w:val="页脚 字符"/>
    <w:link w:val="afff8"/>
    <w:uiPriority w:val="99"/>
    <w:qFormat/>
    <w:rPr>
      <w:kern w:val="2"/>
      <w:sz w:val="18"/>
      <w:szCs w:val="18"/>
    </w:rPr>
  </w:style>
  <w:style w:type="character" w:customStyle="1" w:styleId="Char">
    <w:name w:val="烽火正文 Char"/>
    <w:link w:val="afa"/>
    <w:qFormat/>
    <w:rPr>
      <w:rFonts w:ascii="Times New Roman" w:hAnsi="Times New Roman"/>
      <w:kern w:val="2"/>
      <w:sz w:val="21"/>
      <w:szCs w:val="21"/>
    </w:rPr>
  </w:style>
  <w:style w:type="paragraph" w:customStyle="1" w:styleId="2a">
    <w:name w:val="样式2"/>
    <w:basedOn w:val="2"/>
    <w:qFormat/>
    <w:pPr>
      <w:widowControl/>
      <w:numPr>
        <w:ilvl w:val="0"/>
        <w:numId w:val="0"/>
      </w:numPr>
      <w:tabs>
        <w:tab w:val="left" w:pos="360"/>
        <w:tab w:val="left" w:pos="1110"/>
      </w:tabs>
      <w:adjustRightInd w:val="0"/>
      <w:snapToGrid w:val="0"/>
      <w:spacing w:before="120" w:line="288" w:lineRule="auto"/>
      <w:ind w:left="1110" w:hanging="750"/>
    </w:pPr>
    <w:rPr>
      <w:rFonts w:ascii="Arial" w:eastAsia="黑体" w:hAnsi="Arial"/>
      <w:bCs w:val="0"/>
      <w:i/>
      <w:szCs w:val="20"/>
    </w:rPr>
  </w:style>
  <w:style w:type="paragraph" w:customStyle="1" w:styleId="afffff4">
    <w:name w:val="列项说明二级"/>
    <w:basedOn w:val="afffff5"/>
    <w:qFormat/>
    <w:pPr>
      <w:ind w:leftChars="400" w:left="840"/>
    </w:pPr>
  </w:style>
  <w:style w:type="paragraph" w:customStyle="1" w:styleId="afffff5">
    <w:name w:val="列项说明一级"/>
    <w:basedOn w:val="afa"/>
    <w:qFormat/>
    <w:pPr>
      <w:ind w:leftChars="200" w:left="420" w:firstLineChars="0" w:firstLine="0"/>
    </w:pPr>
  </w:style>
  <w:style w:type="paragraph" w:customStyle="1" w:styleId="afffff6">
    <w:name w:val="图注"/>
    <w:basedOn w:val="afffff2"/>
    <w:qFormat/>
    <w:rPr>
      <w:rFonts w:ascii="黑体" w:eastAsia="黑体" w:hAnsi="黑体"/>
      <w:sz w:val="20"/>
      <w:szCs w:val="20"/>
    </w:rPr>
  </w:style>
  <w:style w:type="paragraph" w:customStyle="1" w:styleId="af7">
    <w:name w:val="烽火编号三级a)"/>
    <w:basedOn w:val="10"/>
    <w:qFormat/>
    <w:pPr>
      <w:numPr>
        <w:numId w:val="5"/>
      </w:numPr>
      <w:ind w:left="1259"/>
    </w:pPr>
  </w:style>
  <w:style w:type="paragraph" w:customStyle="1" w:styleId="af1">
    <w:name w:val="烽火项目符号一级■"/>
    <w:basedOn w:val="afa"/>
    <w:next w:val="afffff5"/>
    <w:qFormat/>
    <w:pPr>
      <w:numPr>
        <w:numId w:val="6"/>
      </w:numPr>
      <w:ind w:firstLineChars="0" w:firstLine="0"/>
    </w:pPr>
  </w:style>
  <w:style w:type="character" w:customStyle="1" w:styleId="afff7">
    <w:name w:val="批注框文本 字符"/>
    <w:link w:val="afff6"/>
    <w:uiPriority w:val="99"/>
    <w:qFormat/>
    <w:rPr>
      <w:kern w:val="2"/>
      <w:sz w:val="18"/>
      <w:szCs w:val="18"/>
    </w:rPr>
  </w:style>
  <w:style w:type="paragraph" w:customStyle="1" w:styleId="afffff7">
    <w:name w:val="蓝色粗体样例"/>
    <w:basedOn w:val="afffff"/>
    <w:qFormat/>
    <w:pPr>
      <w:ind w:firstLineChars="0" w:firstLine="0"/>
    </w:pPr>
    <w:rPr>
      <w:b/>
    </w:rPr>
  </w:style>
  <w:style w:type="paragraph" w:customStyle="1" w:styleId="af3">
    <w:name w:val="烽火项目符号三级☆"/>
    <w:basedOn w:val="af4"/>
    <w:qFormat/>
    <w:pPr>
      <w:numPr>
        <w:numId w:val="7"/>
      </w:numPr>
    </w:pPr>
  </w:style>
  <w:style w:type="paragraph" w:customStyle="1" w:styleId="afffff8">
    <w:name w:val="表注"/>
    <w:basedOn w:val="afa"/>
    <w:qFormat/>
    <w:pPr>
      <w:spacing w:line="240" w:lineRule="auto"/>
      <w:ind w:firstLineChars="0" w:firstLine="0"/>
    </w:pPr>
    <w:rPr>
      <w:rFonts w:ascii="黑体" w:eastAsia="黑体" w:hAnsi="黑体"/>
      <w:sz w:val="20"/>
    </w:rPr>
  </w:style>
  <w:style w:type="paragraph" w:customStyle="1" w:styleId="afffff9">
    <w:name w:val="列项说明三级"/>
    <w:basedOn w:val="afffff5"/>
    <w:qFormat/>
    <w:pPr>
      <w:ind w:leftChars="600" w:left="1260"/>
    </w:pPr>
  </w:style>
  <w:style w:type="paragraph" w:customStyle="1" w:styleId="ALTO">
    <w:name w:val="!项目后段ALT+O"/>
    <w:basedOn w:val="af9"/>
    <w:qFormat/>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character" w:customStyle="1" w:styleId="aff9">
    <w:name w:val="正文缩进 字符"/>
    <w:link w:val="aff8"/>
    <w:qFormat/>
    <w:rPr>
      <w:kern w:val="2"/>
      <w:sz w:val="21"/>
      <w:szCs w:val="21"/>
    </w:rPr>
  </w:style>
  <w:style w:type="paragraph" w:customStyle="1" w:styleId="afffffa">
    <w:name w:val="封面文档名称"/>
    <w:basedOn w:val="af9"/>
    <w:qFormat/>
    <w:pPr>
      <w:spacing w:line="360" w:lineRule="auto"/>
      <w:jc w:val="center"/>
    </w:pPr>
    <w:rPr>
      <w:rFonts w:ascii="黑体" w:eastAsia="黑体"/>
      <w:b/>
      <w:sz w:val="96"/>
      <w:szCs w:val="72"/>
    </w:rPr>
  </w:style>
  <w:style w:type="paragraph" w:customStyle="1" w:styleId="afffffb">
    <w:name w:val="封面公司名称"/>
    <w:basedOn w:val="af9"/>
    <w:qFormat/>
    <w:pPr>
      <w:jc w:val="center"/>
    </w:pPr>
    <w:rPr>
      <w:rFonts w:ascii="黑体" w:eastAsia="黑体" w:hAnsi="宋体"/>
      <w:b/>
      <w:sz w:val="32"/>
      <w:szCs w:val="32"/>
    </w:rPr>
  </w:style>
  <w:style w:type="paragraph" w:customStyle="1" w:styleId="afffffc">
    <w:name w:val="封面年份时间"/>
    <w:basedOn w:val="af9"/>
    <w:qFormat/>
    <w:pPr>
      <w:jc w:val="center"/>
    </w:pPr>
    <w:rPr>
      <w:rFonts w:ascii="黑体" w:eastAsia="黑体"/>
      <w:b/>
      <w:sz w:val="32"/>
      <w:szCs w:val="32"/>
    </w:rPr>
  </w:style>
  <w:style w:type="character" w:customStyle="1" w:styleId="afff1">
    <w:name w:val="正文文本缩进 字符"/>
    <w:link w:val="afff0"/>
    <w:qFormat/>
    <w:rPr>
      <w:kern w:val="2"/>
      <w:sz w:val="21"/>
      <w:szCs w:val="21"/>
    </w:rPr>
  </w:style>
  <w:style w:type="character" w:customStyle="1" w:styleId="28">
    <w:name w:val="正文首行缩进 2 字符"/>
    <w:link w:val="27"/>
    <w:uiPriority w:val="99"/>
    <w:rPr>
      <w:rFonts w:ascii="Times New Roman" w:hAnsi="Times New Roman"/>
      <w:kern w:val="2"/>
      <w:sz w:val="24"/>
      <w:szCs w:val="24"/>
    </w:rPr>
  </w:style>
  <w:style w:type="character" w:customStyle="1" w:styleId="aff1">
    <w:name w:val="批注文字 字符"/>
    <w:link w:val="aff"/>
    <w:uiPriority w:val="99"/>
    <w:rPr>
      <w:kern w:val="2"/>
      <w:sz w:val="21"/>
      <w:szCs w:val="21"/>
    </w:rPr>
  </w:style>
  <w:style w:type="character" w:customStyle="1" w:styleId="aff0">
    <w:name w:val="批注主题 字符"/>
    <w:link w:val="afe"/>
    <w:uiPriority w:val="99"/>
    <w:semiHidden/>
    <w:qFormat/>
    <w:rPr>
      <w:b/>
      <w:bCs/>
      <w:kern w:val="2"/>
      <w:sz w:val="21"/>
      <w:szCs w:val="21"/>
    </w:rPr>
  </w:style>
  <w:style w:type="paragraph" w:customStyle="1" w:styleId="afffffd">
    <w:name w:val="电信正文"/>
    <w:basedOn w:val="af9"/>
    <w:link w:val="Char0"/>
    <w:pPr>
      <w:adjustRightInd w:val="0"/>
      <w:spacing w:line="360" w:lineRule="auto"/>
      <w:ind w:firstLine="420"/>
      <w:textAlignment w:val="baseline"/>
    </w:pPr>
    <w:rPr>
      <w:rFonts w:ascii="宋体" w:hAnsi="宋体" w:cs="宋体"/>
      <w:sz w:val="24"/>
      <w:szCs w:val="20"/>
    </w:rPr>
  </w:style>
  <w:style w:type="character" w:customStyle="1" w:styleId="Char0">
    <w:name w:val="电信正文 Char"/>
    <w:link w:val="afffffd"/>
    <w:qFormat/>
    <w:rPr>
      <w:rFonts w:ascii="宋体" w:hAnsi="宋体" w:cs="宋体"/>
      <w:kern w:val="2"/>
      <w:sz w:val="24"/>
    </w:rPr>
  </w:style>
  <w:style w:type="paragraph" w:customStyle="1" w:styleId="afffffe">
    <w:name w:val="方案正文"/>
    <w:basedOn w:val="af9"/>
    <w:link w:val="Char1"/>
    <w:qFormat/>
    <w:pPr>
      <w:spacing w:before="120" w:line="360" w:lineRule="auto"/>
      <w:ind w:firstLineChars="177" w:firstLine="425"/>
    </w:pPr>
    <w:rPr>
      <w:rFonts w:ascii="华文细黑" w:eastAsia="华文细黑" w:hAnsi="华文细黑"/>
      <w:sz w:val="24"/>
      <w:szCs w:val="24"/>
    </w:rPr>
  </w:style>
  <w:style w:type="character" w:customStyle="1" w:styleId="Char1">
    <w:name w:val="方案正文 Char"/>
    <w:link w:val="afffffe"/>
    <w:qFormat/>
    <w:rPr>
      <w:rFonts w:ascii="华文细黑" w:eastAsia="华文细黑" w:hAnsi="华文细黑"/>
      <w:kern w:val="2"/>
      <w:sz w:val="24"/>
      <w:szCs w:val="24"/>
    </w:rPr>
  </w:style>
  <w:style w:type="paragraph" w:customStyle="1" w:styleId="af6">
    <w:name w:val="列 表"/>
    <w:basedOn w:val="af9"/>
    <w:qFormat/>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qFormat/>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qFormat/>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qFormat/>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qFormat/>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qFormat/>
    <w:pPr>
      <w:numPr>
        <w:ilvl w:val="2"/>
        <w:numId w:val="12"/>
      </w:numPr>
      <w:autoSpaceDE w:val="0"/>
      <w:autoSpaceDN w:val="0"/>
      <w:adjustRightInd w:val="0"/>
      <w:textAlignment w:val="baseline"/>
    </w:pPr>
    <w:rPr>
      <w:rFonts w:ascii="Times New Roman" w:hAnsi="Times New Roman"/>
      <w:szCs w:val="20"/>
    </w:rPr>
  </w:style>
  <w:style w:type="paragraph" w:customStyle="1" w:styleId="affffff">
    <w:name w:val="!表格文字"/>
    <w:basedOn w:val="af9"/>
    <w:qFormat/>
    <w:pPr>
      <w:tabs>
        <w:tab w:val="left" w:pos="839"/>
        <w:tab w:val="left" w:pos="1680"/>
      </w:tabs>
      <w:spacing w:line="276" w:lineRule="auto"/>
      <w:jc w:val="center"/>
    </w:pPr>
    <w:rPr>
      <w:rFonts w:ascii="Times New Roman" w:hAnsi="Times New Roman"/>
    </w:rPr>
  </w:style>
  <w:style w:type="paragraph" w:customStyle="1" w:styleId="Default">
    <w:name w:val="Default"/>
    <w:link w:val="DefaultChar"/>
    <w:qFormat/>
    <w:pPr>
      <w:widowControl w:val="0"/>
      <w:autoSpaceDE w:val="0"/>
      <w:autoSpaceDN w:val="0"/>
      <w:adjustRightInd w:val="0"/>
    </w:pPr>
    <w:rPr>
      <w:rFonts w:ascii="宋体" w:hAnsi="Times New Roman" w:cs="宋体"/>
      <w:color w:val="000000"/>
      <w:sz w:val="24"/>
      <w:szCs w:val="24"/>
    </w:rPr>
  </w:style>
  <w:style w:type="paragraph" w:customStyle="1" w:styleId="affffff0">
    <w:name w:val="电信一级点编号"/>
    <w:basedOn w:val="af9"/>
    <w:qFormat/>
    <w:pPr>
      <w:tabs>
        <w:tab w:val="left" w:pos="420"/>
      </w:tabs>
      <w:spacing w:line="360" w:lineRule="auto"/>
      <w:ind w:left="420" w:hanging="420"/>
    </w:pPr>
    <w:rPr>
      <w:rFonts w:ascii="Times New Roman" w:hAnsi="Times New Roman" w:cs="宋体"/>
      <w:sz w:val="24"/>
      <w:szCs w:val="24"/>
    </w:rPr>
  </w:style>
  <w:style w:type="paragraph" w:customStyle="1" w:styleId="ae">
    <w:name w:val="二级项目符号"/>
    <w:basedOn w:val="af9"/>
    <w:qFormat/>
    <w:pPr>
      <w:numPr>
        <w:numId w:val="13"/>
      </w:numPr>
      <w:spacing w:line="360" w:lineRule="auto"/>
    </w:pPr>
    <w:rPr>
      <w:rFonts w:ascii="Arial" w:hAnsi="Arial"/>
      <w:sz w:val="24"/>
      <w:szCs w:val="24"/>
    </w:rPr>
  </w:style>
  <w:style w:type="paragraph" w:customStyle="1" w:styleId="ST6">
    <w:name w:val="ST_6"/>
    <w:basedOn w:val="af9"/>
    <w:qFormat/>
    <w:pPr>
      <w:jc w:val="center"/>
    </w:pPr>
    <w:rPr>
      <w:rFonts w:ascii="Times New Roman" w:hAnsi="Times New Roman"/>
      <w:b/>
      <w:bCs/>
      <w:sz w:val="24"/>
      <w:szCs w:val="20"/>
    </w:rPr>
  </w:style>
  <w:style w:type="paragraph" w:customStyle="1" w:styleId="affffff1">
    <w:name w:val="思特奇正文"/>
    <w:basedOn w:val="af9"/>
    <w:qFormat/>
    <w:pPr>
      <w:spacing w:line="360" w:lineRule="auto"/>
      <w:ind w:firstLine="482"/>
    </w:pPr>
    <w:rPr>
      <w:sz w:val="24"/>
      <w:szCs w:val="22"/>
    </w:rPr>
  </w:style>
  <w:style w:type="paragraph" w:customStyle="1" w:styleId="Arial0431428">
    <w:name w:val="样式 Arial 左侧:  0.43 厘米 段前: 1.4 磅 段后: 2.8 磅"/>
    <w:basedOn w:val="af9"/>
    <w:qFormat/>
    <w:pPr>
      <w:spacing w:before="28" w:after="56" w:line="360" w:lineRule="auto"/>
      <w:ind w:left="244" w:firstLineChars="225" w:firstLine="540"/>
    </w:pPr>
    <w:rPr>
      <w:rFonts w:ascii="Arial" w:hAnsi="Arial" w:cs="宋体"/>
      <w:sz w:val="24"/>
      <w:szCs w:val="24"/>
    </w:rPr>
  </w:style>
  <w:style w:type="paragraph" w:customStyle="1" w:styleId="affffff2">
    <w:name w:val="表格文字"/>
    <w:basedOn w:val="af9"/>
    <w:qFormat/>
    <w:pPr>
      <w:adjustRightInd w:val="0"/>
      <w:snapToGrid w:val="0"/>
      <w:spacing w:line="120" w:lineRule="atLeast"/>
    </w:pPr>
    <w:rPr>
      <w:rFonts w:ascii="Times New Roman" w:hAnsi="Times New Roman"/>
      <w:sz w:val="24"/>
      <w:szCs w:val="20"/>
    </w:rPr>
  </w:style>
  <w:style w:type="paragraph" w:customStyle="1" w:styleId="affffff3">
    <w:name w:val="括号列表"/>
    <w:basedOn w:val="af9"/>
    <w:qFormat/>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qFormat/>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ff4">
    <w:name w:val="排列"/>
    <w:basedOn w:val="af9"/>
    <w:qFormat/>
    <w:rPr>
      <w:rFonts w:ascii="Times New Roman" w:hAnsi="Times New Roman"/>
      <w:sz w:val="24"/>
      <w:szCs w:val="20"/>
    </w:rPr>
  </w:style>
  <w:style w:type="paragraph" w:customStyle="1" w:styleId="affffff5">
    <w:name w:val="小标题"/>
    <w:basedOn w:val="af9"/>
    <w:qFormat/>
    <w:pPr>
      <w:spacing w:before="120" w:after="120" w:line="0" w:lineRule="atLeast"/>
    </w:pPr>
    <w:rPr>
      <w:rFonts w:ascii="Times New Roman" w:eastAsia="黑体" w:hAnsi="Times New Roman"/>
      <w:b/>
      <w:sz w:val="28"/>
      <w:szCs w:val="20"/>
      <w:bdr w:val="single" w:sz="4" w:space="0" w:color="auto"/>
    </w:rPr>
  </w:style>
  <w:style w:type="character" w:customStyle="1" w:styleId="afff3">
    <w:name w:val="纯文本 字符"/>
    <w:link w:val="afff2"/>
    <w:qFormat/>
    <w:rPr>
      <w:rFonts w:ascii="宋体" w:hAnsi="Courier New"/>
      <w:kern w:val="2"/>
      <w:sz w:val="24"/>
    </w:rPr>
  </w:style>
  <w:style w:type="paragraph" w:customStyle="1" w:styleId="affffff6">
    <w:name w:val="文档正文"/>
    <w:basedOn w:val="af9"/>
    <w:qFormat/>
    <w:pPr>
      <w:adjustRightInd w:val="0"/>
      <w:spacing w:line="360" w:lineRule="auto"/>
      <w:ind w:firstLine="567"/>
      <w:textAlignment w:val="baseline"/>
    </w:pPr>
    <w:rPr>
      <w:rFonts w:ascii="Arial" w:hAnsi="Arial"/>
      <w:kern w:val="0"/>
      <w:sz w:val="24"/>
      <w:szCs w:val="20"/>
    </w:rPr>
  </w:style>
  <w:style w:type="paragraph" w:customStyle="1" w:styleId="affffff7">
    <w:name w:val="标号"/>
    <w:basedOn w:val="af9"/>
    <w:qFormat/>
    <w:pPr>
      <w:spacing w:line="360" w:lineRule="auto"/>
    </w:pPr>
    <w:rPr>
      <w:rFonts w:ascii="Times New Roman" w:hAnsi="Times New Roman"/>
      <w:sz w:val="24"/>
      <w:szCs w:val="20"/>
    </w:rPr>
  </w:style>
  <w:style w:type="character" w:customStyle="1" w:styleId="37">
    <w:name w:val="正文文本缩进 3 字符"/>
    <w:link w:val="36"/>
    <w:qFormat/>
    <w:rPr>
      <w:rFonts w:ascii="Times New Roman" w:hAnsi="Times New Roman"/>
      <w:kern w:val="2"/>
      <w:sz w:val="16"/>
      <w:szCs w:val="16"/>
    </w:rPr>
  </w:style>
  <w:style w:type="character" w:customStyle="1" w:styleId="aff5">
    <w:name w:val="正文文本 字符"/>
    <w:link w:val="aff3"/>
    <w:uiPriority w:val="99"/>
    <w:qFormat/>
    <w:rPr>
      <w:rFonts w:ascii="Times New Roman" w:hAnsi="Times New Roman"/>
      <w:color w:val="0000FF"/>
      <w:kern w:val="2"/>
      <w:sz w:val="24"/>
      <w:szCs w:val="24"/>
    </w:rPr>
  </w:style>
  <w:style w:type="paragraph" w:customStyle="1" w:styleId="1-1">
    <w:name w:val="列表1-1"/>
    <w:basedOn w:val="affff"/>
    <w:qFormat/>
    <w:pPr>
      <w:numPr>
        <w:numId w:val="15"/>
      </w:numPr>
      <w:spacing w:line="360" w:lineRule="auto"/>
      <w:ind w:firstLineChars="0" w:firstLine="0"/>
    </w:pPr>
    <w:rPr>
      <w:rFonts w:ascii="宋体"/>
      <w:szCs w:val="20"/>
    </w:rPr>
  </w:style>
  <w:style w:type="character" w:customStyle="1" w:styleId="afff5">
    <w:name w:val="日期 字符"/>
    <w:link w:val="afff4"/>
    <w:qFormat/>
    <w:rPr>
      <w:rFonts w:ascii="Times New Roman" w:hAnsi="Times New Roman"/>
      <w:kern w:val="2"/>
      <w:sz w:val="24"/>
    </w:rPr>
  </w:style>
  <w:style w:type="paragraph" w:customStyle="1" w:styleId="005152">
    <w:name w:val="样式 正文文本 + (西文) 仿宋 小四 黑色 紧缩量  0.05 磅 行距: 1.5 倍行距 首行缩进:  2 字符"/>
    <w:basedOn w:val="aff3"/>
    <w:qFormat/>
    <w:pPr>
      <w:spacing w:after="120"/>
      <w:ind w:firstLineChars="200" w:firstLine="476"/>
    </w:pPr>
    <w:rPr>
      <w:rFonts w:ascii="仿宋" w:hAnsi="仿宋" w:cs="宋体"/>
      <w:color w:val="000000"/>
      <w:spacing w:val="-1"/>
      <w:sz w:val="21"/>
      <w:szCs w:val="20"/>
    </w:rPr>
  </w:style>
  <w:style w:type="paragraph" w:customStyle="1" w:styleId="38">
    <w:name w:val="标题3"/>
    <w:basedOn w:val="2"/>
    <w:qFormat/>
    <w:pPr>
      <w:keepLines w:val="0"/>
      <w:numPr>
        <w:ilvl w:val="0"/>
        <w:numId w:val="0"/>
      </w:numPr>
      <w:tabs>
        <w:tab w:val="left" w:pos="720"/>
      </w:tabs>
      <w:spacing w:before="120" w:after="120"/>
      <w:ind w:left="720" w:hanging="720"/>
      <w:outlineLvl w:val="2"/>
    </w:pPr>
    <w:rPr>
      <w:rFonts w:ascii="黑体" w:eastAsia="黑体" w:hAnsi="宋体"/>
      <w:kern w:val="0"/>
      <w:sz w:val="21"/>
      <w:szCs w:val="24"/>
    </w:rPr>
  </w:style>
  <w:style w:type="character" w:customStyle="1" w:styleId="aff4">
    <w:name w:val="正文首行缩进 字符"/>
    <w:basedOn w:val="aff5"/>
    <w:link w:val="aff2"/>
    <w:uiPriority w:val="99"/>
    <w:qFormat/>
    <w:rPr>
      <w:rFonts w:ascii="Times New Roman" w:hAnsi="Times New Roman"/>
      <w:color w:val="0000FF"/>
      <w:kern w:val="2"/>
      <w:sz w:val="24"/>
      <w:szCs w:val="24"/>
    </w:rPr>
  </w:style>
  <w:style w:type="character" w:customStyle="1" w:styleId="affffe">
    <w:name w:val="列出段落 字符"/>
    <w:link w:val="19"/>
    <w:uiPriority w:val="34"/>
    <w:qFormat/>
    <w:rPr>
      <w:kern w:val="2"/>
      <w:sz w:val="21"/>
      <w:szCs w:val="22"/>
    </w:rPr>
  </w:style>
  <w:style w:type="paragraph" w:customStyle="1" w:styleId="a1">
    <w:name w:val="表号"/>
    <w:basedOn w:val="af9"/>
    <w:next w:val="aff2"/>
    <w:qFormat/>
    <w:pPr>
      <w:widowControl/>
      <w:numPr>
        <w:numId w:val="16"/>
      </w:numPr>
      <w:tabs>
        <w:tab w:val="clear" w:pos="0"/>
        <w:tab w:val="left"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f8">
    <w:name w:val="标书正文样式"/>
    <w:basedOn w:val="af9"/>
    <w:qFormat/>
    <w:pPr>
      <w:spacing w:line="300" w:lineRule="auto"/>
      <w:ind w:firstLineChars="202" w:firstLine="566"/>
      <w:jc w:val="left"/>
    </w:pPr>
    <w:rPr>
      <w:rFonts w:ascii="仿宋_GB2312" w:eastAsia="仿宋_GB2312" w:hAnsi="宋体"/>
      <w:sz w:val="28"/>
      <w:szCs w:val="28"/>
    </w:rPr>
  </w:style>
  <w:style w:type="character" w:customStyle="1" w:styleId="2Char1">
    <w:name w:val="标题 2 Char1"/>
    <w:qFormat/>
    <w:rPr>
      <w:rFonts w:ascii="Arial" w:hAnsi="Arial" w:cs="Arial"/>
      <w:b/>
      <w:bCs/>
      <w:iCs/>
      <w:kern w:val="2"/>
      <w:sz w:val="28"/>
      <w:szCs w:val="28"/>
    </w:rPr>
  </w:style>
  <w:style w:type="paragraph" w:customStyle="1" w:styleId="1a">
    <w:name w:val="无间隔1"/>
    <w:link w:val="affffff9"/>
    <w:uiPriority w:val="1"/>
    <w:qFormat/>
    <w:pPr>
      <w:widowControl w:val="0"/>
      <w:jc w:val="both"/>
    </w:pPr>
    <w:rPr>
      <w:rFonts w:ascii="Cambria" w:eastAsia="微软雅黑" w:hAnsi="Cambria"/>
      <w:kern w:val="2"/>
      <w:sz w:val="24"/>
      <w:szCs w:val="24"/>
    </w:rPr>
  </w:style>
  <w:style w:type="character" w:customStyle="1" w:styleId="26">
    <w:name w:val="正文文本缩进 2 字符"/>
    <w:link w:val="25"/>
    <w:uiPriority w:val="99"/>
    <w:qFormat/>
    <w:rPr>
      <w:rFonts w:ascii="Cambria" w:eastAsia="微软雅黑" w:hAnsi="Cambria"/>
      <w:kern w:val="2"/>
      <w:sz w:val="24"/>
      <w:szCs w:val="24"/>
    </w:rPr>
  </w:style>
  <w:style w:type="paragraph" w:customStyle="1" w:styleId="affffffa">
    <w:name w:val="投标文件 正文首行缩进"/>
    <w:basedOn w:val="27"/>
    <w:link w:val="Char2"/>
    <w:qFormat/>
    <w:pPr>
      <w:spacing w:after="220"/>
      <w:ind w:leftChars="0" w:left="0" w:firstLine="200"/>
    </w:pPr>
    <w:rPr>
      <w:rFonts w:ascii="Arial" w:hAnsi="Arial"/>
      <w:sz w:val="21"/>
    </w:rPr>
  </w:style>
  <w:style w:type="character" w:customStyle="1" w:styleId="Char2">
    <w:name w:val="投标文件 正文首行缩进 Char"/>
    <w:link w:val="affffffa"/>
    <w:qFormat/>
    <w:rPr>
      <w:rFonts w:ascii="Arial" w:hAnsi="Arial"/>
      <w:kern w:val="2"/>
      <w:sz w:val="21"/>
      <w:szCs w:val="24"/>
    </w:rPr>
  </w:style>
  <w:style w:type="character" w:customStyle="1" w:styleId="Char10">
    <w:name w:val="正文文本缩进 Char1"/>
    <w:uiPriority w:val="99"/>
    <w:qFormat/>
    <w:rPr>
      <w:rFonts w:ascii="Times New Roman" w:hAnsi="Times New Roman"/>
      <w:kern w:val="2"/>
      <w:sz w:val="24"/>
    </w:rPr>
  </w:style>
  <w:style w:type="character" w:customStyle="1" w:styleId="apple-style-span">
    <w:name w:val="apple-style-span"/>
    <w:qFormat/>
  </w:style>
  <w:style w:type="table" w:customStyle="1" w:styleId="-11">
    <w:name w:val="浅色列表 - 强调文字颜色 11"/>
    <w:basedOn w:val="afc"/>
    <w:uiPriority w:val="61"/>
    <w:qFormat/>
    <w:rPr>
      <w:rFonts w:ascii="Cambria" w:hAnsi="Cambria"/>
      <w:kern w:val="2"/>
      <w:sz w:val="24"/>
      <w:szCs w:val="24"/>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b"/>
    <w:qFormat/>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8"/>
    <w:qFormat/>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qFormat/>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qFormat/>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qFormat/>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qFormat/>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qFormat/>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qFormat/>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qFormat/>
    <w:pPr>
      <w:numPr>
        <w:ilvl w:val="8"/>
        <w:numId w:val="17"/>
      </w:numPr>
      <w:spacing w:before="240" w:after="60" w:line="360" w:lineRule="auto"/>
      <w:outlineLvl w:val="8"/>
    </w:pPr>
    <w:rPr>
      <w:rFonts w:ascii="Arial" w:hAnsi="Arial"/>
      <w:sz w:val="22"/>
      <w:szCs w:val="22"/>
    </w:rPr>
  </w:style>
  <w:style w:type="character" w:customStyle="1" w:styleId="affff5">
    <w:name w:val="标题 字符"/>
    <w:link w:val="affff4"/>
    <w:qFormat/>
    <w:rPr>
      <w:rFonts w:ascii="Trebuchet MS" w:eastAsia="Trebuchet MS" w:hAnsi="Trebuchet MS" w:cs="Trebuchet MS"/>
      <w:color w:val="000000"/>
      <w:kern w:val="2"/>
      <w:sz w:val="42"/>
      <w:szCs w:val="24"/>
    </w:rPr>
  </w:style>
  <w:style w:type="paragraph" w:customStyle="1" w:styleId="13">
    <w:name w:val="样式1"/>
    <w:basedOn w:val="af9"/>
    <w:link w:val="1Char"/>
    <w:qFormat/>
    <w:pPr>
      <w:numPr>
        <w:numId w:val="18"/>
      </w:numPr>
      <w:adjustRightInd w:val="0"/>
      <w:textAlignment w:val="baseline"/>
    </w:pPr>
    <w:rPr>
      <w:rFonts w:ascii="宋体" w:hAnsi="宋体"/>
      <w:kern w:val="0"/>
    </w:rPr>
  </w:style>
  <w:style w:type="paragraph" w:customStyle="1" w:styleId="DefaultText">
    <w:name w:val="Default Text"/>
    <w:basedOn w:val="af9"/>
    <w:qFormat/>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qFormat/>
    <w:pPr>
      <w:widowControl/>
      <w:spacing w:before="40" w:after="40" w:line="360" w:lineRule="auto"/>
      <w:ind w:firstLineChars="200" w:firstLine="510"/>
      <w:contextualSpacing/>
      <w:jc w:val="left"/>
    </w:pPr>
    <w:rPr>
      <w:rFonts w:ascii="宋体" w:hAnsi="宋体"/>
      <w:bCs/>
      <w:kern w:val="0"/>
      <w:szCs w:val="44"/>
    </w:rPr>
  </w:style>
  <w:style w:type="paragraph" w:customStyle="1" w:styleId="2b">
    <w:name w:val="正文（首行缩进2字符）"/>
    <w:basedOn w:val="af9"/>
    <w:link w:val="2Char"/>
    <w:qFormat/>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qFormat/>
  </w:style>
  <w:style w:type="character" w:customStyle="1" w:styleId="affffff9">
    <w:name w:val="无间隔 字符"/>
    <w:link w:val="1a"/>
    <w:uiPriority w:val="1"/>
    <w:qFormat/>
    <w:rPr>
      <w:rFonts w:ascii="Cambria" w:eastAsia="微软雅黑" w:hAnsi="Cambria"/>
      <w:kern w:val="2"/>
      <w:sz w:val="24"/>
      <w:szCs w:val="24"/>
    </w:rPr>
  </w:style>
  <w:style w:type="character" w:customStyle="1" w:styleId="afffe">
    <w:name w:val="副标题 字符"/>
    <w:link w:val="afffd"/>
    <w:uiPriority w:val="11"/>
    <w:qFormat/>
    <w:rPr>
      <w:rFonts w:ascii="Times New Roman" w:hAnsi="Times New Roman"/>
      <w:caps/>
      <w:color w:val="595959"/>
      <w:spacing w:val="10"/>
      <w:sz w:val="24"/>
      <w:szCs w:val="24"/>
    </w:rPr>
  </w:style>
  <w:style w:type="character" w:customStyle="1" w:styleId="Style1">
    <w:name w:val="Style1"/>
    <w:uiPriority w:val="1"/>
    <w:qFormat/>
    <w:rPr>
      <w:rFonts w:ascii="Calibri" w:eastAsia="宋体" w:hAnsi="宋体" w:cs="Times New Roman"/>
      <w:sz w:val="22"/>
      <w:szCs w:val="22"/>
      <w:lang w:eastAsia="zh-CN"/>
    </w:rPr>
  </w:style>
  <w:style w:type="character" w:customStyle="1" w:styleId="Style2">
    <w:name w:val="Style2"/>
    <w:uiPriority w:val="1"/>
    <w:qFormat/>
    <w:rPr>
      <w:rFonts w:ascii="Calibri" w:eastAsia="宋体" w:hAnsi="宋体" w:cs="Times New Roman"/>
      <w:sz w:val="22"/>
      <w:szCs w:val="22"/>
      <w:lang w:eastAsia="zh-CN"/>
    </w:rPr>
  </w:style>
  <w:style w:type="character" w:customStyle="1" w:styleId="Style3">
    <w:name w:val="Style3"/>
    <w:uiPriority w:val="1"/>
    <w:qFormat/>
    <w:rPr>
      <w:rFonts w:ascii="Calibri" w:eastAsia="宋体" w:hAnsi="宋体" w:cs="Times New Roman"/>
      <w:szCs w:val="22"/>
      <w:lang w:eastAsia="zh-CN"/>
    </w:rPr>
  </w:style>
  <w:style w:type="character" w:customStyle="1" w:styleId="Style4">
    <w:name w:val="Style4"/>
    <w:uiPriority w:val="1"/>
    <w:qFormat/>
    <w:rPr>
      <w:rFonts w:ascii="Calibri" w:eastAsia="宋体" w:hAnsi="宋体" w:cs="Times New Roman"/>
      <w:szCs w:val="22"/>
      <w:lang w:eastAsia="zh-CN"/>
    </w:rPr>
  </w:style>
  <w:style w:type="character" w:customStyle="1" w:styleId="Style5">
    <w:name w:val="Style5"/>
    <w:uiPriority w:val="1"/>
    <w:qFormat/>
    <w:rPr>
      <w:rFonts w:ascii="Calibri" w:eastAsia="宋体" w:hAnsi="宋体" w:cs="Times New Roman"/>
      <w:sz w:val="22"/>
      <w:szCs w:val="22"/>
      <w:lang w:eastAsia="zh-CN"/>
    </w:rPr>
  </w:style>
  <w:style w:type="paragraph" w:customStyle="1" w:styleId="1c">
    <w:name w:val="引用1"/>
    <w:basedOn w:val="af9"/>
    <w:next w:val="af9"/>
    <w:link w:val="affffffb"/>
    <w:uiPriority w:val="29"/>
    <w:qFormat/>
    <w:pPr>
      <w:widowControl/>
      <w:spacing w:line="360" w:lineRule="auto"/>
      <w:ind w:firstLineChars="200" w:firstLine="200"/>
      <w:contextualSpacing/>
      <w:jc w:val="left"/>
    </w:pPr>
    <w:rPr>
      <w:rFonts w:ascii="Times New Roman" w:hAnsi="Times New Roman"/>
      <w:i/>
      <w:iCs/>
      <w:kern w:val="0"/>
      <w:szCs w:val="20"/>
    </w:rPr>
  </w:style>
  <w:style w:type="character" w:customStyle="1" w:styleId="affffffb">
    <w:name w:val="引用 字符"/>
    <w:link w:val="1c"/>
    <w:uiPriority w:val="29"/>
    <w:qFormat/>
    <w:rPr>
      <w:rFonts w:ascii="Times New Roman" w:hAnsi="Times New Roman"/>
      <w:i/>
      <w:iCs/>
      <w:sz w:val="21"/>
    </w:rPr>
  </w:style>
  <w:style w:type="paragraph" w:customStyle="1" w:styleId="1d">
    <w:name w:val="明显引用1"/>
    <w:basedOn w:val="af9"/>
    <w:next w:val="af9"/>
    <w:link w:val="affffffc"/>
    <w:uiPriority w:val="30"/>
    <w:qFormat/>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affffffc">
    <w:name w:val="明显引用 字符"/>
    <w:link w:val="1d"/>
    <w:uiPriority w:val="30"/>
    <w:qFormat/>
    <w:rPr>
      <w:rFonts w:ascii="Times New Roman" w:hAnsi="Times New Roman"/>
      <w:i/>
      <w:iCs/>
      <w:color w:val="4F81BD"/>
      <w:sz w:val="21"/>
    </w:rPr>
  </w:style>
  <w:style w:type="character" w:customStyle="1" w:styleId="1e">
    <w:name w:val="不明显强调1"/>
    <w:uiPriority w:val="19"/>
    <w:qFormat/>
    <w:rPr>
      <w:i/>
      <w:iCs/>
      <w:color w:val="243F60"/>
    </w:rPr>
  </w:style>
  <w:style w:type="character" w:customStyle="1" w:styleId="1f">
    <w:name w:val="明显强调1"/>
    <w:uiPriority w:val="21"/>
    <w:qFormat/>
    <w:rPr>
      <w:b/>
      <w:bCs/>
      <w:caps/>
      <w:color w:val="243F60"/>
      <w:spacing w:val="10"/>
    </w:rPr>
  </w:style>
  <w:style w:type="character" w:customStyle="1" w:styleId="1f0">
    <w:name w:val="不明显参考1"/>
    <w:uiPriority w:val="31"/>
    <w:qFormat/>
    <w:rPr>
      <w:b/>
      <w:bCs/>
      <w:color w:val="4F81BD"/>
    </w:rPr>
  </w:style>
  <w:style w:type="character" w:customStyle="1" w:styleId="1f1">
    <w:name w:val="明显参考1"/>
    <w:uiPriority w:val="32"/>
    <w:qFormat/>
    <w:rPr>
      <w:b/>
      <w:bCs/>
      <w:i/>
      <w:iCs/>
      <w:caps/>
      <w:color w:val="4F81BD"/>
    </w:rPr>
  </w:style>
  <w:style w:type="character" w:customStyle="1" w:styleId="1f2">
    <w:name w:val="书籍标题1"/>
    <w:uiPriority w:val="33"/>
    <w:qFormat/>
    <w:rPr>
      <w:b/>
      <w:bCs/>
      <w:i/>
      <w:iCs/>
      <w:spacing w:val="9"/>
    </w:rPr>
  </w:style>
  <w:style w:type="character" w:customStyle="1" w:styleId="2Char">
    <w:name w:val="正文（首行缩进2字符） Char"/>
    <w:link w:val="2b"/>
    <w:qFormat/>
    <w:rPr>
      <w:rFonts w:ascii="Times New Roman" w:hAnsi="Times New Roman"/>
      <w:sz w:val="21"/>
    </w:rPr>
  </w:style>
  <w:style w:type="paragraph" w:customStyle="1" w:styleId="20">
    <w:name w:val="列表项目符号2"/>
    <w:basedOn w:val="af9"/>
    <w:qFormat/>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qFormat/>
    <w:pPr>
      <w:numPr>
        <w:numId w:val="20"/>
      </w:numPr>
      <w:spacing w:line="360" w:lineRule="auto"/>
      <w:ind w:firstLine="0"/>
    </w:pPr>
    <w:rPr>
      <w:rFonts w:ascii="Times New Roman" w:hAnsi="Times New Roman" w:cs="宋体"/>
      <w:kern w:val="0"/>
      <w:sz w:val="24"/>
      <w:szCs w:val="20"/>
    </w:rPr>
  </w:style>
  <w:style w:type="paragraph" w:customStyle="1" w:styleId="affffffd">
    <w:name w:val="內文主體"/>
    <w:basedOn w:val="af9"/>
    <w:qFormat/>
    <w:pPr>
      <w:jc w:val="left"/>
    </w:pPr>
    <w:rPr>
      <w:rFonts w:ascii="Times New Roman" w:eastAsia="DFKai-SB" w:hAnsi="Times New Roman"/>
      <w:sz w:val="28"/>
      <w:szCs w:val="24"/>
      <w:lang w:eastAsia="zh-TW"/>
    </w:rPr>
  </w:style>
  <w:style w:type="paragraph" w:customStyle="1" w:styleId="a7">
    <w:name w:val="国 图注"/>
    <w:basedOn w:val="af9"/>
    <w:next w:val="af9"/>
    <w:qFormat/>
    <w:pPr>
      <w:numPr>
        <w:numId w:val="21"/>
      </w:numPr>
      <w:adjustRightInd w:val="0"/>
      <w:spacing w:after="120" w:line="312" w:lineRule="atLeast"/>
      <w:ind w:firstLine="0"/>
      <w:jc w:val="center"/>
      <w:textAlignment w:val="baseline"/>
    </w:pPr>
    <w:rPr>
      <w:rFonts w:ascii="Times New Roman" w:hAnsi="Times New Roman"/>
      <w:kern w:val="0"/>
    </w:rPr>
  </w:style>
  <w:style w:type="character" w:customStyle="1" w:styleId="affff1">
    <w:name w:val="脚注文本 字符"/>
    <w:link w:val="affff0"/>
    <w:qFormat/>
    <w:rPr>
      <w:rFonts w:ascii="Times New Roman" w:hAnsi="Times New Roman"/>
      <w:kern w:val="2"/>
      <w:sz w:val="18"/>
      <w:szCs w:val="18"/>
    </w:rPr>
  </w:style>
  <w:style w:type="table" w:customStyle="1" w:styleId="-12">
    <w:name w:val="浅色列表 - 强调文字颜色 12"/>
    <w:basedOn w:val="afc"/>
    <w:uiPriority w:val="61"/>
    <w:qFormat/>
    <w:rPr>
      <w:rFonts w:ascii="Times New Roman" w:hAnsi="Times New Roman"/>
      <w:sz w:val="22"/>
      <w:szCs w:val="22"/>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2c">
    <w:name w:val="正文首行缩进2字符"/>
    <w:basedOn w:val="af9"/>
    <w:qFormat/>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qFormat/>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qFormat/>
    <w:pPr>
      <w:widowControl/>
      <w:spacing w:after="160" w:line="240" w:lineRule="exact"/>
      <w:jc w:val="left"/>
    </w:pPr>
    <w:rPr>
      <w:rFonts w:ascii="Verdana" w:hAnsi="Verdana"/>
      <w:kern w:val="0"/>
      <w:sz w:val="20"/>
      <w:szCs w:val="20"/>
      <w:lang w:eastAsia="en-US"/>
    </w:rPr>
  </w:style>
  <w:style w:type="paragraph" w:customStyle="1" w:styleId="12">
    <w:name w:val="第1级标题"/>
    <w:next w:val="22"/>
    <w:qFormat/>
    <w:pPr>
      <w:numPr>
        <w:numId w:val="22"/>
      </w:numPr>
      <w:jc w:val="both"/>
      <w:outlineLvl w:val="0"/>
    </w:pPr>
    <w:rPr>
      <w:rFonts w:eastAsia="黑体"/>
      <w:b/>
      <w:kern w:val="2"/>
      <w:sz w:val="32"/>
      <w:szCs w:val="21"/>
    </w:rPr>
  </w:style>
  <w:style w:type="paragraph" w:customStyle="1" w:styleId="22">
    <w:name w:val="第2级标题"/>
    <w:basedOn w:val="12"/>
    <w:next w:val="30"/>
    <w:qFormat/>
    <w:pPr>
      <w:numPr>
        <w:ilvl w:val="1"/>
      </w:numPr>
      <w:outlineLvl w:val="1"/>
    </w:pPr>
    <w:rPr>
      <w:sz w:val="28"/>
    </w:rPr>
  </w:style>
  <w:style w:type="paragraph" w:customStyle="1" w:styleId="30">
    <w:name w:val="第3级标题"/>
    <w:basedOn w:val="22"/>
    <w:next w:val="40"/>
    <w:qFormat/>
    <w:pPr>
      <w:numPr>
        <w:ilvl w:val="2"/>
      </w:numPr>
      <w:outlineLvl w:val="2"/>
    </w:pPr>
    <w:rPr>
      <w:sz w:val="24"/>
      <w:szCs w:val="24"/>
    </w:rPr>
  </w:style>
  <w:style w:type="paragraph" w:customStyle="1" w:styleId="40">
    <w:name w:val="第4级标题"/>
    <w:basedOn w:val="30"/>
    <w:qFormat/>
    <w:pPr>
      <w:numPr>
        <w:ilvl w:val="3"/>
      </w:numPr>
      <w:outlineLvl w:val="3"/>
    </w:pPr>
  </w:style>
  <w:style w:type="character" w:customStyle="1" w:styleId="aff7">
    <w:name w:val="列表编号 字符"/>
    <w:link w:val="aff6"/>
    <w:uiPriority w:val="99"/>
    <w:qFormat/>
    <w:rPr>
      <w:rFonts w:ascii="Times New Roman" w:hAnsi="Times New Roman"/>
      <w:kern w:val="2"/>
      <w:sz w:val="24"/>
    </w:rPr>
  </w:style>
  <w:style w:type="paragraph" w:customStyle="1" w:styleId="af0">
    <w:name w:val="无标题并列项"/>
    <w:next w:val="af9"/>
    <w:qFormat/>
    <w:pPr>
      <w:numPr>
        <w:ilvl w:val="1"/>
        <w:numId w:val="23"/>
      </w:numPr>
      <w:tabs>
        <w:tab w:val="clear" w:pos="840"/>
        <w:tab w:val="left" w:pos="425"/>
      </w:tabs>
      <w:spacing w:line="360" w:lineRule="auto"/>
      <w:ind w:leftChars="200" w:left="200" w:hangingChars="150" w:hanging="360"/>
    </w:pPr>
    <w:rPr>
      <w:rFonts w:ascii="Arial" w:hAnsi="Arial" w:cs="Arial"/>
      <w:kern w:val="2"/>
      <w:sz w:val="24"/>
      <w:szCs w:val="24"/>
    </w:rPr>
  </w:style>
  <w:style w:type="paragraph" w:customStyle="1" w:styleId="affffffe">
    <w:name w:val="图题"/>
    <w:basedOn w:val="af9"/>
    <w:next w:val="af9"/>
    <w:qFormat/>
    <w:pPr>
      <w:spacing w:line="360" w:lineRule="auto"/>
      <w:ind w:firstLineChars="200" w:firstLine="482"/>
      <w:jc w:val="center"/>
    </w:pPr>
    <w:rPr>
      <w:b/>
      <w:sz w:val="24"/>
    </w:rPr>
  </w:style>
  <w:style w:type="paragraph" w:customStyle="1" w:styleId="afffffff">
    <w:name w:val="插图"/>
    <w:basedOn w:val="af9"/>
    <w:next w:val="af9"/>
    <w:qFormat/>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qFormat/>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f0">
    <w:name w:val="!大标正文"/>
    <w:basedOn w:val="af9"/>
    <w:qFormat/>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qFormat/>
    <w:pPr>
      <w:numPr>
        <w:numId w:val="24"/>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qFormat/>
    <w:pPr>
      <w:ind w:firstLineChars="200" w:firstLine="420"/>
    </w:pPr>
    <w:rPr>
      <w:rFonts w:ascii="Arial" w:hAnsi="Arial"/>
      <w:sz w:val="24"/>
      <w:szCs w:val="20"/>
    </w:rPr>
  </w:style>
  <w:style w:type="paragraph" w:customStyle="1" w:styleId="1f3">
    <w:name w:val="列出段落1"/>
    <w:basedOn w:val="af9"/>
    <w:qFormat/>
    <w:pPr>
      <w:spacing w:line="360" w:lineRule="auto"/>
      <w:ind w:firstLineChars="200" w:firstLine="420"/>
    </w:pPr>
    <w:rPr>
      <w:sz w:val="24"/>
      <w:szCs w:val="24"/>
    </w:rPr>
  </w:style>
  <w:style w:type="paragraph" w:customStyle="1" w:styleId="afffffff1">
    <w:name w:val="一级标题"/>
    <w:basedOn w:val="af9"/>
    <w:link w:val="CharChar"/>
    <w:qFormat/>
    <w:rPr>
      <w:rFonts w:ascii="Cambria" w:hAnsi="Cambria"/>
      <w:b/>
      <w:sz w:val="28"/>
      <w:szCs w:val="52"/>
    </w:rPr>
  </w:style>
  <w:style w:type="character" w:customStyle="1" w:styleId="1b">
    <w:name w:val="标题 1字符"/>
    <w:link w:val="11"/>
    <w:qFormat/>
    <w:rPr>
      <w:rFonts w:ascii="宋体" w:hAnsi="宋体"/>
      <w:b/>
      <w:kern w:val="2"/>
      <w:sz w:val="28"/>
      <w:szCs w:val="28"/>
    </w:rPr>
  </w:style>
  <w:style w:type="character" w:customStyle="1" w:styleId="CharChar">
    <w:name w:val="一级标题 Char Char"/>
    <w:link w:val="afffffff1"/>
    <w:qFormat/>
    <w:rPr>
      <w:rFonts w:ascii="Cambria" w:hAnsi="Cambria"/>
      <w:b/>
      <w:kern w:val="2"/>
      <w:sz w:val="28"/>
      <w:szCs w:val="52"/>
    </w:rPr>
  </w:style>
  <w:style w:type="paragraph" w:customStyle="1" w:styleId="p15">
    <w:name w:val="p15"/>
    <w:basedOn w:val="af9"/>
    <w:qFormat/>
    <w:pPr>
      <w:widowControl/>
      <w:spacing w:line="360" w:lineRule="auto"/>
      <w:ind w:firstLine="420"/>
    </w:pPr>
    <w:rPr>
      <w:rFonts w:cs="Calibri"/>
      <w:kern w:val="0"/>
      <w:sz w:val="28"/>
      <w:szCs w:val="28"/>
    </w:rPr>
  </w:style>
  <w:style w:type="paragraph" w:customStyle="1" w:styleId="a20">
    <w:name w:val="a2"/>
    <w:basedOn w:val="af9"/>
    <w:qFormat/>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qFormat/>
    <w:pPr>
      <w:widowControl/>
      <w:spacing w:after="160" w:line="240" w:lineRule="exact"/>
      <w:jc w:val="center"/>
    </w:pPr>
    <w:rPr>
      <w:rFonts w:ascii="宋体" w:hAnsi="宋体"/>
      <w:b/>
      <w:kern w:val="0"/>
      <w:sz w:val="30"/>
      <w:szCs w:val="30"/>
      <w:lang w:eastAsia="en-US"/>
    </w:rPr>
  </w:style>
  <w:style w:type="paragraph" w:customStyle="1" w:styleId="D">
    <w:name w:val="D正文"/>
    <w:basedOn w:val="27"/>
    <w:link w:val="DChar"/>
    <w:qFormat/>
    <w:pPr>
      <w:spacing w:before="100" w:beforeAutospacing="1" w:after="100" w:afterAutospacing="1"/>
      <w:ind w:leftChars="0" w:left="0" w:firstLine="200"/>
    </w:pPr>
  </w:style>
  <w:style w:type="character" w:customStyle="1" w:styleId="DChar">
    <w:name w:val="D正文 Char"/>
    <w:link w:val="D"/>
    <w:qFormat/>
    <w:rPr>
      <w:rFonts w:ascii="Times New Roman" w:hAnsi="Times New Roman"/>
      <w:kern w:val="2"/>
      <w:sz w:val="24"/>
      <w:szCs w:val="24"/>
    </w:rPr>
  </w:style>
  <w:style w:type="paragraph" w:customStyle="1" w:styleId="afffffff2">
    <w:name w:val="发布部门"/>
    <w:next w:val="af9"/>
    <w:qFormat/>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qFormat/>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qFormat/>
    <w:pPr>
      <w:ind w:firstLineChars="200" w:firstLine="200"/>
    </w:pPr>
  </w:style>
  <w:style w:type="character" w:customStyle="1" w:styleId="SANGFOR6CharChar">
    <w:name w:val="SANGFOR_6_正文 Char Char"/>
    <w:link w:val="SANGFOR6"/>
    <w:qFormat/>
    <w:rPr>
      <w:rFonts w:ascii="Times New Roman" w:hAnsi="Times New Roman"/>
      <w:kern w:val="2"/>
      <w:sz w:val="21"/>
      <w:szCs w:val="24"/>
    </w:rPr>
  </w:style>
  <w:style w:type="character" w:customStyle="1" w:styleId="SANGFOR61CharChar">
    <w:name w:val="样式 SANGFOR_6_正文 +1 Char Char"/>
    <w:link w:val="SANGFOR61"/>
    <w:qFormat/>
    <w:rPr>
      <w:rFonts w:ascii="Times New Roman" w:hAnsi="Times New Roman"/>
      <w:kern w:val="2"/>
      <w:sz w:val="21"/>
      <w:szCs w:val="24"/>
    </w:rPr>
  </w:style>
  <w:style w:type="paragraph" w:customStyle="1" w:styleId="1f4">
    <w:name w:val="1.正文"/>
    <w:basedOn w:val="af9"/>
    <w:link w:val="1Char0"/>
    <w:qFormat/>
    <w:pPr>
      <w:spacing w:line="360" w:lineRule="auto"/>
      <w:ind w:leftChars="225" w:left="540" w:firstLineChars="225" w:firstLine="540"/>
    </w:pPr>
    <w:rPr>
      <w:rFonts w:ascii="Times New Roman" w:hAnsi="Times New Roman"/>
      <w:sz w:val="24"/>
      <w:szCs w:val="24"/>
    </w:rPr>
  </w:style>
  <w:style w:type="character" w:customStyle="1" w:styleId="1Char0">
    <w:name w:val="1.正文 Char"/>
    <w:link w:val="1f4"/>
    <w:qFormat/>
    <w:rPr>
      <w:rFonts w:ascii="Times New Roman" w:hAnsi="Times New Roman"/>
      <w:kern w:val="2"/>
      <w:sz w:val="24"/>
      <w:szCs w:val="24"/>
    </w:rPr>
  </w:style>
  <w:style w:type="paragraph" w:customStyle="1" w:styleId="1CharCharChar1Char">
    <w:name w:val="1 Char Char Char1 Char"/>
    <w:basedOn w:val="affd"/>
    <w:qFormat/>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d">
    <w:name w:val="样式 缩进正文 + 首行缩进:  2 字符"/>
    <w:basedOn w:val="af9"/>
    <w:qFormat/>
    <w:pPr>
      <w:ind w:leftChars="400" w:left="840" w:firstLineChars="200" w:firstLine="420"/>
    </w:pPr>
    <w:rPr>
      <w:rFonts w:ascii="Times New Roman" w:hAnsi="Times New Roman" w:cs="宋体"/>
      <w:szCs w:val="20"/>
    </w:rPr>
  </w:style>
  <w:style w:type="paragraph" w:customStyle="1" w:styleId="afffffff3">
    <w:name w:val="缩进正文"/>
    <w:basedOn w:val="af9"/>
    <w:qFormat/>
    <w:pPr>
      <w:ind w:leftChars="400" w:left="840"/>
    </w:pPr>
    <w:rPr>
      <w:rFonts w:ascii="Times New Roman" w:hAnsi="Times New Roman"/>
      <w:szCs w:val="24"/>
    </w:rPr>
  </w:style>
  <w:style w:type="paragraph" w:customStyle="1" w:styleId="af2">
    <w:name w:val="三级条标题"/>
    <w:basedOn w:val="af9"/>
    <w:next w:val="af9"/>
    <w:qFormat/>
    <w:pPr>
      <w:numPr>
        <w:numId w:val="25"/>
      </w:numPr>
      <w:spacing w:line="360" w:lineRule="auto"/>
    </w:pPr>
    <w:rPr>
      <w:rFonts w:ascii="宋体" w:hAnsi="宋体"/>
    </w:rPr>
  </w:style>
  <w:style w:type="character" w:customStyle="1" w:styleId="afffffff4">
    <w:name w:val="样式 小四 加粗"/>
    <w:qFormat/>
    <w:rPr>
      <w:b/>
      <w:bCs/>
      <w:sz w:val="24"/>
    </w:rPr>
  </w:style>
  <w:style w:type="paragraph" w:customStyle="1" w:styleId="39">
    <w:name w:val="3级标题"/>
    <w:basedOn w:val="afffc"/>
    <w:qFormat/>
    <w:rPr>
      <w:rFonts w:ascii="Arial" w:hAnsi="Arial" w:cs="Arial"/>
      <w:b w:val="0"/>
      <w:sz w:val="24"/>
      <w:szCs w:val="24"/>
    </w:rPr>
  </w:style>
  <w:style w:type="paragraph" w:customStyle="1" w:styleId="CharChar1CharCharCharCharCharChar">
    <w:name w:val="Char Char1 Char Char Char Char Char Char"/>
    <w:basedOn w:val="af9"/>
    <w:qFormat/>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qFormat/>
    <w:pPr>
      <w:numPr>
        <w:ilvl w:val="1"/>
        <w:numId w:val="26"/>
      </w:numPr>
    </w:pPr>
    <w:rPr>
      <w:rFonts w:ascii="Times New Roman" w:hAnsi="Times New Roman"/>
      <w:szCs w:val="24"/>
    </w:rPr>
  </w:style>
  <w:style w:type="paragraph" w:customStyle="1" w:styleId="ItemList">
    <w:name w:val="Item List"/>
    <w:qFormat/>
    <w:pPr>
      <w:tabs>
        <w:tab w:val="left"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3"/>
    <w:qFormat/>
    <w:pPr>
      <w:numPr>
        <w:numId w:val="27"/>
      </w:numPr>
      <w:spacing w:line="360" w:lineRule="auto"/>
    </w:pPr>
    <w:rPr>
      <w:rFonts w:ascii="宋体" w:hAnsi="Times New Roman"/>
      <w:sz w:val="24"/>
      <w:szCs w:val="24"/>
    </w:rPr>
  </w:style>
  <w:style w:type="character" w:customStyle="1" w:styleId="Char3">
    <w:name w:val="地铁方块平行列表样式 Char"/>
    <w:link w:val="a8"/>
    <w:qFormat/>
    <w:rPr>
      <w:rFonts w:ascii="宋体" w:hAnsi="Times New Roman"/>
      <w:kern w:val="2"/>
      <w:sz w:val="24"/>
      <w:szCs w:val="24"/>
    </w:rPr>
  </w:style>
  <w:style w:type="paragraph" w:customStyle="1" w:styleId="ParaCharCharCharCharCharCharChar">
    <w:name w:val="默认段落字体 Para Char Char Char Char Char Char Char"/>
    <w:basedOn w:val="af9"/>
    <w:qFormat/>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qFormat/>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qFormat/>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qFormat/>
    <w:rPr>
      <w:rFonts w:cs="FZXiHei I-Z08S"/>
      <w:color w:val="000000"/>
      <w:sz w:val="18"/>
      <w:szCs w:val="18"/>
    </w:rPr>
  </w:style>
  <w:style w:type="character" w:customStyle="1" w:styleId="A50">
    <w:name w:val="A5"/>
    <w:uiPriority w:val="99"/>
    <w:qFormat/>
    <w:rPr>
      <w:rFonts w:cs="FZXiHei I-Z08S"/>
      <w:color w:val="000000"/>
      <w:sz w:val="20"/>
      <w:szCs w:val="20"/>
    </w:rPr>
  </w:style>
  <w:style w:type="paragraph" w:customStyle="1" w:styleId="p0">
    <w:name w:val="p0"/>
    <w:basedOn w:val="af9"/>
    <w:qFormat/>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
    <w:name w:val="样式1 Char"/>
    <w:link w:val="13"/>
    <w:qFormat/>
    <w:rPr>
      <w:rFonts w:ascii="宋体" w:hAnsi="宋体"/>
      <w:sz w:val="21"/>
      <w:szCs w:val="21"/>
    </w:rPr>
  </w:style>
  <w:style w:type="paragraph" w:customStyle="1" w:styleId="2e">
    <w:name w:val="样式 首行缩进:  2 字符"/>
    <w:basedOn w:val="af9"/>
    <w:qFormat/>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qFormat/>
    <w:rPr>
      <w:b/>
      <w:bCs/>
    </w:rPr>
  </w:style>
  <w:style w:type="character" w:customStyle="1" w:styleId="Char11">
    <w:name w:val="纯文本 Char1"/>
    <w:qFormat/>
    <w:rPr>
      <w:rFonts w:ascii="宋体" w:hAnsi="Courier New"/>
      <w:sz w:val="21"/>
    </w:rPr>
  </w:style>
  <w:style w:type="paragraph" w:customStyle="1" w:styleId="CharCharCharCharChar">
    <w:name w:val="Char Char Char Char Char"/>
    <w:basedOn w:val="af9"/>
    <w:qFormat/>
    <w:rPr>
      <w:rFonts w:ascii="Tahoma" w:hAnsi="Tahoma"/>
      <w:sz w:val="24"/>
      <w:szCs w:val="20"/>
    </w:rPr>
  </w:style>
  <w:style w:type="paragraph" w:customStyle="1" w:styleId="afffffff5">
    <w:name w:val="段"/>
    <w:qFormat/>
    <w:pPr>
      <w:autoSpaceDE w:val="0"/>
      <w:autoSpaceDN w:val="0"/>
      <w:ind w:firstLineChars="200" w:firstLine="200"/>
      <w:jc w:val="both"/>
    </w:pPr>
    <w:rPr>
      <w:rFonts w:ascii="宋体" w:hAnsi="Times New Roman"/>
      <w:sz w:val="21"/>
    </w:rPr>
  </w:style>
  <w:style w:type="paragraph" w:customStyle="1" w:styleId="af8">
    <w:name w:val="项目列表"/>
    <w:basedOn w:val="af9"/>
    <w:next w:val="aff8"/>
    <w:qFormat/>
    <w:pPr>
      <w:numPr>
        <w:numId w:val="28"/>
      </w:numPr>
      <w:spacing w:line="288" w:lineRule="auto"/>
      <w:ind w:right="32"/>
    </w:pPr>
    <w:rPr>
      <w:rFonts w:ascii="Times New Roman" w:hAnsi="Times New Roman"/>
      <w:sz w:val="24"/>
      <w:szCs w:val="24"/>
    </w:rPr>
  </w:style>
  <w:style w:type="character" w:customStyle="1" w:styleId="GB2312">
    <w:name w:val="样式 仿宋_GB2312 四号"/>
    <w:qFormat/>
    <w:rPr>
      <w:rFonts w:ascii="仿宋_GB2312" w:eastAsia="宋体" w:hAnsi="仿宋_GB2312"/>
      <w:sz w:val="24"/>
    </w:rPr>
  </w:style>
  <w:style w:type="paragraph" w:customStyle="1" w:styleId="afffffff6">
    <w:name w:val="文本正文"/>
    <w:basedOn w:val="af9"/>
    <w:link w:val="Char4"/>
    <w:qFormat/>
    <w:pPr>
      <w:widowControl/>
      <w:tabs>
        <w:tab w:val="left" w:pos="9356"/>
      </w:tabs>
      <w:spacing w:before="80" w:after="80" w:line="288" w:lineRule="auto"/>
      <w:ind w:firstLineChars="200" w:firstLine="420"/>
    </w:pPr>
    <w:rPr>
      <w:rFonts w:ascii="Times New Roman" w:hAnsi="Times New Roman"/>
      <w:kern w:val="0"/>
      <w:szCs w:val="20"/>
      <w:lang w:val="zh-CN" w:eastAsia="en-US"/>
    </w:rPr>
  </w:style>
  <w:style w:type="character" w:customStyle="1" w:styleId="Char4">
    <w:name w:val="文本正文 Char"/>
    <w:link w:val="afffffff6"/>
    <w:qFormat/>
    <w:rPr>
      <w:rFonts w:ascii="Times New Roman" w:hAnsi="Times New Roman"/>
      <w:sz w:val="21"/>
      <w:lang w:val="zh-CN" w:eastAsia="en-US"/>
    </w:rPr>
  </w:style>
  <w:style w:type="paragraph" w:customStyle="1" w:styleId="afffffff7">
    <w:name w:val="标准正文"/>
    <w:basedOn w:val="39"/>
    <w:next w:val="afffc"/>
    <w:link w:val="Char5"/>
    <w:qFormat/>
    <w:pPr>
      <w:spacing w:before="60" w:after="60" w:line="480" w:lineRule="auto"/>
      <w:ind w:firstLineChars="200" w:firstLine="200"/>
    </w:pPr>
    <w:rPr>
      <w:rFonts w:cs="Times New Roman"/>
      <w:bCs w:val="0"/>
      <w:color w:val="000000"/>
      <w:szCs w:val="20"/>
    </w:rPr>
  </w:style>
  <w:style w:type="character" w:customStyle="1" w:styleId="Char5">
    <w:name w:val="标准正文 Char"/>
    <w:link w:val="afffffff7"/>
    <w:qFormat/>
    <w:rPr>
      <w:rFonts w:ascii="Arial" w:hAnsi="Arial"/>
      <w:color w:val="000000"/>
      <w:kern w:val="2"/>
      <w:sz w:val="24"/>
    </w:rPr>
  </w:style>
  <w:style w:type="paragraph" w:customStyle="1" w:styleId="120">
    <w:name w:val="样式 样式 正文首行缩进 + 首行缩进:  1 字符 + 首行缩进:  2 字符"/>
    <w:basedOn w:val="af9"/>
    <w:qFormat/>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6">
    <w:name w:val="Char"/>
    <w:basedOn w:val="af9"/>
    <w:qFormat/>
    <w:rPr>
      <w:rFonts w:ascii="Times New Roman" w:eastAsia="仿宋" w:hAnsi="Times New Roman"/>
      <w:szCs w:val="24"/>
    </w:rPr>
  </w:style>
  <w:style w:type="paragraph" w:customStyle="1" w:styleId="150">
    <w:name w:val="样式 行距: 1.5 倍行距"/>
    <w:basedOn w:val="af9"/>
    <w:qFormat/>
    <w:pPr>
      <w:adjustRightInd w:val="0"/>
      <w:spacing w:line="360" w:lineRule="auto"/>
      <w:textAlignment w:val="baseline"/>
    </w:pPr>
    <w:rPr>
      <w:rFonts w:ascii="宋体" w:eastAsia="仿宋" w:hAnsi="Times New Roman" w:cs="宋体"/>
      <w:kern w:val="0"/>
      <w:szCs w:val="20"/>
    </w:rPr>
  </w:style>
  <w:style w:type="paragraph" w:customStyle="1" w:styleId="2f">
    <w:name w:val="正文 + 首行缩进:  2 字符"/>
    <w:basedOn w:val="af9"/>
    <w:qFormat/>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7"/>
    <w:qFormat/>
    <w:pPr>
      <w:numPr>
        <w:ilvl w:val="1"/>
        <w:numId w:val="29"/>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8"/>
    <w:qFormat/>
    <w:pPr>
      <w:numPr>
        <w:ilvl w:val="2"/>
        <w:numId w:val="29"/>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qFormat/>
    <w:pPr>
      <w:numPr>
        <w:ilvl w:val="3"/>
        <w:numId w:val="29"/>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pPr>
      <w:numPr>
        <w:ilvl w:val="4"/>
        <w:numId w:val="29"/>
      </w:numPr>
      <w:adjustRightInd w:val="0"/>
      <w:snapToGrid w:val="0"/>
      <w:spacing w:beforeLines="50" w:afterLines="50" w:line="360" w:lineRule="auto"/>
      <w:outlineLvl w:val="4"/>
    </w:pPr>
    <w:rPr>
      <w:rFonts w:ascii="Cambria" w:hAnsi="Cambria"/>
      <w:b/>
      <w:sz w:val="24"/>
    </w:rPr>
  </w:style>
  <w:style w:type="paragraph" w:customStyle="1" w:styleId="afffffff8">
    <w:name w:val="主内容"/>
    <w:basedOn w:val="af9"/>
    <w:link w:val="Char9"/>
    <w:qFormat/>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zh-CN"/>
    </w:rPr>
  </w:style>
  <w:style w:type="character" w:customStyle="1" w:styleId="Char9">
    <w:name w:val="主内容 Char"/>
    <w:link w:val="afffffff8"/>
    <w:qFormat/>
    <w:rPr>
      <w:rFonts w:ascii="宋体" w:hAnsi="宋体"/>
      <w:sz w:val="24"/>
      <w:lang w:val="zh-CN" w:eastAsia="zh-CN"/>
    </w:rPr>
  </w:style>
  <w:style w:type="paragraph" w:customStyle="1" w:styleId="a6">
    <w:name w:val="六级目录"/>
    <w:basedOn w:val="af9"/>
    <w:next w:val="af9"/>
    <w:qFormat/>
    <w:pPr>
      <w:numPr>
        <w:ilvl w:val="5"/>
        <w:numId w:val="29"/>
      </w:numPr>
      <w:adjustRightInd w:val="0"/>
      <w:snapToGrid w:val="0"/>
      <w:spacing w:beforeLines="50" w:afterLines="50" w:line="360" w:lineRule="auto"/>
    </w:pPr>
    <w:rPr>
      <w:rFonts w:ascii="Cambria" w:hAnsi="Cambria"/>
      <w:b/>
      <w:sz w:val="24"/>
    </w:rPr>
  </w:style>
  <w:style w:type="paragraph" w:customStyle="1" w:styleId="afffffff9">
    <w:name w:val="二级编号"/>
    <w:basedOn w:val="afffffff6"/>
    <w:qFormat/>
  </w:style>
  <w:style w:type="paragraph" w:customStyle="1" w:styleId="1f5">
    <w:name w:val="烽火正文1"/>
    <w:basedOn w:val="af9"/>
    <w:qFormat/>
    <w:pPr>
      <w:adjustRightInd w:val="0"/>
      <w:spacing w:line="360" w:lineRule="auto"/>
      <w:ind w:firstLineChars="200" w:firstLine="200"/>
    </w:pPr>
    <w:rPr>
      <w:rFonts w:ascii="Times New Roman" w:hAnsi="Times New Roman" w:cs="宋体"/>
      <w:szCs w:val="20"/>
    </w:rPr>
  </w:style>
  <w:style w:type="paragraph" w:customStyle="1" w:styleId="1f6">
    <w:name w:val="表格内容1"/>
    <w:basedOn w:val="af9"/>
    <w:qFormat/>
    <w:rPr>
      <w:rFonts w:ascii="宋体" w:hAnsi="Times New Roman"/>
      <w:sz w:val="24"/>
      <w:szCs w:val="20"/>
    </w:rPr>
  </w:style>
  <w:style w:type="paragraph" w:customStyle="1" w:styleId="afffffffa">
    <w:name w:val="普通正文"/>
    <w:basedOn w:val="af9"/>
    <w:link w:val="Chara"/>
    <w:pPr>
      <w:adjustRightInd w:val="0"/>
      <w:spacing w:before="120" w:after="120" w:line="360" w:lineRule="auto"/>
      <w:ind w:firstLineChars="200" w:firstLine="200"/>
      <w:textAlignment w:val="baseline"/>
    </w:pPr>
    <w:rPr>
      <w:rFonts w:ascii="Arial" w:hAnsi="Arial"/>
      <w:kern w:val="0"/>
      <w:sz w:val="24"/>
      <w:szCs w:val="20"/>
      <w:lang w:val="zh-CN"/>
    </w:rPr>
  </w:style>
  <w:style w:type="character" w:customStyle="1" w:styleId="Chara">
    <w:name w:val="普通正文 Char"/>
    <w:link w:val="afffffffa"/>
    <w:rPr>
      <w:rFonts w:ascii="Arial" w:hAnsi="Arial"/>
      <w:sz w:val="24"/>
      <w:lang w:val="zh-CN" w:eastAsia="zh-CN"/>
    </w:rPr>
  </w:style>
  <w:style w:type="table" w:customStyle="1" w:styleId="-111">
    <w:name w:val="浅色底纹 - 强调文字颜色 11"/>
    <w:basedOn w:val="afc"/>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Pr>
      <w:rFonts w:eastAsia="黑体"/>
      <w:kern w:val="2"/>
      <w:sz w:val="32"/>
      <w:lang w:eastAsia="en-US"/>
    </w:rPr>
  </w:style>
  <w:style w:type="paragraph" w:customStyle="1" w:styleId="NN">
    <w:name w:val="N.N"/>
    <w:basedOn w:val="af9"/>
    <w:next w:val="af9"/>
    <w:link w:val="NNChar"/>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pPr>
      <w:widowControl/>
      <w:jc w:val="left"/>
    </w:pPr>
    <w:rPr>
      <w:rFonts w:ascii="宋体" w:hAnsi="宋体" w:cs="宋体"/>
      <w:color w:val="7F7F7F"/>
      <w:kern w:val="0"/>
      <w:sz w:val="23"/>
      <w:szCs w:val="23"/>
    </w:rPr>
  </w:style>
  <w:style w:type="paragraph" w:customStyle="1" w:styleId="afffffffb">
    <w:name w:val="五级标题"/>
    <w:basedOn w:val="af9"/>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Pr>
      <w:rFonts w:ascii="Times New Roman" w:hAnsi="Times New Roman"/>
      <w:kern w:val="2"/>
      <w:sz w:val="24"/>
    </w:rPr>
  </w:style>
  <w:style w:type="paragraph" w:customStyle="1" w:styleId="afffffffc">
    <w:name w:val="缩进两个字的特殊正文"/>
    <w:basedOn w:val="af9"/>
    <w:link w:val="Charb"/>
    <w:qFormat/>
    <w:pPr>
      <w:spacing w:before="260" w:after="260" w:line="360" w:lineRule="auto"/>
      <w:ind w:leftChars="200" w:left="200" w:firstLineChars="200" w:firstLine="420"/>
      <w:jc w:val="left"/>
    </w:pPr>
    <w:rPr>
      <w:rFonts w:ascii="Times New Roman" w:hAnsi="Times New Roman"/>
      <w:kern w:val="0"/>
      <w:sz w:val="20"/>
      <w:szCs w:val="24"/>
      <w:lang w:val="zh-CN"/>
    </w:rPr>
  </w:style>
  <w:style w:type="character" w:customStyle="1" w:styleId="Charb">
    <w:name w:val="缩进两个字的特殊正文 Char"/>
    <w:link w:val="afffffffc"/>
    <w:rPr>
      <w:rFonts w:ascii="Times New Roman" w:hAnsi="Times New Roman"/>
      <w:szCs w:val="24"/>
      <w:lang w:val="zh-CN" w:eastAsia="zh-CN"/>
    </w:rPr>
  </w:style>
  <w:style w:type="character" w:customStyle="1" w:styleId="HTML0">
    <w:name w:val="HTML 预设格式 字符"/>
    <w:link w:val="HTML"/>
    <w:uiPriority w:val="99"/>
    <w:semiHidden/>
    <w:rPr>
      <w:rFonts w:ascii="Arial" w:hAnsi="Arial" w:cs="Arial"/>
      <w:sz w:val="24"/>
      <w:szCs w:val="24"/>
    </w:rPr>
  </w:style>
  <w:style w:type="paragraph" w:customStyle="1" w:styleId="2f0">
    <w:name w:val="样式 正文首行缩进 2 + 小四 黑色"/>
    <w:basedOn w:val="af9"/>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pPr>
      <w:numPr>
        <w:numId w:val="30"/>
      </w:numPr>
      <w:spacing w:line="360" w:lineRule="auto"/>
      <w:ind w:rightChars="100" w:right="100"/>
    </w:pPr>
    <w:rPr>
      <w:kern w:val="2"/>
      <w:sz w:val="24"/>
      <w:szCs w:val="21"/>
    </w:rPr>
  </w:style>
  <w:style w:type="paragraph" w:customStyle="1" w:styleId="07415">
    <w:name w:val="样式 +中文标题 小四 首行缩进:  0.74 厘米 行距: 1.5 倍行距"/>
    <w:basedOn w:val="af9"/>
    <w:pPr>
      <w:spacing w:line="360" w:lineRule="auto"/>
      <w:ind w:firstLine="420"/>
    </w:pPr>
    <w:rPr>
      <w:rFonts w:ascii="宋体" w:hAnsi="宋体" w:cs="宋体"/>
      <w:szCs w:val="20"/>
    </w:rPr>
  </w:style>
  <w:style w:type="paragraph" w:customStyle="1" w:styleId="AM">
    <w:name w:val="AM正文不缩进"/>
    <w:basedOn w:val="af9"/>
    <w:link w:val="AMChar"/>
    <w:pPr>
      <w:spacing w:line="360" w:lineRule="auto"/>
      <w:jc w:val="left"/>
    </w:pPr>
    <w:rPr>
      <w:rFonts w:ascii="宋体" w:hAnsi="宋体"/>
      <w:kern w:val="0"/>
      <w:sz w:val="20"/>
      <w:szCs w:val="20"/>
      <w:lang w:val="zh-CN"/>
    </w:rPr>
  </w:style>
  <w:style w:type="character" w:customStyle="1" w:styleId="AMChar">
    <w:name w:val="AM正文不缩进 Char"/>
    <w:link w:val="AM"/>
    <w:rPr>
      <w:rFonts w:ascii="宋体" w:hAnsi="宋体"/>
      <w:lang w:val="zh-CN" w:eastAsia="zh-CN"/>
    </w:rPr>
  </w:style>
  <w:style w:type="paragraph" w:customStyle="1" w:styleId="2f1">
    <w:name w:val="样式 正文缩进 + 首行缩进:  2 字符"/>
    <w:basedOn w:val="aff8"/>
    <w:link w:val="2Char0"/>
    <w:qFormat/>
    <w:pPr>
      <w:spacing w:line="360" w:lineRule="auto"/>
      <w:ind w:firstLine="200"/>
    </w:pPr>
    <w:rPr>
      <w:rFonts w:ascii="Times New Roman" w:hAnsi="Times New Roman"/>
      <w:kern w:val="0"/>
      <w:sz w:val="24"/>
      <w:szCs w:val="20"/>
      <w:lang w:val="zh-CN"/>
    </w:rPr>
  </w:style>
  <w:style w:type="character" w:customStyle="1" w:styleId="2Char0">
    <w:name w:val="样式 正文缩进 + 首行缩进:  2 字符 Char"/>
    <w:link w:val="2f1"/>
    <w:rPr>
      <w:rFonts w:ascii="Times New Roman" w:hAnsi="Times New Roman"/>
      <w:sz w:val="24"/>
      <w:lang w:val="zh-CN" w:eastAsia="zh-CN"/>
    </w:rPr>
  </w:style>
  <w:style w:type="character" w:customStyle="1" w:styleId="headline-content2">
    <w:name w:val="headline-content2"/>
  </w:style>
  <w:style w:type="character" w:customStyle="1" w:styleId="htmltxt1">
    <w:name w:val="html_txt1"/>
    <w:rPr>
      <w:color w:val="000000"/>
    </w:rPr>
  </w:style>
  <w:style w:type="paragraph" w:customStyle="1" w:styleId="CharChar1">
    <w:name w:val="Char Char1"/>
    <w:basedOn w:val="affd"/>
    <w:pPr>
      <w:shd w:val="clear" w:color="auto" w:fill="000080"/>
      <w:spacing w:line="360" w:lineRule="auto"/>
      <w:ind w:firstLineChars="200" w:firstLine="420"/>
    </w:pPr>
    <w:rPr>
      <w:rFonts w:ascii="Verdana" w:eastAsia="仿宋_GB2312" w:hAnsi="Verdana"/>
      <w:kern w:val="0"/>
      <w:sz w:val="24"/>
      <w:szCs w:val="20"/>
      <w:lang w:eastAsia="en-US"/>
    </w:rPr>
  </w:style>
  <w:style w:type="character" w:customStyle="1" w:styleId="34">
    <w:name w:val="正文文本 3 字符"/>
    <w:link w:val="33"/>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pPr>
      <w:spacing w:line="240" w:lineRule="atLeast"/>
      <w:ind w:left="420" w:firstLine="420"/>
    </w:pPr>
    <w:rPr>
      <w:rFonts w:ascii="Times New Roman" w:hAnsi="Times New Roman"/>
      <w:kern w:val="0"/>
    </w:rPr>
  </w:style>
  <w:style w:type="paragraph" w:customStyle="1" w:styleId="CharChar0">
    <w:name w:val="Char Char"/>
    <w:basedOn w:val="af9"/>
    <w:pPr>
      <w:widowControl/>
      <w:spacing w:after="160" w:line="240" w:lineRule="exact"/>
      <w:jc w:val="left"/>
    </w:pPr>
    <w:rPr>
      <w:rFonts w:ascii="Tahoma" w:hAnsi="Tahoma" w:cs="Tahoma"/>
      <w:kern w:val="0"/>
      <w:sz w:val="20"/>
      <w:szCs w:val="20"/>
      <w:lang w:eastAsia="en-US"/>
    </w:rPr>
  </w:style>
  <w:style w:type="paragraph" w:customStyle="1" w:styleId="zw2">
    <w:name w:val="zw2"/>
    <w:basedOn w:val="af9"/>
    <w:pPr>
      <w:tabs>
        <w:tab w:val="left" w:pos="425"/>
        <w:tab w:val="left" w:pos="1260"/>
      </w:tabs>
      <w:spacing w:afterLines="50" w:line="360" w:lineRule="auto"/>
    </w:pPr>
    <w:rPr>
      <w:rFonts w:ascii="宋体" w:hAnsi="Times New Roman"/>
      <w:szCs w:val="20"/>
    </w:rPr>
  </w:style>
  <w:style w:type="paragraph" w:customStyle="1" w:styleId="Char1CharCharChar">
    <w:name w:val="Char1 Char Char Char"/>
    <w:basedOn w:val="af9"/>
    <w:qFormat/>
    <w:rPr>
      <w:rFonts w:ascii="Tahoma" w:hAnsi="Tahoma"/>
      <w:sz w:val="24"/>
      <w:szCs w:val="20"/>
    </w:rPr>
  </w:style>
  <w:style w:type="paragraph" w:customStyle="1" w:styleId="oa">
    <w:name w:val="oa 正文"/>
    <w:basedOn w:val="af9"/>
    <w:pPr>
      <w:adjustRightInd w:val="0"/>
      <w:snapToGrid w:val="0"/>
      <w:spacing w:line="520" w:lineRule="exact"/>
      <w:ind w:firstLineChars="200" w:firstLine="480"/>
      <w:jc w:val="left"/>
    </w:pPr>
    <w:rPr>
      <w:rFonts w:ascii="宋体" w:hAnsi="宋体"/>
      <w:bCs/>
      <w:sz w:val="24"/>
      <w:szCs w:val="24"/>
    </w:rPr>
  </w:style>
  <w:style w:type="character" w:customStyle="1" w:styleId="CharChar2">
    <w:name w:val="缩进两个字的特殊正文 Char Char"/>
    <w:rPr>
      <w:kern w:val="2"/>
      <w:sz w:val="21"/>
      <w:szCs w:val="24"/>
    </w:rPr>
  </w:style>
  <w:style w:type="paragraph" w:customStyle="1" w:styleId="1CharCharCharChar">
    <w:name w:val="1 Char Char Char Char"/>
    <w:basedOn w:val="af9"/>
    <w:pPr>
      <w:widowControl/>
      <w:spacing w:after="160" w:line="240" w:lineRule="exact"/>
      <w:jc w:val="left"/>
    </w:pPr>
    <w:rPr>
      <w:rFonts w:ascii="Tahoma" w:eastAsia="Times New Roman" w:hAnsi="Tahoma"/>
      <w:kern w:val="0"/>
      <w:sz w:val="28"/>
      <w:szCs w:val="24"/>
      <w:lang w:eastAsia="en-US"/>
    </w:rPr>
  </w:style>
  <w:style w:type="paragraph" w:customStyle="1" w:styleId="1f7">
    <w:name w:val="图注1"/>
    <w:basedOn w:val="afff2"/>
    <w:pPr>
      <w:adjustRightInd/>
      <w:snapToGrid/>
      <w:spacing w:after="0" w:line="240" w:lineRule="auto"/>
      <w:ind w:firstLine="0"/>
      <w:jc w:val="center"/>
    </w:pPr>
    <w:rPr>
      <w:rFonts w:hAnsi="宋体"/>
      <w:b/>
      <w:bCs/>
      <w:sz w:val="21"/>
      <w:szCs w:val="21"/>
    </w:rPr>
  </w:style>
  <w:style w:type="paragraph" w:customStyle="1" w:styleId="infoblue">
    <w:name w:val="infoblue"/>
    <w:basedOn w:val="af9"/>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pPr>
      <w:widowControl/>
      <w:spacing w:after="120" w:line="220" w:lineRule="atLeast"/>
      <w:jc w:val="left"/>
    </w:pPr>
    <w:rPr>
      <w:rFonts w:ascii="宋体" w:hAnsi="宋体"/>
      <w:kern w:val="0"/>
      <w:sz w:val="20"/>
      <w:szCs w:val="20"/>
      <w:lang w:val="en-GB"/>
    </w:rPr>
  </w:style>
  <w:style w:type="paragraph" w:customStyle="1" w:styleId="afffffffd">
    <w:name w:val="表格头"/>
    <w:basedOn w:val="af9"/>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pPr>
      <w:ind w:firstLineChars="200" w:firstLine="420"/>
    </w:pPr>
    <w:rPr>
      <w:rFonts w:ascii="宋体" w:hAnsi="宋体" w:cs="宋体"/>
    </w:rPr>
  </w:style>
  <w:style w:type="paragraph" w:customStyle="1" w:styleId="A80">
    <w:name w:val="A8操作手册正文"/>
    <w:basedOn w:val="af9"/>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3"/>
    <w:pPr>
      <w:spacing w:after="120"/>
      <w:ind w:firstLineChars="200" w:firstLine="200"/>
    </w:pPr>
    <w:rPr>
      <w:rFonts w:ascii="Calibri" w:hAnsi="Calibri" w:cs="宋体"/>
      <w:color w:val="auto"/>
      <w:szCs w:val="22"/>
    </w:rPr>
  </w:style>
  <w:style w:type="paragraph" w:customStyle="1" w:styleId="af20">
    <w:name w:val="af2"/>
    <w:basedOn w:val="af9"/>
    <w:qFormat/>
    <w:pPr>
      <w:widowControl/>
      <w:spacing w:before="100" w:beforeAutospacing="1" w:after="100" w:afterAutospacing="1"/>
      <w:jc w:val="left"/>
    </w:pPr>
    <w:rPr>
      <w:rFonts w:ascii="宋体" w:hAnsi="宋体" w:cs="宋体"/>
      <w:kern w:val="0"/>
      <w:sz w:val="24"/>
      <w:szCs w:val="24"/>
    </w:rPr>
  </w:style>
  <w:style w:type="paragraph" w:customStyle="1" w:styleId="afffffffe">
    <w:name w:val="标书正文"/>
    <w:basedOn w:val="af9"/>
    <w:link w:val="Charc"/>
    <w:pPr>
      <w:spacing w:line="360" w:lineRule="auto"/>
      <w:ind w:firstLineChars="200" w:firstLine="200"/>
    </w:pPr>
    <w:rPr>
      <w:rFonts w:ascii="Times New Roman" w:hAnsi="Times New Roman"/>
      <w:sz w:val="24"/>
      <w:szCs w:val="24"/>
    </w:rPr>
  </w:style>
  <w:style w:type="character" w:customStyle="1" w:styleId="Charc">
    <w:name w:val="标书正文 Char"/>
    <w:link w:val="afffffffe"/>
    <w:rPr>
      <w:rFonts w:ascii="Times New Roman" w:hAnsi="Times New Roman"/>
      <w:kern w:val="2"/>
      <w:sz w:val="24"/>
      <w:szCs w:val="24"/>
    </w:rPr>
  </w:style>
  <w:style w:type="character" w:customStyle="1" w:styleId="Char7">
    <w:name w:val="二级目录 Char"/>
    <w:link w:val="a2"/>
    <w:rPr>
      <w:rFonts w:ascii="Cambria" w:hAnsi="Cambria"/>
      <w:b/>
      <w:kern w:val="2"/>
      <w:sz w:val="28"/>
      <w:szCs w:val="21"/>
    </w:rPr>
  </w:style>
  <w:style w:type="character" w:customStyle="1" w:styleId="Char8">
    <w:name w:val="三级目录 Char"/>
    <w:link w:val="a3"/>
    <w:rPr>
      <w:rFonts w:ascii="Cambria" w:hAnsi="Cambria"/>
      <w:b/>
      <w:kern w:val="2"/>
      <w:sz w:val="24"/>
      <w:szCs w:val="21"/>
    </w:rPr>
  </w:style>
  <w:style w:type="paragraph" w:customStyle="1" w:styleId="affffffff">
    <w:name w:val="一级目录"/>
    <w:basedOn w:val="1"/>
    <w:pPr>
      <w:pageBreakBefore w:val="0"/>
      <w:numPr>
        <w:numId w:val="0"/>
      </w:numPr>
      <w:tabs>
        <w:tab w:val="left" w:pos="425"/>
      </w:tabs>
      <w:spacing w:before="340" w:after="330" w:line="578" w:lineRule="auto"/>
      <w:ind w:left="425" w:hanging="425"/>
    </w:pPr>
    <w:rPr>
      <w:sz w:val="32"/>
      <w:szCs w:val="32"/>
    </w:rPr>
  </w:style>
  <w:style w:type="character" w:customStyle="1" w:styleId="SANGFOR6Char">
    <w:name w:val="SANGFOR_6_正文 Char"/>
    <w:qFormat/>
    <w:rPr>
      <w:rFonts w:ascii="Times New Roman" w:hAnsi="Times New Roman"/>
      <w:kern w:val="2"/>
      <w:sz w:val="21"/>
      <w:szCs w:val="24"/>
    </w:rPr>
  </w:style>
  <w:style w:type="character" w:customStyle="1" w:styleId="SANGFOR61Char">
    <w:name w:val="样式 SANGFOR_6_正文 +1 Char"/>
  </w:style>
  <w:style w:type="paragraph" w:customStyle="1" w:styleId="MyNormal">
    <w:name w:val="My Normal"/>
    <w:link w:val="MyNormalChar"/>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qFormat/>
    <w:rPr>
      <w:rFonts w:ascii="Trebuchet MS" w:hAnsi="Trebuchet MS"/>
      <w:sz w:val="21"/>
      <w:szCs w:val="21"/>
      <w:lang w:bidi="en-US"/>
    </w:rPr>
  </w:style>
  <w:style w:type="character" w:customStyle="1" w:styleId="Char12">
    <w:name w:val="页脚 Char1"/>
    <w:rPr>
      <w:rFonts w:ascii="宋体" w:hAnsi="宋体"/>
      <w:kern w:val="2"/>
      <w:sz w:val="18"/>
      <w:szCs w:val="18"/>
    </w:rPr>
  </w:style>
  <w:style w:type="character" w:customStyle="1" w:styleId="DefaultChar">
    <w:name w:val="Default Char"/>
    <w:link w:val="Default"/>
    <w:rPr>
      <w:rFonts w:ascii="宋体" w:hAnsi="Times New Roman" w:cs="宋体"/>
      <w:color w:val="000000"/>
      <w:sz w:val="24"/>
      <w:szCs w:val="24"/>
    </w:rPr>
  </w:style>
  <w:style w:type="character" w:customStyle="1" w:styleId="affc">
    <w:name w:val="列表项目符号 字符"/>
    <w:link w:val="affb"/>
    <w:rPr>
      <w:rFonts w:ascii="Times New Roman" w:hAnsi="Times New Roman"/>
      <w:spacing w:val="20"/>
    </w:rPr>
  </w:style>
  <w:style w:type="paragraph" w:customStyle="1" w:styleId="a9">
    <w:name w:val="项目标号点"/>
    <w:basedOn w:val="aff8"/>
    <w:link w:val="Chard"/>
    <w:qFormat/>
    <w:pPr>
      <w:numPr>
        <w:numId w:val="31"/>
      </w:numPr>
      <w:spacing w:afterLines="50" w:line="360" w:lineRule="auto"/>
      <w:ind w:firstLineChars="0" w:firstLine="0"/>
    </w:pPr>
    <w:rPr>
      <w:rFonts w:ascii="Times New Roman" w:hAnsi="Times New Roman"/>
      <w:szCs w:val="24"/>
    </w:rPr>
  </w:style>
  <w:style w:type="character" w:customStyle="1" w:styleId="Chard">
    <w:name w:val="项目标号点 Char"/>
    <w:link w:val="a9"/>
    <w:rPr>
      <w:rFonts w:ascii="Times New Roman" w:hAnsi="Times New Roman"/>
      <w:kern w:val="2"/>
      <w:sz w:val="21"/>
      <w:szCs w:val="24"/>
    </w:rPr>
  </w:style>
  <w:style w:type="paragraph" w:customStyle="1" w:styleId="SAEP-">
    <w:name w:val="SAEP-正文"/>
    <w:basedOn w:val="af9"/>
    <w:pPr>
      <w:spacing w:line="360" w:lineRule="auto"/>
      <w:ind w:firstLineChars="200" w:firstLine="200"/>
    </w:pPr>
    <w:rPr>
      <w:rFonts w:ascii="Times New Roman" w:hAnsi="Times New Roman"/>
      <w:sz w:val="24"/>
    </w:rPr>
  </w:style>
  <w:style w:type="paragraph" w:customStyle="1" w:styleId="af5">
    <w:name w:val="子编号"/>
    <w:basedOn w:val="af9"/>
    <w:pPr>
      <w:numPr>
        <w:ilvl w:val="1"/>
        <w:numId w:val="32"/>
      </w:numPr>
      <w:tabs>
        <w:tab w:val="clear" w:pos="1200"/>
      </w:tabs>
      <w:ind w:left="854" w:hanging="438"/>
    </w:pPr>
    <w:rPr>
      <w:rFonts w:ascii="Times New Roman" w:hAnsi="Times New Roman"/>
      <w:sz w:val="24"/>
      <w:szCs w:val="20"/>
    </w:rPr>
  </w:style>
  <w:style w:type="paragraph" w:customStyle="1" w:styleId="S1">
    <w:name w:val="S正文"/>
    <w:basedOn w:val="af9"/>
    <w:link w:val="SChar"/>
    <w:pPr>
      <w:spacing w:line="360" w:lineRule="auto"/>
      <w:ind w:firstLineChars="200" w:firstLine="420"/>
    </w:pPr>
    <w:rPr>
      <w:rFonts w:ascii="宋体" w:hAnsi="宋体"/>
    </w:rPr>
  </w:style>
  <w:style w:type="character" w:customStyle="1" w:styleId="SChar">
    <w:name w:val="S正文 Char"/>
    <w:link w:val="S1"/>
    <w:rPr>
      <w:rFonts w:ascii="宋体" w:hAnsi="宋体"/>
      <w:kern w:val="2"/>
      <w:sz w:val="21"/>
      <w:szCs w:val="21"/>
    </w:rPr>
  </w:style>
  <w:style w:type="paragraph" w:customStyle="1" w:styleId="S2">
    <w:name w:val="S二级标题"/>
    <w:basedOn w:val="2"/>
    <w:pPr>
      <w:numPr>
        <w:numId w:val="0"/>
      </w:numPr>
      <w:tabs>
        <w:tab w:val="left" w:pos="576"/>
      </w:tabs>
      <w:spacing w:before="260" w:after="260" w:line="480" w:lineRule="auto"/>
      <w:ind w:left="576"/>
    </w:pPr>
    <w:rPr>
      <w:rFonts w:ascii="宋体" w:hAnsi="宋体"/>
      <w:sz w:val="30"/>
      <w:szCs w:val="30"/>
    </w:rPr>
  </w:style>
  <w:style w:type="paragraph" w:customStyle="1" w:styleId="S0">
    <w:name w:val="S四级标题"/>
    <w:basedOn w:val="4"/>
    <w:pPr>
      <w:numPr>
        <w:numId w:val="33"/>
      </w:numPr>
      <w:spacing w:before="280" w:after="290" w:line="480" w:lineRule="auto"/>
      <w:jc w:val="left"/>
    </w:pPr>
    <w:rPr>
      <w:rFonts w:ascii="宋体" w:hAnsi="宋体"/>
      <w:szCs w:val="24"/>
    </w:rPr>
  </w:style>
  <w:style w:type="paragraph" w:customStyle="1" w:styleId="S">
    <w:name w:val="S三级标题"/>
    <w:basedOn w:val="3"/>
    <w:pPr>
      <w:numPr>
        <w:numId w:val="33"/>
      </w:numPr>
      <w:spacing w:before="260" w:after="260" w:line="480" w:lineRule="auto"/>
      <w:ind w:firstLine="0"/>
      <w:jc w:val="left"/>
    </w:pPr>
    <w:rPr>
      <w:rFonts w:ascii="宋体" w:hAnsi="宋体"/>
      <w:sz w:val="28"/>
      <w:szCs w:val="28"/>
    </w:rPr>
  </w:style>
  <w:style w:type="character" w:customStyle="1" w:styleId="apple-converted-space">
    <w:name w:val="apple-converted-space"/>
    <w:qFormat/>
  </w:style>
  <w:style w:type="table" w:customStyle="1" w:styleId="1f8">
    <w:name w:val="网格型1"/>
    <w:basedOn w:val="afc"/>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qFormat/>
    <w:pPr>
      <w:spacing w:line="360" w:lineRule="auto"/>
      <w:ind w:firstLineChars="200" w:firstLine="480"/>
    </w:pPr>
    <w:rPr>
      <w:rFonts w:ascii="Arial" w:hAnsi="Arial"/>
      <w:kern w:val="0"/>
      <w:sz w:val="24"/>
      <w:szCs w:val="24"/>
    </w:rPr>
  </w:style>
  <w:style w:type="character" w:customStyle="1" w:styleId="06-Char">
    <w:name w:val="06-正文 Char"/>
    <w:link w:val="06-"/>
    <w:rPr>
      <w:rFonts w:ascii="Arial" w:hAnsi="Arial"/>
      <w:sz w:val="24"/>
      <w:szCs w:val="24"/>
    </w:rPr>
  </w:style>
  <w:style w:type="character" w:customStyle="1" w:styleId="CharChar3">
    <w:name w:val="烽火正文 Char Char"/>
    <w:rPr>
      <w:kern w:val="2"/>
      <w:sz w:val="21"/>
      <w:szCs w:val="21"/>
    </w:rPr>
  </w:style>
  <w:style w:type="character" w:customStyle="1" w:styleId="1f9">
    <w:name w:val="@他1"/>
    <w:basedOn w:val="afb"/>
    <w:uiPriority w:val="99"/>
    <w:unhideWhenUsed/>
    <w:rPr>
      <w:color w:val="2B579A"/>
      <w:shd w:val="clear" w:color="auto" w:fill="E6E6E6"/>
    </w:rPr>
  </w:style>
  <w:style w:type="paragraph" w:styleId="affffffff0">
    <w:name w:val="List Paragraph"/>
    <w:basedOn w:val="af9"/>
    <w:uiPriority w:val="99"/>
    <w:rsid w:val="00F53F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oleObject" Target="embeddings/Microsoft_Excel_97-2003_Worksheet.xls"/><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E83D25-003D-4D67-BA72-BBB10E820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2398</TotalTime>
  <Pages>33</Pages>
  <Words>1490</Words>
  <Characters>8493</Characters>
  <Application>Microsoft Office Word</Application>
  <DocSecurity>0</DocSecurity>
  <Lines>70</Lines>
  <Paragraphs>19</Paragraphs>
  <ScaleCrop>false</ScaleCrop>
  <Company>烽火星空</Company>
  <LinksUpToDate>false</LinksUpToDate>
  <CharactersWithSpaces>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蔡逸秋</dc:creator>
  <cp:lastModifiedBy>蔡逸秋</cp:lastModifiedBy>
  <cp:revision>1372</cp:revision>
  <dcterms:created xsi:type="dcterms:W3CDTF">2015-03-30T02:01:00Z</dcterms:created>
  <dcterms:modified xsi:type="dcterms:W3CDTF">2017-09-30T07:40:00Z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